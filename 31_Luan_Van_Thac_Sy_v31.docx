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DF5949" w:rsidP="004A04EF">
      <w:pPr>
        <w:spacing w:before="60" w:after="60"/>
        <w:jc w:val="center"/>
        <w:rPr>
          <w:noProof/>
          <w:lang w:val="vi-VN"/>
        </w:rPr>
      </w:pPr>
      <w:r>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2E12EE">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DF5949" w:rsidP="004A04EF">
      <w:pPr>
        <w:spacing w:before="60" w:after="60"/>
        <w:jc w:val="center"/>
        <w:rPr>
          <w:noProof/>
          <w:lang w:val="vi-VN"/>
        </w:rPr>
      </w:pPr>
      <w:r>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384C9C" w:rsidRDefault="004546A2" w:rsidP="004A04EF">
      <w:pPr>
        <w:spacing w:before="60" w:after="60"/>
        <w:jc w:val="center"/>
        <w:rPr>
          <w:b/>
          <w:bCs/>
          <w:noProof/>
          <w:sz w:val="30"/>
        </w:rPr>
      </w:pPr>
      <w:r w:rsidRPr="00E13387">
        <w:rPr>
          <w:b/>
          <w:bCs/>
          <w:noProof/>
          <w:sz w:val="34"/>
          <w:szCs w:val="32"/>
          <w:lang w:val="vi-VN"/>
        </w:rPr>
        <w:t>Mã số: 60.48.01</w:t>
      </w:r>
      <w:r w:rsidR="00384C9C">
        <w:rPr>
          <w:b/>
          <w:bCs/>
          <w:noProof/>
          <w:sz w:val="34"/>
          <w:szCs w:val="32"/>
        </w:rPr>
        <w:t>.01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2E12EE">
          <w:headerReference w:type="default" r:id="rId12"/>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C93CD2" w:rsidRPr="00E13387" w:rsidRDefault="00C93CD2" w:rsidP="00215EAA">
      <w:pPr>
        <w:pStyle w:val="DM"/>
      </w:pPr>
      <w:r w:rsidRPr="00E13387">
        <w:lastRenderedPageBreak/>
        <w:t>LỜI CAM ĐOAN</w:t>
      </w:r>
    </w:p>
    <w:p w:rsidR="007A1FC3" w:rsidRPr="00E13387" w:rsidRDefault="007A1FC3" w:rsidP="007A1FC3">
      <w:pPr>
        <w:ind w:right="387"/>
        <w:rPr>
          <w:i/>
          <w:iCs/>
          <w:noProof/>
          <w:sz w:val="26"/>
          <w:szCs w:val="26"/>
          <w:lang w:val="vi-VN"/>
        </w:rPr>
      </w:pPr>
    </w:p>
    <w:p w:rsidR="00C93CD2" w:rsidRPr="00E13387" w:rsidRDefault="00C93CD2" w:rsidP="00215EAA">
      <w:pPr>
        <w:spacing w:line="360" w:lineRule="auto"/>
        <w:ind w:right="387"/>
        <w:rPr>
          <w:i/>
          <w:iCs/>
          <w:noProof/>
          <w:szCs w:val="28"/>
          <w:lang w:val="vi-VN"/>
        </w:rPr>
      </w:pPr>
      <w:r w:rsidRPr="00E13387">
        <w:rPr>
          <w:i/>
          <w:iCs/>
          <w:noProof/>
          <w:szCs w:val="28"/>
          <w:lang w:val="vi-VN"/>
        </w:rPr>
        <w:t>Tôi xin cam đoan :</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Những nội dung trong luận văn này là do tôi thực hiện</w:t>
      </w:r>
      <w:r w:rsidR="00F12644">
        <w:rPr>
          <w:i/>
          <w:iCs/>
          <w:noProof/>
          <w:szCs w:val="28"/>
        </w:rPr>
        <w:t xml:space="preserve"> </w:t>
      </w:r>
      <w:r w:rsidRPr="00E13387">
        <w:rPr>
          <w:i/>
          <w:iCs/>
          <w:noProof/>
          <w:szCs w:val="28"/>
          <w:lang w:val="vi-VN"/>
        </w:rPr>
        <w:t>dưới sự hướng dẫn trự</w:t>
      </w:r>
      <w:r w:rsidR="00E9551A" w:rsidRPr="00E13387">
        <w:rPr>
          <w:i/>
          <w:iCs/>
          <w:noProof/>
          <w:szCs w:val="28"/>
          <w:lang w:val="vi-VN"/>
        </w:rPr>
        <w:t>c tiếp của thầy giáo</w:t>
      </w:r>
      <w:r w:rsidR="00A66DB3">
        <w:rPr>
          <w:i/>
          <w:iCs/>
          <w:noProof/>
          <w:szCs w:val="28"/>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215EAA">
      <w:pPr>
        <w:pStyle w:val="DM"/>
      </w:pPr>
      <w:r w:rsidRPr="00E13387">
        <w:br w:type="page"/>
      </w:r>
      <w:r w:rsidRPr="00E13387">
        <w:lastRenderedPageBreak/>
        <w:t>MỤC LỤC</w:t>
      </w:r>
    </w:p>
    <w:p w:rsidR="007900C4" w:rsidRPr="00E13387" w:rsidRDefault="007900C4" w:rsidP="004A04EF">
      <w:pPr>
        <w:jc w:val="center"/>
        <w:rPr>
          <w:noProof/>
          <w:lang w:val="vi-VN"/>
        </w:rPr>
      </w:pPr>
    </w:p>
    <w:p w:rsidR="00B7786D" w:rsidRDefault="00D67E85" w:rsidP="00215EAA">
      <w:pPr>
        <w:pStyle w:val="TOC1"/>
        <w:spacing w:before="0"/>
        <w:rPr>
          <w:rFonts w:asciiTheme="minorHAnsi" w:eastAsiaTheme="minorEastAsia" w:hAnsiTheme="minorHAnsi" w:cstheme="minorBidi"/>
          <w:b w:val="0"/>
          <w:sz w:val="22"/>
          <w:szCs w:val="22"/>
        </w:rPr>
      </w:pPr>
      <w:r>
        <w:rPr>
          <w:szCs w:val="28"/>
          <w:lang w:val="vi-VN"/>
        </w:rPr>
        <w:fldChar w:fldCharType="begin"/>
      </w:r>
      <w:r w:rsidR="00B7786D">
        <w:rPr>
          <w:szCs w:val="28"/>
          <w:lang w:val="vi-VN"/>
        </w:rPr>
        <w:instrText xml:space="preserve"> TOC \o "3-3" \f \t "Heading 1,1,Heading 2,2,hd2md,2,hd3md,3" </w:instrText>
      </w:r>
      <w:r>
        <w:rPr>
          <w:szCs w:val="28"/>
          <w:lang w:val="vi-VN"/>
        </w:rPr>
        <w:fldChar w:fldCharType="separate"/>
      </w:r>
      <w:r w:rsidR="00B7786D">
        <w:t>MỞ ĐẦU</w:t>
      </w:r>
      <w:r w:rsidR="00B7786D">
        <w:tab/>
      </w:r>
      <w:r>
        <w:fldChar w:fldCharType="begin"/>
      </w:r>
      <w:r w:rsidR="00B7786D">
        <w:instrText xml:space="preserve"> PAGEREF _Toc423001009 \h </w:instrText>
      </w:r>
      <w:r>
        <w:fldChar w:fldCharType="separate"/>
      </w:r>
      <w:r w:rsidR="000A210D">
        <w:t>1</w:t>
      </w:r>
      <w:r>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1.</w:t>
      </w:r>
      <w:r w:rsidR="00BD1517">
        <w:t xml:space="preserve"> </w:t>
      </w:r>
      <w:r>
        <w:t>Lý do chọn đề tài</w:t>
      </w:r>
      <w:r>
        <w:tab/>
      </w:r>
      <w:r w:rsidR="00D67E85">
        <w:fldChar w:fldCharType="begin"/>
      </w:r>
      <w:r>
        <w:instrText xml:space="preserve"> PAGEREF _Toc423001010 \h </w:instrText>
      </w:r>
      <w:r w:rsidR="00D67E85">
        <w:fldChar w:fldCharType="separate"/>
      </w:r>
      <w:r w:rsidR="000A210D">
        <w:t>1</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2.</w:t>
      </w:r>
      <w:r w:rsidR="00BD1517">
        <w:t xml:space="preserve"> </w:t>
      </w:r>
      <w:r>
        <w:t>Mục tiêu và nhiệm vụ</w:t>
      </w:r>
      <w:r>
        <w:tab/>
      </w:r>
      <w:r w:rsidR="00D67E85">
        <w:fldChar w:fldCharType="begin"/>
      </w:r>
      <w:r>
        <w:instrText xml:space="preserve"> PAGEREF _Toc423001014 \h </w:instrText>
      </w:r>
      <w:r w:rsidR="00D67E85">
        <w:fldChar w:fldCharType="separate"/>
      </w:r>
      <w:r w:rsidR="000A210D">
        <w:t>4</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3.</w:t>
      </w:r>
      <w:r w:rsidR="00BD1517">
        <w:t xml:space="preserve"> </w:t>
      </w:r>
      <w:r>
        <w:t>Đối t</w:t>
      </w:r>
      <w:r>
        <w:rPr>
          <w:rFonts w:hint="eastAsia"/>
        </w:rPr>
        <w:t>ư</w:t>
      </w:r>
      <w:r>
        <w:t>ợng và phạm vi nghiên cứu</w:t>
      </w:r>
      <w:r>
        <w:tab/>
      </w:r>
      <w:r w:rsidR="00D67E85">
        <w:fldChar w:fldCharType="begin"/>
      </w:r>
      <w:r>
        <w:instrText xml:space="preserve"> PAGEREF _Toc423001015 \h </w:instrText>
      </w:r>
      <w:r w:rsidR="00D67E85">
        <w:fldChar w:fldCharType="separate"/>
      </w:r>
      <w:r w:rsidR="000A210D">
        <w:t>4</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4.</w:t>
      </w:r>
      <w:r w:rsidR="00BD1517">
        <w:t xml:space="preserve"> </w:t>
      </w:r>
      <w:r>
        <w:t>Ph</w:t>
      </w:r>
      <w:r>
        <w:rPr>
          <w:rFonts w:hint="eastAsia"/>
        </w:rPr>
        <w:t>ươ</w:t>
      </w:r>
      <w:r>
        <w:t>ng pháp nghiên cứu</w:t>
      </w:r>
      <w:r>
        <w:tab/>
      </w:r>
      <w:r w:rsidR="00D67E85">
        <w:fldChar w:fldCharType="begin"/>
      </w:r>
      <w:r>
        <w:instrText xml:space="preserve"> PAGEREF _Toc423001018 \h </w:instrText>
      </w:r>
      <w:r w:rsidR="00D67E85">
        <w:fldChar w:fldCharType="separate"/>
      </w:r>
      <w:r w:rsidR="000A210D">
        <w:t>5</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5.</w:t>
      </w:r>
      <w:r w:rsidR="00BD1517">
        <w:t xml:space="preserve"> </w:t>
      </w:r>
      <w:r>
        <w:t>Ý nghĩa khoa học và thực tiễn của đề tài</w:t>
      </w:r>
      <w:r>
        <w:tab/>
      </w:r>
      <w:r w:rsidR="00D67E85">
        <w:fldChar w:fldCharType="begin"/>
      </w:r>
      <w:r>
        <w:instrText xml:space="preserve"> PAGEREF _Toc423001021 \h </w:instrText>
      </w:r>
      <w:r w:rsidR="00D67E85">
        <w:fldChar w:fldCharType="separate"/>
      </w:r>
      <w:r w:rsidR="000A210D">
        <w:t>6</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6.</w:t>
      </w:r>
      <w:r w:rsidR="00BD1517">
        <w:t xml:space="preserve"> </w:t>
      </w:r>
      <w:r>
        <w:t>Bố cục của luận văn</w:t>
      </w:r>
      <w:r>
        <w:tab/>
      </w:r>
      <w:r w:rsidR="00D67E85">
        <w:fldChar w:fldCharType="begin"/>
      </w:r>
      <w:r>
        <w:instrText xml:space="preserve"> PAGEREF _Toc423001024 \h </w:instrText>
      </w:r>
      <w:r w:rsidR="00D67E85">
        <w:fldChar w:fldCharType="separate"/>
      </w:r>
      <w:r w:rsidR="000A210D">
        <w:t>6</w:t>
      </w:r>
      <w:r w:rsidR="00D67E85">
        <w:fldChar w:fldCharType="end"/>
      </w:r>
    </w:p>
    <w:p w:rsidR="00B7786D" w:rsidRDefault="00B7786D" w:rsidP="00215EAA">
      <w:pPr>
        <w:pStyle w:val="TOC1"/>
        <w:spacing w:before="0"/>
        <w:rPr>
          <w:rFonts w:asciiTheme="minorHAnsi" w:eastAsiaTheme="minorEastAsia" w:hAnsiTheme="minorHAnsi" w:cstheme="minorBidi"/>
          <w:b w:val="0"/>
          <w:sz w:val="22"/>
          <w:szCs w:val="22"/>
        </w:rPr>
      </w:pPr>
      <w:r>
        <w:t>CHƯƠNG 1. NGHIÊN CỨU TỔNG QUAN</w:t>
      </w:r>
      <w:r>
        <w:tab/>
      </w:r>
      <w:r w:rsidR="00D67E85">
        <w:fldChar w:fldCharType="begin"/>
      </w:r>
      <w:r>
        <w:instrText xml:space="preserve"> PAGEREF _Toc423001025 \h </w:instrText>
      </w:r>
      <w:r w:rsidR="00D67E85">
        <w:fldChar w:fldCharType="separate"/>
      </w:r>
      <w:r w:rsidR="000A210D">
        <w:t>7</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1.1.</w:t>
      </w:r>
      <w:r w:rsidR="00BD1517">
        <w:t xml:space="preserve"> </w:t>
      </w:r>
      <w:r>
        <w:t>NH</w:t>
      </w:r>
      <w:r w:rsidRPr="00E0102E">
        <w:t>Ậ</w:t>
      </w:r>
      <w:r>
        <w:t>N D</w:t>
      </w:r>
      <w:r w:rsidRPr="00E0102E">
        <w:t>Ạ</w:t>
      </w:r>
      <w:r>
        <w:t>NG HÀNH Đ</w:t>
      </w:r>
      <w:r w:rsidRPr="00E0102E">
        <w:t>Ộ</w:t>
      </w:r>
      <w:r>
        <w:t>NG NG</w:t>
      </w:r>
      <w:r>
        <w:rPr>
          <w:rFonts w:hint="eastAsia"/>
        </w:rPr>
        <w:t>Ư</w:t>
      </w:r>
      <w:r w:rsidRPr="00E0102E">
        <w:t>Ờ</w:t>
      </w:r>
      <w:r>
        <w:t>I TRONG KHÔNG GIAN 3D</w:t>
      </w:r>
      <w:r>
        <w:tab/>
      </w:r>
      <w:r w:rsidR="00D67E85">
        <w:fldChar w:fldCharType="begin"/>
      </w:r>
      <w:r>
        <w:instrText xml:space="preserve"> PAGEREF _Toc423001026 \h </w:instrText>
      </w:r>
      <w:r w:rsidR="00D67E85">
        <w:fldChar w:fldCharType="separate"/>
      </w:r>
      <w:r w:rsidR="000A210D">
        <w:t>7</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1.1.1.</w:t>
      </w:r>
      <w:r w:rsidR="00BD1517">
        <w:t xml:space="preserve"> </w:t>
      </w:r>
      <w:r>
        <w:t>Các ph</w:t>
      </w:r>
      <w:r>
        <w:rPr>
          <w:rFonts w:hint="eastAsia"/>
        </w:rPr>
        <w:t>ươ</w:t>
      </w:r>
      <w:r>
        <w:t>ng pháp thu thập dữ liệu chuyển động 3D</w:t>
      </w:r>
      <w:r>
        <w:tab/>
      </w:r>
      <w:r w:rsidR="00D67E85">
        <w:fldChar w:fldCharType="begin"/>
      </w:r>
      <w:r>
        <w:instrText xml:space="preserve"> PAGEREF _Toc423001027 \h </w:instrText>
      </w:r>
      <w:r w:rsidR="00D67E85">
        <w:fldChar w:fldCharType="separate"/>
      </w:r>
      <w:r w:rsidR="000A210D">
        <w:t>7</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1.1.2.</w:t>
      </w:r>
      <w:r w:rsidR="00156582">
        <w:t xml:space="preserve"> </w:t>
      </w:r>
      <w:r w:rsidRPr="00E0102E">
        <w:rPr>
          <w:lang w:val="vi-VN"/>
        </w:rPr>
        <w:t>Các ph</w:t>
      </w:r>
      <w:r w:rsidRPr="00E0102E">
        <w:rPr>
          <w:rFonts w:hint="eastAsia"/>
          <w:lang w:val="vi-VN"/>
        </w:rPr>
        <w:t>ươ</w:t>
      </w:r>
      <w:r w:rsidRPr="00E0102E">
        <w:rPr>
          <w:lang w:val="vi-VN"/>
        </w:rPr>
        <w:t>ng pháp học máy th</w:t>
      </w:r>
      <w:r w:rsidRPr="00E0102E">
        <w:rPr>
          <w:rFonts w:hint="eastAsia"/>
          <w:lang w:val="vi-VN"/>
        </w:rPr>
        <w:t>ư</w:t>
      </w:r>
      <w:r w:rsidRPr="00E0102E">
        <w:rPr>
          <w:lang w:val="vi-VN"/>
        </w:rPr>
        <w:t>ờng sử dụng</w:t>
      </w:r>
      <w:r>
        <w:tab/>
      </w:r>
      <w:r w:rsidR="00D67E85">
        <w:fldChar w:fldCharType="begin"/>
      </w:r>
      <w:r>
        <w:instrText xml:space="preserve"> PAGEREF _Toc423001028 \h </w:instrText>
      </w:r>
      <w:r w:rsidR="00D67E85">
        <w:fldChar w:fldCharType="separate"/>
      </w:r>
      <w:r w:rsidR="000A210D">
        <w:t>11</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1.2.</w:t>
      </w:r>
      <w:r w:rsidR="00BD1517">
        <w:t xml:space="preserve"> </w:t>
      </w:r>
      <w:r>
        <w:t>H</w:t>
      </w:r>
      <w:r w:rsidRPr="00E0102E">
        <w:t>Ệ</w:t>
      </w:r>
      <w:r>
        <w:t xml:space="preserve"> TH</w:t>
      </w:r>
      <w:r w:rsidRPr="00E0102E">
        <w:t>Ố</w:t>
      </w:r>
      <w:r>
        <w:t>NG CH</w:t>
      </w:r>
      <w:r w:rsidRPr="00E0102E">
        <w:t>Ụ</w:t>
      </w:r>
      <w:r>
        <w:t>P CHUY</w:t>
      </w:r>
      <w:r w:rsidRPr="00E0102E">
        <w:t>Ể</w:t>
      </w:r>
      <w:r>
        <w:t>N Đ</w:t>
      </w:r>
      <w:r w:rsidRPr="00E0102E">
        <w:t>Ộ</w:t>
      </w:r>
      <w:r>
        <w:t>NG – MOCAP</w:t>
      </w:r>
      <w:r>
        <w:tab/>
      </w:r>
      <w:r w:rsidR="00D67E85">
        <w:fldChar w:fldCharType="begin"/>
      </w:r>
      <w:r>
        <w:instrText xml:space="preserve"> PAGEREF _Toc423001029 \h </w:instrText>
      </w:r>
      <w:r w:rsidR="00D67E85">
        <w:fldChar w:fldCharType="separate"/>
      </w:r>
      <w:r w:rsidR="000A210D">
        <w:t>15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1.2.1.</w:t>
      </w:r>
      <w:r w:rsidR="00156582">
        <w:t xml:space="preserve"> </w:t>
      </w:r>
      <w:r w:rsidRPr="00E0102E">
        <w:rPr>
          <w:lang w:val="vi-VN"/>
        </w:rPr>
        <w:t>Mocap</w:t>
      </w:r>
      <w:r>
        <w:tab/>
      </w:r>
      <w:r w:rsidR="00D67E85">
        <w:fldChar w:fldCharType="begin"/>
      </w:r>
      <w:r>
        <w:instrText xml:space="preserve"> PAGEREF _Toc423001030 \h </w:instrText>
      </w:r>
      <w:r w:rsidR="00D67E85">
        <w:fldChar w:fldCharType="separate"/>
      </w:r>
      <w:r w:rsidR="000A210D">
        <w:t>15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1.2.2.</w:t>
      </w:r>
      <w:r w:rsidR="00156582">
        <w:t xml:space="preserve"> </w:t>
      </w:r>
      <w:r w:rsidRPr="00E0102E">
        <w:rPr>
          <w:lang w:val="vi-VN"/>
        </w:rPr>
        <w:t>Dữ liệu thu đ</w:t>
      </w:r>
      <w:r w:rsidRPr="00E0102E">
        <w:rPr>
          <w:rFonts w:hint="eastAsia"/>
          <w:lang w:val="vi-VN"/>
        </w:rPr>
        <w:t>ư</w:t>
      </w:r>
      <w:r w:rsidRPr="00E0102E">
        <w:rPr>
          <w:lang w:val="vi-VN"/>
        </w:rPr>
        <w:t>ợc từ Mocap</w:t>
      </w:r>
      <w:r>
        <w:tab/>
      </w:r>
      <w:r w:rsidR="00D67E85">
        <w:fldChar w:fldCharType="begin"/>
      </w:r>
      <w:r>
        <w:instrText xml:space="preserve"> PAGEREF _Toc423001031 \h </w:instrText>
      </w:r>
      <w:r w:rsidR="00D67E85">
        <w:fldChar w:fldCharType="separate"/>
      </w:r>
      <w:r w:rsidR="000A210D">
        <w:t>16</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1.2.3.</w:t>
      </w:r>
      <w:r w:rsidR="00156582">
        <w:t xml:space="preserve"> </w:t>
      </w:r>
      <w:r w:rsidRPr="00E0102E">
        <w:rPr>
          <w:lang w:val="vi-VN"/>
        </w:rPr>
        <w:t>Cấu trúc Acclaim</w:t>
      </w:r>
      <w:r>
        <w:tab/>
      </w:r>
      <w:r w:rsidR="00D67E85">
        <w:fldChar w:fldCharType="begin"/>
      </w:r>
      <w:r>
        <w:instrText xml:space="preserve"> PAGEREF _Toc423001032 \h </w:instrText>
      </w:r>
      <w:r w:rsidR="00D67E85">
        <w:fldChar w:fldCharType="separate"/>
      </w:r>
      <w:r w:rsidR="000A210D">
        <w:t>17</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1.3.</w:t>
      </w:r>
      <w:r w:rsidR="00BD1517">
        <w:t xml:space="preserve"> </w:t>
      </w:r>
      <w:r>
        <w:t>TRÍCH CH</w:t>
      </w:r>
      <w:r w:rsidRPr="00E0102E">
        <w:t>Ọ</w:t>
      </w:r>
      <w:r>
        <w:t>N, L</w:t>
      </w:r>
      <w:r w:rsidRPr="00E0102E">
        <w:t>Ự</w:t>
      </w:r>
      <w:r>
        <w:t>A CH</w:t>
      </w:r>
      <w:r w:rsidRPr="00E0102E">
        <w:t>Ọ</w:t>
      </w:r>
      <w:r>
        <w:t>N Đ</w:t>
      </w:r>
      <w:r w:rsidRPr="00E0102E">
        <w:t>Ặ</w:t>
      </w:r>
      <w:r>
        <w:t>C TÍNH</w:t>
      </w:r>
      <w:r>
        <w:tab/>
      </w:r>
      <w:r w:rsidR="00D67E85">
        <w:fldChar w:fldCharType="begin"/>
      </w:r>
      <w:r>
        <w:instrText xml:space="preserve"> PAGEREF _Toc423001033 \h </w:instrText>
      </w:r>
      <w:r w:rsidR="00D67E85">
        <w:fldChar w:fldCharType="separate"/>
      </w:r>
      <w:r w:rsidR="000A210D">
        <w:t>21</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1.3.1.</w:t>
      </w:r>
      <w:r w:rsidR="00156582">
        <w:t xml:space="preserve"> </w:t>
      </w:r>
      <w:r w:rsidRPr="00E0102E">
        <w:rPr>
          <w:lang w:val="vi-VN"/>
        </w:rPr>
        <w:t>Ph</w:t>
      </w:r>
      <w:r w:rsidRPr="00E0102E">
        <w:rPr>
          <w:rFonts w:hint="eastAsia"/>
          <w:lang w:val="vi-VN"/>
        </w:rPr>
        <w:t>ươ</w:t>
      </w:r>
      <w:r w:rsidRPr="00E0102E">
        <w:rPr>
          <w:lang w:val="vi-VN"/>
        </w:rPr>
        <w:t>ng pháp phân tích thành phần chính – PCA</w:t>
      </w:r>
      <w:r>
        <w:tab/>
      </w:r>
      <w:r w:rsidR="00D67E85">
        <w:fldChar w:fldCharType="begin"/>
      </w:r>
      <w:r>
        <w:instrText xml:space="preserve"> PAGEREF _Toc423001034 \h </w:instrText>
      </w:r>
      <w:r w:rsidR="00D67E85">
        <w:fldChar w:fldCharType="separate"/>
      </w:r>
      <w:r w:rsidR="000A210D">
        <w:t>22</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1.3.2.</w:t>
      </w:r>
      <w:r w:rsidR="00156582">
        <w:t xml:space="preserve"> </w:t>
      </w:r>
      <w:r w:rsidRPr="00E0102E">
        <w:rPr>
          <w:lang w:val="vi-VN"/>
        </w:rPr>
        <w:t>Ph</w:t>
      </w:r>
      <w:r w:rsidRPr="00E0102E">
        <w:rPr>
          <w:rFonts w:hint="eastAsia"/>
          <w:lang w:val="vi-VN"/>
        </w:rPr>
        <w:t>ươ</w:t>
      </w:r>
      <w:r w:rsidRPr="00E0102E">
        <w:rPr>
          <w:lang w:val="vi-VN"/>
        </w:rPr>
        <w:t>ng pháp phân tích biệt thức tuyến tính – LDA</w:t>
      </w:r>
      <w:r>
        <w:tab/>
      </w:r>
      <w:r w:rsidR="00D67E85">
        <w:fldChar w:fldCharType="begin"/>
      </w:r>
      <w:r>
        <w:instrText xml:space="preserve"> PAGEREF _Toc423001035 \h </w:instrText>
      </w:r>
      <w:r w:rsidR="00D67E85">
        <w:fldChar w:fldCharType="separate"/>
      </w:r>
      <w:r w:rsidR="000A210D">
        <w:t>26</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1.3.3.</w:t>
      </w:r>
      <w:r w:rsidR="00156582">
        <w:t xml:space="preserve"> </w:t>
      </w:r>
      <w:r w:rsidRPr="00E0102E">
        <w:rPr>
          <w:lang w:val="vi-VN"/>
        </w:rPr>
        <w:t>Sử dụng hàm nhân</w:t>
      </w:r>
      <w:r>
        <w:tab/>
      </w:r>
      <w:r w:rsidR="00D67E85">
        <w:fldChar w:fldCharType="begin"/>
      </w:r>
      <w:r>
        <w:instrText xml:space="preserve"> PAGEREF _Toc423001036 \h </w:instrText>
      </w:r>
      <w:r w:rsidR="00D67E85">
        <w:fldChar w:fldCharType="separate"/>
      </w:r>
      <w:r w:rsidR="000A210D">
        <w:t>28</w:t>
      </w:r>
      <w:r w:rsidR="00D67E85">
        <w:fldChar w:fldCharType="end"/>
      </w:r>
    </w:p>
    <w:p w:rsidR="00B7786D" w:rsidRDefault="009C4AA3" w:rsidP="00215EAA">
      <w:pPr>
        <w:pStyle w:val="TOC1"/>
        <w:spacing w:before="0"/>
        <w:rPr>
          <w:rFonts w:asciiTheme="minorHAnsi" w:eastAsiaTheme="minorEastAsia" w:hAnsiTheme="minorHAnsi" w:cstheme="minorBidi"/>
          <w:b w:val="0"/>
          <w:sz w:val="22"/>
          <w:szCs w:val="22"/>
        </w:rPr>
      </w:pPr>
      <w:r>
        <w:t xml:space="preserve">CHƯƠNG 2. </w:t>
      </w:r>
      <w:r w:rsidR="00B7786D">
        <w:t>GIẢI PHÁP ĐỀ XUẤT</w:t>
      </w:r>
      <w:r w:rsidR="00B7786D">
        <w:tab/>
      </w:r>
      <w:r w:rsidR="00D67E85">
        <w:fldChar w:fldCharType="begin"/>
      </w:r>
      <w:r w:rsidR="00B7786D">
        <w:instrText xml:space="preserve"> PAGEREF _Toc423001037 \h </w:instrText>
      </w:r>
      <w:r w:rsidR="00D67E85">
        <w:fldChar w:fldCharType="separate"/>
      </w:r>
      <w:r w:rsidR="000A210D">
        <w:t>29</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2.1.</w:t>
      </w:r>
      <w:r w:rsidR="00DB0D48">
        <w:t xml:space="preserve"> </w:t>
      </w:r>
      <w:r>
        <w:t>TI</w:t>
      </w:r>
      <w:r w:rsidRPr="00E0102E">
        <w:t>Ề</w:t>
      </w:r>
      <w:r>
        <w:t>N X</w:t>
      </w:r>
      <w:r w:rsidRPr="00E0102E">
        <w:t>Ử</w:t>
      </w:r>
      <w:r>
        <w:t xml:space="preserve"> LÝ</w:t>
      </w:r>
      <w:r>
        <w:tab/>
      </w:r>
      <w:r w:rsidR="00D67E85">
        <w:fldChar w:fldCharType="begin"/>
      </w:r>
      <w:r>
        <w:instrText xml:space="preserve"> PAGEREF _Toc423001038 \h </w:instrText>
      </w:r>
      <w:r w:rsidR="00D67E85">
        <w:fldChar w:fldCharType="separate"/>
      </w:r>
      <w:r w:rsidR="000A210D">
        <w:t>30</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2.2.</w:t>
      </w:r>
      <w:r w:rsidR="00DB0D48">
        <w:t xml:space="preserve"> </w:t>
      </w:r>
      <w:r>
        <w:t>TRÍCH CH</w:t>
      </w:r>
      <w:r w:rsidRPr="00E0102E">
        <w:t>Ọ</w:t>
      </w:r>
      <w:r>
        <w:t>N Đ</w:t>
      </w:r>
      <w:r w:rsidRPr="00E0102E">
        <w:t>Ặ</w:t>
      </w:r>
      <w:r>
        <w:t>C TÍNH</w:t>
      </w:r>
      <w:r>
        <w:tab/>
      </w:r>
      <w:r w:rsidR="00D67E85">
        <w:fldChar w:fldCharType="begin"/>
      </w:r>
      <w:r>
        <w:instrText xml:space="preserve"> PAGEREF _Toc423001039 \h </w:instrText>
      </w:r>
      <w:r w:rsidR="00D67E85">
        <w:fldChar w:fldCharType="separate"/>
      </w:r>
      <w:r w:rsidR="000A210D">
        <w:t>33</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2.2.1.</w:t>
      </w:r>
      <w:r w:rsidR="00DB0D48">
        <w:t xml:space="preserve"> </w:t>
      </w:r>
      <w:r>
        <w:t>Lựa chọn thủ công</w:t>
      </w:r>
      <w:r>
        <w:tab/>
      </w:r>
      <w:r w:rsidR="00D67E85">
        <w:fldChar w:fldCharType="begin"/>
      </w:r>
      <w:r>
        <w:instrText xml:space="preserve"> PAGEREF _Toc423001040 \h </w:instrText>
      </w:r>
      <w:r w:rsidR="00D67E85">
        <w:fldChar w:fldCharType="separate"/>
      </w:r>
      <w:r w:rsidR="000A210D">
        <w:t>34</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2.2.2.</w:t>
      </w:r>
      <w:r w:rsidR="00DB0D48">
        <w:t xml:space="preserve"> </w:t>
      </w:r>
      <w:r w:rsidRPr="00E0102E">
        <w:rPr>
          <w:lang w:val="vi-VN"/>
        </w:rPr>
        <w:t>PCA</w:t>
      </w:r>
      <w:r>
        <w:tab/>
      </w:r>
      <w:r w:rsidR="00D67E85">
        <w:fldChar w:fldCharType="begin"/>
      </w:r>
      <w:r>
        <w:instrText xml:space="preserve"> PAGEREF _Toc423001041 \h </w:instrText>
      </w:r>
      <w:r w:rsidR="00D67E85">
        <w:fldChar w:fldCharType="separate"/>
      </w:r>
      <w:r w:rsidR="000A210D">
        <w:t>35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2.2.3.</w:t>
      </w:r>
      <w:r w:rsidR="00DB0D48">
        <w:t xml:space="preserve"> </w:t>
      </w:r>
      <w:r w:rsidRPr="00E0102E">
        <w:rPr>
          <w:lang w:val="vi-VN"/>
        </w:rPr>
        <w:t>LDA</w:t>
      </w:r>
      <w:r>
        <w:tab/>
      </w:r>
      <w:r w:rsidR="00D67E85">
        <w:fldChar w:fldCharType="begin"/>
      </w:r>
      <w:r>
        <w:instrText xml:space="preserve"> PAGEREF _Toc423001042 \h </w:instrText>
      </w:r>
      <w:r w:rsidR="00D67E85">
        <w:fldChar w:fldCharType="separate"/>
      </w:r>
      <w:r w:rsidR="000A210D">
        <w:t>37</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lastRenderedPageBreak/>
        <w:t>2.3.</w:t>
      </w:r>
      <w:r w:rsidR="00DB0D48">
        <w:t xml:space="preserve"> </w:t>
      </w:r>
      <w:r>
        <w:t>H</w:t>
      </w:r>
      <w:r w:rsidRPr="00E0102E">
        <w:t>Ọ</w:t>
      </w:r>
      <w:r>
        <w:t>C MÁY</w:t>
      </w:r>
      <w:r>
        <w:tab/>
      </w:r>
      <w:r w:rsidR="00D67E85">
        <w:fldChar w:fldCharType="begin"/>
      </w:r>
      <w:r>
        <w:instrText xml:space="preserve"> PAGEREF _Toc423001043 \h </w:instrText>
      </w:r>
      <w:r w:rsidR="00D67E85">
        <w:fldChar w:fldCharType="separate"/>
      </w:r>
      <w:r w:rsidR="000A210D">
        <w:t>39</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2.4.</w:t>
      </w:r>
      <w:r w:rsidR="00DB0D48">
        <w:t xml:space="preserve"> </w:t>
      </w:r>
      <w:r>
        <w:t>MÔ HÌNH NH</w:t>
      </w:r>
      <w:r w:rsidRPr="00E0102E">
        <w:t>Ậ</w:t>
      </w:r>
      <w:r>
        <w:t>N D</w:t>
      </w:r>
      <w:r w:rsidRPr="00E0102E">
        <w:t>Ạ</w:t>
      </w:r>
      <w:r>
        <w:t>NG</w:t>
      </w:r>
      <w:r>
        <w:tab/>
      </w:r>
      <w:r w:rsidR="00D67E85">
        <w:fldChar w:fldCharType="begin"/>
      </w:r>
      <w:r>
        <w:instrText xml:space="preserve"> PAGEREF _Toc423001044 \h </w:instrText>
      </w:r>
      <w:r w:rsidR="00D67E85">
        <w:fldChar w:fldCharType="separate"/>
      </w:r>
      <w:r w:rsidR="000A210D">
        <w:t>41</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2.5.</w:t>
      </w:r>
      <w:r w:rsidR="00DB0D48">
        <w:t xml:space="preserve"> </w:t>
      </w:r>
      <w:r>
        <w:t>PH</w:t>
      </w:r>
      <w:r>
        <w:rPr>
          <w:rFonts w:hint="eastAsia"/>
        </w:rPr>
        <w:t>ƯƠ</w:t>
      </w:r>
      <w:r>
        <w:t>NG PHÁP TR</w:t>
      </w:r>
      <w:r w:rsidRPr="00E0102E">
        <w:t>Ọ</w:t>
      </w:r>
      <w:r>
        <w:t>NG S</w:t>
      </w:r>
      <w:r w:rsidRPr="00E0102E">
        <w:t>Ố</w:t>
      </w:r>
      <w:r>
        <w:tab/>
      </w:r>
      <w:r w:rsidR="00D67E85">
        <w:fldChar w:fldCharType="begin"/>
      </w:r>
      <w:r>
        <w:instrText xml:space="preserve"> PAGEREF _Toc423001045 \h </w:instrText>
      </w:r>
      <w:r w:rsidR="00D67E85">
        <w:fldChar w:fldCharType="separate"/>
      </w:r>
      <w:r w:rsidR="000A210D">
        <w:t>42</w:t>
      </w:r>
      <w:r w:rsidR="00D67E85">
        <w:fldChar w:fldCharType="end"/>
      </w:r>
    </w:p>
    <w:p w:rsidR="00B7786D" w:rsidRDefault="00330640" w:rsidP="00215EAA">
      <w:pPr>
        <w:pStyle w:val="TOC1"/>
        <w:spacing w:before="0"/>
        <w:rPr>
          <w:rFonts w:asciiTheme="minorHAnsi" w:eastAsiaTheme="minorEastAsia" w:hAnsiTheme="minorHAnsi" w:cstheme="minorBidi"/>
          <w:b w:val="0"/>
          <w:sz w:val="22"/>
          <w:szCs w:val="22"/>
        </w:rPr>
      </w:pPr>
      <w:r>
        <w:t xml:space="preserve">CHƯƠNG 3. </w:t>
      </w:r>
      <w:r w:rsidR="00B7786D">
        <w:t>THỰC NGHIỆM VÀ ĐÁNH GIÁ KẾT QUẢ</w:t>
      </w:r>
      <w:r w:rsidR="00B7786D">
        <w:tab/>
      </w:r>
      <w:r w:rsidR="00D67E85">
        <w:fldChar w:fldCharType="begin"/>
      </w:r>
      <w:r w:rsidR="00B7786D">
        <w:instrText xml:space="preserve"> PAGEREF _Toc423001046 \h </w:instrText>
      </w:r>
      <w:r w:rsidR="00D67E85">
        <w:fldChar w:fldCharType="separate"/>
      </w:r>
      <w:r w:rsidR="000A210D">
        <w:t>45</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3.1.</w:t>
      </w:r>
      <w:r w:rsidR="00DB0D48">
        <w:t xml:space="preserve"> </w:t>
      </w:r>
      <w:r>
        <w:t>MÔI TR</w:t>
      </w:r>
      <w:r>
        <w:rPr>
          <w:rFonts w:hint="eastAsia"/>
        </w:rPr>
        <w:t>Ư</w:t>
      </w:r>
      <w:r w:rsidRPr="00E0102E">
        <w:t>Ờ</w:t>
      </w:r>
      <w:r>
        <w:t>NG TH</w:t>
      </w:r>
      <w:r w:rsidRPr="00E0102E">
        <w:t>Ự</w:t>
      </w:r>
      <w:r>
        <w:t>C NGHI</w:t>
      </w:r>
      <w:r w:rsidRPr="00E0102E">
        <w:t>Ệ</w:t>
      </w:r>
      <w:r>
        <w:t>M</w:t>
      </w:r>
      <w:r>
        <w:tab/>
      </w:r>
      <w:r w:rsidR="00D67E85">
        <w:fldChar w:fldCharType="begin"/>
      </w:r>
      <w:r>
        <w:instrText xml:space="preserve"> PAGEREF _Toc423001047 \h </w:instrText>
      </w:r>
      <w:r w:rsidR="00D67E85">
        <w:fldChar w:fldCharType="separate"/>
      </w:r>
      <w:r w:rsidR="000A210D">
        <w:t>45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3.1.1.</w:t>
      </w:r>
      <w:r w:rsidR="00DB0D48">
        <w:t xml:space="preserve"> </w:t>
      </w:r>
      <w:r w:rsidRPr="00E0102E">
        <w:rPr>
          <w:lang w:val="vi-VN"/>
        </w:rPr>
        <w:t>Dữ liệu sử dụng</w:t>
      </w:r>
      <w:r>
        <w:tab/>
      </w:r>
      <w:r w:rsidR="00D67E85">
        <w:fldChar w:fldCharType="begin"/>
      </w:r>
      <w:r>
        <w:instrText xml:space="preserve"> PAGEREF _Toc423001048 \h </w:instrText>
      </w:r>
      <w:r w:rsidR="00D67E85">
        <w:fldChar w:fldCharType="separate"/>
      </w:r>
      <w:r w:rsidR="000A210D">
        <w:t>45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3.1.2.</w:t>
      </w:r>
      <w:r w:rsidR="00DB0D48">
        <w:t xml:space="preserve"> </w:t>
      </w:r>
      <w:r w:rsidRPr="00E0102E">
        <w:rPr>
          <w:lang w:val="vi-VN"/>
        </w:rPr>
        <w:t>Môi tr</w:t>
      </w:r>
      <w:r w:rsidRPr="00E0102E">
        <w:rPr>
          <w:rFonts w:hint="eastAsia"/>
          <w:lang w:val="vi-VN"/>
        </w:rPr>
        <w:t>ư</w:t>
      </w:r>
      <w:r w:rsidRPr="00E0102E">
        <w:rPr>
          <w:lang w:val="vi-VN"/>
        </w:rPr>
        <w:t>ờng triển khai</w:t>
      </w:r>
      <w:r>
        <w:tab/>
      </w:r>
      <w:r w:rsidR="00D67E85">
        <w:fldChar w:fldCharType="begin"/>
      </w:r>
      <w:r>
        <w:instrText xml:space="preserve"> PAGEREF _Toc423001049 \h </w:instrText>
      </w:r>
      <w:r w:rsidR="00D67E85">
        <w:fldChar w:fldCharType="separate"/>
      </w:r>
      <w:r w:rsidR="000A210D">
        <w:t>46</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3.2.</w:t>
      </w:r>
      <w:r w:rsidR="00DB0D48">
        <w:t xml:space="preserve"> </w:t>
      </w:r>
      <w:r>
        <w:t>CÁC GIAI ĐO</w:t>
      </w:r>
      <w:r w:rsidRPr="00E0102E">
        <w:t>Ạ</w:t>
      </w:r>
      <w:r>
        <w:t>N TH</w:t>
      </w:r>
      <w:r w:rsidRPr="00E0102E">
        <w:t>Ự</w:t>
      </w:r>
      <w:r>
        <w:t>C NGHI</w:t>
      </w:r>
      <w:r w:rsidRPr="00E0102E">
        <w:t>Ệ</w:t>
      </w:r>
      <w:r>
        <w:t>M</w:t>
      </w:r>
      <w:r>
        <w:tab/>
      </w:r>
      <w:r w:rsidR="00D67E85">
        <w:fldChar w:fldCharType="begin"/>
      </w:r>
      <w:r>
        <w:instrText xml:space="preserve"> PAGEREF _Toc423001050 \h </w:instrText>
      </w:r>
      <w:r w:rsidR="00D67E85">
        <w:fldChar w:fldCharType="separate"/>
      </w:r>
      <w:r w:rsidR="000A210D">
        <w:t>46</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3.2.1.</w:t>
      </w:r>
      <w:r w:rsidR="00DB0D48">
        <w:t xml:space="preserve"> </w:t>
      </w:r>
      <w:r w:rsidRPr="00E0102E">
        <w:rPr>
          <w:lang w:val="vi-VN"/>
        </w:rPr>
        <w:t>Giai đoạn thứ nhất</w:t>
      </w:r>
      <w:r>
        <w:tab/>
      </w:r>
      <w:r w:rsidR="00D67E85">
        <w:fldChar w:fldCharType="begin"/>
      </w:r>
      <w:r>
        <w:instrText xml:space="preserve"> PAGEREF _Toc423001051 \h </w:instrText>
      </w:r>
      <w:r w:rsidR="00D67E85">
        <w:fldChar w:fldCharType="separate"/>
      </w:r>
      <w:r w:rsidR="000A210D">
        <w:t>47</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3.2.2.</w:t>
      </w:r>
      <w:r w:rsidR="00DB0D48">
        <w:t xml:space="preserve"> </w:t>
      </w:r>
      <w:r w:rsidRPr="00E0102E">
        <w:rPr>
          <w:lang w:val="vi-VN"/>
        </w:rPr>
        <w:t>Giai đoạn thứ hai</w:t>
      </w:r>
      <w:r>
        <w:tab/>
      </w:r>
      <w:r w:rsidR="00D67E85">
        <w:fldChar w:fldCharType="begin"/>
      </w:r>
      <w:r>
        <w:instrText xml:space="preserve"> PAGEREF _Toc423001052 \h </w:instrText>
      </w:r>
      <w:r w:rsidR="00D67E85">
        <w:fldChar w:fldCharType="separate"/>
      </w:r>
      <w:r w:rsidR="000A210D">
        <w:t>65</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3.3.</w:t>
      </w:r>
      <w:r w:rsidR="00BB028B">
        <w:t xml:space="preserve"> </w:t>
      </w:r>
      <w:r>
        <w:t>ĐÁNH GIÁ</w:t>
      </w:r>
      <w:r>
        <w:tab/>
      </w:r>
      <w:r w:rsidR="00D67E85">
        <w:fldChar w:fldCharType="begin"/>
      </w:r>
      <w:r>
        <w:instrText xml:space="preserve"> PAGEREF _Toc423001053 \h </w:instrText>
      </w:r>
      <w:r w:rsidR="00D67E85">
        <w:fldChar w:fldCharType="separate"/>
      </w:r>
      <w:r w:rsidR="000A210D">
        <w:t>66</w:t>
      </w:r>
      <w:r w:rsidR="00D67E85">
        <w:fldChar w:fldCharType="end"/>
      </w:r>
    </w:p>
    <w:p w:rsidR="00B7786D" w:rsidRDefault="00B7786D" w:rsidP="00215EAA">
      <w:pPr>
        <w:pStyle w:val="TOC1"/>
        <w:spacing w:before="0"/>
        <w:rPr>
          <w:rFonts w:asciiTheme="minorHAnsi" w:eastAsiaTheme="minorEastAsia" w:hAnsiTheme="minorHAnsi" w:cstheme="minorBidi"/>
          <w:b w:val="0"/>
          <w:sz w:val="22"/>
          <w:szCs w:val="22"/>
        </w:rPr>
      </w:pPr>
      <w:r>
        <w:t>KẾT LUẬN</w:t>
      </w:r>
    </w:p>
    <w:p w:rsidR="00B7786D" w:rsidRDefault="00B7786D" w:rsidP="00215EAA">
      <w:pPr>
        <w:pStyle w:val="TOC1"/>
        <w:spacing w:before="0"/>
        <w:rPr>
          <w:rFonts w:asciiTheme="minorHAnsi" w:eastAsiaTheme="minorEastAsia" w:hAnsiTheme="minorHAnsi" w:cstheme="minorBidi"/>
          <w:b w:val="0"/>
          <w:sz w:val="22"/>
          <w:szCs w:val="22"/>
        </w:rPr>
      </w:pPr>
      <w:r>
        <w:t>TÀI LIỆU THAM KHẢO</w:t>
      </w:r>
    </w:p>
    <w:p w:rsidR="00B7786D" w:rsidRDefault="00B7786D" w:rsidP="00215EAA">
      <w:pPr>
        <w:pStyle w:val="TOC1"/>
        <w:spacing w:before="0"/>
        <w:rPr>
          <w:rFonts w:asciiTheme="minorHAnsi" w:eastAsiaTheme="minorEastAsia" w:hAnsiTheme="minorHAnsi" w:cstheme="minorBidi"/>
          <w:b w:val="0"/>
          <w:sz w:val="22"/>
          <w:szCs w:val="22"/>
        </w:rPr>
      </w:pPr>
      <w:r>
        <w:t>QUYẾT ĐỊNH GIAO ĐỀ TÀI LUẬN VĂN</w:t>
      </w:r>
    </w:p>
    <w:p w:rsidR="00B7786D" w:rsidRDefault="00B7786D" w:rsidP="00215EAA">
      <w:pPr>
        <w:pStyle w:val="TOC1"/>
        <w:spacing w:before="0"/>
        <w:rPr>
          <w:rFonts w:asciiTheme="minorHAnsi" w:eastAsiaTheme="minorEastAsia" w:hAnsiTheme="minorHAnsi" w:cstheme="minorBidi"/>
          <w:b w:val="0"/>
          <w:sz w:val="22"/>
          <w:szCs w:val="22"/>
        </w:rPr>
      </w:pPr>
      <w:r>
        <w:t>PHỤ LỤC</w:t>
      </w:r>
    </w:p>
    <w:p w:rsidR="001E7B00" w:rsidRPr="00E13387" w:rsidRDefault="00D67E85"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Pr="00215EAA" w:rsidRDefault="00C93CD2" w:rsidP="00215EAA">
      <w:pPr>
        <w:pStyle w:val="DM"/>
      </w:pPr>
      <w:r w:rsidRPr="00215EAA">
        <w:lastRenderedPageBreak/>
        <w:t xml:space="preserve">DANH MỤC CÁC </w:t>
      </w:r>
      <w:r w:rsidR="00DF6586" w:rsidRPr="00215EAA">
        <w:t>CHỮ</w:t>
      </w:r>
      <w:r w:rsidRPr="00215EAA">
        <w:t xml:space="preserve"> VIẾT TẮT</w:t>
      </w:r>
    </w:p>
    <w:p w:rsidR="00502C93" w:rsidRPr="005D6DDB" w:rsidRDefault="00502C93" w:rsidP="00502C93">
      <w:pPr>
        <w:pStyle w:val="Paragraph"/>
        <w:ind w:firstLine="0"/>
      </w:pPr>
    </w:p>
    <w:tbl>
      <w:tblPr>
        <w:tblW w:w="0" w:type="auto"/>
        <w:tblInd w:w="108" w:type="dxa"/>
        <w:tblLayout w:type="fixed"/>
        <w:tblLook w:val="0000" w:firstRow="0" w:lastRow="0" w:firstColumn="0" w:lastColumn="0" w:noHBand="0" w:noVBand="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156B33" w:rsidP="009941E7">
            <w:pPr>
              <w:pStyle w:val="ChuBang"/>
              <w:jc w:val="left"/>
              <w:rPr>
                <w:noProof/>
                <w:szCs w:val="28"/>
                <w:lang w:val="vi-VN"/>
              </w:rPr>
            </w:pPr>
            <w:r>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Pr="00215EAA" w:rsidRDefault="00C93CD2" w:rsidP="00215EAA">
      <w:pPr>
        <w:pStyle w:val="DM"/>
      </w:pPr>
      <w:r w:rsidRPr="00215EAA">
        <w:br w:type="page"/>
      </w:r>
      <w:r w:rsidRPr="00215EAA">
        <w:lastRenderedPageBreak/>
        <w:t>DANH MỤC CÁC BẢNG BIỂU</w:t>
      </w:r>
    </w:p>
    <w:p w:rsidR="00A6660D" w:rsidRDefault="00A6660D" w:rsidP="00F143ED">
      <w:pPr>
        <w:pStyle w:val="Paragraph"/>
        <w:ind w:firstLine="0"/>
      </w:pP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6804"/>
        <w:gridCol w:w="1099"/>
      </w:tblGrid>
      <w:tr w:rsidR="004D119F" w:rsidRPr="00B9520B" w:rsidTr="008C0BE0">
        <w:trPr>
          <w:jc w:val="center"/>
        </w:trPr>
        <w:tc>
          <w:tcPr>
            <w:tcW w:w="1101"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Số</w:t>
            </w:r>
            <w:proofErr w:type="spellEnd"/>
            <w:r w:rsidR="008C0BE0">
              <w:rPr>
                <w:b/>
                <w:szCs w:val="26"/>
              </w:rPr>
              <w:t xml:space="preserve"> </w:t>
            </w:r>
            <w:proofErr w:type="spellStart"/>
            <w:r w:rsidRPr="00215EAA">
              <w:rPr>
                <w:b/>
                <w:szCs w:val="26"/>
              </w:rPr>
              <w:t>hiệu</w:t>
            </w:r>
            <w:proofErr w:type="spellEnd"/>
            <w:r w:rsidR="008C0BE0">
              <w:rPr>
                <w:b/>
                <w:szCs w:val="26"/>
              </w:rPr>
              <w:t xml:space="preserve"> </w:t>
            </w:r>
            <w:proofErr w:type="spellStart"/>
            <w:r w:rsidRPr="00215EAA">
              <w:rPr>
                <w:b/>
                <w:szCs w:val="26"/>
              </w:rPr>
              <w:t>bảng</w:t>
            </w:r>
            <w:proofErr w:type="spellEnd"/>
          </w:p>
        </w:tc>
        <w:tc>
          <w:tcPr>
            <w:tcW w:w="6804"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Tên</w:t>
            </w:r>
            <w:proofErr w:type="spellEnd"/>
            <w:r w:rsidR="008C0BE0">
              <w:rPr>
                <w:b/>
                <w:szCs w:val="26"/>
              </w:rPr>
              <w:t xml:space="preserve"> </w:t>
            </w:r>
            <w:proofErr w:type="spellStart"/>
            <w:r w:rsidRPr="00215EAA">
              <w:rPr>
                <w:b/>
                <w:szCs w:val="26"/>
              </w:rPr>
              <w:t>bảng</w:t>
            </w:r>
            <w:proofErr w:type="spellEnd"/>
          </w:p>
        </w:tc>
        <w:tc>
          <w:tcPr>
            <w:tcW w:w="1099" w:type="dxa"/>
            <w:shd w:val="clear" w:color="auto" w:fill="auto"/>
            <w:vAlign w:val="center"/>
          </w:tcPr>
          <w:p w:rsidR="004D119F" w:rsidRPr="00215EAA" w:rsidRDefault="004D119F" w:rsidP="00FF4E91">
            <w:pPr>
              <w:pStyle w:val="BodyText"/>
              <w:spacing w:before="60" w:after="60"/>
              <w:jc w:val="center"/>
              <w:rPr>
                <w:b/>
                <w:szCs w:val="26"/>
              </w:rPr>
            </w:pPr>
            <w:proofErr w:type="spellStart"/>
            <w:r w:rsidRPr="00215EAA">
              <w:rPr>
                <w:b/>
                <w:szCs w:val="26"/>
              </w:rPr>
              <w:t>Trang</w:t>
            </w:r>
            <w:proofErr w:type="spellEnd"/>
          </w:p>
        </w:tc>
      </w:tr>
      <w:tr w:rsidR="004D119F" w:rsidRPr="00B9520B" w:rsidTr="008C0BE0">
        <w:trPr>
          <w:jc w:val="center"/>
        </w:trPr>
        <w:tc>
          <w:tcPr>
            <w:tcW w:w="1101" w:type="dxa"/>
            <w:shd w:val="clear" w:color="auto" w:fill="auto"/>
            <w:vAlign w:val="center"/>
          </w:tcPr>
          <w:p w:rsidR="004D119F" w:rsidRPr="00B9520B" w:rsidRDefault="004D119F" w:rsidP="00FF4E91">
            <w:pPr>
              <w:pStyle w:val="BodyText"/>
              <w:tabs>
                <w:tab w:val="left" w:pos="425"/>
              </w:tabs>
              <w:spacing w:before="60" w:after="60"/>
              <w:jc w:val="center"/>
              <w:rPr>
                <w:szCs w:val="26"/>
              </w:rPr>
            </w:pPr>
            <w:r>
              <w:rPr>
                <w:szCs w:val="26"/>
              </w:rPr>
              <w:t>3.1</w:t>
            </w:r>
          </w:p>
        </w:tc>
        <w:tc>
          <w:tcPr>
            <w:tcW w:w="6804" w:type="dxa"/>
            <w:shd w:val="clear" w:color="auto" w:fill="auto"/>
            <w:vAlign w:val="center"/>
          </w:tcPr>
          <w:p w:rsidR="004D119F" w:rsidRPr="00B9520B" w:rsidRDefault="004D119F" w:rsidP="00FF4E91">
            <w:pPr>
              <w:pStyle w:val="BodyText"/>
              <w:tabs>
                <w:tab w:val="left" w:pos="425"/>
              </w:tabs>
              <w:spacing w:before="60" w:after="60"/>
              <w:rPr>
                <w:szCs w:val="26"/>
              </w:rPr>
            </w:pPr>
            <w:proofErr w:type="spellStart"/>
            <w:r w:rsidRPr="004D119F">
              <w:rPr>
                <w:szCs w:val="26"/>
              </w:rPr>
              <w:t>Thống</w:t>
            </w:r>
            <w:proofErr w:type="spellEnd"/>
            <w:r w:rsidR="00540F09">
              <w:rPr>
                <w:szCs w:val="26"/>
              </w:rPr>
              <w:t xml:space="preserve"> </w:t>
            </w:r>
            <w:proofErr w:type="spellStart"/>
            <w:r w:rsidRPr="004D119F">
              <w:rPr>
                <w:szCs w:val="26"/>
              </w:rPr>
              <w:t>kê</w:t>
            </w:r>
            <w:proofErr w:type="spellEnd"/>
            <w:r w:rsidR="00540F09">
              <w:rPr>
                <w:szCs w:val="26"/>
              </w:rPr>
              <w:t xml:space="preserve"> </w:t>
            </w:r>
            <w:proofErr w:type="spellStart"/>
            <w:r w:rsidRPr="004D119F">
              <w:rPr>
                <w:szCs w:val="26"/>
              </w:rPr>
              <w:t>số</w:t>
            </w:r>
            <w:proofErr w:type="spellEnd"/>
            <w:r w:rsidR="00540F09">
              <w:rPr>
                <w:szCs w:val="26"/>
              </w:rPr>
              <w:t xml:space="preserve"> </w:t>
            </w:r>
            <w:proofErr w:type="spellStart"/>
            <w:r w:rsidRPr="004D119F">
              <w:rPr>
                <w:szCs w:val="26"/>
              </w:rPr>
              <w:t>lượng</w:t>
            </w:r>
            <w:proofErr w:type="spellEnd"/>
            <w:r w:rsidR="00540F09">
              <w:rPr>
                <w:szCs w:val="26"/>
              </w:rPr>
              <w:t xml:space="preserve"> </w:t>
            </w:r>
            <w:proofErr w:type="spellStart"/>
            <w:r w:rsidRPr="004D119F">
              <w:rPr>
                <w:szCs w:val="26"/>
              </w:rPr>
              <w:t>dữ</w:t>
            </w:r>
            <w:proofErr w:type="spellEnd"/>
            <w:r w:rsidR="00540F09">
              <w:rPr>
                <w:szCs w:val="26"/>
              </w:rPr>
              <w:t xml:space="preserve"> </w:t>
            </w:r>
            <w:proofErr w:type="spellStart"/>
            <w:r w:rsidRPr="004D119F">
              <w:rPr>
                <w:szCs w:val="26"/>
              </w:rPr>
              <w:t>liệu</w:t>
            </w:r>
            <w:proofErr w:type="spellEnd"/>
          </w:p>
        </w:tc>
        <w:tc>
          <w:tcPr>
            <w:tcW w:w="1099" w:type="dxa"/>
            <w:shd w:val="clear" w:color="auto" w:fill="auto"/>
            <w:vAlign w:val="center"/>
          </w:tcPr>
          <w:p w:rsidR="004D119F" w:rsidRPr="00B9520B" w:rsidRDefault="004D119F" w:rsidP="004B68EA">
            <w:pPr>
              <w:pStyle w:val="BodyText"/>
              <w:spacing w:before="60" w:after="60"/>
              <w:jc w:val="center"/>
              <w:rPr>
                <w:szCs w:val="26"/>
              </w:rPr>
            </w:pPr>
            <w:r>
              <w:rPr>
                <w:szCs w:val="26"/>
              </w:rPr>
              <w:t>4</w:t>
            </w:r>
            <w:r w:rsidR="004B68EA">
              <w:rPr>
                <w:szCs w:val="26"/>
              </w:rPr>
              <w:t>6</w:t>
            </w:r>
          </w:p>
        </w:tc>
      </w:tr>
      <w:tr w:rsidR="004D119F" w:rsidRPr="00B9520B" w:rsidTr="008C0BE0">
        <w:trPr>
          <w:jc w:val="center"/>
        </w:trPr>
        <w:tc>
          <w:tcPr>
            <w:tcW w:w="1101" w:type="dxa"/>
            <w:shd w:val="clear" w:color="auto" w:fill="auto"/>
            <w:vAlign w:val="center"/>
          </w:tcPr>
          <w:p w:rsidR="004D119F" w:rsidRPr="00B9520B" w:rsidRDefault="00A765CA" w:rsidP="00FF4E91">
            <w:pPr>
              <w:pStyle w:val="BodyText"/>
              <w:tabs>
                <w:tab w:val="left" w:pos="425"/>
              </w:tabs>
              <w:spacing w:before="60" w:after="60"/>
              <w:jc w:val="center"/>
              <w:rPr>
                <w:szCs w:val="26"/>
              </w:rPr>
            </w:pPr>
            <w:r>
              <w:rPr>
                <w:szCs w:val="26"/>
              </w:rPr>
              <w:t>3.2</w:t>
            </w:r>
          </w:p>
        </w:tc>
        <w:tc>
          <w:tcPr>
            <w:tcW w:w="6804" w:type="dxa"/>
            <w:shd w:val="clear" w:color="auto" w:fill="auto"/>
            <w:vAlign w:val="center"/>
          </w:tcPr>
          <w:p w:rsidR="004D119F" w:rsidRPr="00B9520B" w:rsidRDefault="00283D6E" w:rsidP="00FF4E91">
            <w:pPr>
              <w:pStyle w:val="BodyText"/>
              <w:tabs>
                <w:tab w:val="left" w:pos="425"/>
              </w:tabs>
              <w:spacing w:before="60" w:after="60"/>
              <w:rPr>
                <w:szCs w:val="26"/>
              </w:rPr>
            </w:pPr>
            <w:proofErr w:type="spellStart"/>
            <w:r w:rsidRPr="00283D6E">
              <w:rPr>
                <w:szCs w:val="26"/>
              </w:rPr>
              <w:t>Kết</w:t>
            </w:r>
            <w:proofErr w:type="spellEnd"/>
            <w:r w:rsidR="00540F09">
              <w:rPr>
                <w:szCs w:val="26"/>
              </w:rPr>
              <w:t xml:space="preserve"> </w:t>
            </w:r>
            <w:proofErr w:type="spellStart"/>
            <w:r w:rsidRPr="00283D6E">
              <w:rPr>
                <w:szCs w:val="26"/>
              </w:rPr>
              <w:t>quả</w:t>
            </w:r>
            <w:proofErr w:type="spellEnd"/>
            <w:r w:rsidR="00540F09">
              <w:rPr>
                <w:szCs w:val="26"/>
              </w:rPr>
              <w:t xml:space="preserve"> </w:t>
            </w:r>
            <w:proofErr w:type="spellStart"/>
            <w:r w:rsidRPr="00283D6E">
              <w:rPr>
                <w:szCs w:val="26"/>
              </w:rPr>
              <w:t>thực</w:t>
            </w:r>
            <w:proofErr w:type="spellEnd"/>
            <w:r w:rsidR="00540F09">
              <w:rPr>
                <w:szCs w:val="26"/>
              </w:rPr>
              <w:t xml:space="preserve"> </w:t>
            </w:r>
            <w:proofErr w:type="spellStart"/>
            <w:r w:rsidRPr="00283D6E">
              <w:rPr>
                <w:szCs w:val="26"/>
              </w:rPr>
              <w:t>nghiệm</w:t>
            </w:r>
            <w:proofErr w:type="spellEnd"/>
            <w:r w:rsidR="00540F09">
              <w:rPr>
                <w:szCs w:val="26"/>
              </w:rPr>
              <w:t xml:space="preserve"> </w:t>
            </w:r>
            <w:proofErr w:type="spellStart"/>
            <w:r w:rsidRPr="00283D6E">
              <w:rPr>
                <w:szCs w:val="26"/>
              </w:rPr>
              <w:t>với</w:t>
            </w:r>
            <w:proofErr w:type="spellEnd"/>
            <w:r w:rsidR="00540F09">
              <w:rPr>
                <w:szCs w:val="26"/>
              </w:rPr>
              <w:t xml:space="preserve"> </w:t>
            </w:r>
            <w:proofErr w:type="spellStart"/>
            <w:r w:rsidRPr="00283D6E">
              <w:rPr>
                <w:szCs w:val="26"/>
              </w:rPr>
              <w:t>phương</w:t>
            </w:r>
            <w:proofErr w:type="spellEnd"/>
            <w:r w:rsidR="00540F09">
              <w:rPr>
                <w:szCs w:val="26"/>
              </w:rPr>
              <w:t xml:space="preserve"> </w:t>
            </w:r>
            <w:proofErr w:type="spellStart"/>
            <w:r w:rsidRPr="00283D6E">
              <w:rPr>
                <w:szCs w:val="26"/>
              </w:rPr>
              <w:t>pháp</w:t>
            </w:r>
            <w:proofErr w:type="spellEnd"/>
            <w:r w:rsidR="00540F09">
              <w:rPr>
                <w:szCs w:val="26"/>
              </w:rPr>
              <w:t xml:space="preserve"> </w:t>
            </w:r>
            <w:proofErr w:type="spellStart"/>
            <w:r w:rsidRPr="00283D6E">
              <w:rPr>
                <w:szCs w:val="26"/>
              </w:rPr>
              <w:t>lựa</w:t>
            </w:r>
            <w:proofErr w:type="spellEnd"/>
            <w:r w:rsidR="00540F09">
              <w:rPr>
                <w:szCs w:val="26"/>
              </w:rPr>
              <w:t xml:space="preserve"> </w:t>
            </w:r>
            <w:proofErr w:type="spellStart"/>
            <w:r w:rsidRPr="00283D6E">
              <w:rPr>
                <w:szCs w:val="26"/>
              </w:rPr>
              <w:t>chọn</w:t>
            </w:r>
            <w:proofErr w:type="spellEnd"/>
            <w:r w:rsidR="00540F09">
              <w:rPr>
                <w:szCs w:val="26"/>
              </w:rPr>
              <w:t xml:space="preserve"> </w:t>
            </w:r>
            <w:proofErr w:type="spellStart"/>
            <w:r w:rsidRPr="00283D6E">
              <w:rPr>
                <w:szCs w:val="26"/>
              </w:rPr>
              <w:t>thủ</w:t>
            </w:r>
            <w:proofErr w:type="spellEnd"/>
            <w:r w:rsidR="00540F09">
              <w:rPr>
                <w:szCs w:val="26"/>
              </w:rPr>
              <w:t xml:space="preserve"> </w:t>
            </w:r>
            <w:proofErr w:type="spellStart"/>
            <w:r w:rsidRPr="00283D6E">
              <w:rPr>
                <w:szCs w:val="26"/>
              </w:rPr>
              <w:t>công</w:t>
            </w:r>
            <w:proofErr w:type="spellEnd"/>
          </w:p>
        </w:tc>
        <w:tc>
          <w:tcPr>
            <w:tcW w:w="1099" w:type="dxa"/>
            <w:shd w:val="clear" w:color="auto" w:fill="auto"/>
            <w:vAlign w:val="center"/>
          </w:tcPr>
          <w:p w:rsidR="004D119F" w:rsidRPr="00B9520B" w:rsidRDefault="00A9500E" w:rsidP="00FF4E91">
            <w:pPr>
              <w:pStyle w:val="BodyText"/>
              <w:spacing w:before="60" w:after="60"/>
              <w:jc w:val="center"/>
              <w:rPr>
                <w:szCs w:val="26"/>
              </w:rPr>
            </w:pPr>
            <w:r>
              <w:rPr>
                <w:szCs w:val="26"/>
              </w:rPr>
              <w:t>49</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3.3</w:t>
            </w:r>
          </w:p>
        </w:tc>
        <w:tc>
          <w:tcPr>
            <w:tcW w:w="6804" w:type="dxa"/>
            <w:shd w:val="clear" w:color="auto" w:fill="auto"/>
            <w:vAlign w:val="center"/>
          </w:tcPr>
          <w:p w:rsidR="00B32739" w:rsidRPr="00283D6E" w:rsidRDefault="00B32739" w:rsidP="00FF4E91">
            <w:pPr>
              <w:pStyle w:val="BodyText"/>
              <w:tabs>
                <w:tab w:val="left" w:pos="425"/>
              </w:tabs>
              <w:spacing w:before="60" w:after="60"/>
              <w:rPr>
                <w:szCs w:val="26"/>
              </w:rPr>
            </w:pPr>
            <w:proofErr w:type="spellStart"/>
            <w:r w:rsidRPr="00B32739">
              <w:rPr>
                <w:szCs w:val="26"/>
              </w:rPr>
              <w:t>Kết</w:t>
            </w:r>
            <w:proofErr w:type="spellEnd"/>
            <w:r w:rsidR="00540F09">
              <w:rPr>
                <w:szCs w:val="26"/>
              </w:rPr>
              <w:t xml:space="preserve"> </w:t>
            </w:r>
            <w:proofErr w:type="spellStart"/>
            <w:r w:rsidRPr="00B32739">
              <w:rPr>
                <w:szCs w:val="26"/>
              </w:rPr>
              <w:t>quả</w:t>
            </w:r>
            <w:proofErr w:type="spellEnd"/>
            <w:r w:rsidRPr="00B32739">
              <w:rPr>
                <w:szCs w:val="26"/>
              </w:rPr>
              <w:t xml:space="preserve"> chi </w:t>
            </w:r>
            <w:proofErr w:type="spellStart"/>
            <w:r w:rsidRPr="00B32739">
              <w:rPr>
                <w:szCs w:val="26"/>
              </w:rPr>
              <w:t>tiết</w:t>
            </w:r>
            <w:proofErr w:type="spellEnd"/>
            <w:r w:rsidR="00540F09">
              <w:rPr>
                <w:szCs w:val="26"/>
              </w:rPr>
              <w:t xml:space="preserve"> </w:t>
            </w:r>
            <w:proofErr w:type="spellStart"/>
            <w:r w:rsidRPr="00B32739">
              <w:rPr>
                <w:szCs w:val="26"/>
              </w:rPr>
              <w:t>với</w:t>
            </w:r>
            <w:proofErr w:type="spellEnd"/>
            <w:r w:rsidR="00540F09">
              <w:rPr>
                <w:szCs w:val="26"/>
              </w:rPr>
              <w:t xml:space="preserve"> </w:t>
            </w:r>
            <w:proofErr w:type="spellStart"/>
            <w:r w:rsidRPr="00B32739">
              <w:rPr>
                <w:szCs w:val="26"/>
              </w:rPr>
              <w:t>nhóm</w:t>
            </w:r>
            <w:proofErr w:type="spellEnd"/>
            <w:r w:rsidR="00540F09">
              <w:rPr>
                <w:szCs w:val="26"/>
              </w:rPr>
              <w:t xml:space="preserve"> </w:t>
            </w:r>
            <w:proofErr w:type="spellStart"/>
            <w:r w:rsidRPr="00B32739">
              <w:rPr>
                <w:szCs w:val="26"/>
              </w:rPr>
              <w:t>có</w:t>
            </w:r>
            <w:proofErr w:type="spellEnd"/>
            <w:r w:rsidRPr="00B32739">
              <w:rPr>
                <w:szCs w:val="26"/>
              </w:rPr>
              <w:t xml:space="preserve"> 3 </w:t>
            </w:r>
            <w:proofErr w:type="spellStart"/>
            <w:r w:rsidRPr="00B32739">
              <w:rPr>
                <w:szCs w:val="26"/>
              </w:rPr>
              <w:t>xương</w:t>
            </w:r>
            <w:proofErr w:type="spellEnd"/>
          </w:p>
        </w:tc>
        <w:tc>
          <w:tcPr>
            <w:tcW w:w="1099" w:type="dxa"/>
            <w:shd w:val="clear" w:color="auto" w:fill="auto"/>
            <w:vAlign w:val="center"/>
          </w:tcPr>
          <w:p w:rsidR="00B32739" w:rsidRDefault="00B32739" w:rsidP="005E67F2">
            <w:pPr>
              <w:pStyle w:val="BodyText"/>
              <w:spacing w:before="60" w:after="60"/>
              <w:jc w:val="center"/>
              <w:rPr>
                <w:szCs w:val="26"/>
              </w:rPr>
            </w:pPr>
            <w:r>
              <w:rPr>
                <w:szCs w:val="26"/>
              </w:rPr>
              <w:t>5</w:t>
            </w:r>
            <w:r w:rsidR="005E67F2">
              <w:rPr>
                <w:szCs w:val="26"/>
              </w:rPr>
              <w:t>0</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3.4</w:t>
            </w:r>
          </w:p>
        </w:tc>
        <w:tc>
          <w:tcPr>
            <w:tcW w:w="6804" w:type="dxa"/>
            <w:shd w:val="clear" w:color="auto" w:fill="auto"/>
            <w:vAlign w:val="center"/>
          </w:tcPr>
          <w:p w:rsidR="00B32739" w:rsidRPr="00283D6E" w:rsidRDefault="00470E1F" w:rsidP="00FF4E91">
            <w:pPr>
              <w:pStyle w:val="BodyText"/>
              <w:tabs>
                <w:tab w:val="left" w:pos="425"/>
              </w:tabs>
              <w:spacing w:before="60" w:after="60"/>
              <w:rPr>
                <w:szCs w:val="26"/>
              </w:rPr>
            </w:pPr>
            <w:proofErr w:type="spellStart"/>
            <w:r w:rsidRPr="00470E1F">
              <w:rPr>
                <w:szCs w:val="26"/>
              </w:rPr>
              <w:t>Kết</w:t>
            </w:r>
            <w:proofErr w:type="spellEnd"/>
            <w:r w:rsidR="00540F09">
              <w:rPr>
                <w:szCs w:val="26"/>
              </w:rPr>
              <w:t xml:space="preserve"> </w:t>
            </w:r>
            <w:proofErr w:type="spellStart"/>
            <w:r w:rsidRPr="00470E1F">
              <w:rPr>
                <w:szCs w:val="26"/>
              </w:rPr>
              <w:t>quả</w:t>
            </w:r>
            <w:proofErr w:type="spellEnd"/>
            <w:r w:rsidRPr="00470E1F">
              <w:rPr>
                <w:szCs w:val="26"/>
              </w:rPr>
              <w:t xml:space="preserve"> chi </w:t>
            </w:r>
            <w:proofErr w:type="spellStart"/>
            <w:r w:rsidRPr="00470E1F">
              <w:rPr>
                <w:szCs w:val="26"/>
              </w:rPr>
              <w:t>tiết</w:t>
            </w:r>
            <w:proofErr w:type="spellEnd"/>
            <w:r w:rsidR="00540F09">
              <w:rPr>
                <w:szCs w:val="26"/>
              </w:rPr>
              <w:t xml:space="preserve"> </w:t>
            </w:r>
            <w:proofErr w:type="spellStart"/>
            <w:r w:rsidRPr="00470E1F">
              <w:rPr>
                <w:szCs w:val="26"/>
              </w:rPr>
              <w:t>với</w:t>
            </w:r>
            <w:proofErr w:type="spellEnd"/>
            <w:r w:rsidR="00540F09">
              <w:rPr>
                <w:szCs w:val="26"/>
              </w:rPr>
              <w:t xml:space="preserve"> </w:t>
            </w:r>
            <w:proofErr w:type="spellStart"/>
            <w:r w:rsidRPr="00470E1F">
              <w:rPr>
                <w:szCs w:val="26"/>
              </w:rPr>
              <w:t>nhóm</w:t>
            </w:r>
            <w:proofErr w:type="spellEnd"/>
            <w:r w:rsidR="00540F09">
              <w:rPr>
                <w:szCs w:val="26"/>
              </w:rPr>
              <w:t xml:space="preserve"> </w:t>
            </w:r>
            <w:proofErr w:type="spellStart"/>
            <w:r w:rsidRPr="00470E1F">
              <w:rPr>
                <w:szCs w:val="26"/>
              </w:rPr>
              <w:t>có</w:t>
            </w:r>
            <w:proofErr w:type="spellEnd"/>
            <w:r w:rsidRPr="00470E1F">
              <w:rPr>
                <w:szCs w:val="26"/>
              </w:rPr>
              <w:t xml:space="preserve"> 4 </w:t>
            </w:r>
            <w:proofErr w:type="spellStart"/>
            <w:r w:rsidRPr="00470E1F">
              <w:rPr>
                <w:szCs w:val="26"/>
              </w:rPr>
              <w:t>xương</w:t>
            </w:r>
            <w:proofErr w:type="spellEnd"/>
          </w:p>
        </w:tc>
        <w:tc>
          <w:tcPr>
            <w:tcW w:w="1099" w:type="dxa"/>
            <w:shd w:val="clear" w:color="auto" w:fill="auto"/>
            <w:vAlign w:val="center"/>
          </w:tcPr>
          <w:p w:rsidR="00B32739" w:rsidRDefault="00E00872" w:rsidP="00E5101C">
            <w:pPr>
              <w:pStyle w:val="BodyText"/>
              <w:spacing w:before="60" w:after="60"/>
              <w:jc w:val="center"/>
              <w:rPr>
                <w:szCs w:val="26"/>
              </w:rPr>
            </w:pPr>
            <w:r>
              <w:rPr>
                <w:szCs w:val="26"/>
              </w:rPr>
              <w:t>5</w:t>
            </w:r>
            <w:r w:rsidR="00E5101C">
              <w:rPr>
                <w:szCs w:val="26"/>
              </w:rPr>
              <w:t>0</w:t>
            </w:r>
          </w:p>
        </w:tc>
      </w:tr>
      <w:tr w:rsidR="003C6295" w:rsidRPr="00B9520B" w:rsidTr="008C0BE0">
        <w:trPr>
          <w:jc w:val="center"/>
        </w:trPr>
        <w:tc>
          <w:tcPr>
            <w:tcW w:w="1101" w:type="dxa"/>
            <w:shd w:val="clear" w:color="auto" w:fill="auto"/>
            <w:vAlign w:val="center"/>
          </w:tcPr>
          <w:p w:rsidR="003C6295" w:rsidRDefault="003C6295" w:rsidP="00FF4E91">
            <w:pPr>
              <w:pStyle w:val="BodyText"/>
              <w:tabs>
                <w:tab w:val="left" w:pos="425"/>
              </w:tabs>
              <w:spacing w:before="60" w:after="60"/>
              <w:jc w:val="center"/>
              <w:rPr>
                <w:szCs w:val="26"/>
              </w:rPr>
            </w:pPr>
            <w:r>
              <w:rPr>
                <w:szCs w:val="26"/>
              </w:rPr>
              <w:t>3.5</w:t>
            </w:r>
          </w:p>
        </w:tc>
        <w:tc>
          <w:tcPr>
            <w:tcW w:w="6804" w:type="dxa"/>
            <w:shd w:val="clear" w:color="auto" w:fill="auto"/>
            <w:vAlign w:val="center"/>
          </w:tcPr>
          <w:p w:rsidR="003C6295" w:rsidRPr="00470E1F" w:rsidRDefault="00C62790" w:rsidP="00FF4E91">
            <w:pPr>
              <w:pStyle w:val="BodyText"/>
              <w:tabs>
                <w:tab w:val="left" w:pos="425"/>
              </w:tabs>
              <w:spacing w:before="60" w:after="60"/>
              <w:rPr>
                <w:szCs w:val="26"/>
              </w:rPr>
            </w:pPr>
            <w:proofErr w:type="spellStart"/>
            <w:r w:rsidRPr="00C62790">
              <w:rPr>
                <w:szCs w:val="26"/>
              </w:rPr>
              <w:t>Kết</w:t>
            </w:r>
            <w:proofErr w:type="spellEnd"/>
            <w:r w:rsidR="00540F09">
              <w:rPr>
                <w:szCs w:val="26"/>
              </w:rPr>
              <w:t xml:space="preserve"> </w:t>
            </w:r>
            <w:proofErr w:type="spellStart"/>
            <w:r w:rsidRPr="00C62790">
              <w:rPr>
                <w:szCs w:val="26"/>
              </w:rPr>
              <w:t>quả</w:t>
            </w:r>
            <w:proofErr w:type="spellEnd"/>
            <w:r w:rsidRPr="00C62790">
              <w:rPr>
                <w:szCs w:val="26"/>
              </w:rPr>
              <w:t xml:space="preserve"> chi </w:t>
            </w:r>
            <w:proofErr w:type="spellStart"/>
            <w:r w:rsidRPr="00C62790">
              <w:rPr>
                <w:szCs w:val="26"/>
              </w:rPr>
              <w:t>tiết</w:t>
            </w:r>
            <w:proofErr w:type="spellEnd"/>
            <w:r w:rsidR="00540F09">
              <w:rPr>
                <w:szCs w:val="26"/>
              </w:rPr>
              <w:t xml:space="preserve"> </w:t>
            </w:r>
            <w:proofErr w:type="spellStart"/>
            <w:r w:rsidRPr="00C62790">
              <w:rPr>
                <w:szCs w:val="26"/>
              </w:rPr>
              <w:t>với</w:t>
            </w:r>
            <w:proofErr w:type="spellEnd"/>
            <w:r w:rsidR="00540F09">
              <w:rPr>
                <w:szCs w:val="26"/>
              </w:rPr>
              <w:t xml:space="preserve"> </w:t>
            </w:r>
            <w:proofErr w:type="spellStart"/>
            <w:r w:rsidRPr="00C62790">
              <w:rPr>
                <w:szCs w:val="26"/>
              </w:rPr>
              <w:t>nhóm</w:t>
            </w:r>
            <w:proofErr w:type="spellEnd"/>
            <w:r w:rsidR="00540F09">
              <w:rPr>
                <w:szCs w:val="26"/>
              </w:rPr>
              <w:t xml:space="preserve"> </w:t>
            </w:r>
            <w:proofErr w:type="spellStart"/>
            <w:r w:rsidRPr="00C62790">
              <w:rPr>
                <w:szCs w:val="26"/>
              </w:rPr>
              <w:t>có</w:t>
            </w:r>
            <w:proofErr w:type="spellEnd"/>
            <w:r w:rsidRPr="00C62790">
              <w:rPr>
                <w:szCs w:val="26"/>
              </w:rPr>
              <w:t xml:space="preserve"> 7 </w:t>
            </w:r>
            <w:proofErr w:type="spellStart"/>
            <w:r w:rsidRPr="00C62790">
              <w:rPr>
                <w:szCs w:val="26"/>
              </w:rPr>
              <w:t>xương</w:t>
            </w:r>
            <w:proofErr w:type="spellEnd"/>
          </w:p>
        </w:tc>
        <w:tc>
          <w:tcPr>
            <w:tcW w:w="1099" w:type="dxa"/>
            <w:shd w:val="clear" w:color="auto" w:fill="auto"/>
            <w:vAlign w:val="center"/>
          </w:tcPr>
          <w:p w:rsidR="003C6295" w:rsidRDefault="00C62790" w:rsidP="00EE4445">
            <w:pPr>
              <w:pStyle w:val="BodyText"/>
              <w:spacing w:before="60" w:after="60"/>
              <w:jc w:val="center"/>
              <w:rPr>
                <w:szCs w:val="26"/>
              </w:rPr>
            </w:pPr>
            <w:r>
              <w:rPr>
                <w:szCs w:val="26"/>
              </w:rPr>
              <w:t>5</w:t>
            </w:r>
            <w:r w:rsidR="00EE4445">
              <w:rPr>
                <w:szCs w:val="26"/>
              </w:rPr>
              <w:t>1</w:t>
            </w:r>
          </w:p>
        </w:tc>
      </w:tr>
      <w:tr w:rsidR="003C6295" w:rsidRPr="00B9520B" w:rsidTr="008C0BE0">
        <w:trPr>
          <w:jc w:val="center"/>
        </w:trPr>
        <w:tc>
          <w:tcPr>
            <w:tcW w:w="1101" w:type="dxa"/>
            <w:shd w:val="clear" w:color="auto" w:fill="auto"/>
            <w:vAlign w:val="center"/>
          </w:tcPr>
          <w:p w:rsidR="003C6295" w:rsidRDefault="00C30FB4" w:rsidP="00FF4E91">
            <w:pPr>
              <w:pStyle w:val="BodyText"/>
              <w:tabs>
                <w:tab w:val="left" w:pos="425"/>
              </w:tabs>
              <w:spacing w:before="60" w:after="60"/>
              <w:jc w:val="center"/>
              <w:rPr>
                <w:szCs w:val="26"/>
              </w:rPr>
            </w:pPr>
            <w:r>
              <w:rPr>
                <w:szCs w:val="26"/>
              </w:rPr>
              <w:t>3.6</w:t>
            </w:r>
          </w:p>
        </w:tc>
        <w:tc>
          <w:tcPr>
            <w:tcW w:w="6804" w:type="dxa"/>
            <w:shd w:val="clear" w:color="auto" w:fill="auto"/>
            <w:vAlign w:val="center"/>
          </w:tcPr>
          <w:p w:rsidR="003C6295" w:rsidRPr="00470E1F" w:rsidRDefault="000D0EEE" w:rsidP="00FF4E91">
            <w:pPr>
              <w:pStyle w:val="BodyText"/>
              <w:tabs>
                <w:tab w:val="left" w:pos="425"/>
              </w:tabs>
              <w:spacing w:before="60" w:after="60"/>
              <w:rPr>
                <w:szCs w:val="26"/>
              </w:rPr>
            </w:pPr>
            <w:proofErr w:type="spellStart"/>
            <w:r w:rsidRPr="000D0EEE">
              <w:rPr>
                <w:szCs w:val="26"/>
              </w:rPr>
              <w:t>Kết</w:t>
            </w:r>
            <w:proofErr w:type="spellEnd"/>
            <w:r w:rsidR="00540F09">
              <w:rPr>
                <w:szCs w:val="26"/>
              </w:rPr>
              <w:t xml:space="preserve"> </w:t>
            </w:r>
            <w:proofErr w:type="spellStart"/>
            <w:r w:rsidRPr="000D0EEE">
              <w:rPr>
                <w:szCs w:val="26"/>
              </w:rPr>
              <w:t>quả</w:t>
            </w:r>
            <w:proofErr w:type="spellEnd"/>
            <w:r w:rsidRPr="000D0EEE">
              <w:rPr>
                <w:szCs w:val="26"/>
              </w:rPr>
              <w:t xml:space="preserve"> chi </w:t>
            </w:r>
            <w:proofErr w:type="spellStart"/>
            <w:r w:rsidRPr="000D0EEE">
              <w:rPr>
                <w:szCs w:val="26"/>
              </w:rPr>
              <w:t>tiết</w:t>
            </w:r>
            <w:proofErr w:type="spellEnd"/>
            <w:r w:rsidR="00540F09">
              <w:rPr>
                <w:szCs w:val="26"/>
              </w:rPr>
              <w:t xml:space="preserve"> </w:t>
            </w:r>
            <w:proofErr w:type="spellStart"/>
            <w:r w:rsidRPr="000D0EEE">
              <w:rPr>
                <w:szCs w:val="26"/>
              </w:rPr>
              <w:t>với</w:t>
            </w:r>
            <w:proofErr w:type="spellEnd"/>
            <w:r w:rsidR="00540F09">
              <w:rPr>
                <w:szCs w:val="26"/>
              </w:rPr>
              <w:t xml:space="preserve"> </w:t>
            </w:r>
            <w:proofErr w:type="spellStart"/>
            <w:r w:rsidRPr="000D0EEE">
              <w:rPr>
                <w:szCs w:val="26"/>
              </w:rPr>
              <w:t>nhóm</w:t>
            </w:r>
            <w:proofErr w:type="spellEnd"/>
            <w:r w:rsidR="00540F09">
              <w:rPr>
                <w:szCs w:val="26"/>
              </w:rPr>
              <w:t xml:space="preserve"> </w:t>
            </w:r>
            <w:proofErr w:type="spellStart"/>
            <w:r w:rsidRPr="000D0EEE">
              <w:rPr>
                <w:szCs w:val="26"/>
              </w:rPr>
              <w:t>có</w:t>
            </w:r>
            <w:proofErr w:type="spellEnd"/>
            <w:r w:rsidRPr="000D0EEE">
              <w:rPr>
                <w:szCs w:val="26"/>
              </w:rPr>
              <w:t xml:space="preserve"> 13 </w:t>
            </w:r>
            <w:proofErr w:type="spellStart"/>
            <w:r w:rsidRPr="000D0EEE">
              <w:rPr>
                <w:szCs w:val="26"/>
              </w:rPr>
              <w:t>xương</w:t>
            </w:r>
            <w:proofErr w:type="spellEnd"/>
          </w:p>
        </w:tc>
        <w:tc>
          <w:tcPr>
            <w:tcW w:w="1099" w:type="dxa"/>
            <w:shd w:val="clear" w:color="auto" w:fill="auto"/>
            <w:vAlign w:val="center"/>
          </w:tcPr>
          <w:p w:rsidR="003C6295" w:rsidRDefault="000D0EEE" w:rsidP="00EE4445">
            <w:pPr>
              <w:pStyle w:val="BodyText"/>
              <w:spacing w:before="60" w:after="60"/>
              <w:jc w:val="center"/>
              <w:rPr>
                <w:szCs w:val="26"/>
              </w:rPr>
            </w:pPr>
            <w:r>
              <w:rPr>
                <w:szCs w:val="26"/>
              </w:rPr>
              <w:t>5</w:t>
            </w:r>
            <w:r w:rsidR="00EE4445">
              <w:rPr>
                <w:szCs w:val="26"/>
              </w:rPr>
              <w:t>1</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3.7</w:t>
            </w:r>
          </w:p>
        </w:tc>
        <w:tc>
          <w:tcPr>
            <w:tcW w:w="6804" w:type="dxa"/>
            <w:shd w:val="clear" w:color="auto" w:fill="auto"/>
            <w:vAlign w:val="center"/>
          </w:tcPr>
          <w:p w:rsidR="00DC350E" w:rsidRPr="000D0EEE" w:rsidRDefault="00E25F82" w:rsidP="00FF4E91">
            <w:pPr>
              <w:pStyle w:val="BodyText"/>
              <w:tabs>
                <w:tab w:val="left" w:pos="425"/>
              </w:tabs>
              <w:spacing w:before="60" w:after="60"/>
              <w:rPr>
                <w:szCs w:val="26"/>
              </w:rPr>
            </w:pPr>
            <w:proofErr w:type="spellStart"/>
            <w:r w:rsidRPr="00E25F82">
              <w:rPr>
                <w:szCs w:val="26"/>
              </w:rPr>
              <w:t>Kết</w:t>
            </w:r>
            <w:proofErr w:type="spellEnd"/>
            <w:r w:rsidR="00540F09">
              <w:rPr>
                <w:szCs w:val="26"/>
              </w:rPr>
              <w:t xml:space="preserve"> </w:t>
            </w:r>
            <w:proofErr w:type="spellStart"/>
            <w:r w:rsidRPr="00E25F82">
              <w:rPr>
                <w:szCs w:val="26"/>
              </w:rPr>
              <w:t>quả</w:t>
            </w:r>
            <w:proofErr w:type="spellEnd"/>
            <w:r w:rsidRPr="00E25F82">
              <w:rPr>
                <w:szCs w:val="26"/>
              </w:rPr>
              <w:t xml:space="preserve"> chi </w:t>
            </w:r>
            <w:proofErr w:type="spellStart"/>
            <w:r w:rsidR="00540F09">
              <w:rPr>
                <w:szCs w:val="26"/>
              </w:rPr>
              <w:t>tiết</w:t>
            </w:r>
            <w:proofErr w:type="spellEnd"/>
            <w:r w:rsidR="00540F09">
              <w:rPr>
                <w:szCs w:val="26"/>
              </w:rPr>
              <w:t xml:space="preserve"> </w:t>
            </w:r>
            <w:proofErr w:type="spellStart"/>
            <w:r w:rsidR="00540F09">
              <w:rPr>
                <w:szCs w:val="26"/>
              </w:rPr>
              <w:t>với</w:t>
            </w:r>
            <w:proofErr w:type="spellEnd"/>
            <w:r w:rsidR="00540F09">
              <w:rPr>
                <w:szCs w:val="26"/>
              </w:rPr>
              <w:t xml:space="preserve"> </w:t>
            </w:r>
            <w:proofErr w:type="spellStart"/>
            <w:r w:rsidR="00540F09">
              <w:rPr>
                <w:szCs w:val="26"/>
              </w:rPr>
              <w:t>nhóm</w:t>
            </w:r>
            <w:proofErr w:type="spellEnd"/>
            <w:r w:rsidR="00540F09">
              <w:rPr>
                <w:szCs w:val="26"/>
              </w:rPr>
              <w:t xml:space="preserve"> </w:t>
            </w:r>
            <w:proofErr w:type="spellStart"/>
            <w:r w:rsidR="00540F09">
              <w:rPr>
                <w:szCs w:val="26"/>
              </w:rPr>
              <w:t>có</w:t>
            </w:r>
            <w:proofErr w:type="spellEnd"/>
            <w:r w:rsidRPr="00E25F82">
              <w:rPr>
                <w:szCs w:val="26"/>
              </w:rPr>
              <w:t xml:space="preserve"> 23 </w:t>
            </w:r>
            <w:proofErr w:type="spellStart"/>
            <w:r w:rsidRPr="00E25F82">
              <w:rPr>
                <w:szCs w:val="26"/>
              </w:rPr>
              <w:t>xương</w:t>
            </w:r>
            <w:proofErr w:type="spellEnd"/>
          </w:p>
        </w:tc>
        <w:tc>
          <w:tcPr>
            <w:tcW w:w="1099" w:type="dxa"/>
            <w:shd w:val="clear" w:color="auto" w:fill="auto"/>
            <w:vAlign w:val="center"/>
          </w:tcPr>
          <w:p w:rsidR="00DC350E" w:rsidRDefault="00E25F82" w:rsidP="00414A7D">
            <w:pPr>
              <w:pStyle w:val="BodyText"/>
              <w:spacing w:before="60" w:after="60"/>
              <w:jc w:val="center"/>
              <w:rPr>
                <w:szCs w:val="26"/>
              </w:rPr>
            </w:pPr>
            <w:r>
              <w:rPr>
                <w:szCs w:val="26"/>
              </w:rPr>
              <w:t>5</w:t>
            </w:r>
            <w:r w:rsidR="00414A7D">
              <w:rPr>
                <w:szCs w:val="26"/>
              </w:rPr>
              <w:t>2</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3.8</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Pr="007364EF">
              <w:rPr>
                <w:szCs w:val="26"/>
              </w:rPr>
              <w:t xml:space="preserve"> 11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3.9</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00540F09">
              <w:rPr>
                <w:szCs w:val="26"/>
              </w:rPr>
              <w:t xml:space="preserve"> </w:t>
            </w:r>
            <w:proofErr w:type="spellStart"/>
            <w:r w:rsidRPr="007364EF">
              <w:rPr>
                <w:szCs w:val="26"/>
              </w:rPr>
              <w:t>tất</w:t>
            </w:r>
            <w:proofErr w:type="spellEnd"/>
            <w:r w:rsidR="00540F09">
              <w:rPr>
                <w:szCs w:val="26"/>
              </w:rPr>
              <w:t xml:space="preserve"> </w:t>
            </w:r>
            <w:proofErr w:type="spellStart"/>
            <w:r w:rsidRPr="007364EF">
              <w:rPr>
                <w:szCs w:val="26"/>
              </w:rPr>
              <w:t>cả</w:t>
            </w:r>
            <w:proofErr w:type="spellEnd"/>
            <w:r w:rsidR="00540F09">
              <w:rPr>
                <w:szCs w:val="26"/>
              </w:rPr>
              <w:t xml:space="preserve">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EE2312" w:rsidP="00FF4E91">
            <w:pPr>
              <w:pStyle w:val="BodyText"/>
              <w:tabs>
                <w:tab w:val="left" w:pos="425"/>
              </w:tabs>
              <w:spacing w:before="60" w:after="60"/>
              <w:jc w:val="center"/>
              <w:rPr>
                <w:szCs w:val="26"/>
              </w:rPr>
            </w:pPr>
            <w:r>
              <w:rPr>
                <w:szCs w:val="26"/>
              </w:rPr>
              <w:t>3.10</w:t>
            </w:r>
          </w:p>
        </w:tc>
        <w:tc>
          <w:tcPr>
            <w:tcW w:w="6804" w:type="dxa"/>
            <w:shd w:val="clear" w:color="auto" w:fill="auto"/>
            <w:vAlign w:val="center"/>
          </w:tcPr>
          <w:p w:rsidR="00DC350E" w:rsidRPr="000D0EEE" w:rsidRDefault="003F0E51" w:rsidP="00FF4E91">
            <w:pPr>
              <w:pStyle w:val="BodyText"/>
              <w:tabs>
                <w:tab w:val="left" w:pos="425"/>
              </w:tabs>
              <w:spacing w:before="60" w:after="60"/>
              <w:rPr>
                <w:szCs w:val="26"/>
              </w:rPr>
            </w:pPr>
            <w:proofErr w:type="spellStart"/>
            <w:r w:rsidRPr="003F0E51">
              <w:rPr>
                <w:szCs w:val="26"/>
              </w:rPr>
              <w:t>Kết</w:t>
            </w:r>
            <w:proofErr w:type="spellEnd"/>
            <w:r w:rsidR="002A4665">
              <w:rPr>
                <w:szCs w:val="26"/>
              </w:rPr>
              <w:t xml:space="preserve"> </w:t>
            </w:r>
            <w:proofErr w:type="spellStart"/>
            <w:r w:rsidRPr="003F0E51">
              <w:rPr>
                <w:szCs w:val="26"/>
              </w:rPr>
              <w:t>quả</w:t>
            </w:r>
            <w:proofErr w:type="spellEnd"/>
            <w:r w:rsidR="002A4665">
              <w:rPr>
                <w:szCs w:val="26"/>
              </w:rPr>
              <w:t xml:space="preserve"> </w:t>
            </w:r>
            <w:proofErr w:type="spellStart"/>
            <w:r w:rsidRPr="003F0E51">
              <w:rPr>
                <w:szCs w:val="26"/>
              </w:rPr>
              <w:t>thực</w:t>
            </w:r>
            <w:proofErr w:type="spellEnd"/>
            <w:r w:rsidR="002A4665">
              <w:rPr>
                <w:szCs w:val="26"/>
              </w:rPr>
              <w:t xml:space="preserve"> </w:t>
            </w:r>
            <w:proofErr w:type="spellStart"/>
            <w:r w:rsidRPr="003F0E51">
              <w:rPr>
                <w:szCs w:val="26"/>
              </w:rPr>
              <w:t>nghiệm</w:t>
            </w:r>
            <w:proofErr w:type="spellEnd"/>
            <w:r w:rsidR="002A4665">
              <w:rPr>
                <w:szCs w:val="26"/>
              </w:rPr>
              <w:t xml:space="preserve"> </w:t>
            </w:r>
            <w:proofErr w:type="spellStart"/>
            <w:r w:rsidRPr="003F0E51">
              <w:rPr>
                <w:szCs w:val="26"/>
              </w:rPr>
              <w:t>với</w:t>
            </w:r>
            <w:proofErr w:type="spellEnd"/>
            <w:r w:rsidR="002A4665">
              <w:rPr>
                <w:szCs w:val="26"/>
              </w:rPr>
              <w:t xml:space="preserve"> </w:t>
            </w:r>
            <w:proofErr w:type="spellStart"/>
            <w:r w:rsidRPr="003F0E51">
              <w:rPr>
                <w:szCs w:val="26"/>
              </w:rPr>
              <w:t>các</w:t>
            </w:r>
            <w:proofErr w:type="spellEnd"/>
            <w:r w:rsidR="002A4665">
              <w:rPr>
                <w:szCs w:val="26"/>
              </w:rPr>
              <w:t xml:space="preserve"> </w:t>
            </w:r>
            <w:proofErr w:type="spellStart"/>
            <w:r w:rsidRPr="003F0E51">
              <w:rPr>
                <w:szCs w:val="26"/>
              </w:rPr>
              <w:t>giá</w:t>
            </w:r>
            <w:proofErr w:type="spellEnd"/>
            <w:r w:rsidR="002A4665">
              <w:rPr>
                <w:szCs w:val="26"/>
              </w:rPr>
              <w:t xml:space="preserve"> </w:t>
            </w:r>
            <w:proofErr w:type="spellStart"/>
            <w:r w:rsidRPr="003F0E51">
              <w:rPr>
                <w:szCs w:val="26"/>
              </w:rPr>
              <w:t>trị</w:t>
            </w:r>
            <w:proofErr w:type="spellEnd"/>
            <w:r w:rsidR="002A4665">
              <w:rPr>
                <w:szCs w:val="26"/>
              </w:rPr>
              <w:t xml:space="preserve"> </w:t>
            </w:r>
            <w:proofErr w:type="spellStart"/>
            <w:r w:rsidRPr="003F0E51">
              <w:rPr>
                <w:szCs w:val="26"/>
              </w:rPr>
              <w:t>khác</w:t>
            </w:r>
            <w:proofErr w:type="spellEnd"/>
            <w:r w:rsidR="002A4665">
              <w:rPr>
                <w:szCs w:val="26"/>
              </w:rPr>
              <w:t xml:space="preserve"> </w:t>
            </w:r>
            <w:proofErr w:type="spellStart"/>
            <w:r w:rsidRPr="003F0E51">
              <w:rPr>
                <w:szCs w:val="26"/>
              </w:rPr>
              <w:t>nhau</w:t>
            </w:r>
            <w:proofErr w:type="spellEnd"/>
            <w:r w:rsidR="002A4665">
              <w:rPr>
                <w:szCs w:val="26"/>
              </w:rPr>
              <w:t xml:space="preserve"> </w:t>
            </w:r>
            <w:proofErr w:type="spellStart"/>
            <w:r w:rsidRPr="003F0E51">
              <w:rPr>
                <w:szCs w:val="26"/>
              </w:rPr>
              <w:t>của</w:t>
            </w:r>
            <w:proofErr w:type="spellEnd"/>
            <w:r w:rsidR="002A4665">
              <w:rPr>
                <w:szCs w:val="26"/>
              </w:rPr>
              <w:t xml:space="preserve"> </w:t>
            </w:r>
            <w:proofErr w:type="spellStart"/>
            <w:r w:rsidRPr="003F0E51">
              <w:rPr>
                <w:szCs w:val="26"/>
              </w:rPr>
              <w:t>số</w:t>
            </w:r>
            <w:proofErr w:type="spellEnd"/>
            <w:r w:rsidR="002A4665">
              <w:rPr>
                <w:szCs w:val="26"/>
              </w:rPr>
              <w:t xml:space="preserve"> </w:t>
            </w:r>
            <w:proofErr w:type="spellStart"/>
            <w:r w:rsidRPr="003F0E51">
              <w:rPr>
                <w:szCs w:val="26"/>
              </w:rPr>
              <w:t>chiều</w:t>
            </w:r>
            <w:proofErr w:type="spellEnd"/>
            <w:r w:rsidR="002A4665">
              <w:rPr>
                <w:szCs w:val="26"/>
              </w:rPr>
              <w:t xml:space="preserve"> </w:t>
            </w:r>
            <w:proofErr w:type="spellStart"/>
            <w:r w:rsidRPr="003F0E51">
              <w:rPr>
                <w:szCs w:val="26"/>
              </w:rPr>
              <w:t>dữ</w:t>
            </w:r>
            <w:proofErr w:type="spellEnd"/>
            <w:r w:rsidR="002A4665">
              <w:rPr>
                <w:szCs w:val="26"/>
              </w:rPr>
              <w:t xml:space="preserve"> </w:t>
            </w:r>
            <w:proofErr w:type="spellStart"/>
            <w:r w:rsidRPr="003F0E51">
              <w:rPr>
                <w:szCs w:val="26"/>
              </w:rPr>
              <w:t>liệu</w:t>
            </w:r>
            <w:proofErr w:type="spellEnd"/>
            <w:r w:rsidR="002A4665">
              <w:rPr>
                <w:szCs w:val="26"/>
              </w:rPr>
              <w:t xml:space="preserve"> </w:t>
            </w:r>
            <w:proofErr w:type="spellStart"/>
            <w:r w:rsidRPr="003F0E51">
              <w:rPr>
                <w:szCs w:val="26"/>
              </w:rPr>
              <w:t>sau</w:t>
            </w:r>
            <w:proofErr w:type="spellEnd"/>
            <w:r w:rsidR="002A4665">
              <w:rPr>
                <w:szCs w:val="26"/>
              </w:rPr>
              <w:t xml:space="preserve"> </w:t>
            </w:r>
            <w:proofErr w:type="spellStart"/>
            <w:r w:rsidRPr="003F0E51">
              <w:rPr>
                <w:szCs w:val="26"/>
              </w:rPr>
              <w:t>trích</w:t>
            </w:r>
            <w:proofErr w:type="spellEnd"/>
            <w:r w:rsidR="002A4665">
              <w:rPr>
                <w:szCs w:val="26"/>
              </w:rPr>
              <w:t xml:space="preserve"> </w:t>
            </w:r>
            <w:proofErr w:type="spellStart"/>
            <w:r w:rsidRPr="003F0E51">
              <w:rPr>
                <w:szCs w:val="26"/>
              </w:rPr>
              <w:t>chọn</w:t>
            </w:r>
            <w:proofErr w:type="spellEnd"/>
            <w:r w:rsidR="002A4665">
              <w:rPr>
                <w:szCs w:val="26"/>
              </w:rPr>
              <w:t xml:space="preserve"> </w:t>
            </w:r>
            <w:proofErr w:type="spellStart"/>
            <w:r w:rsidRPr="003F0E51">
              <w:rPr>
                <w:szCs w:val="26"/>
              </w:rPr>
              <w:t>trong</w:t>
            </w:r>
            <w:proofErr w:type="spellEnd"/>
            <w:r w:rsidRPr="003F0E51">
              <w:rPr>
                <w:szCs w:val="26"/>
              </w:rPr>
              <w:t xml:space="preserve"> PCA</w:t>
            </w:r>
          </w:p>
        </w:tc>
        <w:tc>
          <w:tcPr>
            <w:tcW w:w="1099" w:type="dxa"/>
            <w:shd w:val="clear" w:color="auto" w:fill="auto"/>
            <w:vAlign w:val="center"/>
          </w:tcPr>
          <w:p w:rsidR="00DC350E" w:rsidRDefault="00C72909" w:rsidP="00414A7D">
            <w:pPr>
              <w:pStyle w:val="BodyText"/>
              <w:spacing w:before="60" w:after="60"/>
              <w:jc w:val="center"/>
              <w:rPr>
                <w:szCs w:val="26"/>
              </w:rPr>
            </w:pPr>
            <w:r>
              <w:rPr>
                <w:szCs w:val="26"/>
              </w:rPr>
              <w:t>5</w:t>
            </w:r>
            <w:r w:rsidR="00414A7D">
              <w:rPr>
                <w:szCs w:val="26"/>
              </w:rPr>
              <w:t>5</w:t>
            </w:r>
          </w:p>
        </w:tc>
      </w:tr>
      <w:tr w:rsidR="007364EF" w:rsidRPr="00B9520B" w:rsidTr="008C0BE0">
        <w:trPr>
          <w:jc w:val="center"/>
        </w:trPr>
        <w:tc>
          <w:tcPr>
            <w:tcW w:w="1101" w:type="dxa"/>
            <w:shd w:val="clear" w:color="auto" w:fill="auto"/>
            <w:vAlign w:val="center"/>
          </w:tcPr>
          <w:p w:rsidR="007364EF" w:rsidRDefault="003F0E51" w:rsidP="00FF4E91">
            <w:pPr>
              <w:pStyle w:val="BodyText"/>
              <w:tabs>
                <w:tab w:val="left" w:pos="425"/>
              </w:tabs>
              <w:spacing w:before="60" w:after="60"/>
              <w:jc w:val="center"/>
              <w:rPr>
                <w:szCs w:val="26"/>
              </w:rPr>
            </w:pPr>
            <w:r>
              <w:rPr>
                <w:szCs w:val="26"/>
              </w:rPr>
              <w:t>3.11</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F26C5C" w:rsidRPr="00F26C5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F26C5C" w:rsidRPr="00F26C5C">
              <w:rPr>
                <w:szCs w:val="26"/>
              </w:rPr>
              <w:t xml:space="preserve"> 1 </w:t>
            </w:r>
            <w:proofErr w:type="spellStart"/>
            <w:r w:rsidR="00F26C5C" w:rsidRPr="00F26C5C">
              <w:rPr>
                <w:szCs w:val="26"/>
              </w:rPr>
              <w:t>trong</w:t>
            </w:r>
            <w:proofErr w:type="spellEnd"/>
            <w:r w:rsidR="00F26C5C" w:rsidRPr="00F26C5C">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7364EF" w:rsidRPr="00B9520B" w:rsidTr="008C0BE0">
        <w:trPr>
          <w:jc w:val="center"/>
        </w:trPr>
        <w:tc>
          <w:tcPr>
            <w:tcW w:w="1101" w:type="dxa"/>
            <w:shd w:val="clear" w:color="auto" w:fill="auto"/>
            <w:vAlign w:val="center"/>
          </w:tcPr>
          <w:p w:rsidR="007364EF" w:rsidRDefault="00F26C5C" w:rsidP="00FF4E91">
            <w:pPr>
              <w:pStyle w:val="BodyText"/>
              <w:tabs>
                <w:tab w:val="left" w:pos="425"/>
              </w:tabs>
              <w:spacing w:before="60" w:after="60"/>
              <w:jc w:val="center"/>
              <w:rPr>
                <w:szCs w:val="26"/>
              </w:rPr>
            </w:pPr>
            <w:r>
              <w:rPr>
                <w:szCs w:val="26"/>
              </w:rPr>
              <w:t>3.12</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72909" w:rsidRPr="00C7290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C72909" w:rsidRPr="00C72909">
              <w:rPr>
                <w:szCs w:val="26"/>
              </w:rPr>
              <w:t xml:space="preserve"> 2 </w:t>
            </w:r>
            <w:proofErr w:type="spellStart"/>
            <w:r w:rsidR="00C72909" w:rsidRPr="00C72909">
              <w:rPr>
                <w:szCs w:val="26"/>
              </w:rPr>
              <w:t>trong</w:t>
            </w:r>
            <w:proofErr w:type="spellEnd"/>
            <w:r w:rsidR="00C72909" w:rsidRPr="00C72909">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3.13</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11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3.14</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34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3.15</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49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3.16</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50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3.17</w:t>
            </w:r>
          </w:p>
        </w:tc>
        <w:tc>
          <w:tcPr>
            <w:tcW w:w="6804" w:type="dxa"/>
            <w:shd w:val="clear" w:color="auto" w:fill="auto"/>
            <w:vAlign w:val="center"/>
          </w:tcPr>
          <w:p w:rsidR="00F26C5C" w:rsidRPr="000D0EEE" w:rsidRDefault="004721EC" w:rsidP="00FF4E91">
            <w:pPr>
              <w:pStyle w:val="BodyText"/>
              <w:tabs>
                <w:tab w:val="left" w:pos="425"/>
              </w:tabs>
              <w:spacing w:before="60" w:after="60"/>
              <w:rPr>
                <w:szCs w:val="26"/>
              </w:rPr>
            </w:pPr>
            <w:proofErr w:type="spellStart"/>
            <w:r w:rsidRPr="004721EC">
              <w:rPr>
                <w:szCs w:val="26"/>
              </w:rPr>
              <w:t>Kết</w:t>
            </w:r>
            <w:proofErr w:type="spellEnd"/>
            <w:r w:rsidR="006F7247">
              <w:rPr>
                <w:szCs w:val="26"/>
              </w:rPr>
              <w:t xml:space="preserve"> </w:t>
            </w:r>
            <w:proofErr w:type="spellStart"/>
            <w:r w:rsidRPr="004721EC">
              <w:rPr>
                <w:szCs w:val="26"/>
              </w:rPr>
              <w:t>quả</w:t>
            </w:r>
            <w:proofErr w:type="spellEnd"/>
            <w:r w:rsidR="006F7247">
              <w:rPr>
                <w:szCs w:val="26"/>
              </w:rPr>
              <w:t xml:space="preserve"> </w:t>
            </w:r>
            <w:proofErr w:type="spellStart"/>
            <w:r w:rsidRPr="004721EC">
              <w:rPr>
                <w:szCs w:val="26"/>
              </w:rPr>
              <w:t>thực</w:t>
            </w:r>
            <w:proofErr w:type="spellEnd"/>
            <w:r w:rsidR="006F7247">
              <w:rPr>
                <w:szCs w:val="26"/>
              </w:rPr>
              <w:t xml:space="preserve"> </w:t>
            </w:r>
            <w:proofErr w:type="spellStart"/>
            <w:r w:rsidRPr="004721EC">
              <w:rPr>
                <w:szCs w:val="26"/>
              </w:rPr>
              <w:t>nghiệm</w:t>
            </w:r>
            <w:proofErr w:type="spellEnd"/>
            <w:r w:rsidR="006F7247">
              <w:rPr>
                <w:szCs w:val="26"/>
              </w:rPr>
              <w:t xml:space="preserve"> </w:t>
            </w:r>
            <w:proofErr w:type="spellStart"/>
            <w:r w:rsidRPr="004721EC">
              <w:rPr>
                <w:szCs w:val="26"/>
              </w:rPr>
              <w:t>với</w:t>
            </w:r>
            <w:proofErr w:type="spellEnd"/>
            <w:r w:rsidR="006F7247">
              <w:rPr>
                <w:szCs w:val="26"/>
              </w:rPr>
              <w:t xml:space="preserve"> </w:t>
            </w:r>
            <w:proofErr w:type="spellStart"/>
            <w:r w:rsidRPr="004721EC">
              <w:rPr>
                <w:szCs w:val="26"/>
              </w:rPr>
              <w:t>các</w:t>
            </w:r>
            <w:proofErr w:type="spellEnd"/>
            <w:r w:rsidR="006F7247">
              <w:rPr>
                <w:szCs w:val="26"/>
              </w:rPr>
              <w:t xml:space="preserve"> </w:t>
            </w:r>
            <w:proofErr w:type="spellStart"/>
            <w:r w:rsidRPr="004721EC">
              <w:rPr>
                <w:szCs w:val="26"/>
              </w:rPr>
              <w:t>giá</w:t>
            </w:r>
            <w:proofErr w:type="spellEnd"/>
            <w:r w:rsidR="006F7247">
              <w:rPr>
                <w:szCs w:val="26"/>
              </w:rPr>
              <w:t xml:space="preserve"> </w:t>
            </w:r>
            <w:proofErr w:type="spellStart"/>
            <w:r w:rsidRPr="004721EC">
              <w:rPr>
                <w:szCs w:val="26"/>
              </w:rPr>
              <w:t>trị</w:t>
            </w:r>
            <w:proofErr w:type="spellEnd"/>
            <w:r w:rsidR="006F7247">
              <w:rPr>
                <w:szCs w:val="26"/>
              </w:rPr>
              <w:t xml:space="preserve"> </w:t>
            </w:r>
            <w:proofErr w:type="spellStart"/>
            <w:r w:rsidRPr="004721EC">
              <w:rPr>
                <w:szCs w:val="26"/>
              </w:rPr>
              <w:t>khác</w:t>
            </w:r>
            <w:proofErr w:type="spellEnd"/>
            <w:r w:rsidR="006F7247">
              <w:rPr>
                <w:szCs w:val="26"/>
              </w:rPr>
              <w:t xml:space="preserve"> </w:t>
            </w:r>
            <w:proofErr w:type="spellStart"/>
            <w:r w:rsidRPr="004721EC">
              <w:rPr>
                <w:szCs w:val="26"/>
              </w:rPr>
              <w:t>nhau</w:t>
            </w:r>
            <w:proofErr w:type="spellEnd"/>
            <w:r w:rsidR="006F7247">
              <w:rPr>
                <w:szCs w:val="26"/>
              </w:rPr>
              <w:t xml:space="preserve"> </w:t>
            </w:r>
            <w:proofErr w:type="spellStart"/>
            <w:r w:rsidRPr="004721EC">
              <w:rPr>
                <w:szCs w:val="26"/>
              </w:rPr>
              <w:t>của</w:t>
            </w:r>
            <w:proofErr w:type="spellEnd"/>
            <w:r w:rsidR="006F7247">
              <w:rPr>
                <w:szCs w:val="26"/>
              </w:rPr>
              <w:t xml:space="preserve"> </w:t>
            </w:r>
            <w:proofErr w:type="spellStart"/>
            <w:r w:rsidRPr="004721EC">
              <w:rPr>
                <w:szCs w:val="26"/>
              </w:rPr>
              <w:t>số</w:t>
            </w:r>
            <w:proofErr w:type="spellEnd"/>
            <w:r w:rsidR="006F7247">
              <w:rPr>
                <w:szCs w:val="26"/>
              </w:rPr>
              <w:t xml:space="preserve"> </w:t>
            </w:r>
            <w:proofErr w:type="spellStart"/>
            <w:r w:rsidRPr="004721EC">
              <w:rPr>
                <w:szCs w:val="26"/>
              </w:rPr>
              <w:t>chiều</w:t>
            </w:r>
            <w:proofErr w:type="spellEnd"/>
            <w:r w:rsidR="006F7247">
              <w:rPr>
                <w:szCs w:val="26"/>
              </w:rPr>
              <w:t xml:space="preserve"> </w:t>
            </w:r>
            <w:proofErr w:type="spellStart"/>
            <w:r w:rsidRPr="004721EC">
              <w:rPr>
                <w:szCs w:val="26"/>
              </w:rPr>
              <w:t>dữ</w:t>
            </w:r>
            <w:proofErr w:type="spellEnd"/>
            <w:r w:rsidR="006F7247">
              <w:rPr>
                <w:szCs w:val="26"/>
              </w:rPr>
              <w:t xml:space="preserve"> </w:t>
            </w:r>
            <w:proofErr w:type="spellStart"/>
            <w:r w:rsidRPr="004721EC">
              <w:rPr>
                <w:szCs w:val="26"/>
              </w:rPr>
              <w:t>liệu</w:t>
            </w:r>
            <w:proofErr w:type="spellEnd"/>
            <w:r w:rsidR="006F7247">
              <w:rPr>
                <w:szCs w:val="26"/>
              </w:rPr>
              <w:t xml:space="preserve"> </w:t>
            </w:r>
            <w:proofErr w:type="spellStart"/>
            <w:r w:rsidRPr="004721EC">
              <w:rPr>
                <w:szCs w:val="26"/>
              </w:rPr>
              <w:t>sau</w:t>
            </w:r>
            <w:proofErr w:type="spellEnd"/>
            <w:r w:rsidR="006F7247">
              <w:rPr>
                <w:szCs w:val="26"/>
              </w:rPr>
              <w:t xml:space="preserve"> </w:t>
            </w:r>
            <w:proofErr w:type="spellStart"/>
            <w:r w:rsidRPr="004721EC">
              <w:rPr>
                <w:szCs w:val="26"/>
              </w:rPr>
              <w:t>trích</w:t>
            </w:r>
            <w:proofErr w:type="spellEnd"/>
            <w:r w:rsidR="006F7247">
              <w:rPr>
                <w:szCs w:val="26"/>
              </w:rPr>
              <w:t xml:space="preserve"> </w:t>
            </w:r>
            <w:proofErr w:type="spellStart"/>
            <w:r w:rsidRPr="004721EC">
              <w:rPr>
                <w:szCs w:val="26"/>
              </w:rPr>
              <w:t>chọn</w:t>
            </w:r>
            <w:proofErr w:type="spellEnd"/>
            <w:r w:rsidR="006F7247">
              <w:rPr>
                <w:szCs w:val="26"/>
              </w:rPr>
              <w:t xml:space="preserve"> </w:t>
            </w:r>
            <w:proofErr w:type="spellStart"/>
            <w:r w:rsidRPr="004721EC">
              <w:rPr>
                <w:szCs w:val="26"/>
              </w:rPr>
              <w:t>trong</w:t>
            </w:r>
            <w:proofErr w:type="spellEnd"/>
            <w:r w:rsidRPr="004721EC">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0</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3.18</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 </w:t>
            </w:r>
            <w:proofErr w:type="spellStart"/>
            <w:r w:rsidR="004721EC" w:rsidRPr="004721EC">
              <w:rPr>
                <w:szCs w:val="26"/>
              </w:rPr>
              <w:t>trongLDA</w:t>
            </w:r>
            <w:proofErr w:type="spellEnd"/>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2</w:t>
            </w:r>
          </w:p>
        </w:tc>
      </w:tr>
      <w:tr w:rsidR="00F26C5C" w:rsidRPr="00B9520B" w:rsidTr="008C0BE0">
        <w:trPr>
          <w:jc w:val="center"/>
        </w:trPr>
        <w:tc>
          <w:tcPr>
            <w:tcW w:w="1101" w:type="dxa"/>
            <w:shd w:val="clear" w:color="auto" w:fill="auto"/>
            <w:vAlign w:val="center"/>
          </w:tcPr>
          <w:p w:rsidR="00F26C5C" w:rsidRDefault="00D2273D" w:rsidP="00F26C5C">
            <w:pPr>
              <w:pStyle w:val="BodyText"/>
              <w:tabs>
                <w:tab w:val="left" w:pos="425"/>
              </w:tabs>
              <w:spacing w:before="60" w:after="60"/>
              <w:jc w:val="center"/>
              <w:rPr>
                <w:szCs w:val="26"/>
              </w:rPr>
            </w:pPr>
            <w:r>
              <w:rPr>
                <w:szCs w:val="26"/>
              </w:rPr>
              <w:t>3.19</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2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3</w:t>
            </w:r>
          </w:p>
        </w:tc>
      </w:tr>
      <w:tr w:rsidR="007637BD" w:rsidRPr="00B9520B" w:rsidTr="008C0BE0">
        <w:trPr>
          <w:jc w:val="center"/>
        </w:trPr>
        <w:tc>
          <w:tcPr>
            <w:tcW w:w="1101" w:type="dxa"/>
            <w:shd w:val="clear" w:color="auto" w:fill="auto"/>
            <w:vAlign w:val="center"/>
          </w:tcPr>
          <w:p w:rsidR="007637BD" w:rsidRDefault="00D2273D" w:rsidP="00F26C5C">
            <w:pPr>
              <w:pStyle w:val="BodyText"/>
              <w:tabs>
                <w:tab w:val="left" w:pos="425"/>
              </w:tabs>
              <w:spacing w:before="60" w:after="60"/>
              <w:jc w:val="center"/>
              <w:rPr>
                <w:szCs w:val="26"/>
              </w:rPr>
            </w:pPr>
            <w:r>
              <w:rPr>
                <w:szCs w:val="26"/>
              </w:rPr>
              <w:t>3.20</w:t>
            </w:r>
          </w:p>
        </w:tc>
        <w:tc>
          <w:tcPr>
            <w:tcW w:w="6804" w:type="dxa"/>
            <w:shd w:val="clear" w:color="auto" w:fill="auto"/>
            <w:vAlign w:val="center"/>
          </w:tcPr>
          <w:p w:rsidR="007637BD"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3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7637BD" w:rsidRDefault="007637BD" w:rsidP="00414A7D">
            <w:pPr>
              <w:pStyle w:val="BodyText"/>
              <w:spacing w:before="60" w:after="60"/>
              <w:jc w:val="center"/>
              <w:rPr>
                <w:szCs w:val="26"/>
              </w:rPr>
            </w:pPr>
            <w:r>
              <w:rPr>
                <w:szCs w:val="26"/>
              </w:rPr>
              <w:t>6</w:t>
            </w:r>
            <w:r w:rsidR="00414A7D">
              <w:rPr>
                <w:szCs w:val="26"/>
              </w:rPr>
              <w:t>3</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lastRenderedPageBreak/>
              <w:t>3.21</w:t>
            </w:r>
          </w:p>
        </w:tc>
        <w:tc>
          <w:tcPr>
            <w:tcW w:w="6804" w:type="dxa"/>
            <w:shd w:val="clear" w:color="auto" w:fill="auto"/>
            <w:vAlign w:val="center"/>
          </w:tcPr>
          <w:p w:rsidR="00897199" w:rsidRPr="006172B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897199" w:rsidRPr="0089719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897199" w:rsidRPr="00897199">
              <w:rPr>
                <w:szCs w:val="26"/>
              </w:rPr>
              <w:t xml:space="preserve"> 125 </w:t>
            </w:r>
            <w:proofErr w:type="spellStart"/>
            <w:r w:rsidR="00897199" w:rsidRPr="00897199">
              <w:rPr>
                <w:szCs w:val="26"/>
              </w:rPr>
              <w:t>trong</w:t>
            </w:r>
            <w:proofErr w:type="spellEnd"/>
            <w:r w:rsidR="00897199" w:rsidRPr="0089719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3.22</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138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3.23</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145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3.24</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Trọng</w:t>
            </w:r>
            <w:proofErr w:type="spellEnd"/>
            <w:r w:rsidR="00D97B96">
              <w:rPr>
                <w:szCs w:val="26"/>
              </w:rPr>
              <w:t xml:space="preserve"> </w:t>
            </w:r>
            <w:proofErr w:type="spellStart"/>
            <w:r w:rsidRPr="00164E69">
              <w:rPr>
                <w:szCs w:val="26"/>
              </w:rPr>
              <w:t>số</w:t>
            </w:r>
            <w:proofErr w:type="spellEnd"/>
            <w:r w:rsidR="00D97B96">
              <w:rPr>
                <w:szCs w:val="26"/>
              </w:rPr>
              <w:t xml:space="preserve"> </w:t>
            </w:r>
            <w:proofErr w:type="spellStart"/>
            <w:r w:rsidRPr="00164E69">
              <w:rPr>
                <w:szCs w:val="26"/>
              </w:rPr>
              <w:t>thu</w:t>
            </w:r>
            <w:proofErr w:type="spellEnd"/>
            <w:r w:rsidR="00D97B96">
              <w:rPr>
                <w:szCs w:val="26"/>
              </w:rPr>
              <w:t xml:space="preserve"> </w:t>
            </w:r>
            <w:proofErr w:type="spellStart"/>
            <w:r w:rsidRPr="00164E69">
              <w:rPr>
                <w:szCs w:val="26"/>
              </w:rPr>
              <w:t>được</w:t>
            </w:r>
            <w:proofErr w:type="spellEnd"/>
            <w:r w:rsidR="00D97B96">
              <w:rPr>
                <w:szCs w:val="26"/>
              </w:rPr>
              <w:t xml:space="preserve"> </w:t>
            </w:r>
            <w:proofErr w:type="spellStart"/>
            <w:r w:rsidRPr="00164E69">
              <w:rPr>
                <w:szCs w:val="26"/>
              </w:rPr>
              <w:t>sau</w:t>
            </w:r>
            <w:proofErr w:type="spellEnd"/>
            <w:r w:rsidR="00D97B96">
              <w:rPr>
                <w:szCs w:val="26"/>
              </w:rPr>
              <w:t xml:space="preserve"> </w:t>
            </w:r>
            <w:proofErr w:type="spellStart"/>
            <w:r w:rsidRPr="00164E69">
              <w:rPr>
                <w:szCs w:val="26"/>
              </w:rPr>
              <w:t>giai</w:t>
            </w:r>
            <w:proofErr w:type="spellEnd"/>
            <w:r w:rsidR="00D97B96">
              <w:rPr>
                <w:szCs w:val="26"/>
              </w:rPr>
              <w:t xml:space="preserve"> </w:t>
            </w:r>
            <w:proofErr w:type="spellStart"/>
            <w:r w:rsidRPr="00164E69">
              <w:rPr>
                <w:szCs w:val="26"/>
              </w:rPr>
              <w:t>đoạn</w:t>
            </w:r>
            <w:proofErr w:type="spellEnd"/>
            <w:r w:rsidR="00D97B96">
              <w:rPr>
                <w:szCs w:val="26"/>
              </w:rPr>
              <w:t xml:space="preserve"> </w:t>
            </w:r>
            <w:proofErr w:type="spellStart"/>
            <w:r w:rsidRPr="00164E69">
              <w:rPr>
                <w:szCs w:val="26"/>
              </w:rPr>
              <w:t>kiểm</w:t>
            </w:r>
            <w:proofErr w:type="spellEnd"/>
            <w:r w:rsidR="00D97B96">
              <w:rPr>
                <w:szCs w:val="26"/>
              </w:rPr>
              <w:t xml:space="preserve"> </w:t>
            </w:r>
            <w:proofErr w:type="spellStart"/>
            <w:r w:rsidRPr="00164E69">
              <w:rPr>
                <w:szCs w:val="26"/>
              </w:rPr>
              <w:t>định</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3.25</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Kết</w:t>
            </w:r>
            <w:proofErr w:type="spellEnd"/>
            <w:r w:rsidR="00561E62">
              <w:rPr>
                <w:szCs w:val="26"/>
              </w:rPr>
              <w:t xml:space="preserve"> </w:t>
            </w:r>
            <w:proofErr w:type="spellStart"/>
            <w:r w:rsidRPr="00164E69">
              <w:rPr>
                <w:szCs w:val="26"/>
              </w:rPr>
              <w:t>quả</w:t>
            </w:r>
            <w:proofErr w:type="spellEnd"/>
            <w:r w:rsidR="00561E62">
              <w:rPr>
                <w:szCs w:val="26"/>
              </w:rPr>
              <w:t xml:space="preserve"> </w:t>
            </w:r>
            <w:proofErr w:type="spellStart"/>
            <w:r w:rsidRPr="00164E69">
              <w:rPr>
                <w:szCs w:val="26"/>
              </w:rPr>
              <w:t>giai</w:t>
            </w:r>
            <w:proofErr w:type="spellEnd"/>
            <w:r w:rsidR="00561E62">
              <w:rPr>
                <w:szCs w:val="26"/>
              </w:rPr>
              <w:t xml:space="preserve"> </w:t>
            </w:r>
            <w:proofErr w:type="spellStart"/>
            <w:r w:rsidRPr="00164E69">
              <w:rPr>
                <w:szCs w:val="26"/>
              </w:rPr>
              <w:t>đoạn</w:t>
            </w:r>
            <w:proofErr w:type="spellEnd"/>
            <w:r w:rsidR="00561E62">
              <w:rPr>
                <w:szCs w:val="26"/>
              </w:rPr>
              <w:t xml:space="preserve"> </w:t>
            </w:r>
            <w:proofErr w:type="spellStart"/>
            <w:r w:rsidRPr="00164E69">
              <w:rPr>
                <w:szCs w:val="26"/>
              </w:rPr>
              <w:t>thực</w:t>
            </w:r>
            <w:proofErr w:type="spellEnd"/>
            <w:r w:rsidR="00561E62">
              <w:rPr>
                <w:szCs w:val="26"/>
              </w:rPr>
              <w:t xml:space="preserve"> </w:t>
            </w:r>
            <w:proofErr w:type="spellStart"/>
            <w:r w:rsidRPr="00164E69">
              <w:rPr>
                <w:szCs w:val="26"/>
              </w:rPr>
              <w:t>nghiệm</w:t>
            </w:r>
            <w:proofErr w:type="spellEnd"/>
            <w:r w:rsidR="00561E62">
              <w:rPr>
                <w:szCs w:val="26"/>
              </w:rPr>
              <w:t xml:space="preserve"> </w:t>
            </w:r>
            <w:proofErr w:type="spellStart"/>
            <w:r w:rsidRPr="00164E69">
              <w:rPr>
                <w:szCs w:val="26"/>
              </w:rPr>
              <w:t>thứ</w:t>
            </w:r>
            <w:proofErr w:type="spellEnd"/>
            <w:r w:rsidR="00561E62">
              <w:rPr>
                <w:szCs w:val="26"/>
              </w:rPr>
              <w:t xml:space="preserve"> </w:t>
            </w:r>
            <w:proofErr w:type="spellStart"/>
            <w:r w:rsidRPr="00164E69">
              <w:rPr>
                <w:szCs w:val="26"/>
              </w:rPr>
              <w:t>hai</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6</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3.26</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 xml:space="preserve">So </w:t>
            </w:r>
            <w:proofErr w:type="spellStart"/>
            <w:r w:rsidRPr="00164E69">
              <w:rPr>
                <w:szCs w:val="26"/>
              </w:rPr>
              <w:t>sánh</w:t>
            </w:r>
            <w:proofErr w:type="spellEnd"/>
            <w:r w:rsidR="00B56399">
              <w:rPr>
                <w:szCs w:val="26"/>
              </w:rPr>
              <w:t xml:space="preserve"> </w:t>
            </w:r>
            <w:proofErr w:type="spellStart"/>
            <w:r w:rsidRPr="00164E69">
              <w:rPr>
                <w:szCs w:val="26"/>
              </w:rPr>
              <w:t>thời</w:t>
            </w:r>
            <w:proofErr w:type="spellEnd"/>
            <w:r w:rsidR="00B56399">
              <w:rPr>
                <w:szCs w:val="26"/>
              </w:rPr>
              <w:t xml:space="preserve"> </w:t>
            </w:r>
            <w:proofErr w:type="spellStart"/>
            <w:r w:rsidRPr="00164E69">
              <w:rPr>
                <w:szCs w:val="26"/>
              </w:rPr>
              <w:t>gian</w:t>
            </w:r>
            <w:proofErr w:type="spellEnd"/>
            <w:r w:rsidR="00B56399">
              <w:rPr>
                <w:szCs w:val="26"/>
              </w:rPr>
              <w:t xml:space="preserve"> </w:t>
            </w:r>
            <w:proofErr w:type="spellStart"/>
            <w:r w:rsidRPr="00164E69">
              <w:rPr>
                <w:szCs w:val="26"/>
              </w:rPr>
              <w:t>giữa</w:t>
            </w:r>
            <w:proofErr w:type="spellEnd"/>
            <w:r w:rsidR="00B56399">
              <w:rPr>
                <w:szCs w:val="26"/>
              </w:rPr>
              <w:t xml:space="preserve"> </w:t>
            </w:r>
            <w:proofErr w:type="spellStart"/>
            <w:r w:rsidRPr="00164E69">
              <w:rPr>
                <w:szCs w:val="26"/>
              </w:rPr>
              <w:t>các</w:t>
            </w:r>
            <w:proofErr w:type="spellEnd"/>
            <w:r w:rsidR="00B56399">
              <w:rPr>
                <w:szCs w:val="26"/>
              </w:rPr>
              <w:t xml:space="preserve"> </w:t>
            </w:r>
            <w:proofErr w:type="spellStart"/>
            <w:r w:rsidRPr="00164E69">
              <w:rPr>
                <w:szCs w:val="26"/>
              </w:rPr>
              <w:t>phương</w:t>
            </w:r>
            <w:proofErr w:type="spellEnd"/>
            <w:r w:rsidR="00B56399">
              <w:rPr>
                <w:szCs w:val="26"/>
              </w:rPr>
              <w:t xml:space="preserve"> </w:t>
            </w:r>
            <w:proofErr w:type="spellStart"/>
            <w:r w:rsidRPr="00164E69">
              <w:rPr>
                <w:szCs w:val="26"/>
              </w:rPr>
              <w:t>pháp</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7</w:t>
            </w:r>
          </w:p>
        </w:tc>
      </w:tr>
    </w:tbl>
    <w:p w:rsidR="007637BD" w:rsidRPr="00215EAA" w:rsidRDefault="00D67E85" w:rsidP="007637BD">
      <w:pPr>
        <w:pStyle w:val="TOC5"/>
        <w:tabs>
          <w:tab w:val="left" w:pos="1287"/>
        </w:tabs>
        <w:rPr>
          <w:rFonts w:asciiTheme="minorHAnsi" w:eastAsiaTheme="minorEastAsia" w:hAnsiTheme="minorHAnsi" w:cstheme="minorBidi"/>
          <w:noProof/>
          <w:sz w:val="32"/>
          <w:szCs w:val="32"/>
        </w:rPr>
      </w:pPr>
      <w:r w:rsidRPr="00215EAA">
        <w:rPr>
          <w:noProof/>
          <w:sz w:val="32"/>
          <w:szCs w:val="32"/>
          <w:lang w:val="vi-VN"/>
        </w:rPr>
        <w:fldChar w:fldCharType="begin"/>
      </w:r>
      <w:r w:rsidR="00BD3C92" w:rsidRPr="00215EAA">
        <w:rPr>
          <w:noProof/>
          <w:sz w:val="32"/>
          <w:szCs w:val="32"/>
          <w:lang w:val="vi-VN"/>
        </w:rPr>
        <w:instrText xml:space="preserve"> TOC \h \z \t "BangC3,5" </w:instrText>
      </w:r>
      <w:r w:rsidRPr="00215EAA">
        <w:rPr>
          <w:noProof/>
          <w:sz w:val="32"/>
          <w:szCs w:val="32"/>
          <w:lang w:val="vi-VN"/>
        </w:rPr>
        <w:fldChar w:fldCharType="separate"/>
      </w:r>
      <w:hyperlink w:anchor="_Toc422854436" w:history="1"/>
    </w:p>
    <w:p w:rsidR="00855C64" w:rsidRPr="00215EAA" w:rsidRDefault="00D67E85" w:rsidP="00215EAA">
      <w:pPr>
        <w:pStyle w:val="DM"/>
      </w:pPr>
      <w:r w:rsidRPr="00215EAA">
        <w:fldChar w:fldCharType="end"/>
      </w:r>
      <w:r w:rsidR="00C93CD2" w:rsidRPr="00215EAA">
        <w:br w:type="page"/>
      </w:r>
      <w:r w:rsidR="00C93CD2" w:rsidRPr="00215EAA">
        <w:lastRenderedPageBreak/>
        <w:t>DANH MỤC CÁC HÌNH VẼ</w:t>
      </w:r>
    </w:p>
    <w:p w:rsidR="00466DCD" w:rsidRDefault="00466DCD" w:rsidP="007F62AA">
      <w:pPr>
        <w:pStyle w:val="Paragraph"/>
        <w:ind w:firstLine="0"/>
      </w:pPr>
    </w:p>
    <w:tbl>
      <w:tblPr>
        <w:tblW w:w="8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6126"/>
        <w:gridCol w:w="1191"/>
      </w:tblGrid>
      <w:tr w:rsidR="00E90519" w:rsidRPr="00B9520B" w:rsidTr="006178C2">
        <w:trPr>
          <w:jc w:val="center"/>
        </w:trPr>
        <w:tc>
          <w:tcPr>
            <w:tcW w:w="136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Số</w:t>
            </w:r>
            <w:proofErr w:type="spellEnd"/>
            <w:r w:rsidR="00FA26E7">
              <w:rPr>
                <w:b/>
                <w:szCs w:val="26"/>
              </w:rPr>
              <w:t xml:space="preserve"> </w:t>
            </w:r>
            <w:proofErr w:type="spellStart"/>
            <w:r w:rsidRPr="00215EAA">
              <w:rPr>
                <w:b/>
                <w:szCs w:val="26"/>
              </w:rPr>
              <w:t>hiệu</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612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Tên</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1191" w:type="dxa"/>
            <w:shd w:val="clear" w:color="auto" w:fill="auto"/>
            <w:vAlign w:val="center"/>
          </w:tcPr>
          <w:p w:rsidR="00E90519" w:rsidRPr="00215EAA" w:rsidRDefault="00E90519" w:rsidP="00FF4E91">
            <w:pPr>
              <w:pStyle w:val="BodyText"/>
              <w:spacing w:before="60" w:after="60"/>
              <w:jc w:val="center"/>
              <w:rPr>
                <w:b/>
                <w:szCs w:val="26"/>
              </w:rPr>
            </w:pPr>
            <w:proofErr w:type="spellStart"/>
            <w:r w:rsidRPr="00215EAA">
              <w:rPr>
                <w:b/>
                <w:szCs w:val="26"/>
              </w:rPr>
              <w:t>Trang</w:t>
            </w:r>
            <w:proofErr w:type="spellEnd"/>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1</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Microsoft Kinect Camera</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2</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2</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 xml:space="preserve">So </w:t>
            </w:r>
            <w:proofErr w:type="spellStart"/>
            <w:r w:rsidRPr="00ED52E6">
              <w:rPr>
                <w:szCs w:val="26"/>
              </w:rPr>
              <w:t>sánh</w:t>
            </w:r>
            <w:proofErr w:type="spellEnd"/>
            <w:r w:rsidR="00CC3821">
              <w:rPr>
                <w:szCs w:val="26"/>
              </w:rPr>
              <w:t xml:space="preserve"> </w:t>
            </w:r>
            <w:proofErr w:type="spellStart"/>
            <w:r w:rsidRPr="00ED52E6">
              <w:rPr>
                <w:szCs w:val="26"/>
              </w:rPr>
              <w:t>kết</w:t>
            </w:r>
            <w:proofErr w:type="spellEnd"/>
            <w:r w:rsidR="00CC3821">
              <w:rPr>
                <w:szCs w:val="26"/>
              </w:rPr>
              <w:t xml:space="preserve"> </w:t>
            </w:r>
            <w:proofErr w:type="spellStart"/>
            <w:r w:rsidRPr="00ED52E6">
              <w:rPr>
                <w:szCs w:val="26"/>
              </w:rPr>
              <w:t>quả</w:t>
            </w:r>
            <w:proofErr w:type="spellEnd"/>
            <w:r w:rsidR="00CC3821">
              <w:rPr>
                <w:szCs w:val="26"/>
              </w:rPr>
              <w:t xml:space="preserve"> </w:t>
            </w:r>
            <w:proofErr w:type="spellStart"/>
            <w:r w:rsidRPr="00ED52E6">
              <w:rPr>
                <w:szCs w:val="26"/>
              </w:rPr>
              <w:t>giữa</w:t>
            </w:r>
            <w:proofErr w:type="spellEnd"/>
            <w:r w:rsidR="00CC3821">
              <w:rPr>
                <w:szCs w:val="26"/>
              </w:rPr>
              <w:t xml:space="preserve"> </w:t>
            </w:r>
            <w:proofErr w:type="spellStart"/>
            <w:r w:rsidRPr="00ED52E6">
              <w:rPr>
                <w:szCs w:val="26"/>
              </w:rPr>
              <w:t>các</w:t>
            </w:r>
            <w:proofErr w:type="spellEnd"/>
            <w:r w:rsidR="00CC3821">
              <w:rPr>
                <w:szCs w:val="26"/>
              </w:rPr>
              <w:t xml:space="preserve"> </w:t>
            </w:r>
            <w:proofErr w:type="spellStart"/>
            <w:r w:rsidRPr="00ED52E6">
              <w:rPr>
                <w:szCs w:val="26"/>
              </w:rPr>
              <w:t>phương</w:t>
            </w:r>
            <w:proofErr w:type="spellEnd"/>
            <w:r w:rsidR="00CC3821">
              <w:rPr>
                <w:szCs w:val="26"/>
              </w:rPr>
              <w:t xml:space="preserve"> </w:t>
            </w:r>
            <w:proofErr w:type="spellStart"/>
            <w:r w:rsidRPr="00ED52E6">
              <w:rPr>
                <w:szCs w:val="26"/>
              </w:rPr>
              <w:t>pháp</w:t>
            </w:r>
            <w:proofErr w:type="spellEnd"/>
            <w:r w:rsidR="00CC3821">
              <w:rPr>
                <w:szCs w:val="26"/>
              </w:rPr>
              <w:t xml:space="preserve"> </w:t>
            </w:r>
            <w:proofErr w:type="spellStart"/>
            <w:r w:rsidRPr="00ED52E6">
              <w:rPr>
                <w:szCs w:val="26"/>
              </w:rPr>
              <w:t>trích</w:t>
            </w:r>
            <w:proofErr w:type="spellEnd"/>
            <w:r w:rsidR="00CC3821">
              <w:rPr>
                <w:szCs w:val="26"/>
              </w:rPr>
              <w:t xml:space="preserve"> </w:t>
            </w:r>
            <w:proofErr w:type="spellStart"/>
            <w:r w:rsidRPr="00ED52E6">
              <w:rPr>
                <w:szCs w:val="26"/>
              </w:rPr>
              <w:t>chọn</w:t>
            </w:r>
            <w:proofErr w:type="spellEnd"/>
            <w:r w:rsidR="00CC3821">
              <w:rPr>
                <w:szCs w:val="26"/>
              </w:rPr>
              <w:t xml:space="preserve"> </w:t>
            </w:r>
            <w:proofErr w:type="spellStart"/>
            <w:r w:rsidRPr="00ED52E6">
              <w:rPr>
                <w:szCs w:val="26"/>
              </w:rPr>
              <w:t>đặc</w:t>
            </w:r>
            <w:proofErr w:type="spellEnd"/>
            <w:r w:rsidR="00CC3821">
              <w:rPr>
                <w:szCs w:val="26"/>
              </w:rPr>
              <w:t xml:space="preserve"> </w:t>
            </w:r>
            <w:proofErr w:type="spellStart"/>
            <w:r w:rsidRPr="00ED52E6">
              <w:rPr>
                <w:szCs w:val="26"/>
              </w:rPr>
              <w:t>tính</w:t>
            </w:r>
            <w:proofErr w:type="spellEnd"/>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3</w:t>
            </w:r>
          </w:p>
        </w:tc>
      </w:tr>
      <w:tr w:rsidR="00683B3F" w:rsidRPr="00B9520B" w:rsidTr="006178C2">
        <w:trPr>
          <w:jc w:val="center"/>
        </w:trPr>
        <w:tc>
          <w:tcPr>
            <w:tcW w:w="1366" w:type="dxa"/>
            <w:shd w:val="clear" w:color="auto" w:fill="auto"/>
            <w:vAlign w:val="center"/>
          </w:tcPr>
          <w:p w:rsidR="00683B3F" w:rsidRPr="00B9520B" w:rsidRDefault="00683B3F" w:rsidP="00FF4E91">
            <w:pPr>
              <w:pStyle w:val="BodyText"/>
              <w:tabs>
                <w:tab w:val="left" w:pos="425"/>
              </w:tabs>
              <w:spacing w:before="60" w:after="60"/>
              <w:jc w:val="center"/>
              <w:rPr>
                <w:szCs w:val="26"/>
              </w:rPr>
            </w:pPr>
            <w:r>
              <w:rPr>
                <w:szCs w:val="26"/>
              </w:rPr>
              <w:t>3</w:t>
            </w:r>
          </w:p>
        </w:tc>
        <w:tc>
          <w:tcPr>
            <w:tcW w:w="6126" w:type="dxa"/>
            <w:shd w:val="clear" w:color="auto" w:fill="auto"/>
            <w:vAlign w:val="center"/>
          </w:tcPr>
          <w:p w:rsidR="00683B3F" w:rsidRPr="00B9520B"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C3821">
              <w:rPr>
                <w:szCs w:val="26"/>
              </w:rPr>
              <w:t xml:space="preserve"> </w:t>
            </w:r>
            <w:proofErr w:type="spellStart"/>
            <w:r w:rsidR="00ED52E6" w:rsidRPr="00ED52E6">
              <w:rPr>
                <w:szCs w:val="26"/>
              </w:rPr>
              <w:t>dùng</w:t>
            </w:r>
            <w:proofErr w:type="spellEnd"/>
            <w:r w:rsidR="00CC3821">
              <w:rPr>
                <w:szCs w:val="26"/>
              </w:rPr>
              <w:t xml:space="preserve"> </w:t>
            </w:r>
            <w:proofErr w:type="spellStart"/>
            <w:r w:rsidR="00ED52E6" w:rsidRPr="00ED52E6">
              <w:rPr>
                <w:szCs w:val="26"/>
              </w:rPr>
              <w:t>bảy</w:t>
            </w:r>
            <w:proofErr w:type="spellEnd"/>
            <w:r w:rsidR="00CC3821">
              <w:rPr>
                <w:szCs w:val="26"/>
              </w:rPr>
              <w:t xml:space="preserve"> </w:t>
            </w:r>
            <w:proofErr w:type="spellStart"/>
            <w:r w:rsidR="00ED52E6" w:rsidRPr="00ED52E6">
              <w:rPr>
                <w:szCs w:val="26"/>
              </w:rPr>
              <w:t>loại</w:t>
            </w:r>
            <w:proofErr w:type="spellEnd"/>
            <w:r w:rsidR="00CC3821">
              <w:rPr>
                <w:szCs w:val="26"/>
              </w:rPr>
              <w:t xml:space="preserve"> </w:t>
            </w:r>
            <w:proofErr w:type="spellStart"/>
            <w:r w:rsidR="00ED52E6" w:rsidRPr="00ED52E6">
              <w:rPr>
                <w:szCs w:val="26"/>
              </w:rPr>
              <w:t>đặc</w:t>
            </w:r>
            <w:proofErr w:type="spellEnd"/>
            <w:r w:rsidR="00CC3821">
              <w:rPr>
                <w:szCs w:val="26"/>
              </w:rPr>
              <w:t xml:space="preserve"> </w:t>
            </w:r>
            <w:proofErr w:type="spellStart"/>
            <w:r w:rsidR="00ED52E6" w:rsidRPr="00ED52E6">
              <w:rPr>
                <w:szCs w:val="26"/>
              </w:rPr>
              <w:t>tính</w:t>
            </w:r>
            <w:proofErr w:type="spellEnd"/>
            <w:r w:rsidR="00ED52E6" w:rsidRPr="00ED52E6">
              <w:rPr>
                <w:szCs w:val="26"/>
              </w:rPr>
              <w:t xml:space="preserve"> do L. </w:t>
            </w:r>
            <w:proofErr w:type="spellStart"/>
            <w:r w:rsidR="00ED52E6" w:rsidRPr="00ED52E6">
              <w:rPr>
                <w:szCs w:val="26"/>
              </w:rPr>
              <w:t>Fengjun</w:t>
            </w:r>
            <w:proofErr w:type="spellEnd"/>
            <w:r w:rsidR="00CC3821">
              <w:rPr>
                <w:szCs w:val="26"/>
              </w:rPr>
              <w:t xml:space="preserve"> </w:t>
            </w:r>
            <w:proofErr w:type="spellStart"/>
            <w:r w:rsidR="00ED52E6" w:rsidRPr="00ED52E6">
              <w:rPr>
                <w:szCs w:val="26"/>
              </w:rPr>
              <w:t>đề</w:t>
            </w:r>
            <w:proofErr w:type="spellEnd"/>
            <w:r w:rsidR="00CC3821">
              <w:rPr>
                <w:szCs w:val="26"/>
              </w:rPr>
              <w:t xml:space="preserve"> </w:t>
            </w:r>
            <w:proofErr w:type="spellStart"/>
            <w:r w:rsidR="00ED52E6" w:rsidRPr="00ED52E6">
              <w:rPr>
                <w:szCs w:val="26"/>
              </w:rPr>
              <w:t>xuất</w:t>
            </w:r>
            <w:proofErr w:type="spellEnd"/>
          </w:p>
        </w:tc>
        <w:tc>
          <w:tcPr>
            <w:tcW w:w="1191" w:type="dxa"/>
            <w:shd w:val="clear" w:color="auto" w:fill="auto"/>
            <w:vAlign w:val="center"/>
          </w:tcPr>
          <w:p w:rsidR="00683B3F" w:rsidRPr="00B9520B" w:rsidRDefault="00ED52E6" w:rsidP="00FF4E91">
            <w:pPr>
              <w:pStyle w:val="BodyText"/>
              <w:spacing w:before="60" w:after="60"/>
              <w:jc w:val="center"/>
              <w:rPr>
                <w:szCs w:val="26"/>
              </w:rPr>
            </w:pPr>
            <w:r>
              <w:rPr>
                <w:szCs w:val="26"/>
              </w:rPr>
              <w:t>4</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1.1</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Kodak stereo camera</w:t>
            </w:r>
          </w:p>
        </w:tc>
        <w:tc>
          <w:tcPr>
            <w:tcW w:w="1191" w:type="dxa"/>
            <w:shd w:val="clear" w:color="auto" w:fill="auto"/>
            <w:vAlign w:val="center"/>
          </w:tcPr>
          <w:p w:rsidR="00DB0E5D" w:rsidRDefault="009F0A83" w:rsidP="00FF4E91">
            <w:pPr>
              <w:pStyle w:val="BodyText"/>
              <w:spacing w:before="60" w:after="60"/>
              <w:jc w:val="center"/>
              <w:rPr>
                <w:szCs w:val="26"/>
              </w:rPr>
            </w:pPr>
            <w:r>
              <w:rPr>
                <w:szCs w:val="26"/>
              </w:rPr>
              <w:t>8</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1.2</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Sputnik stereo camera</w:t>
            </w:r>
          </w:p>
        </w:tc>
        <w:tc>
          <w:tcPr>
            <w:tcW w:w="1191" w:type="dxa"/>
            <w:shd w:val="clear" w:color="auto" w:fill="auto"/>
            <w:vAlign w:val="center"/>
          </w:tcPr>
          <w:p w:rsidR="00DB0E5D" w:rsidRDefault="004B0DB0" w:rsidP="00FF4E91">
            <w:pPr>
              <w:pStyle w:val="BodyText"/>
              <w:spacing w:before="60" w:after="60"/>
              <w:jc w:val="center"/>
              <w:rPr>
                <w:szCs w:val="26"/>
              </w:rPr>
            </w:pPr>
            <w:r>
              <w:rPr>
                <w:szCs w:val="26"/>
              </w:rPr>
              <w:t>9</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1.3</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proofErr w:type="spellStart"/>
            <w:r w:rsidRPr="00DD50E1">
              <w:rPr>
                <w:szCs w:val="26"/>
              </w:rPr>
              <w:t>Mộ</w:t>
            </w:r>
            <w:proofErr w:type="spellEnd"/>
            <w:r w:rsidR="00656ACA">
              <w:rPr>
                <w:szCs w:val="26"/>
              </w:rPr>
              <w:t xml:space="preserve"> </w:t>
            </w:r>
            <w:proofErr w:type="spellStart"/>
            <w:r w:rsidRPr="00DD50E1">
              <w:rPr>
                <w:szCs w:val="26"/>
              </w:rPr>
              <w:t>thệ</w:t>
            </w:r>
            <w:proofErr w:type="spellEnd"/>
            <w:r w:rsidR="00656ACA">
              <w:rPr>
                <w:szCs w:val="26"/>
              </w:rPr>
              <w:t xml:space="preserve"> </w:t>
            </w:r>
            <w:proofErr w:type="spellStart"/>
            <w:r w:rsidRPr="00DD50E1">
              <w:rPr>
                <w:szCs w:val="26"/>
              </w:rPr>
              <w:t>thống</w:t>
            </w:r>
            <w:proofErr w:type="spellEnd"/>
            <w:r w:rsidR="00656ACA">
              <w:rPr>
                <w:szCs w:val="26"/>
              </w:rPr>
              <w:t xml:space="preserve"> </w:t>
            </w:r>
            <w:proofErr w:type="spellStart"/>
            <w:r w:rsidRPr="00DD50E1">
              <w:rPr>
                <w:szCs w:val="26"/>
              </w:rPr>
              <w:t>chụp</w:t>
            </w:r>
            <w:proofErr w:type="spellEnd"/>
            <w:r w:rsidR="00656ACA">
              <w:rPr>
                <w:szCs w:val="26"/>
              </w:rPr>
              <w:t xml:space="preserve"> </w:t>
            </w:r>
            <w:proofErr w:type="spellStart"/>
            <w:r w:rsidRPr="00DD50E1">
              <w:rPr>
                <w:szCs w:val="26"/>
              </w:rPr>
              <w:t>chuyển</w:t>
            </w:r>
            <w:proofErr w:type="spellEnd"/>
            <w:r w:rsidR="00656ACA">
              <w:rPr>
                <w:szCs w:val="26"/>
              </w:rPr>
              <w:t xml:space="preserve"> </w:t>
            </w:r>
            <w:proofErr w:type="spellStart"/>
            <w:r w:rsidRPr="00DD50E1">
              <w:rPr>
                <w:szCs w:val="26"/>
              </w:rPr>
              <w:t>động</w:t>
            </w:r>
            <w:proofErr w:type="spellEnd"/>
          </w:p>
        </w:tc>
        <w:tc>
          <w:tcPr>
            <w:tcW w:w="1191" w:type="dxa"/>
            <w:shd w:val="clear" w:color="auto" w:fill="auto"/>
            <w:vAlign w:val="center"/>
          </w:tcPr>
          <w:p w:rsidR="00DB0E5D" w:rsidRDefault="00DD50E1" w:rsidP="00CF7CD1">
            <w:pPr>
              <w:pStyle w:val="BodyText"/>
              <w:spacing w:before="60" w:after="60"/>
              <w:jc w:val="center"/>
              <w:rPr>
                <w:szCs w:val="26"/>
              </w:rPr>
            </w:pPr>
            <w:r>
              <w:rPr>
                <w:szCs w:val="26"/>
              </w:rPr>
              <w:t>1</w:t>
            </w:r>
            <w:r w:rsidR="00CF7CD1">
              <w:rPr>
                <w:szCs w:val="26"/>
              </w:rPr>
              <w:t>0</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1.4</w:t>
            </w:r>
          </w:p>
        </w:tc>
        <w:tc>
          <w:tcPr>
            <w:tcW w:w="6126" w:type="dxa"/>
            <w:shd w:val="clear" w:color="auto" w:fill="auto"/>
            <w:vAlign w:val="center"/>
          </w:tcPr>
          <w:p w:rsidR="001B3135" w:rsidRPr="00DD50E1" w:rsidRDefault="001B3135" w:rsidP="00FF4E91">
            <w:pPr>
              <w:pStyle w:val="BodyText"/>
              <w:tabs>
                <w:tab w:val="left" w:pos="425"/>
              </w:tabs>
              <w:spacing w:before="60" w:after="60"/>
              <w:rPr>
                <w:szCs w:val="26"/>
              </w:rPr>
            </w:pPr>
            <w:proofErr w:type="spellStart"/>
            <w:r w:rsidRPr="001B3135">
              <w:rPr>
                <w:szCs w:val="26"/>
              </w:rPr>
              <w:t>Một</w:t>
            </w:r>
            <w:proofErr w:type="spellEnd"/>
            <w:r w:rsidR="00656ACA">
              <w:rPr>
                <w:szCs w:val="26"/>
              </w:rPr>
              <w:t xml:space="preserve"> </w:t>
            </w:r>
            <w:proofErr w:type="spellStart"/>
            <w:r w:rsidRPr="001B3135">
              <w:rPr>
                <w:szCs w:val="26"/>
              </w:rPr>
              <w:t>ví</w:t>
            </w:r>
            <w:proofErr w:type="spellEnd"/>
            <w:r w:rsidR="00656ACA">
              <w:rPr>
                <w:szCs w:val="26"/>
              </w:rPr>
              <w:t xml:space="preserve"> </w:t>
            </w:r>
            <w:proofErr w:type="spellStart"/>
            <w:r w:rsidRPr="001B3135">
              <w:rPr>
                <w:szCs w:val="26"/>
              </w:rPr>
              <w:t>dụ</w:t>
            </w:r>
            <w:proofErr w:type="spellEnd"/>
            <w:r w:rsidRPr="001B3135">
              <w:rPr>
                <w:szCs w:val="26"/>
              </w:rPr>
              <w:t xml:space="preserve"> minh </w:t>
            </w:r>
            <w:proofErr w:type="spellStart"/>
            <w:r w:rsidRPr="001B3135">
              <w:rPr>
                <w:szCs w:val="26"/>
              </w:rPr>
              <w:t>họa</w:t>
            </w:r>
            <w:proofErr w:type="spellEnd"/>
            <w:r w:rsidR="00656ACA">
              <w:rPr>
                <w:szCs w:val="26"/>
              </w:rPr>
              <w:t xml:space="preserve"> </w:t>
            </w:r>
            <w:proofErr w:type="spellStart"/>
            <w:r w:rsidRPr="001B3135">
              <w:rPr>
                <w:szCs w:val="26"/>
              </w:rPr>
              <w:t>cho</w:t>
            </w:r>
            <w:proofErr w:type="spellEnd"/>
            <w:r w:rsidRPr="001B3135">
              <w:rPr>
                <w:szCs w:val="26"/>
              </w:rPr>
              <w:t xml:space="preserve"> range image</w:t>
            </w:r>
          </w:p>
        </w:tc>
        <w:tc>
          <w:tcPr>
            <w:tcW w:w="1191" w:type="dxa"/>
            <w:shd w:val="clear" w:color="auto" w:fill="auto"/>
            <w:vAlign w:val="center"/>
          </w:tcPr>
          <w:p w:rsidR="001B3135" w:rsidRDefault="00040EDD" w:rsidP="008D47ED">
            <w:pPr>
              <w:pStyle w:val="BodyText"/>
              <w:spacing w:before="60" w:after="60"/>
              <w:jc w:val="center"/>
              <w:rPr>
                <w:szCs w:val="26"/>
              </w:rPr>
            </w:pPr>
            <w:r>
              <w:rPr>
                <w:szCs w:val="26"/>
              </w:rPr>
              <w:t>1</w:t>
            </w:r>
            <w:r w:rsidR="008D47ED">
              <w:rPr>
                <w:szCs w:val="26"/>
              </w:rPr>
              <w:t>1</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1.5</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Siêu</w:t>
            </w:r>
            <w:proofErr w:type="spellEnd"/>
            <w:r w:rsidR="002330AD">
              <w:rPr>
                <w:szCs w:val="26"/>
              </w:rPr>
              <w:t xml:space="preserve"> </w:t>
            </w:r>
            <w:proofErr w:type="spellStart"/>
            <w:r w:rsidRPr="00040EDD">
              <w:rPr>
                <w:szCs w:val="26"/>
              </w:rPr>
              <w:t>phẳng</w:t>
            </w:r>
            <w:proofErr w:type="spellEnd"/>
            <w:r w:rsidR="002330AD">
              <w:rPr>
                <w:szCs w:val="26"/>
              </w:rPr>
              <w:t xml:space="preserve"> </w:t>
            </w:r>
            <w:proofErr w:type="spellStart"/>
            <w:r w:rsidRPr="00040EDD">
              <w:rPr>
                <w:szCs w:val="26"/>
              </w:rPr>
              <w:t>với</w:t>
            </w:r>
            <w:proofErr w:type="spellEnd"/>
            <w:r w:rsidR="002330AD">
              <w:rPr>
                <w:szCs w:val="26"/>
              </w:rPr>
              <w:t xml:space="preserve"> </w:t>
            </w:r>
            <w:proofErr w:type="spellStart"/>
            <w:r w:rsidRPr="00040EDD">
              <w:rPr>
                <w:szCs w:val="26"/>
              </w:rPr>
              <w:t>lề</w:t>
            </w:r>
            <w:proofErr w:type="spellEnd"/>
            <w:r w:rsidR="002330AD">
              <w:rPr>
                <w:szCs w:val="26"/>
              </w:rPr>
              <w:t xml:space="preserve"> </w:t>
            </w:r>
            <w:proofErr w:type="spellStart"/>
            <w:r w:rsidRPr="00040EDD">
              <w:rPr>
                <w:szCs w:val="26"/>
              </w:rPr>
              <w:t>cực</w:t>
            </w:r>
            <w:proofErr w:type="spellEnd"/>
            <w:r w:rsidR="002330AD">
              <w:rPr>
                <w:szCs w:val="26"/>
              </w:rPr>
              <w:t xml:space="preserve"> </w:t>
            </w:r>
            <w:proofErr w:type="spellStart"/>
            <w:r w:rsidRPr="00040EDD">
              <w:rPr>
                <w:szCs w:val="26"/>
              </w:rPr>
              <w:t>đại</w:t>
            </w:r>
            <w:proofErr w:type="spellEnd"/>
            <w:r w:rsidR="002330AD">
              <w:rPr>
                <w:szCs w:val="26"/>
              </w:rPr>
              <w:t xml:space="preserve"> </w:t>
            </w:r>
            <w:proofErr w:type="spellStart"/>
            <w:r w:rsidRPr="00040EDD">
              <w:rPr>
                <w:szCs w:val="26"/>
              </w:rPr>
              <w:t>trong</w:t>
            </w:r>
            <w:proofErr w:type="spellEnd"/>
            <w:r w:rsidR="002330AD">
              <w:rPr>
                <w:szCs w:val="26"/>
              </w:rPr>
              <w:t xml:space="preserve"> </w:t>
            </w:r>
            <w:proofErr w:type="spellStart"/>
            <w:r w:rsidRPr="00040EDD">
              <w:rPr>
                <w:szCs w:val="26"/>
              </w:rPr>
              <w:t>không</w:t>
            </w:r>
            <w:proofErr w:type="spellEnd"/>
            <w:r w:rsidR="002330AD">
              <w:rPr>
                <w:szCs w:val="26"/>
              </w:rPr>
              <w:t xml:space="preserve"> </w:t>
            </w:r>
            <w:proofErr w:type="spellStart"/>
            <w:r w:rsidRPr="00040EDD">
              <w:rPr>
                <w:szCs w:val="26"/>
              </w:rPr>
              <w:t>gian</w:t>
            </w:r>
            <w:proofErr w:type="spellEnd"/>
            <w:r w:rsidR="002330AD">
              <w:rPr>
                <w:szCs w:val="26"/>
              </w:rPr>
              <w:t xml:space="preserve"> </w:t>
            </w:r>
            <w:proofErr w:type="spellStart"/>
            <w:r w:rsidRPr="00040EDD">
              <w:rPr>
                <w:szCs w:val="26"/>
              </w:rPr>
              <w:t>hai</w:t>
            </w:r>
            <w:proofErr w:type="spellEnd"/>
            <w:r w:rsidR="002330AD">
              <w:rPr>
                <w:szCs w:val="26"/>
              </w:rPr>
              <w:t xml:space="preserve"> </w:t>
            </w:r>
            <w:proofErr w:type="spellStart"/>
            <w:r w:rsidRPr="00040EDD">
              <w:rPr>
                <w:szCs w:val="26"/>
              </w:rPr>
              <w:t>chiều</w:t>
            </w:r>
            <w:proofErr w:type="spellEnd"/>
          </w:p>
        </w:tc>
        <w:tc>
          <w:tcPr>
            <w:tcW w:w="1191" w:type="dxa"/>
            <w:shd w:val="clear" w:color="auto" w:fill="auto"/>
            <w:vAlign w:val="center"/>
          </w:tcPr>
          <w:p w:rsidR="001B3135" w:rsidRDefault="00040EDD" w:rsidP="00507668">
            <w:pPr>
              <w:pStyle w:val="BodyText"/>
              <w:spacing w:before="60" w:after="60"/>
              <w:jc w:val="center"/>
              <w:rPr>
                <w:szCs w:val="26"/>
              </w:rPr>
            </w:pPr>
            <w:r>
              <w:rPr>
                <w:szCs w:val="26"/>
              </w:rPr>
              <w:t>1</w:t>
            </w:r>
            <w:r w:rsidR="00507668">
              <w:rPr>
                <w:szCs w:val="26"/>
              </w:rPr>
              <w:t>4</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1.6</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Các</w:t>
            </w:r>
            <w:proofErr w:type="spellEnd"/>
            <w:r w:rsidR="003A63B1">
              <w:rPr>
                <w:szCs w:val="26"/>
              </w:rPr>
              <w:t xml:space="preserve"> </w:t>
            </w:r>
            <w:proofErr w:type="spellStart"/>
            <w:r w:rsidRPr="00040EDD">
              <w:rPr>
                <w:szCs w:val="26"/>
              </w:rPr>
              <w:t>chuyển</w:t>
            </w:r>
            <w:proofErr w:type="spellEnd"/>
            <w:r w:rsidR="003A63B1">
              <w:rPr>
                <w:szCs w:val="26"/>
              </w:rPr>
              <w:t xml:space="preserve"> </w:t>
            </w:r>
            <w:proofErr w:type="spellStart"/>
            <w:r w:rsidRPr="00040EDD">
              <w:rPr>
                <w:szCs w:val="26"/>
              </w:rPr>
              <w:t>tiếp</w:t>
            </w:r>
            <w:proofErr w:type="spellEnd"/>
            <w:r w:rsidR="003A63B1">
              <w:rPr>
                <w:szCs w:val="26"/>
              </w:rPr>
              <w:t xml:space="preserve"> </w:t>
            </w:r>
            <w:proofErr w:type="spellStart"/>
            <w:r w:rsidRPr="00040EDD">
              <w:rPr>
                <w:szCs w:val="26"/>
              </w:rPr>
              <w:t>trạng</w:t>
            </w:r>
            <w:proofErr w:type="spellEnd"/>
            <w:r w:rsidR="003A63B1">
              <w:rPr>
                <w:szCs w:val="26"/>
              </w:rPr>
              <w:t xml:space="preserve"> </w:t>
            </w:r>
            <w:proofErr w:type="spellStart"/>
            <w:r w:rsidRPr="00040EDD">
              <w:rPr>
                <w:szCs w:val="26"/>
              </w:rPr>
              <w:t>thái</w:t>
            </w:r>
            <w:proofErr w:type="spellEnd"/>
            <w:r w:rsidR="003A63B1">
              <w:rPr>
                <w:szCs w:val="26"/>
              </w:rPr>
              <w:t xml:space="preserve"> </w:t>
            </w:r>
            <w:proofErr w:type="spellStart"/>
            <w:r w:rsidRPr="00040EDD">
              <w:rPr>
                <w:szCs w:val="26"/>
              </w:rPr>
              <w:t>trong</w:t>
            </w:r>
            <w:proofErr w:type="spellEnd"/>
            <w:r w:rsidRPr="00040EDD">
              <w:rPr>
                <w:szCs w:val="26"/>
              </w:rPr>
              <w:t xml:space="preserve"> HMM</w:t>
            </w:r>
          </w:p>
        </w:tc>
        <w:tc>
          <w:tcPr>
            <w:tcW w:w="1191" w:type="dxa"/>
            <w:shd w:val="clear" w:color="auto" w:fill="auto"/>
            <w:vAlign w:val="center"/>
          </w:tcPr>
          <w:p w:rsidR="001B3135" w:rsidRDefault="00040EDD" w:rsidP="00DA5A46">
            <w:pPr>
              <w:pStyle w:val="BodyText"/>
              <w:spacing w:before="60" w:after="60"/>
              <w:jc w:val="center"/>
              <w:rPr>
                <w:szCs w:val="26"/>
              </w:rPr>
            </w:pPr>
            <w:r>
              <w:rPr>
                <w:szCs w:val="26"/>
              </w:rPr>
              <w:t>1</w:t>
            </w:r>
            <w:r w:rsidR="00DA5A46">
              <w:rPr>
                <w:szCs w:val="26"/>
              </w:rPr>
              <w:t>5</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1.7</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Vị</w:t>
            </w:r>
            <w:proofErr w:type="spellEnd"/>
            <w:r w:rsidR="003A63B1">
              <w:rPr>
                <w:szCs w:val="26"/>
              </w:rPr>
              <w:t xml:space="preserve"> </w:t>
            </w:r>
            <w:proofErr w:type="spellStart"/>
            <w:r w:rsidRPr="00BF36DE">
              <w:rPr>
                <w:szCs w:val="26"/>
              </w:rPr>
              <w:t>trí</w:t>
            </w:r>
            <w:proofErr w:type="spellEnd"/>
            <w:r w:rsidR="003A63B1">
              <w:rPr>
                <w:szCs w:val="26"/>
              </w:rPr>
              <w:t xml:space="preserve"> </w:t>
            </w:r>
            <w:proofErr w:type="spellStart"/>
            <w:r w:rsidRPr="00BF36DE">
              <w:rPr>
                <w:szCs w:val="26"/>
              </w:rPr>
              <w:t>của</w:t>
            </w:r>
            <w:proofErr w:type="spellEnd"/>
            <w:r w:rsidR="003A63B1">
              <w:rPr>
                <w:szCs w:val="26"/>
              </w:rPr>
              <w:t xml:space="preserve"> </w:t>
            </w:r>
            <w:proofErr w:type="spellStart"/>
            <w:r w:rsidRPr="00BF36DE">
              <w:rPr>
                <w:szCs w:val="26"/>
              </w:rPr>
              <w:t>một</w:t>
            </w:r>
            <w:proofErr w:type="spellEnd"/>
            <w:r w:rsidR="003A63B1">
              <w:rPr>
                <w:szCs w:val="26"/>
              </w:rPr>
              <w:t xml:space="preserve"> </w:t>
            </w:r>
            <w:proofErr w:type="spellStart"/>
            <w:r w:rsidRPr="00BF36DE">
              <w:rPr>
                <w:szCs w:val="26"/>
              </w:rPr>
              <w:t>số</w:t>
            </w:r>
            <w:proofErr w:type="spellEnd"/>
            <w:r w:rsidRPr="00BF36DE">
              <w:rPr>
                <w:szCs w:val="26"/>
              </w:rPr>
              <w:t xml:space="preserve"> marker</w:t>
            </w:r>
          </w:p>
        </w:tc>
        <w:tc>
          <w:tcPr>
            <w:tcW w:w="1191" w:type="dxa"/>
            <w:shd w:val="clear" w:color="auto" w:fill="auto"/>
            <w:vAlign w:val="center"/>
          </w:tcPr>
          <w:p w:rsidR="000C2AEF" w:rsidRDefault="000F49A0" w:rsidP="000231E5">
            <w:pPr>
              <w:pStyle w:val="BodyText"/>
              <w:spacing w:before="60" w:after="60"/>
              <w:jc w:val="center"/>
              <w:rPr>
                <w:szCs w:val="26"/>
              </w:rPr>
            </w:pPr>
            <w:r>
              <w:rPr>
                <w:szCs w:val="26"/>
              </w:rPr>
              <w:t>1</w:t>
            </w:r>
            <w:r w:rsidR="000231E5">
              <w:rPr>
                <w:szCs w:val="26"/>
              </w:rPr>
              <w:t>6</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1.8</w:t>
            </w:r>
          </w:p>
        </w:tc>
        <w:tc>
          <w:tcPr>
            <w:tcW w:w="6126" w:type="dxa"/>
            <w:shd w:val="clear" w:color="auto" w:fill="auto"/>
            <w:vAlign w:val="center"/>
          </w:tcPr>
          <w:p w:rsidR="000C2AEF" w:rsidRPr="00040EDD" w:rsidRDefault="00BF36DE" w:rsidP="00156B33">
            <w:pPr>
              <w:pStyle w:val="BodyText"/>
              <w:tabs>
                <w:tab w:val="left" w:pos="425"/>
              </w:tabs>
              <w:spacing w:before="60" w:after="60"/>
              <w:rPr>
                <w:szCs w:val="26"/>
              </w:rPr>
            </w:pPr>
            <w:proofErr w:type="spellStart"/>
            <w:r w:rsidRPr="00BF36DE">
              <w:rPr>
                <w:szCs w:val="26"/>
              </w:rPr>
              <w:t>Mô</w:t>
            </w:r>
            <w:proofErr w:type="spellEnd"/>
            <w:r w:rsidR="003A63B1">
              <w:rPr>
                <w:szCs w:val="26"/>
              </w:rPr>
              <w:t xml:space="preserve"> </w:t>
            </w:r>
            <w:proofErr w:type="spellStart"/>
            <w:r w:rsidRPr="00BF36DE">
              <w:rPr>
                <w:szCs w:val="26"/>
              </w:rPr>
              <w:t>hình</w:t>
            </w:r>
            <w:proofErr w:type="spellEnd"/>
            <w:r w:rsidRPr="00BF36DE">
              <w:rPr>
                <w:szCs w:val="26"/>
              </w:rPr>
              <w:t xml:space="preserve"> 3D </w:t>
            </w:r>
            <w:proofErr w:type="spellStart"/>
            <w:r w:rsidRPr="00BF36DE">
              <w:rPr>
                <w:szCs w:val="26"/>
              </w:rPr>
              <w:t>của</w:t>
            </w:r>
            <w:proofErr w:type="spellEnd"/>
            <w:r w:rsidR="003A63B1">
              <w:rPr>
                <w:szCs w:val="26"/>
              </w:rPr>
              <w:t xml:space="preserve"> </w:t>
            </w:r>
            <w:proofErr w:type="spellStart"/>
            <w:r w:rsidRPr="00BF36DE">
              <w:rPr>
                <w:szCs w:val="26"/>
              </w:rPr>
              <w:t>xương</w:t>
            </w:r>
            <w:proofErr w:type="spellEnd"/>
            <w:r w:rsidR="003A63B1">
              <w:rPr>
                <w:szCs w:val="26"/>
              </w:rPr>
              <w:t xml:space="preserve"> </w:t>
            </w:r>
            <w:proofErr w:type="spellStart"/>
            <w:r w:rsidRPr="00BF36DE">
              <w:rPr>
                <w:szCs w:val="26"/>
              </w:rPr>
              <w:t>người</w:t>
            </w:r>
            <w:proofErr w:type="spellEnd"/>
            <w:r w:rsidR="003A63B1">
              <w:rPr>
                <w:szCs w:val="26"/>
              </w:rPr>
              <w:t xml:space="preserve"> </w:t>
            </w:r>
            <w:proofErr w:type="spellStart"/>
            <w:r w:rsidRPr="00BF36DE">
              <w:rPr>
                <w:szCs w:val="26"/>
              </w:rPr>
              <w:t>được</w:t>
            </w:r>
            <w:proofErr w:type="spellEnd"/>
            <w:r w:rsidR="003A63B1">
              <w:rPr>
                <w:szCs w:val="26"/>
              </w:rPr>
              <w:t xml:space="preserve"> </w:t>
            </w:r>
            <w:proofErr w:type="spellStart"/>
            <w:r w:rsidRPr="00BF36DE">
              <w:rPr>
                <w:szCs w:val="26"/>
              </w:rPr>
              <w:t>dựng</w:t>
            </w:r>
            <w:proofErr w:type="spellEnd"/>
            <w:r w:rsidR="003A63B1">
              <w:rPr>
                <w:szCs w:val="26"/>
              </w:rPr>
              <w:t xml:space="preserve"> </w:t>
            </w:r>
            <w:proofErr w:type="spellStart"/>
            <w:r w:rsidRPr="00BF36DE">
              <w:rPr>
                <w:szCs w:val="26"/>
              </w:rPr>
              <w:t>lại</w:t>
            </w:r>
            <w:proofErr w:type="spellEnd"/>
            <w:r w:rsidR="003A63B1">
              <w:rPr>
                <w:szCs w:val="26"/>
              </w:rPr>
              <w:t xml:space="preserve"> </w:t>
            </w:r>
            <w:proofErr w:type="spellStart"/>
            <w:r w:rsidRPr="00BF36DE">
              <w:rPr>
                <w:szCs w:val="26"/>
              </w:rPr>
              <w:t>từ</w:t>
            </w:r>
            <w:proofErr w:type="spellEnd"/>
            <w:r w:rsidR="003A63B1">
              <w:rPr>
                <w:szCs w:val="26"/>
              </w:rPr>
              <w:t xml:space="preserve"> </w:t>
            </w:r>
            <w:proofErr w:type="spellStart"/>
            <w:r w:rsidRPr="00BF36DE">
              <w:rPr>
                <w:szCs w:val="26"/>
              </w:rPr>
              <w:t>tệp</w:t>
            </w:r>
            <w:proofErr w:type="spellEnd"/>
            <w:r w:rsidR="003A63B1">
              <w:rPr>
                <w:szCs w:val="26"/>
              </w:rPr>
              <w:t xml:space="preserve"> </w:t>
            </w:r>
            <w:r w:rsidR="00156B33">
              <w:rPr>
                <w:szCs w:val="26"/>
              </w:rPr>
              <w:t>ASF</w:t>
            </w:r>
          </w:p>
        </w:tc>
        <w:tc>
          <w:tcPr>
            <w:tcW w:w="1191" w:type="dxa"/>
            <w:shd w:val="clear" w:color="auto" w:fill="auto"/>
            <w:vAlign w:val="center"/>
          </w:tcPr>
          <w:p w:rsidR="000C2AEF" w:rsidRDefault="000F49A0" w:rsidP="00C24215">
            <w:pPr>
              <w:pStyle w:val="BodyText"/>
              <w:spacing w:before="60" w:after="60"/>
              <w:jc w:val="center"/>
              <w:rPr>
                <w:szCs w:val="26"/>
              </w:rPr>
            </w:pPr>
            <w:r>
              <w:rPr>
                <w:szCs w:val="26"/>
              </w:rPr>
              <w:t>1</w:t>
            </w:r>
            <w:r w:rsidR="00C24215">
              <w:rPr>
                <w:szCs w:val="26"/>
              </w:rPr>
              <w:t>8</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1.9</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Một</w:t>
            </w:r>
            <w:proofErr w:type="spellEnd"/>
            <w:r w:rsidR="00AB40E6">
              <w:rPr>
                <w:szCs w:val="26"/>
              </w:rPr>
              <w:t xml:space="preserve"> </w:t>
            </w:r>
            <w:proofErr w:type="spellStart"/>
            <w:r w:rsidRPr="00BF36DE">
              <w:rPr>
                <w:szCs w:val="26"/>
              </w:rPr>
              <w:t>đoạn</w:t>
            </w:r>
            <w:proofErr w:type="spellEnd"/>
            <w:r w:rsidR="00AB40E6">
              <w:rPr>
                <w:szCs w:val="26"/>
              </w:rPr>
              <w:t xml:space="preserve"> </w:t>
            </w:r>
            <w:proofErr w:type="spellStart"/>
            <w:r w:rsidRPr="00BF36DE">
              <w:rPr>
                <w:szCs w:val="26"/>
              </w:rPr>
              <w:t>tệp</w:t>
            </w:r>
            <w:proofErr w:type="spellEnd"/>
            <w:r w:rsidRPr="00BF36DE">
              <w:rPr>
                <w:szCs w:val="26"/>
              </w:rPr>
              <w:t xml:space="preserve"> </w:t>
            </w:r>
            <w:r w:rsidR="00156B33">
              <w:rPr>
                <w:szCs w:val="26"/>
              </w:rPr>
              <w:t>ASF</w:t>
            </w:r>
          </w:p>
        </w:tc>
        <w:tc>
          <w:tcPr>
            <w:tcW w:w="1191" w:type="dxa"/>
            <w:shd w:val="clear" w:color="auto" w:fill="auto"/>
            <w:vAlign w:val="center"/>
          </w:tcPr>
          <w:p w:rsidR="000C2AEF" w:rsidRDefault="000F49A0" w:rsidP="00B46CAA">
            <w:pPr>
              <w:pStyle w:val="BodyText"/>
              <w:spacing w:before="60" w:after="60"/>
              <w:jc w:val="center"/>
              <w:rPr>
                <w:szCs w:val="26"/>
              </w:rPr>
            </w:pPr>
            <w:r>
              <w:rPr>
                <w:szCs w:val="26"/>
              </w:rPr>
              <w:t>2</w:t>
            </w:r>
            <w:r w:rsidR="00B46CAA">
              <w:rPr>
                <w:szCs w:val="26"/>
              </w:rPr>
              <w:t>0</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1.10</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Một</w:t>
            </w:r>
            <w:proofErr w:type="spellEnd"/>
            <w:r w:rsidR="00AB40E6">
              <w:rPr>
                <w:szCs w:val="26"/>
              </w:rPr>
              <w:t xml:space="preserve"> </w:t>
            </w:r>
            <w:proofErr w:type="spellStart"/>
            <w:r w:rsidRPr="002853EA">
              <w:rPr>
                <w:szCs w:val="26"/>
              </w:rPr>
              <w:t>đoạn</w:t>
            </w:r>
            <w:proofErr w:type="spellEnd"/>
            <w:r w:rsidR="00AB40E6">
              <w:rPr>
                <w:szCs w:val="26"/>
              </w:rPr>
              <w:t xml:space="preserve"> </w:t>
            </w:r>
            <w:proofErr w:type="spellStart"/>
            <w:r w:rsidRPr="002853EA">
              <w:rPr>
                <w:szCs w:val="26"/>
              </w:rPr>
              <w:t>tệp</w:t>
            </w:r>
            <w:proofErr w:type="spellEnd"/>
            <w:r w:rsidRPr="002853EA">
              <w:rPr>
                <w:szCs w:val="26"/>
              </w:rPr>
              <w:t xml:space="preserve"> AMC</w:t>
            </w:r>
          </w:p>
        </w:tc>
        <w:tc>
          <w:tcPr>
            <w:tcW w:w="1191" w:type="dxa"/>
            <w:shd w:val="clear" w:color="auto" w:fill="auto"/>
            <w:vAlign w:val="center"/>
          </w:tcPr>
          <w:p w:rsidR="00BF36DE" w:rsidRDefault="002853EA" w:rsidP="00DC4225">
            <w:pPr>
              <w:pStyle w:val="BodyText"/>
              <w:spacing w:before="60" w:after="60"/>
              <w:jc w:val="center"/>
              <w:rPr>
                <w:szCs w:val="26"/>
              </w:rPr>
            </w:pPr>
            <w:r>
              <w:rPr>
                <w:szCs w:val="26"/>
              </w:rPr>
              <w:t>2</w:t>
            </w:r>
            <w:r w:rsidR="00DC4225">
              <w:rPr>
                <w:szCs w:val="26"/>
              </w:rPr>
              <w:t>1</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1.11</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Mô</w:t>
            </w:r>
            <w:proofErr w:type="spellEnd"/>
            <w:r w:rsidR="004A6799">
              <w:rPr>
                <w:szCs w:val="26"/>
              </w:rPr>
              <w:t xml:space="preserve"> </w:t>
            </w:r>
            <w:proofErr w:type="spellStart"/>
            <w:r w:rsidRPr="002853EA">
              <w:rPr>
                <w:szCs w:val="26"/>
              </w:rPr>
              <w:t>tả</w:t>
            </w:r>
            <w:proofErr w:type="spellEnd"/>
            <w:r w:rsidR="004A6799">
              <w:rPr>
                <w:szCs w:val="26"/>
              </w:rPr>
              <w:t xml:space="preserve"> </w:t>
            </w:r>
            <w:proofErr w:type="spellStart"/>
            <w:r w:rsidRPr="002853EA">
              <w:rPr>
                <w:szCs w:val="26"/>
              </w:rPr>
              <w:t>lựa</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trái</w:t>
            </w:r>
            <w:proofErr w:type="spellEnd"/>
            <w:r w:rsidRPr="002853EA">
              <w:rPr>
                <w:szCs w:val="26"/>
              </w:rPr>
              <w:t xml:space="preserve">) </w:t>
            </w:r>
            <w:proofErr w:type="spellStart"/>
            <w:r w:rsidRPr="002853EA">
              <w:rPr>
                <w:szCs w:val="26"/>
              </w:rPr>
              <w:t>và</w:t>
            </w:r>
            <w:proofErr w:type="spellEnd"/>
            <w:r w:rsidR="004A6799">
              <w:rPr>
                <w:szCs w:val="26"/>
              </w:rPr>
              <w:t xml:space="preserve"> </w:t>
            </w:r>
            <w:proofErr w:type="spellStart"/>
            <w:r w:rsidRPr="002853EA">
              <w:rPr>
                <w:szCs w:val="26"/>
              </w:rPr>
              <w:t>trích</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phải</w:t>
            </w:r>
            <w:proofErr w:type="spellEnd"/>
            <w:r w:rsidRPr="002853EA">
              <w:rPr>
                <w:szCs w:val="26"/>
              </w:rPr>
              <w:t>)</w:t>
            </w:r>
          </w:p>
        </w:tc>
        <w:tc>
          <w:tcPr>
            <w:tcW w:w="1191" w:type="dxa"/>
            <w:shd w:val="clear" w:color="auto" w:fill="auto"/>
            <w:vAlign w:val="center"/>
          </w:tcPr>
          <w:p w:rsidR="00BF36DE" w:rsidRDefault="002853EA" w:rsidP="00C43EAE">
            <w:pPr>
              <w:pStyle w:val="BodyText"/>
              <w:spacing w:before="60" w:after="60"/>
              <w:jc w:val="center"/>
              <w:rPr>
                <w:szCs w:val="26"/>
              </w:rPr>
            </w:pPr>
            <w:r>
              <w:rPr>
                <w:szCs w:val="26"/>
              </w:rPr>
              <w:t>2</w:t>
            </w:r>
            <w:r w:rsidR="00C43EAE">
              <w:rPr>
                <w:szCs w:val="26"/>
              </w:rPr>
              <w:t>2</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1.12</w:t>
            </w:r>
          </w:p>
        </w:tc>
        <w:tc>
          <w:tcPr>
            <w:tcW w:w="6126" w:type="dxa"/>
            <w:shd w:val="clear" w:color="auto" w:fill="auto"/>
            <w:vAlign w:val="center"/>
          </w:tcPr>
          <w:p w:rsidR="00BF36DE" w:rsidRPr="00BF36DE" w:rsidRDefault="00457AD5" w:rsidP="00FF4E91">
            <w:pPr>
              <w:pStyle w:val="BodyText"/>
              <w:tabs>
                <w:tab w:val="left" w:pos="425"/>
              </w:tabs>
              <w:spacing w:before="60" w:after="60"/>
              <w:rPr>
                <w:szCs w:val="26"/>
              </w:rPr>
            </w:pPr>
            <w:proofErr w:type="spellStart"/>
            <w:r>
              <w:rPr>
                <w:szCs w:val="26"/>
              </w:rPr>
              <w:t>Hình</w:t>
            </w:r>
            <w:proofErr w:type="spellEnd"/>
            <w:r w:rsidR="00843989">
              <w:rPr>
                <w:szCs w:val="26"/>
              </w:rPr>
              <w:t xml:space="preserve"> </w:t>
            </w:r>
            <w:proofErr w:type="spellStart"/>
            <w:r>
              <w:rPr>
                <w:szCs w:val="26"/>
              </w:rPr>
              <w:t>ảnh</w:t>
            </w:r>
            <w:proofErr w:type="spellEnd"/>
            <w:r>
              <w:rPr>
                <w:szCs w:val="26"/>
              </w:rPr>
              <w:t xml:space="preserve"> con </w:t>
            </w:r>
            <w:proofErr w:type="spellStart"/>
            <w:r>
              <w:rPr>
                <w:szCs w:val="26"/>
              </w:rPr>
              <w:t>ngựa</w:t>
            </w:r>
            <w:proofErr w:type="spellEnd"/>
            <w:r w:rsidR="002853EA" w:rsidRPr="002853EA">
              <w:rPr>
                <w:szCs w:val="26"/>
              </w:rPr>
              <w:t xml:space="preserve"> qua 2 </w:t>
            </w:r>
            <w:proofErr w:type="spellStart"/>
            <w:r w:rsidR="002853EA" w:rsidRPr="002853EA">
              <w:rPr>
                <w:szCs w:val="26"/>
              </w:rPr>
              <w:t>góc</w:t>
            </w:r>
            <w:proofErr w:type="spellEnd"/>
            <w:r w:rsidR="00843989">
              <w:rPr>
                <w:szCs w:val="26"/>
              </w:rPr>
              <w:t xml:space="preserve"> </w:t>
            </w:r>
            <w:proofErr w:type="spellStart"/>
            <w:r w:rsidR="002853EA" w:rsidRPr="002853EA">
              <w:rPr>
                <w:szCs w:val="26"/>
              </w:rPr>
              <w:t>độ</w:t>
            </w:r>
            <w:proofErr w:type="spellEnd"/>
            <w:r w:rsidR="00843989">
              <w:rPr>
                <w:szCs w:val="26"/>
              </w:rPr>
              <w:t xml:space="preserve"> </w:t>
            </w:r>
            <w:proofErr w:type="spellStart"/>
            <w:r w:rsidR="002853EA" w:rsidRPr="002853EA">
              <w:rPr>
                <w:szCs w:val="26"/>
              </w:rPr>
              <w:t>khác</w:t>
            </w:r>
            <w:proofErr w:type="spellEnd"/>
            <w:r w:rsidR="00843989">
              <w:rPr>
                <w:szCs w:val="26"/>
              </w:rPr>
              <w:t xml:space="preserve"> </w:t>
            </w:r>
            <w:proofErr w:type="spellStart"/>
            <w:r w:rsidR="002853EA" w:rsidRPr="002853EA">
              <w:rPr>
                <w:szCs w:val="26"/>
              </w:rPr>
              <w:t>nhau</w:t>
            </w:r>
            <w:proofErr w:type="spellEnd"/>
          </w:p>
        </w:tc>
        <w:tc>
          <w:tcPr>
            <w:tcW w:w="1191" w:type="dxa"/>
            <w:shd w:val="clear" w:color="auto" w:fill="auto"/>
            <w:vAlign w:val="center"/>
          </w:tcPr>
          <w:p w:rsidR="00BF36DE" w:rsidRDefault="002853EA" w:rsidP="000141C4">
            <w:pPr>
              <w:pStyle w:val="BodyText"/>
              <w:spacing w:before="60" w:after="60"/>
              <w:jc w:val="center"/>
              <w:rPr>
                <w:szCs w:val="26"/>
              </w:rPr>
            </w:pPr>
            <w:r>
              <w:rPr>
                <w:szCs w:val="26"/>
              </w:rPr>
              <w:t>2</w:t>
            </w:r>
            <w:r w:rsidR="000141C4">
              <w:rPr>
                <w:szCs w:val="26"/>
              </w:rPr>
              <w:t>3</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1.13</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 xml:space="preserve">Minh </w:t>
            </w:r>
            <w:proofErr w:type="spellStart"/>
            <w:r w:rsidRPr="00CB285F">
              <w:rPr>
                <w:szCs w:val="26"/>
              </w:rPr>
              <w:t>họa</w:t>
            </w:r>
            <w:proofErr w:type="spellEnd"/>
            <w:r w:rsidRPr="00CB285F">
              <w:rPr>
                <w:szCs w:val="26"/>
              </w:rPr>
              <w:t xml:space="preserve"> PCA</w:t>
            </w:r>
          </w:p>
        </w:tc>
        <w:tc>
          <w:tcPr>
            <w:tcW w:w="1191" w:type="dxa"/>
            <w:shd w:val="clear" w:color="auto" w:fill="auto"/>
            <w:vAlign w:val="center"/>
          </w:tcPr>
          <w:p w:rsidR="002853EA" w:rsidRDefault="002853EA" w:rsidP="00631867">
            <w:pPr>
              <w:pStyle w:val="BodyText"/>
              <w:spacing w:before="60" w:after="60"/>
              <w:jc w:val="center"/>
              <w:rPr>
                <w:szCs w:val="26"/>
              </w:rPr>
            </w:pPr>
            <w:r>
              <w:rPr>
                <w:szCs w:val="26"/>
              </w:rPr>
              <w:t>2</w:t>
            </w:r>
            <w:r w:rsidR="00631867">
              <w:rPr>
                <w:szCs w:val="26"/>
              </w:rPr>
              <w:t>4</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2.1</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hình</w:t>
            </w:r>
            <w:proofErr w:type="spellEnd"/>
            <w:r w:rsidR="00EB06AA">
              <w:rPr>
                <w:szCs w:val="26"/>
              </w:rPr>
              <w:t xml:space="preserve"> </w:t>
            </w:r>
            <w:proofErr w:type="spellStart"/>
            <w:r w:rsidRPr="00CB285F">
              <w:rPr>
                <w:szCs w:val="26"/>
              </w:rPr>
              <w:t>hệ</w:t>
            </w:r>
            <w:proofErr w:type="spellEnd"/>
            <w:r w:rsidR="00EB06AA">
              <w:rPr>
                <w:szCs w:val="26"/>
              </w:rPr>
              <w:t xml:space="preserve"> </w:t>
            </w:r>
            <w:proofErr w:type="spellStart"/>
            <w:r w:rsidRPr="00CB285F">
              <w:rPr>
                <w:szCs w:val="26"/>
              </w:rPr>
              <w:t>thống</w:t>
            </w:r>
            <w:proofErr w:type="spellEnd"/>
            <w:r w:rsidR="00EB06AA">
              <w:rPr>
                <w:szCs w:val="26"/>
              </w:rPr>
              <w:t xml:space="preserve"> </w:t>
            </w:r>
            <w:proofErr w:type="spellStart"/>
            <w:r w:rsidRPr="00CB285F">
              <w:rPr>
                <w:szCs w:val="26"/>
              </w:rPr>
              <w:t>đề</w:t>
            </w:r>
            <w:proofErr w:type="spellEnd"/>
            <w:r w:rsidR="00EB06AA">
              <w:rPr>
                <w:szCs w:val="26"/>
              </w:rPr>
              <w:t xml:space="preserve"> </w:t>
            </w:r>
            <w:proofErr w:type="spellStart"/>
            <w:r w:rsidRPr="00CB285F">
              <w:rPr>
                <w:szCs w:val="26"/>
              </w:rPr>
              <w:t>xuất</w:t>
            </w:r>
            <w:proofErr w:type="spellEnd"/>
          </w:p>
        </w:tc>
        <w:tc>
          <w:tcPr>
            <w:tcW w:w="1191" w:type="dxa"/>
            <w:shd w:val="clear" w:color="auto" w:fill="auto"/>
            <w:vAlign w:val="center"/>
          </w:tcPr>
          <w:p w:rsidR="002853EA" w:rsidRDefault="0083262F" w:rsidP="00FF4E91">
            <w:pPr>
              <w:pStyle w:val="BodyText"/>
              <w:spacing w:before="60" w:after="60"/>
              <w:jc w:val="center"/>
              <w:rPr>
                <w:szCs w:val="26"/>
              </w:rPr>
            </w:pPr>
            <w:r>
              <w:rPr>
                <w:szCs w:val="26"/>
              </w:rPr>
              <w:t>29</w:t>
            </w:r>
          </w:p>
        </w:tc>
      </w:tr>
      <w:tr w:rsidR="002853EA" w:rsidRPr="00B9520B" w:rsidTr="006178C2">
        <w:trPr>
          <w:jc w:val="center"/>
        </w:trPr>
        <w:tc>
          <w:tcPr>
            <w:tcW w:w="1366" w:type="dxa"/>
            <w:shd w:val="clear" w:color="auto" w:fill="auto"/>
            <w:vAlign w:val="center"/>
          </w:tcPr>
          <w:p w:rsidR="002853EA" w:rsidRDefault="00CB285F" w:rsidP="00FF4E91">
            <w:pPr>
              <w:pStyle w:val="BodyText"/>
              <w:tabs>
                <w:tab w:val="left" w:pos="425"/>
              </w:tabs>
              <w:spacing w:before="60" w:after="60"/>
              <w:jc w:val="center"/>
              <w:rPr>
                <w:szCs w:val="26"/>
              </w:rPr>
            </w:pPr>
            <w:r>
              <w:rPr>
                <w:szCs w:val="26"/>
              </w:rPr>
              <w:t>2.2</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tả</w:t>
            </w:r>
            <w:proofErr w:type="spellEnd"/>
            <w:r w:rsidR="00EB06AA">
              <w:rPr>
                <w:szCs w:val="26"/>
              </w:rPr>
              <w:t xml:space="preserve"> </w:t>
            </w:r>
            <w:proofErr w:type="spellStart"/>
            <w:r w:rsidRPr="00CB285F">
              <w:rPr>
                <w:szCs w:val="26"/>
              </w:rPr>
              <w:t>vị</w:t>
            </w:r>
            <w:proofErr w:type="spellEnd"/>
            <w:r w:rsidR="00EB06AA">
              <w:rPr>
                <w:szCs w:val="26"/>
              </w:rPr>
              <w:t xml:space="preserve"> </w:t>
            </w:r>
            <w:proofErr w:type="spellStart"/>
            <w:r w:rsidRPr="00CB285F">
              <w:rPr>
                <w:szCs w:val="26"/>
              </w:rPr>
              <w:t>trí</w:t>
            </w:r>
            <w:proofErr w:type="spellEnd"/>
            <w:r w:rsidR="00EB06AA">
              <w:rPr>
                <w:szCs w:val="26"/>
              </w:rPr>
              <w:t xml:space="preserve"> </w:t>
            </w:r>
            <w:proofErr w:type="spellStart"/>
            <w:r w:rsidRPr="00CB285F">
              <w:rPr>
                <w:szCs w:val="26"/>
              </w:rPr>
              <w:t>các</w:t>
            </w:r>
            <w:proofErr w:type="spellEnd"/>
            <w:r w:rsidR="00EB06AA">
              <w:rPr>
                <w:szCs w:val="26"/>
              </w:rPr>
              <w:t xml:space="preserve"> </w:t>
            </w:r>
            <w:proofErr w:type="spellStart"/>
            <w:r w:rsidRPr="00CB285F">
              <w:rPr>
                <w:szCs w:val="26"/>
              </w:rPr>
              <w:t>xương</w:t>
            </w:r>
            <w:proofErr w:type="spellEnd"/>
          </w:p>
        </w:tc>
        <w:tc>
          <w:tcPr>
            <w:tcW w:w="1191" w:type="dxa"/>
            <w:shd w:val="clear" w:color="auto" w:fill="auto"/>
            <w:vAlign w:val="center"/>
          </w:tcPr>
          <w:p w:rsidR="002853EA" w:rsidRDefault="00CB285F" w:rsidP="00986B01">
            <w:pPr>
              <w:pStyle w:val="BodyText"/>
              <w:spacing w:before="60" w:after="60"/>
              <w:jc w:val="center"/>
              <w:rPr>
                <w:szCs w:val="26"/>
              </w:rPr>
            </w:pPr>
            <w:r>
              <w:rPr>
                <w:szCs w:val="26"/>
              </w:rPr>
              <w:t>3</w:t>
            </w:r>
            <w:r w:rsidR="00986B01">
              <w:rPr>
                <w:szCs w:val="26"/>
              </w:rPr>
              <w:t>1</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2.3</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EB06AA">
              <w:rPr>
                <w:szCs w:val="26"/>
              </w:rPr>
              <w:t xml:space="preserve"> </w:t>
            </w:r>
            <w:proofErr w:type="spellStart"/>
            <w:r w:rsidRPr="00D16F06">
              <w:rPr>
                <w:szCs w:val="26"/>
              </w:rPr>
              <w:t>trình</w:t>
            </w:r>
            <w:proofErr w:type="spellEnd"/>
            <w:r w:rsidR="00EB06AA">
              <w:rPr>
                <w:szCs w:val="26"/>
              </w:rPr>
              <w:t xml:space="preserve"> </w:t>
            </w:r>
            <w:proofErr w:type="spellStart"/>
            <w:r w:rsidRPr="00D16F06">
              <w:rPr>
                <w:szCs w:val="26"/>
              </w:rPr>
              <w:t>giảm</w:t>
            </w:r>
            <w:proofErr w:type="spellEnd"/>
            <w:r w:rsidR="00EB06AA">
              <w:rPr>
                <w:szCs w:val="26"/>
              </w:rPr>
              <w:t xml:space="preserve"> </w:t>
            </w:r>
            <w:proofErr w:type="spellStart"/>
            <w:r w:rsidRPr="00D16F06">
              <w:rPr>
                <w:szCs w:val="26"/>
              </w:rPr>
              <w:t>số</w:t>
            </w:r>
            <w:proofErr w:type="spellEnd"/>
            <w:r w:rsidR="00EB06AA">
              <w:rPr>
                <w:szCs w:val="26"/>
              </w:rPr>
              <w:t xml:space="preserve"> </w:t>
            </w:r>
            <w:proofErr w:type="spellStart"/>
            <w:r w:rsidRPr="00D16F06">
              <w:rPr>
                <w:szCs w:val="26"/>
              </w:rPr>
              <w:t>lượng</w:t>
            </w:r>
            <w:proofErr w:type="spellEnd"/>
            <w:r w:rsidR="00EB06AA">
              <w:rPr>
                <w:szCs w:val="26"/>
              </w:rPr>
              <w:t xml:space="preserve"> </w:t>
            </w:r>
            <w:proofErr w:type="spellStart"/>
            <w:r w:rsidRPr="00D16F06">
              <w:rPr>
                <w:szCs w:val="26"/>
              </w:rPr>
              <w:t>xương</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2.4</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chuẩn</w:t>
            </w:r>
            <w:proofErr w:type="spellEnd"/>
            <w:r w:rsidR="00EB06AA">
              <w:rPr>
                <w:szCs w:val="26"/>
              </w:rPr>
              <w:t xml:space="preserve"> </w:t>
            </w:r>
            <w:proofErr w:type="spellStart"/>
            <w:r w:rsidRPr="00D16F06">
              <w:rPr>
                <w:szCs w:val="26"/>
              </w:rPr>
              <w:t>hóa</w:t>
            </w:r>
            <w:proofErr w:type="spellEnd"/>
            <w:r w:rsidR="00EB06AA">
              <w:rPr>
                <w:szCs w:val="26"/>
              </w:rPr>
              <w:t xml:space="preserve"> </w:t>
            </w:r>
            <w:proofErr w:type="spellStart"/>
            <w:r w:rsidRPr="00D16F06">
              <w:rPr>
                <w:szCs w:val="26"/>
              </w:rPr>
              <w:t>dữ</w:t>
            </w:r>
            <w:proofErr w:type="spellEnd"/>
            <w:r w:rsidR="00EB06AA">
              <w:rPr>
                <w:szCs w:val="26"/>
              </w:rPr>
              <w:t xml:space="preserve"> </w:t>
            </w:r>
            <w:proofErr w:type="spellStart"/>
            <w:r w:rsidRPr="00D16F06">
              <w:rPr>
                <w:szCs w:val="26"/>
              </w:rPr>
              <w:t>liệu</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2.5</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Mô</w:t>
            </w:r>
            <w:proofErr w:type="spellEnd"/>
            <w:r w:rsidR="003A2E6E">
              <w:rPr>
                <w:szCs w:val="26"/>
              </w:rPr>
              <w:t xml:space="preserve"> </w:t>
            </w:r>
            <w:proofErr w:type="spellStart"/>
            <w:r w:rsidRPr="00D16F06">
              <w:rPr>
                <w:szCs w:val="26"/>
              </w:rPr>
              <w:t>tả</w:t>
            </w:r>
            <w:proofErr w:type="spellEnd"/>
            <w:r w:rsidR="003A2E6E">
              <w:rPr>
                <w:szCs w:val="26"/>
              </w:rPr>
              <w:t xml:space="preserve"> </w:t>
            </w: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trích</w:t>
            </w:r>
            <w:proofErr w:type="spellEnd"/>
            <w:r w:rsidR="003A2E6E">
              <w:rPr>
                <w:szCs w:val="26"/>
              </w:rPr>
              <w:t xml:space="preserve"> </w:t>
            </w:r>
            <w:proofErr w:type="spellStart"/>
            <w:r w:rsidRPr="00D16F06">
              <w:rPr>
                <w:szCs w:val="26"/>
              </w:rPr>
              <w:t>chọn</w:t>
            </w:r>
            <w:proofErr w:type="spellEnd"/>
            <w:r w:rsidR="003A2E6E">
              <w:rPr>
                <w:szCs w:val="26"/>
              </w:rPr>
              <w:t xml:space="preserve"> </w:t>
            </w:r>
            <w:proofErr w:type="spellStart"/>
            <w:r w:rsidRPr="00D16F06">
              <w:rPr>
                <w:szCs w:val="26"/>
              </w:rPr>
              <w:t>đặc</w:t>
            </w:r>
            <w:proofErr w:type="spellEnd"/>
            <w:r w:rsidR="003A2E6E">
              <w:rPr>
                <w:szCs w:val="26"/>
              </w:rPr>
              <w:t xml:space="preserve"> </w:t>
            </w:r>
            <w:proofErr w:type="spellStart"/>
            <w:r w:rsidRPr="00D16F06">
              <w:rPr>
                <w:szCs w:val="26"/>
              </w:rPr>
              <w:t>tính</w:t>
            </w:r>
            <w:proofErr w:type="spellEnd"/>
          </w:p>
        </w:tc>
        <w:tc>
          <w:tcPr>
            <w:tcW w:w="1191" w:type="dxa"/>
            <w:shd w:val="clear" w:color="auto" w:fill="auto"/>
            <w:vAlign w:val="center"/>
          </w:tcPr>
          <w:p w:rsidR="00CB285F" w:rsidRDefault="00CB285F" w:rsidP="001225D9">
            <w:pPr>
              <w:pStyle w:val="BodyText"/>
              <w:spacing w:before="60" w:after="60"/>
              <w:jc w:val="center"/>
              <w:rPr>
                <w:szCs w:val="26"/>
              </w:rPr>
            </w:pPr>
            <w:r>
              <w:rPr>
                <w:szCs w:val="26"/>
              </w:rPr>
              <w:t>3</w:t>
            </w:r>
            <w:r w:rsidR="001225D9">
              <w:rPr>
                <w:szCs w:val="26"/>
              </w:rPr>
              <w:t>3</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lastRenderedPageBreak/>
              <w:t>2.6</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3A2E6E">
              <w:rPr>
                <w:szCs w:val="26"/>
              </w:rPr>
              <w:t xml:space="preserve"> </w:t>
            </w:r>
            <w:proofErr w:type="spellStart"/>
            <w:r w:rsidRPr="006B53EE">
              <w:rPr>
                <w:szCs w:val="26"/>
              </w:rPr>
              <w:t>hình</w:t>
            </w:r>
            <w:proofErr w:type="spellEnd"/>
            <w:r w:rsidR="003A2E6E">
              <w:rPr>
                <w:szCs w:val="26"/>
              </w:rPr>
              <w:t xml:space="preserve"> </w:t>
            </w:r>
            <w:proofErr w:type="spellStart"/>
            <w:r w:rsidRPr="006B53EE">
              <w:rPr>
                <w:szCs w:val="26"/>
              </w:rPr>
              <w:t>trích</w:t>
            </w:r>
            <w:proofErr w:type="spellEnd"/>
            <w:r w:rsidR="003A2E6E">
              <w:rPr>
                <w:szCs w:val="26"/>
              </w:rPr>
              <w:t xml:space="preserve"> </w:t>
            </w:r>
            <w:proofErr w:type="spellStart"/>
            <w:r w:rsidRPr="006B53EE">
              <w:rPr>
                <w:szCs w:val="26"/>
              </w:rPr>
              <w:t>chọn</w:t>
            </w:r>
            <w:proofErr w:type="spellEnd"/>
            <w:r w:rsidR="003A2E6E">
              <w:rPr>
                <w:szCs w:val="26"/>
              </w:rPr>
              <w:t xml:space="preserve"> </w:t>
            </w:r>
            <w:proofErr w:type="spellStart"/>
            <w:r w:rsidRPr="006B53EE">
              <w:rPr>
                <w:szCs w:val="26"/>
              </w:rPr>
              <w:t>đặc</w:t>
            </w:r>
            <w:proofErr w:type="spellEnd"/>
            <w:r w:rsidR="003A2E6E">
              <w:rPr>
                <w:szCs w:val="26"/>
              </w:rPr>
              <w:t xml:space="preserve"> </w:t>
            </w:r>
            <w:proofErr w:type="spellStart"/>
            <w:r w:rsidRPr="006B53EE">
              <w:rPr>
                <w:szCs w:val="26"/>
              </w:rPr>
              <w:t>tính</w:t>
            </w:r>
            <w:proofErr w:type="spellEnd"/>
            <w:r w:rsidR="003A2E6E">
              <w:rPr>
                <w:szCs w:val="26"/>
              </w:rPr>
              <w:t xml:space="preserve"> </w:t>
            </w:r>
            <w:proofErr w:type="spellStart"/>
            <w:r w:rsidRPr="006B53EE">
              <w:rPr>
                <w:szCs w:val="26"/>
              </w:rPr>
              <w:t>dùng</w:t>
            </w:r>
            <w:proofErr w:type="spellEnd"/>
            <w:r w:rsidRPr="006B53EE">
              <w:rPr>
                <w:szCs w:val="26"/>
              </w:rPr>
              <w:t xml:space="preserve"> PCA</w:t>
            </w:r>
          </w:p>
        </w:tc>
        <w:tc>
          <w:tcPr>
            <w:tcW w:w="1191" w:type="dxa"/>
            <w:shd w:val="clear" w:color="auto" w:fill="auto"/>
            <w:vAlign w:val="center"/>
          </w:tcPr>
          <w:p w:rsidR="006B53EE" w:rsidRDefault="006B53EE" w:rsidP="009D18CB">
            <w:pPr>
              <w:pStyle w:val="BodyText"/>
              <w:spacing w:before="60" w:after="60"/>
              <w:jc w:val="center"/>
              <w:rPr>
                <w:szCs w:val="26"/>
              </w:rPr>
            </w:pPr>
            <w:r>
              <w:rPr>
                <w:szCs w:val="26"/>
              </w:rPr>
              <w:t>3</w:t>
            </w:r>
            <w:r w:rsidR="009D18CB">
              <w:rPr>
                <w:szCs w:val="26"/>
              </w:rPr>
              <w:t>6</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2.7</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25746B">
              <w:rPr>
                <w:szCs w:val="26"/>
              </w:rPr>
              <w:t xml:space="preserve"> </w:t>
            </w:r>
            <w:proofErr w:type="spellStart"/>
            <w:r w:rsidRPr="006B53EE">
              <w:rPr>
                <w:szCs w:val="26"/>
              </w:rPr>
              <w:t>hình</w:t>
            </w:r>
            <w:proofErr w:type="spellEnd"/>
            <w:r w:rsidR="0025746B">
              <w:rPr>
                <w:szCs w:val="26"/>
              </w:rPr>
              <w:t xml:space="preserve"> </w:t>
            </w:r>
            <w:proofErr w:type="spellStart"/>
            <w:r w:rsidRPr="006B53EE">
              <w:rPr>
                <w:szCs w:val="26"/>
              </w:rPr>
              <w:t>trích</w:t>
            </w:r>
            <w:proofErr w:type="spellEnd"/>
            <w:r w:rsidR="0025746B">
              <w:rPr>
                <w:szCs w:val="26"/>
              </w:rPr>
              <w:t xml:space="preserve"> </w:t>
            </w:r>
            <w:proofErr w:type="spellStart"/>
            <w:r w:rsidRPr="006B53EE">
              <w:rPr>
                <w:szCs w:val="26"/>
              </w:rPr>
              <w:t>chọn</w:t>
            </w:r>
            <w:proofErr w:type="spellEnd"/>
            <w:r w:rsidR="0025746B">
              <w:rPr>
                <w:szCs w:val="26"/>
              </w:rPr>
              <w:t xml:space="preserve"> </w:t>
            </w:r>
            <w:proofErr w:type="spellStart"/>
            <w:r w:rsidRPr="006B53EE">
              <w:rPr>
                <w:szCs w:val="26"/>
              </w:rPr>
              <w:t>đặc</w:t>
            </w:r>
            <w:proofErr w:type="spellEnd"/>
            <w:r w:rsidR="0025746B">
              <w:rPr>
                <w:szCs w:val="26"/>
              </w:rPr>
              <w:t xml:space="preserve"> </w:t>
            </w:r>
            <w:proofErr w:type="spellStart"/>
            <w:r w:rsidRPr="006B53EE">
              <w:rPr>
                <w:szCs w:val="26"/>
              </w:rPr>
              <w:t>tính</w:t>
            </w:r>
            <w:proofErr w:type="spellEnd"/>
            <w:r w:rsidR="0025746B">
              <w:rPr>
                <w:szCs w:val="26"/>
              </w:rPr>
              <w:t xml:space="preserve"> </w:t>
            </w:r>
            <w:proofErr w:type="spellStart"/>
            <w:r w:rsidRPr="006B53EE">
              <w:rPr>
                <w:szCs w:val="26"/>
              </w:rPr>
              <w:t>dùng</w:t>
            </w:r>
            <w:proofErr w:type="spellEnd"/>
            <w:r w:rsidRPr="006B53EE">
              <w:rPr>
                <w:szCs w:val="26"/>
              </w:rPr>
              <w:t xml:space="preserve"> LDA</w:t>
            </w:r>
          </w:p>
        </w:tc>
        <w:tc>
          <w:tcPr>
            <w:tcW w:w="1191" w:type="dxa"/>
            <w:shd w:val="clear" w:color="auto" w:fill="auto"/>
            <w:vAlign w:val="center"/>
          </w:tcPr>
          <w:p w:rsidR="006B53EE" w:rsidRDefault="006B53EE" w:rsidP="0053695D">
            <w:pPr>
              <w:pStyle w:val="BodyText"/>
              <w:spacing w:before="60" w:after="60"/>
              <w:jc w:val="center"/>
              <w:rPr>
                <w:szCs w:val="26"/>
              </w:rPr>
            </w:pPr>
            <w:r>
              <w:rPr>
                <w:szCs w:val="26"/>
              </w:rPr>
              <w:t>3</w:t>
            </w:r>
            <w:r w:rsidR="0053695D">
              <w:rPr>
                <w:szCs w:val="26"/>
              </w:rPr>
              <w:t>8</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2.8</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Không</w:t>
            </w:r>
            <w:proofErr w:type="spellEnd"/>
            <w:r w:rsidR="0025746B">
              <w:rPr>
                <w:szCs w:val="26"/>
              </w:rPr>
              <w:t xml:space="preserve"> </w:t>
            </w:r>
            <w:proofErr w:type="spellStart"/>
            <w:r w:rsidRPr="006B53EE">
              <w:rPr>
                <w:szCs w:val="26"/>
              </w:rPr>
              <w:t>thể</w:t>
            </w:r>
            <w:proofErr w:type="spellEnd"/>
            <w:r w:rsidR="0025746B">
              <w:rPr>
                <w:szCs w:val="26"/>
              </w:rPr>
              <w:t xml:space="preserve"> </w:t>
            </w:r>
            <w:proofErr w:type="spellStart"/>
            <w:r w:rsidRPr="006B53EE">
              <w:rPr>
                <w:szCs w:val="26"/>
              </w:rPr>
              <w:t>phân</w:t>
            </w:r>
            <w:proofErr w:type="spellEnd"/>
            <w:r w:rsidRPr="006B53EE">
              <w:rPr>
                <w:szCs w:val="26"/>
              </w:rPr>
              <w:t xml:space="preserve"> chia </w:t>
            </w:r>
            <w:proofErr w:type="spellStart"/>
            <w:r w:rsidRPr="006B53EE">
              <w:rPr>
                <w:szCs w:val="26"/>
              </w:rPr>
              <w:t>dữ</w:t>
            </w:r>
            <w:proofErr w:type="spellEnd"/>
            <w:r w:rsidR="0025746B">
              <w:rPr>
                <w:szCs w:val="26"/>
              </w:rPr>
              <w:t xml:space="preserve"> </w:t>
            </w:r>
            <w:proofErr w:type="spellStart"/>
            <w:r w:rsidRPr="006B53EE">
              <w:rPr>
                <w:szCs w:val="26"/>
              </w:rPr>
              <w:t>liệu</w:t>
            </w:r>
            <w:proofErr w:type="spellEnd"/>
            <w:r w:rsidR="0025746B">
              <w:rPr>
                <w:szCs w:val="26"/>
              </w:rPr>
              <w:t xml:space="preserve"> </w:t>
            </w:r>
            <w:proofErr w:type="spellStart"/>
            <w:r w:rsidRPr="006B53EE">
              <w:rPr>
                <w:szCs w:val="26"/>
              </w:rPr>
              <w:t>bằng</w:t>
            </w:r>
            <w:proofErr w:type="spellEnd"/>
            <w:r w:rsidR="0025746B">
              <w:rPr>
                <w:szCs w:val="26"/>
              </w:rPr>
              <w:t xml:space="preserve"> </w:t>
            </w:r>
            <w:proofErr w:type="spellStart"/>
            <w:r w:rsidRPr="006B53EE">
              <w:rPr>
                <w:szCs w:val="26"/>
              </w:rPr>
              <w:t>một</w:t>
            </w:r>
            <w:proofErr w:type="spellEnd"/>
            <w:r w:rsidR="0025746B">
              <w:rPr>
                <w:szCs w:val="26"/>
              </w:rPr>
              <w:t xml:space="preserve"> </w:t>
            </w:r>
            <w:proofErr w:type="spellStart"/>
            <w:r w:rsidRPr="006B53EE">
              <w:rPr>
                <w:szCs w:val="26"/>
              </w:rPr>
              <w:t>siêu</w:t>
            </w:r>
            <w:proofErr w:type="spellEnd"/>
            <w:r w:rsidR="0025746B">
              <w:rPr>
                <w:szCs w:val="26"/>
              </w:rPr>
              <w:t xml:space="preserve"> </w:t>
            </w:r>
            <w:proofErr w:type="spellStart"/>
            <w:r w:rsidRPr="006B53EE">
              <w:rPr>
                <w:szCs w:val="26"/>
              </w:rPr>
              <w:t>phẳng</w:t>
            </w:r>
            <w:proofErr w:type="spellEnd"/>
            <w:r w:rsidR="0025746B">
              <w:rPr>
                <w:szCs w:val="26"/>
              </w:rPr>
              <w:t xml:space="preserve"> </w:t>
            </w:r>
            <w:proofErr w:type="spellStart"/>
            <w:r w:rsidRPr="006B53EE">
              <w:rPr>
                <w:szCs w:val="26"/>
              </w:rPr>
              <w:t>tuyến</w:t>
            </w:r>
            <w:proofErr w:type="spellEnd"/>
            <w:r w:rsidR="0025746B">
              <w:rPr>
                <w:szCs w:val="26"/>
              </w:rPr>
              <w:t xml:space="preserve"> </w:t>
            </w:r>
            <w:proofErr w:type="spellStart"/>
            <w:r w:rsidRPr="006B53EE">
              <w:rPr>
                <w:szCs w:val="26"/>
              </w:rPr>
              <w:t>tính</w:t>
            </w:r>
            <w:proofErr w:type="spellEnd"/>
          </w:p>
        </w:tc>
        <w:tc>
          <w:tcPr>
            <w:tcW w:w="1191" w:type="dxa"/>
            <w:shd w:val="clear" w:color="auto" w:fill="auto"/>
            <w:vAlign w:val="center"/>
          </w:tcPr>
          <w:p w:rsidR="006B53EE" w:rsidRDefault="006B53EE" w:rsidP="00012D00">
            <w:pPr>
              <w:pStyle w:val="BodyText"/>
              <w:spacing w:before="60" w:after="60"/>
              <w:jc w:val="center"/>
              <w:rPr>
                <w:szCs w:val="26"/>
              </w:rPr>
            </w:pPr>
            <w:r>
              <w:rPr>
                <w:szCs w:val="26"/>
              </w:rPr>
              <w:t>4</w:t>
            </w:r>
            <w:r w:rsidR="00012D00">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2.9</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học</w:t>
            </w:r>
            <w:proofErr w:type="spellEnd"/>
            <w:r w:rsidR="00BF50C3">
              <w:rPr>
                <w:szCs w:val="26"/>
              </w:rPr>
              <w:t xml:space="preserve"> </w:t>
            </w:r>
            <w:proofErr w:type="spellStart"/>
            <w:r w:rsidRPr="004661F5">
              <w:rPr>
                <w:szCs w:val="26"/>
              </w:rPr>
              <w:t>máy</w:t>
            </w:r>
            <w:proofErr w:type="spellEnd"/>
          </w:p>
        </w:tc>
        <w:tc>
          <w:tcPr>
            <w:tcW w:w="1191" w:type="dxa"/>
            <w:shd w:val="clear" w:color="auto" w:fill="auto"/>
            <w:vAlign w:val="center"/>
          </w:tcPr>
          <w:p w:rsidR="006B53EE" w:rsidRDefault="006B53EE" w:rsidP="002A6CB6">
            <w:pPr>
              <w:pStyle w:val="BodyText"/>
              <w:spacing w:before="60" w:after="60"/>
              <w:jc w:val="center"/>
              <w:rPr>
                <w:szCs w:val="26"/>
              </w:rPr>
            </w:pPr>
            <w:r>
              <w:rPr>
                <w:szCs w:val="26"/>
              </w:rPr>
              <w:t>4</w:t>
            </w:r>
            <w:r w:rsidR="002A6CB6">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2.10</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nhận</w:t>
            </w:r>
            <w:proofErr w:type="spellEnd"/>
            <w:r w:rsidR="00BF50C3">
              <w:rPr>
                <w:szCs w:val="26"/>
              </w:rPr>
              <w:t xml:space="preserve"> </w:t>
            </w:r>
            <w:proofErr w:type="spellStart"/>
            <w:r w:rsidRPr="004661F5">
              <w:rPr>
                <w:szCs w:val="26"/>
              </w:rPr>
              <w:t>dạng</w:t>
            </w:r>
            <w:proofErr w:type="spellEnd"/>
          </w:p>
        </w:tc>
        <w:tc>
          <w:tcPr>
            <w:tcW w:w="1191" w:type="dxa"/>
            <w:shd w:val="clear" w:color="auto" w:fill="auto"/>
            <w:vAlign w:val="center"/>
          </w:tcPr>
          <w:p w:rsidR="006B53EE" w:rsidRDefault="006B53EE" w:rsidP="00A16907">
            <w:pPr>
              <w:pStyle w:val="BodyText"/>
              <w:spacing w:before="60" w:after="60"/>
              <w:jc w:val="center"/>
              <w:rPr>
                <w:szCs w:val="26"/>
              </w:rPr>
            </w:pPr>
            <w:r>
              <w:rPr>
                <w:szCs w:val="26"/>
              </w:rPr>
              <w:t>4</w:t>
            </w:r>
            <w:r w:rsidR="00A16907">
              <w:rPr>
                <w:szCs w:val="26"/>
              </w:rPr>
              <w:t>2</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2.11</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phương</w:t>
            </w:r>
            <w:proofErr w:type="spellEnd"/>
            <w:r w:rsidR="00BF50C3">
              <w:rPr>
                <w:szCs w:val="26"/>
              </w:rPr>
              <w:t xml:space="preserve"> </w:t>
            </w:r>
            <w:proofErr w:type="spellStart"/>
            <w:r w:rsidRPr="004661F5">
              <w:rPr>
                <w:szCs w:val="26"/>
              </w:rPr>
              <w:t>pháp</w:t>
            </w:r>
            <w:proofErr w:type="spellEnd"/>
            <w:r w:rsidR="00BF50C3">
              <w:rPr>
                <w:szCs w:val="26"/>
              </w:rPr>
              <w:t xml:space="preserve"> </w:t>
            </w:r>
            <w:proofErr w:type="spellStart"/>
            <w:r w:rsidRPr="004661F5">
              <w:rPr>
                <w:szCs w:val="26"/>
              </w:rPr>
              <w:t>trọng</w:t>
            </w:r>
            <w:proofErr w:type="spellEnd"/>
            <w:r w:rsidR="00BF50C3">
              <w:rPr>
                <w:szCs w:val="26"/>
              </w:rPr>
              <w:t xml:space="preserve"> </w:t>
            </w:r>
            <w:proofErr w:type="spellStart"/>
            <w:r w:rsidRPr="004661F5">
              <w:rPr>
                <w:szCs w:val="26"/>
              </w:rPr>
              <w:t>số</w:t>
            </w:r>
            <w:proofErr w:type="spellEnd"/>
          </w:p>
        </w:tc>
        <w:tc>
          <w:tcPr>
            <w:tcW w:w="1191" w:type="dxa"/>
            <w:shd w:val="clear" w:color="auto" w:fill="auto"/>
            <w:vAlign w:val="center"/>
          </w:tcPr>
          <w:p w:rsidR="006B53EE" w:rsidRDefault="006B53EE" w:rsidP="00B93EF4">
            <w:pPr>
              <w:pStyle w:val="BodyText"/>
              <w:spacing w:before="60" w:after="60"/>
              <w:jc w:val="center"/>
              <w:rPr>
                <w:szCs w:val="26"/>
              </w:rPr>
            </w:pPr>
            <w:r>
              <w:rPr>
                <w:szCs w:val="26"/>
              </w:rPr>
              <w:t>4</w:t>
            </w:r>
            <w:r w:rsidR="00B93EF4">
              <w:rPr>
                <w:szCs w:val="26"/>
              </w:rPr>
              <w:t>3</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PCA</w:t>
            </w:r>
          </w:p>
        </w:tc>
        <w:tc>
          <w:tcPr>
            <w:tcW w:w="1191" w:type="dxa"/>
            <w:shd w:val="clear" w:color="auto" w:fill="auto"/>
            <w:vAlign w:val="center"/>
          </w:tcPr>
          <w:p w:rsidR="00473E5E" w:rsidRDefault="00CF5FAC" w:rsidP="006C50D5">
            <w:pPr>
              <w:pStyle w:val="BodyText"/>
              <w:spacing w:before="60" w:after="60"/>
              <w:jc w:val="center"/>
              <w:rPr>
                <w:szCs w:val="26"/>
              </w:rPr>
            </w:pPr>
            <w:r>
              <w:rPr>
                <w:szCs w:val="26"/>
              </w:rPr>
              <w:t>5</w:t>
            </w:r>
            <w:r w:rsidR="006C50D5">
              <w:rPr>
                <w:szCs w:val="26"/>
              </w:rPr>
              <w:t>4</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LDA</w:t>
            </w:r>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2</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Thống</w:t>
            </w:r>
            <w:proofErr w:type="spellEnd"/>
            <w:r w:rsidR="0089656D">
              <w:rPr>
                <w:szCs w:val="26"/>
              </w:rPr>
              <w:t xml:space="preserve"> </w:t>
            </w:r>
            <w:proofErr w:type="spellStart"/>
            <w:r w:rsidRPr="00CF5FAC">
              <w:rPr>
                <w:szCs w:val="26"/>
              </w:rPr>
              <w:t>kê</w:t>
            </w:r>
            <w:proofErr w:type="spellEnd"/>
            <w:r w:rsidR="0089656D">
              <w:rPr>
                <w:szCs w:val="26"/>
              </w:rPr>
              <w:t xml:space="preserve"> </w:t>
            </w:r>
            <w:proofErr w:type="spellStart"/>
            <w:r w:rsidRPr="00CF5FAC">
              <w:rPr>
                <w:szCs w:val="26"/>
              </w:rPr>
              <w:t>kết</w:t>
            </w:r>
            <w:proofErr w:type="spellEnd"/>
            <w:r w:rsidR="0089656D">
              <w:rPr>
                <w:szCs w:val="26"/>
              </w:rPr>
              <w:t xml:space="preserve"> </w:t>
            </w:r>
            <w:proofErr w:type="spellStart"/>
            <w:r w:rsidRPr="00CF5FAC">
              <w:rPr>
                <w:szCs w:val="26"/>
              </w:rPr>
              <w:t>quả</w:t>
            </w:r>
            <w:proofErr w:type="spellEnd"/>
            <w:r w:rsidR="0089656D">
              <w:rPr>
                <w:szCs w:val="26"/>
              </w:rPr>
              <w:t xml:space="preserve"> </w:t>
            </w:r>
            <w:proofErr w:type="spellStart"/>
            <w:r w:rsidRPr="00CF5FAC">
              <w:rPr>
                <w:szCs w:val="26"/>
              </w:rPr>
              <w:t>giữa</w:t>
            </w:r>
            <w:proofErr w:type="spellEnd"/>
            <w:r w:rsidR="0089656D">
              <w:rPr>
                <w:szCs w:val="26"/>
              </w:rPr>
              <w:t xml:space="preserve"> </w:t>
            </w:r>
            <w:proofErr w:type="spellStart"/>
            <w:r w:rsidRPr="00CF5FAC">
              <w:rPr>
                <w:szCs w:val="26"/>
              </w:rPr>
              <w:t>các</w:t>
            </w:r>
            <w:proofErr w:type="spellEnd"/>
            <w:r w:rsidR="0089656D">
              <w:rPr>
                <w:szCs w:val="26"/>
              </w:rPr>
              <w:t xml:space="preserve"> </w:t>
            </w:r>
            <w:proofErr w:type="spellStart"/>
            <w:r w:rsidRPr="00CF5FAC">
              <w:rPr>
                <w:szCs w:val="26"/>
              </w:rPr>
              <w:t>phương</w:t>
            </w:r>
            <w:proofErr w:type="spellEnd"/>
            <w:r w:rsidR="0089656D">
              <w:rPr>
                <w:szCs w:val="26"/>
              </w:rPr>
              <w:t xml:space="preserve"> </w:t>
            </w:r>
            <w:proofErr w:type="spellStart"/>
            <w:r w:rsidRPr="00CF5FAC">
              <w:rPr>
                <w:szCs w:val="26"/>
              </w:rPr>
              <w:t>pháp</w:t>
            </w:r>
            <w:proofErr w:type="spellEnd"/>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7</w:t>
            </w:r>
          </w:p>
        </w:tc>
      </w:tr>
    </w:tbl>
    <w:bookmarkStart w:id="0" w:name="_Toc28431826"/>
    <w:bookmarkStart w:id="1" w:name="_Toc28431979"/>
    <w:bookmarkStart w:id="2" w:name="_Toc29825280"/>
    <w:bookmarkStart w:id="3" w:name="_Toc30606088"/>
    <w:bookmarkStart w:id="4" w:name="_Toc30608843"/>
    <w:bookmarkStart w:id="5" w:name="_Toc32840777"/>
    <w:bookmarkStart w:id="6" w:name="_Toc40489211"/>
    <w:p w:rsidR="00DF7E38" w:rsidRPr="00E13387" w:rsidRDefault="00D67E85" w:rsidP="00CF5FAC">
      <w:pPr>
        <w:pStyle w:val="TOC6"/>
        <w:tabs>
          <w:tab w:val="left" w:pos="1287"/>
        </w:tabs>
        <w:rPr>
          <w:noProof/>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2E12EE">
          <w:headerReference w:type="default" r:id="rId13"/>
          <w:footerReference w:type="default" r:id="rId14"/>
          <w:footerReference w:type="first" r:id="rId15"/>
          <w:type w:val="oddPage"/>
          <w:pgSz w:w="11907" w:h="16840" w:code="9"/>
          <w:pgMar w:top="1985" w:right="1134" w:bottom="1701" w:left="1985" w:header="864" w:footer="720" w:gutter="0"/>
          <w:pgNumType w:fmt="lowerRoman" w:start="1"/>
          <w:cols w:space="720"/>
          <w:docGrid w:linePitch="381"/>
        </w:sectPr>
      </w:pPr>
    </w:p>
    <w:p w:rsidR="00C93CD2" w:rsidRPr="00215EAA" w:rsidRDefault="00C93CD2" w:rsidP="00215EAA">
      <w:pPr>
        <w:pStyle w:val="Heading1"/>
      </w:pPr>
      <w:bookmarkStart w:id="7" w:name="_Toc423001009"/>
      <w:r w:rsidRPr="00215EAA">
        <w:lastRenderedPageBreak/>
        <w:t>MỞ ĐẦU</w:t>
      </w:r>
      <w:bookmarkEnd w:id="7"/>
    </w:p>
    <w:p w:rsidR="00AE2EEE" w:rsidRPr="00E13387" w:rsidRDefault="00AE2EEE" w:rsidP="008D4B3D">
      <w:pPr>
        <w:pStyle w:val="hd2md"/>
      </w:pPr>
      <w:bookmarkStart w:id="8" w:name="_Toc423001010"/>
      <w:bookmarkEnd w:id="0"/>
      <w:bookmarkEnd w:id="1"/>
      <w:bookmarkEnd w:id="2"/>
      <w:bookmarkEnd w:id="3"/>
      <w:bookmarkEnd w:id="4"/>
      <w:bookmarkEnd w:id="5"/>
      <w:bookmarkEnd w:id="6"/>
      <w:r w:rsidRPr="00E13387">
        <w:t xml:space="preserve">Lý do </w:t>
      </w:r>
      <w:r w:rsidRPr="008D4B3D">
        <w:t>chọn</w:t>
      </w:r>
      <w:r w:rsidRPr="00E13387">
        <w:t xml:space="preserve"> đề tài</w:t>
      </w:r>
      <w:bookmarkEnd w:id="8"/>
    </w:p>
    <w:p w:rsidR="00CB4636" w:rsidRPr="00E13387" w:rsidRDefault="00CB4636" w:rsidP="008D4B3D">
      <w:pPr>
        <w:pStyle w:val="hd3md"/>
      </w:pPr>
      <w:bookmarkStart w:id="9" w:name="_Toc423001011"/>
      <w:r w:rsidRPr="0018116D">
        <w:t>Bối</w:t>
      </w:r>
      <w:r w:rsidRPr="00E13387">
        <w:t xml:space="preserve"> </w:t>
      </w:r>
      <w:r w:rsidRPr="00E6508B">
        <w:t>cảnh</w:t>
      </w:r>
      <w:r w:rsidRPr="00E13387">
        <w:t xml:space="preserve"> </w:t>
      </w:r>
      <w:r w:rsidRPr="008D4B3D">
        <w:t>chung</w:t>
      </w:r>
      <w:bookmarkEnd w:id="9"/>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1"/>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9241FC">
      <w:pPr>
        <w:pStyle w:val="HinhC0"/>
      </w:pPr>
      <w:bookmarkStart w:id="10" w:name="_Toc420737864"/>
      <w:bookmarkStart w:id="11" w:name="_Toc421372500"/>
      <w:bookmarkStart w:id="12" w:name="_Toc422854460"/>
      <w:r w:rsidRPr="000D45FE">
        <w:t>Microsoft</w:t>
      </w:r>
      <w:r w:rsidRPr="00E13387">
        <w:t xml:space="preserve"> Kinect Camera</w:t>
      </w:r>
      <w:bookmarkEnd w:id="10"/>
      <w:bookmarkEnd w:id="11"/>
      <w:bookmarkEnd w:id="12"/>
    </w:p>
    <w:p w:rsidR="004449FE" w:rsidRPr="00E13387" w:rsidRDefault="004449FE" w:rsidP="008D4B3D">
      <w:pPr>
        <w:pStyle w:val="hd3md"/>
      </w:pPr>
      <w:bookmarkStart w:id="13" w:name="_Toc423001012"/>
      <w:r w:rsidRPr="00E13387">
        <w:t xml:space="preserve">Các </w:t>
      </w:r>
      <w:r w:rsidRPr="00766776">
        <w:t>phương</w:t>
      </w:r>
      <w:r w:rsidRPr="00E13387">
        <w:t xml:space="preserve"> pháp trước đây</w:t>
      </w:r>
      <w:bookmarkEnd w:id="13"/>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2"/>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3"/>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4"/>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9241FC">
      <w:pPr>
        <w:pStyle w:val="HinhC0"/>
      </w:pPr>
      <w:bookmarkStart w:id="14" w:name="_Toc420737865"/>
      <w:bookmarkStart w:id="15" w:name="_Toc421372501"/>
      <w:bookmarkStart w:id="16" w:name="_Toc422854461"/>
      <w:r w:rsidRPr="00E13387">
        <w:t>So sánh kết quả giữa các phương pháp trích chọn đặc tính</w:t>
      </w:r>
      <w:bookmarkEnd w:id="14"/>
      <w:bookmarkEnd w:id="15"/>
      <w:bookmarkEnd w:id="16"/>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w:t>
      </w:r>
      <w:r w:rsidR="00832A59">
        <w:rPr>
          <w:noProof/>
        </w:rPr>
        <w:t>9</w:t>
      </w:r>
      <w:r w:rsidR="00AA0E54" w:rsidRPr="00E13387">
        <w:rPr>
          <w:noProof/>
          <w:lang w:val="vi-VN"/>
        </w:rPr>
        <w:t>]</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8E1A2D">
        <w:rPr>
          <w:noProof/>
        </w:rPr>
        <w:t xml:space="preserve"> </w:t>
      </w:r>
      <w:r w:rsidRPr="00E13387">
        <w:rPr>
          <w:noProof/>
          <w:lang w:val="vi-VN"/>
        </w:rPr>
        <w:t>L. Fengjun</w:t>
      </w:r>
      <w:r w:rsidR="00AA0E54" w:rsidRPr="00E13387">
        <w:rPr>
          <w:noProof/>
          <w:lang w:val="vi-VN"/>
        </w:rPr>
        <w:t xml:space="preserve"> [</w:t>
      </w:r>
      <w:r w:rsidR="00D42BDB">
        <w:rPr>
          <w:noProof/>
        </w:rPr>
        <w:t>8</w:t>
      </w:r>
      <w:r w:rsidR="00AA0E54" w:rsidRPr="00E13387">
        <w:rPr>
          <w:noProof/>
          <w:lang w:val="vi-VN"/>
        </w:rPr>
        <w:t>]</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B0185">
        <w:rPr>
          <w:noProof/>
          <w:lang w:val="vi-VN"/>
        </w:rPr>
        <w:t xml:space="preserve">ình </w:t>
      </w:r>
      <w:r w:rsidR="005F71E6" w:rsidRPr="00E13387">
        <w:rPr>
          <w:noProof/>
          <w:lang w:val="vi-VN"/>
        </w:rPr>
        <w:t>3)</w:t>
      </w:r>
      <w:r w:rsidRPr="00E13387">
        <w:rPr>
          <w:noProof/>
          <w:lang w:val="vi-VN"/>
        </w:rPr>
        <w:t>. K. Dana</w:t>
      </w:r>
      <w:r w:rsidR="009A2BF2" w:rsidRPr="00E13387">
        <w:rPr>
          <w:noProof/>
          <w:lang w:val="vi-VN"/>
        </w:rPr>
        <w:t xml:space="preserve"> [</w:t>
      </w:r>
      <w:r w:rsidR="00284A93">
        <w:rPr>
          <w:noProof/>
        </w:rPr>
        <w:t>7</w:t>
      </w:r>
      <w:r w:rsidR="009A2BF2" w:rsidRPr="00E13387">
        <w:rPr>
          <w:noProof/>
          <w:lang w:val="vi-VN"/>
        </w:rPr>
        <w:t>]</w:t>
      </w:r>
      <w:r w:rsidR="00035A1B">
        <w:rPr>
          <w:noProof/>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9241FC">
      <w:pPr>
        <w:pStyle w:val="HinhC0"/>
      </w:pPr>
      <w:bookmarkStart w:id="17" w:name="_Toc420737866"/>
      <w:bookmarkStart w:id="18" w:name="_Toc421372502"/>
      <w:bookmarkStart w:id="19" w:name="_Toc422854462"/>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17"/>
      <w:bookmarkEnd w:id="18"/>
      <w:bookmarkEnd w:id="19"/>
    </w:p>
    <w:p w:rsidR="00CD09E1" w:rsidRPr="00E13387" w:rsidRDefault="00CD09E1" w:rsidP="008D4B3D">
      <w:pPr>
        <w:pStyle w:val="hd3md"/>
      </w:pPr>
      <w:bookmarkStart w:id="20" w:name="_Toc423001013"/>
      <w:r w:rsidRPr="00E13387">
        <w:t>Những vấn đề tồn tại</w:t>
      </w:r>
      <w:bookmarkEnd w:id="20"/>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8D4B3D">
      <w:pPr>
        <w:pStyle w:val="hd2md"/>
      </w:pPr>
      <w:bookmarkStart w:id="21" w:name="_Toc423001014"/>
      <w:r w:rsidRPr="00E13387">
        <w:t>Mục tiêu và nhiệm vụ</w:t>
      </w:r>
      <w:bookmarkEnd w:id="21"/>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8D4B3D">
      <w:pPr>
        <w:pStyle w:val="hd2md"/>
      </w:pPr>
      <w:bookmarkStart w:id="22" w:name="_Toc423001015"/>
      <w:r w:rsidRPr="00E13387">
        <w:t>Đối tượng và phạm vi nghiên cứu</w:t>
      </w:r>
      <w:bookmarkEnd w:id="22"/>
    </w:p>
    <w:p w:rsidR="00BF1E30" w:rsidRPr="00E13387" w:rsidRDefault="00665504" w:rsidP="008D4B3D">
      <w:pPr>
        <w:pStyle w:val="hd3md"/>
      </w:pPr>
      <w:bookmarkStart w:id="23" w:name="_Toc423001016"/>
      <w:r w:rsidRPr="00E13387">
        <w:t>Đối tượng nghiên cứu</w:t>
      </w:r>
      <w:bookmarkEnd w:id="23"/>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5"/>
      </w:r>
      <w:r w:rsidRPr="00E13387">
        <w:rPr>
          <w:noProof/>
          <w:lang w:val="vi-VN"/>
        </w:rPr>
        <w:t xml:space="preserve"> </w:t>
      </w:r>
      <w:r w:rsidRPr="00E13387">
        <w:rPr>
          <w:noProof/>
          <w:lang w:val="vi-VN"/>
        </w:rPr>
        <w:lastRenderedPageBreak/>
        <w:t>(</w:t>
      </w:r>
      <w:r w:rsidR="00156B33">
        <w:rPr>
          <w:noProof/>
          <w:lang w:val="vi-VN"/>
        </w:rPr>
        <w:t>asf</w:t>
      </w:r>
      <w:r w:rsidRPr="00E13387">
        <w:rPr>
          <w:noProof/>
          <w:lang w:val="vi-VN"/>
        </w:rPr>
        <w:t>/amc)</w:t>
      </w:r>
      <w:r w:rsidR="00DF5949">
        <w:rPr>
          <w:noProof/>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8D4B3D">
      <w:pPr>
        <w:pStyle w:val="hd3md"/>
      </w:pPr>
      <w:bookmarkStart w:id="24" w:name="_Toc423001017"/>
      <w:r w:rsidRPr="00E13387">
        <w:t>Phạm vi nghiên cứu</w:t>
      </w:r>
      <w:bookmarkEnd w:id="24"/>
    </w:p>
    <w:p w:rsidR="00DC0BBD" w:rsidRPr="00E13387" w:rsidRDefault="00972EA0" w:rsidP="00E82C06">
      <w:pPr>
        <w:pStyle w:val="000-Noi-Dung"/>
        <w:rPr>
          <w:noProof/>
          <w:lang w:val="vi-VN"/>
        </w:rPr>
      </w:pPr>
      <w:r w:rsidRPr="00E13387">
        <w:rPr>
          <w:noProof/>
          <w:lang w:val="vi-VN"/>
        </w:rPr>
        <w:t>Bộ dữ</w:t>
      </w:r>
      <w:r w:rsidR="001041B8">
        <w:rPr>
          <w:noProof/>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8D4B3D">
      <w:pPr>
        <w:pStyle w:val="hd2md"/>
      </w:pPr>
      <w:bookmarkStart w:id="25" w:name="_Toc423001018"/>
      <w:r w:rsidRPr="00E13387">
        <w:t>Phương pháp nghiên cứu</w:t>
      </w:r>
      <w:bookmarkEnd w:id="25"/>
    </w:p>
    <w:p w:rsidR="00511189" w:rsidRPr="00E13387" w:rsidRDefault="00275837" w:rsidP="008D4B3D">
      <w:pPr>
        <w:pStyle w:val="hd3md"/>
      </w:pPr>
      <w:bookmarkStart w:id="26" w:name="_Toc423001019"/>
      <w:r w:rsidRPr="00E13387">
        <w:t>Nghiên cứu lý thuyết</w:t>
      </w:r>
      <w:bookmarkEnd w:id="26"/>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vectơhỗ trợ (SVM) </w:t>
      </w:r>
      <w:r w:rsidR="007255C5" w:rsidRPr="00E13387">
        <w:rPr>
          <w:noProof/>
          <w:lang w:val="vi-VN"/>
        </w:rPr>
        <w:t>và các phương pháp trích chọn, lựa chọn đặc tính.</w:t>
      </w:r>
    </w:p>
    <w:p w:rsidR="00275837" w:rsidRPr="00E13387" w:rsidRDefault="00275837" w:rsidP="008D4B3D">
      <w:pPr>
        <w:pStyle w:val="hd3md"/>
      </w:pPr>
      <w:bookmarkStart w:id="27" w:name="_Toc423001020"/>
      <w:r w:rsidRPr="00E13387">
        <w:t>Nghiên cứu thực nghiệm</w:t>
      </w:r>
      <w:bookmarkEnd w:id="27"/>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6"/>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8D4B3D">
      <w:pPr>
        <w:pStyle w:val="hd2md"/>
      </w:pPr>
      <w:bookmarkStart w:id="28" w:name="_Toc423001021"/>
      <w:r w:rsidRPr="00E13387">
        <w:lastRenderedPageBreak/>
        <w:t>Ý nghĩa khoa học và thực tiễn của đề tài</w:t>
      </w:r>
      <w:bookmarkEnd w:id="28"/>
    </w:p>
    <w:p w:rsidR="00FD7DCE" w:rsidRPr="00E13387" w:rsidRDefault="001D5625" w:rsidP="008D4B3D">
      <w:pPr>
        <w:pStyle w:val="hd3md"/>
      </w:pPr>
      <w:bookmarkStart w:id="29" w:name="_Toc423001022"/>
      <w:r w:rsidRPr="00E13387">
        <w:t>Về mặt lý thuyết</w:t>
      </w:r>
      <w:bookmarkEnd w:id="29"/>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8D4B3D">
      <w:pPr>
        <w:pStyle w:val="hd3md"/>
      </w:pPr>
      <w:bookmarkStart w:id="30" w:name="_Toc423001023"/>
      <w:r w:rsidRPr="00E13387">
        <w:t>Về mặt thực tiễn</w:t>
      </w:r>
      <w:bookmarkEnd w:id="30"/>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8D4B3D">
      <w:pPr>
        <w:pStyle w:val="hd2md"/>
      </w:pPr>
      <w:bookmarkStart w:id="31" w:name="_Toc423001024"/>
      <w:r w:rsidRPr="00E13387">
        <w:t>Bố cục của luận vă</w:t>
      </w:r>
      <w:r w:rsidR="00A50661" w:rsidRPr="00E13387">
        <w:t>n</w:t>
      </w:r>
      <w:bookmarkEnd w:id="31"/>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E13387" w:rsidRDefault="009C02B4" w:rsidP="00E82C06">
      <w:pPr>
        <w:pStyle w:val="cbc"/>
        <w:rPr>
          <w:noProof/>
        </w:rPr>
      </w:pPr>
      <w:r w:rsidRPr="00E13387">
        <w:rPr>
          <w:noProof/>
        </w:rPr>
        <w:t xml:space="preserve">Chương 1: </w:t>
      </w:r>
      <w:r w:rsidR="00801F2A" w:rsidRPr="00E13387">
        <w:rPr>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7F39FF">
        <w:rPr>
          <w:noProof/>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E13387" w:rsidRDefault="00570D5E" w:rsidP="00E82C06">
      <w:pPr>
        <w:pStyle w:val="cbc"/>
        <w:rPr>
          <w:noProof/>
        </w:rPr>
      </w:pPr>
      <w:r w:rsidRPr="00E13387">
        <w:rPr>
          <w:noProof/>
        </w:rPr>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E13387" w:rsidRDefault="00570D5E" w:rsidP="00E82C06">
      <w:pPr>
        <w:pStyle w:val="cbc"/>
        <w:rPr>
          <w:noProof/>
        </w:rPr>
      </w:pPr>
      <w:r w:rsidRPr="00E13387">
        <w:rPr>
          <w:noProof/>
        </w:rPr>
        <w:t xml:space="preserve">Chương 3: </w:t>
      </w:r>
      <w:r w:rsidR="00B309E6" w:rsidRPr="00E13387">
        <w:rPr>
          <w:noProof/>
        </w:rPr>
        <w:t>Thực nghiệm</w:t>
      </w:r>
      <w:r w:rsidRPr="00E13387">
        <w:rPr>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585CED" w:rsidP="00F06391">
      <w:pPr>
        <w:pStyle w:val="CHUONG"/>
      </w:pPr>
    </w:p>
    <w:p w:rsidR="007900C4" w:rsidRPr="00E13387" w:rsidRDefault="00E468FC" w:rsidP="00215EAA">
      <w:pPr>
        <w:pStyle w:val="Heading1"/>
      </w:pPr>
      <w:bookmarkStart w:id="32" w:name="_Toc423001025"/>
      <w:r w:rsidRPr="00E13387">
        <w:t>NGHIÊN CỨU TỔNG QUAN</w:t>
      </w:r>
      <w:bookmarkEnd w:id="32"/>
    </w:p>
    <w:p w:rsidR="0058431C" w:rsidRPr="003A2C79" w:rsidRDefault="00FF05B6" w:rsidP="00CC0AB8">
      <w:pPr>
        <w:pStyle w:val="Heading2"/>
      </w:pPr>
      <w:bookmarkStart w:id="33" w:name="_Toc423001026"/>
      <w:r>
        <w:t>NH</w:t>
      </w:r>
      <w:r w:rsidRPr="00C25E55">
        <w:rPr>
          <w:lang w:val="en-US"/>
        </w:rPr>
        <w:t>Ậ</w:t>
      </w:r>
      <w:r>
        <w:t>N D</w:t>
      </w:r>
      <w:r w:rsidRPr="00C25E55">
        <w:rPr>
          <w:lang w:val="en-US"/>
        </w:rPr>
        <w:t>Ạ</w:t>
      </w:r>
      <w:r w:rsidRPr="003A2C79">
        <w:t xml:space="preserve">NG HÀNH </w:t>
      </w:r>
      <w:r>
        <w:t>Đ</w:t>
      </w:r>
      <w:r w:rsidRPr="00C25E55">
        <w:rPr>
          <w:lang w:val="en-US"/>
        </w:rPr>
        <w:t>Ộ</w:t>
      </w:r>
      <w:r w:rsidRPr="005412EC">
        <w:t>NG</w:t>
      </w:r>
      <w:r>
        <w:t xml:space="preserve"> NGƯ</w:t>
      </w:r>
      <w:r w:rsidRPr="00C25E55">
        <w:rPr>
          <w:lang w:val="en-US"/>
        </w:rPr>
        <w:t>Ờ</w:t>
      </w:r>
      <w:r w:rsidRPr="003A2C79">
        <w:t xml:space="preserve">I </w:t>
      </w:r>
      <w:r w:rsidRPr="004E3C26">
        <w:t>TRONG</w:t>
      </w:r>
      <w:r w:rsidRPr="002D305F">
        <w:t>KHÔNG</w:t>
      </w:r>
      <w:r w:rsidRPr="003A2C79">
        <w:t xml:space="preserve"> GIAN 3D</w:t>
      </w:r>
      <w:bookmarkEnd w:id="33"/>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533161">
      <w:pPr>
        <w:pStyle w:val="Heading3"/>
      </w:pPr>
      <w:bookmarkStart w:id="34" w:name="_Toc423001027"/>
      <w:r w:rsidRPr="004E3C26">
        <w:t xml:space="preserve">Các </w:t>
      </w:r>
      <w:r w:rsidRPr="00533161">
        <w:t>phương</w:t>
      </w:r>
      <w:r w:rsidRPr="004E3C26">
        <w:t xml:space="preserve"> pháp thu thập dữ liệu </w:t>
      </w:r>
      <w:r w:rsidRPr="005412EC">
        <w:t>chuyển</w:t>
      </w:r>
      <w:r w:rsidRPr="004E3C26">
        <w:t xml:space="preserve"> động 3D</w:t>
      </w:r>
      <w:bookmarkEnd w:id="34"/>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9838AA">
        <w:rPr>
          <w:noProof/>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7"/>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820376">
        <w:rPr>
          <w:noProof/>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5A7DA8">
      <w:pPr>
        <w:pStyle w:val="Heading4"/>
      </w:pPr>
      <w:r w:rsidRPr="005A7DA8">
        <w:t>Phương</w:t>
      </w:r>
      <w:r w:rsidRPr="00E13387">
        <w:t xml:space="preserve"> pháp sử </w:t>
      </w:r>
      <w:r w:rsidRPr="00D55173">
        <w:t>dụng</w:t>
      </w:r>
      <w:r w:rsidR="002E4541" w:rsidRPr="00E13387">
        <w:t>stereo camera</w:t>
      </w:r>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w:t>
      </w:r>
      <w:r w:rsidR="000C2AD0" w:rsidRPr="00E13387">
        <w:rPr>
          <w:noProof/>
          <w:lang w:val="vi-VN"/>
        </w:rPr>
        <w:lastRenderedPageBreak/>
        <w:t>camera được trang bị hai hay nhiều ống kính với cảm biến ảnh hoặc khung phim riêng biệt cho mỗi ống kính.</w:t>
      </w:r>
      <w:r w:rsidR="008E1A2D">
        <w:rPr>
          <w:noProof/>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13387" w:rsidRDefault="00310C5E" w:rsidP="009241FC">
      <w:pPr>
        <w:pStyle w:val="HinhC1"/>
      </w:pPr>
      <w:bookmarkStart w:id="35" w:name="_Toc420737867"/>
      <w:bookmarkStart w:id="36" w:name="_Toc421372503"/>
      <w:bookmarkStart w:id="37" w:name="_Toc422854463"/>
      <w:r w:rsidRPr="00E13387">
        <w:t>Kodak stereo camera</w:t>
      </w:r>
      <w:bookmarkEnd w:id="35"/>
      <w:bookmarkEnd w:id="36"/>
      <w:bookmarkEnd w:id="37"/>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284A93">
        <w:rPr>
          <w:noProof/>
        </w:rPr>
        <w:t>5</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13387" w:rsidRDefault="00DF5DD6" w:rsidP="009241FC">
      <w:pPr>
        <w:pStyle w:val="HinhC1"/>
      </w:pPr>
      <w:bookmarkStart w:id="38" w:name="_Toc420737868"/>
      <w:bookmarkStart w:id="39" w:name="_Toc421372504"/>
      <w:bookmarkStart w:id="40" w:name="_Toc422854464"/>
      <w:r w:rsidRPr="00E13387">
        <w:t>Sputnik stereo camera</w:t>
      </w:r>
      <w:bookmarkEnd w:id="38"/>
      <w:bookmarkEnd w:id="39"/>
      <w:bookmarkEnd w:id="40"/>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5A7DA8">
      <w:pPr>
        <w:pStyle w:val="Heading4"/>
      </w:pPr>
      <w:r w:rsidRPr="00E13387">
        <w:t>Phương pháp sử dụng Mocap</w:t>
      </w:r>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13387" w:rsidRDefault="00C956C9" w:rsidP="009241FC">
      <w:pPr>
        <w:pStyle w:val="HinhC1"/>
      </w:pPr>
      <w:bookmarkStart w:id="41" w:name="_Toc420737869"/>
      <w:bookmarkStart w:id="42" w:name="_Toc421372505"/>
      <w:bookmarkStart w:id="43" w:name="_Toc422854465"/>
      <w:r w:rsidRPr="00E13387">
        <w:t>Một hệ thống chụp chuyển động</w:t>
      </w:r>
      <w:bookmarkEnd w:id="41"/>
      <w:bookmarkEnd w:id="42"/>
      <w:bookmarkEnd w:id="43"/>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w:t>
      </w:r>
      <w:r w:rsidR="006311CB">
        <w:rPr>
          <w:noProof/>
        </w:rPr>
        <w:t>mục 1.2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8"/>
      </w:r>
      <w:r w:rsidR="00855AAA" w:rsidRPr="00E13387">
        <w:rPr>
          <w:noProof/>
          <w:lang w:val="vi-VN"/>
        </w:rPr>
        <w:t>, MPI HDM05 Motion Capture Database2</w:t>
      </w:r>
      <w:r w:rsidR="00AF7254" w:rsidRPr="00E13387">
        <w:rPr>
          <w:rStyle w:val="FootnoteReference"/>
          <w:noProof/>
          <w:lang w:val="vi-VN"/>
        </w:rPr>
        <w:footnoteReference w:id="9"/>
      </w:r>
      <w:r w:rsidR="00855AAA" w:rsidRPr="00E13387">
        <w:rPr>
          <w:noProof/>
          <w:lang w:val="vi-VN"/>
        </w:rPr>
        <w:t>, CMU Kitchen DataSet</w:t>
      </w:r>
      <w:r w:rsidR="00AF7254" w:rsidRPr="00E13387">
        <w:rPr>
          <w:rStyle w:val="FootnoteReference"/>
          <w:noProof/>
          <w:lang w:val="vi-VN"/>
        </w:rPr>
        <w:footnoteReference w:id="10"/>
      </w:r>
      <w:r w:rsidR="00855AAA" w:rsidRPr="00E13387">
        <w:rPr>
          <w:noProof/>
          <w:lang w:val="vi-VN"/>
        </w:rPr>
        <w:t>, LACE Indoor Activity Benchmark Dataset</w:t>
      </w:r>
      <w:r w:rsidR="00AF7254" w:rsidRPr="00E13387">
        <w:rPr>
          <w:rStyle w:val="FootnoteReference"/>
          <w:noProof/>
          <w:lang w:val="vi-VN"/>
        </w:rPr>
        <w:footnoteReference w:id="11"/>
      </w:r>
      <w:r w:rsidR="00855AAA" w:rsidRPr="00E13387">
        <w:rPr>
          <w:noProof/>
          <w:lang w:val="vi-VN"/>
        </w:rPr>
        <w:t>, và TUM Kitchen Dataset</w:t>
      </w:r>
      <w:r w:rsidR="00057A56" w:rsidRPr="00E13387">
        <w:rPr>
          <w:rStyle w:val="FootnoteReference"/>
          <w:noProof/>
          <w:lang w:val="vi-VN"/>
        </w:rPr>
        <w:footnoteReference w:id="12"/>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5A7DA8">
      <w:pPr>
        <w:pStyle w:val="Heading4"/>
      </w:pPr>
      <w:r w:rsidRPr="00E13387">
        <w:lastRenderedPageBreak/>
        <w:t>Phương pháp sử dụng range sensor</w:t>
      </w:r>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13387" w:rsidRDefault="00AE63FA" w:rsidP="009241FC">
      <w:pPr>
        <w:pStyle w:val="HinhC1"/>
      </w:pPr>
      <w:bookmarkStart w:id="44" w:name="_Toc420737870"/>
      <w:bookmarkStart w:id="45" w:name="_Toc421372506"/>
      <w:bookmarkStart w:id="46" w:name="_Toc422854466"/>
      <w:r w:rsidRPr="00E13387">
        <w:t>Một ví dụ minh họa cho range image</w:t>
      </w:r>
      <w:bookmarkEnd w:id="44"/>
      <w:bookmarkEnd w:id="45"/>
      <w:bookmarkEnd w:id="46"/>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533161">
      <w:pPr>
        <w:pStyle w:val="Heading3"/>
        <w:rPr>
          <w:lang w:val="vi-VN"/>
        </w:rPr>
      </w:pPr>
      <w:bookmarkStart w:id="47" w:name="_Toc423001028"/>
      <w:r w:rsidRPr="00E13387">
        <w:rPr>
          <w:lang w:val="vi-VN"/>
        </w:rPr>
        <w:t>Các phương pháp học máy thường sử dụng</w:t>
      </w:r>
      <w:bookmarkEnd w:id="47"/>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w:t>
      </w:r>
      <w:r w:rsidR="009D53AE" w:rsidRPr="00E13387">
        <w:rPr>
          <w:noProof/>
          <w:lang w:val="vi-VN"/>
        </w:rPr>
        <w:lastRenderedPageBreak/>
        <w:t xml:space="preserve">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E5624F" w:rsidRPr="00E13387">
        <w:rPr>
          <w:noProof/>
          <w:lang w:val="vi-VN"/>
        </w:rPr>
        <w:t>thuật toán k 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gắn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5A7DA8">
      <w:pPr>
        <w:pStyle w:val="Heading4"/>
      </w:pPr>
      <w:r w:rsidRPr="00E13387">
        <w:t>Máy vectơ hỗ trợ</w:t>
      </w:r>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w:t>
      </w:r>
      <w:r w:rsidR="00DE6F88" w:rsidRPr="00E13387">
        <w:rPr>
          <w:noProof/>
          <w:lang w:val="vi-VN"/>
        </w:rPr>
        <w:lastRenderedPageBreak/>
        <w:t>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DF5949"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m:t>
                  </m:r>
                  <m:r>
                    <w:rPr>
                      <w:rFonts w:ascii="Cambria Math" w:hAnsi="Cambria Math"/>
                      <w:noProof/>
                    </w:rPr>
                    <m:t>ớ</m:t>
                  </m:r>
                  <m:r>
                    <m:rPr>
                      <m:sty m:val="p"/>
                    </m:rPr>
                    <w:rPr>
                      <w:rFonts w:ascii="Cambria Math" w:hAnsi="Cambria Math"/>
                      <w:noProof/>
                      <w:lang w:val="vi-VN"/>
                    </w:rPr>
                    <m:t>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 v</m:t>
                  </m:r>
                  <m:r>
                    <w:rPr>
                      <w:rFonts w:ascii="Cambria Math" w:hAnsi="Cambria Math"/>
                      <w:noProof/>
                    </w:rPr>
                    <m:t>ớ</m:t>
                  </m:r>
                  <m:r>
                    <m:rPr>
                      <m:sty m:val="p"/>
                    </m:rPr>
                    <w:rPr>
                      <w:rFonts w:ascii="Cambria Math" w:hAnsi="Cambria Math"/>
                      <w:noProof/>
                      <w:lang w:val="vi-VN"/>
                    </w:rPr>
                    <m:t>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736F0E" w:rsidRDefault="00DF5949" w:rsidP="00E82C06">
      <w:pPr>
        <w:pStyle w:val="000-Noi-Dung"/>
        <w:rPr>
          <w:i/>
          <w:noProof/>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 xml:space="preserve">là một </w:t>
      </w:r>
      <w:r w:rsidR="00567A94" w:rsidRPr="00E13387">
        <w:rPr>
          <w:noProof/>
          <w:color w:val="000000" w:themeColor="text1"/>
          <w:lang w:val="vi-VN"/>
        </w:rPr>
        <w:lastRenderedPageBreak/>
        <w:t>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3830598" cy="2578607"/>
                    </a:xfrm>
                    <a:prstGeom prst="rect">
                      <a:avLst/>
                    </a:prstGeom>
                  </pic:spPr>
                </pic:pic>
              </a:graphicData>
            </a:graphic>
          </wp:inline>
        </w:drawing>
      </w:r>
    </w:p>
    <w:p w:rsidR="00AF6F4A" w:rsidRPr="00E13387" w:rsidRDefault="00977B96" w:rsidP="009241FC">
      <w:pPr>
        <w:pStyle w:val="HinhC1"/>
      </w:pPr>
      <w:bookmarkStart w:id="48" w:name="_Toc420737871"/>
      <w:bookmarkStart w:id="49" w:name="_Toc421372507"/>
      <w:bookmarkStart w:id="50" w:name="_Toc422854467"/>
      <w:r w:rsidRPr="00E13387">
        <w:t>Siêu phẳng với lề cực đại trong không gian hai chiều</w:t>
      </w:r>
      <w:bookmarkEnd w:id="48"/>
      <w:bookmarkEnd w:id="49"/>
      <w:bookmarkEnd w:id="50"/>
    </w:p>
    <w:p w:rsidR="00736274" w:rsidRPr="00E13387" w:rsidRDefault="00736274" w:rsidP="005A7DA8">
      <w:pPr>
        <w:pStyle w:val="Heading4"/>
      </w:pPr>
      <w:r w:rsidRPr="00E13387">
        <w:t>Mô hình Markov ẩn</w:t>
      </w:r>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B25B06">
        <w:rPr>
          <w:noProof/>
        </w:rPr>
        <w:t xml:space="preserve"> </w:t>
      </w:r>
      <m:oMath>
        <m:r>
          <w:rPr>
            <w:rFonts w:ascii="Cambria Math" w:hAnsi="Cambria Math"/>
            <w:noProof/>
            <w:lang w:val="vi-VN"/>
          </w:rPr>
          <m:t xml:space="preserve">xi </m:t>
        </m:r>
      </m:oMath>
      <w:r w:rsidR="00A96280" w:rsidRPr="00E13387">
        <w:rPr>
          <w:noProof/>
          <w:lang w:val="vi-VN"/>
        </w:rPr>
        <w:t>là các trạng thái trong mô hình;</w:t>
      </w:r>
      <w:r w:rsidR="00B25B06">
        <w:rPr>
          <w:noProof/>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B25B06">
        <w:rPr>
          <w:noProof/>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lastRenderedPageBreak/>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13387" w:rsidRDefault="005B7355" w:rsidP="009241FC">
      <w:pPr>
        <w:pStyle w:val="HinhC1"/>
      </w:pPr>
      <w:bookmarkStart w:id="51" w:name="_Toc420737872"/>
      <w:bookmarkStart w:id="52" w:name="_Toc421372508"/>
      <w:bookmarkStart w:id="53" w:name="_Toc422854468"/>
      <w:r w:rsidRPr="00E13387">
        <w:t>Các chuyển tiếp trạng thái trong HMM</w:t>
      </w:r>
      <w:bookmarkEnd w:id="51"/>
      <w:bookmarkEnd w:id="52"/>
      <w:bookmarkEnd w:id="53"/>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C1CD2" w:rsidP="00CC0AB8">
      <w:pPr>
        <w:pStyle w:val="Heading2"/>
      </w:pPr>
      <w:bookmarkStart w:id="54" w:name="_Toc423001029"/>
      <w:r w:rsidRPr="00E13387">
        <w:t>H</w:t>
      </w:r>
      <w:r w:rsidR="003C6ACF">
        <w:rPr>
          <w:lang w:val="en-US"/>
        </w:rPr>
        <w:t>Ệ</w:t>
      </w:r>
      <w:r w:rsidRPr="00E13387">
        <w:t xml:space="preserve"> TH</w:t>
      </w:r>
      <w:r>
        <w:rPr>
          <w:lang w:val="en-US"/>
        </w:rPr>
        <w:t>Ố</w:t>
      </w:r>
      <w:r w:rsidRPr="00E13387">
        <w:t>NG CH</w:t>
      </w:r>
      <w:r>
        <w:rPr>
          <w:lang w:val="en-US"/>
        </w:rPr>
        <w:t>Ụ</w:t>
      </w:r>
      <w:r>
        <w:t>P CHUY</w:t>
      </w:r>
      <w:r>
        <w:rPr>
          <w:lang w:val="en-US"/>
        </w:rPr>
        <w:t>Ể</w:t>
      </w:r>
      <w:r>
        <w:t>N Đ</w:t>
      </w:r>
      <w:r>
        <w:rPr>
          <w:lang w:val="en-US"/>
        </w:rPr>
        <w:t>Ộ</w:t>
      </w:r>
      <w:r w:rsidRPr="00E13387">
        <w:t>NG – MOCAP</w:t>
      </w:r>
      <w:bookmarkEnd w:id="54"/>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156B33">
        <w:rPr>
          <w:noProof/>
          <w:lang w:val="vi-VN"/>
        </w:rPr>
        <w:t>asf</w:t>
      </w:r>
      <w:r w:rsidR="006670F6" w:rsidRPr="00E13387">
        <w:rPr>
          <w:noProof/>
          <w:lang w:val="vi-VN"/>
        </w:rPr>
        <w:t>/amc)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533161">
      <w:pPr>
        <w:pStyle w:val="Heading3"/>
        <w:rPr>
          <w:lang w:val="vi-VN"/>
        </w:rPr>
      </w:pPr>
      <w:bookmarkStart w:id="55" w:name="_Toc423001030"/>
      <w:r w:rsidRPr="00E13387">
        <w:rPr>
          <w:lang w:val="vi-VN"/>
        </w:rPr>
        <w:t>Mocap</w:t>
      </w:r>
      <w:bookmarkEnd w:id="55"/>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MX-40</w:t>
      </w:r>
      <w:r w:rsidR="00CD2C29" w:rsidRPr="00E13387">
        <w:rPr>
          <w:rStyle w:val="FootnoteReference"/>
          <w:noProof/>
          <w:lang w:val="vi-VN"/>
        </w:rPr>
        <w:footnoteReference w:id="13"/>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w:t>
      </w:r>
      <w:r w:rsidRPr="00E13387">
        <w:rPr>
          <w:noProof/>
          <w:lang w:val="vi-VN"/>
        </w:rPr>
        <w:lastRenderedPageBreak/>
        <w:t>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00156B33">
        <w:rPr>
          <w:i/>
          <w:noProof/>
          <w:lang w:val="vi-VN"/>
        </w:rPr>
        <w:t>asf</w:t>
      </w:r>
      <w:r w:rsidRPr="00E13387">
        <w:rPr>
          <w:i/>
          <w:noProof/>
          <w:lang w:val="vi-VN"/>
        </w:rPr>
        <w:t>/amc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4"/>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13387" w:rsidRDefault="00197847" w:rsidP="009241FC">
      <w:pPr>
        <w:pStyle w:val="HinhC1"/>
      </w:pPr>
      <w:bookmarkStart w:id="56" w:name="_Toc420737873"/>
      <w:bookmarkStart w:id="57" w:name="_Toc421372509"/>
      <w:bookmarkStart w:id="58" w:name="_Toc422854469"/>
      <w:r w:rsidRPr="00E13387">
        <w:t>Vị trí</w:t>
      </w:r>
      <w:r w:rsidR="00294685" w:rsidRPr="00E13387">
        <w:t xml:space="preserve"> của một số </w:t>
      </w:r>
      <w:r w:rsidRPr="00E13387">
        <w:t>marker</w:t>
      </w:r>
      <w:bookmarkEnd w:id="56"/>
      <w:bookmarkEnd w:id="57"/>
      <w:bookmarkEnd w:id="58"/>
    </w:p>
    <w:p w:rsidR="00A4721D" w:rsidRPr="00E13387" w:rsidRDefault="00A4721D" w:rsidP="00533161">
      <w:pPr>
        <w:pStyle w:val="Heading3"/>
        <w:rPr>
          <w:lang w:val="vi-VN"/>
        </w:rPr>
      </w:pPr>
      <w:bookmarkStart w:id="59" w:name="_Toc423001031"/>
      <w:r w:rsidRPr="00E13387">
        <w:rPr>
          <w:lang w:val="vi-VN"/>
        </w:rPr>
        <w:t>Dữ liệu thu được từ Mocap</w:t>
      </w:r>
      <w:bookmarkEnd w:id="59"/>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w:t>
      </w:r>
      <w:r w:rsidR="006A6168" w:rsidRPr="00E13387">
        <w:rPr>
          <w:noProof/>
          <w:lang w:val="vi-VN"/>
        </w:rPr>
        <w:lastRenderedPageBreak/>
        <w:t>này như</w:t>
      </w:r>
      <w:r w:rsidR="00996FB7">
        <w:rPr>
          <w:noProof/>
        </w:rPr>
        <w:t xml:space="preserve"> </w:t>
      </w:r>
      <w:r w:rsidR="00156B33">
        <w:rPr>
          <w:i/>
          <w:noProof/>
          <w:lang w:val="vi-VN"/>
        </w:rPr>
        <w:t>asf</w:t>
      </w:r>
      <w:r w:rsidR="00040AF1" w:rsidRPr="00E13387">
        <w:rPr>
          <w:i/>
          <w:noProof/>
          <w:lang w:val="vi-VN"/>
        </w:rPr>
        <w:t>/amc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996FB7">
        <w:rPr>
          <w:noProof/>
        </w:rPr>
        <w:t xml:space="preserve"> </w:t>
      </w:r>
      <w:r w:rsidR="00392D52" w:rsidRPr="00E13387">
        <w:rPr>
          <w:noProof/>
          <w:lang w:val="vi-VN"/>
        </w:rPr>
        <w:t>Trong quá trình thu nhận tín hiệu, các marker được định vị ở những vị trí định sẵn cho trước.</w:t>
      </w:r>
      <w:r w:rsidR="0052460E">
        <w:rPr>
          <w:noProof/>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71ACA">
        <w:rPr>
          <w:noProof/>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156B33">
        <w:rPr>
          <w:i/>
          <w:noProof/>
          <w:lang w:val="vi-VN"/>
        </w:rPr>
        <w:t>asf</w:t>
      </w:r>
      <w:r w:rsidR="00666822" w:rsidRPr="00E13387">
        <w:rPr>
          <w:i/>
          <w:noProof/>
          <w:lang w:val="vi-VN"/>
        </w:rPr>
        <w:t>/amc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52460E">
        <w:rPr>
          <w:noProof/>
        </w:rPr>
        <w:t xml:space="preserve"> </w:t>
      </w:r>
      <w:r w:rsidR="00412E05" w:rsidRPr="00E13387">
        <w:rPr>
          <w:noProof/>
          <w:lang w:val="vi-VN"/>
        </w:rPr>
        <w:t>đoạn xương</w:t>
      </w:r>
      <w:r w:rsidR="00AE3D60" w:rsidRPr="00E13387">
        <w:rPr>
          <w:noProof/>
          <w:lang w:val="vi-VN"/>
        </w:rPr>
        <w:t>.</w:t>
      </w:r>
      <w:r w:rsidR="0052460E">
        <w:rPr>
          <w:noProof/>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156B33">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156B33">
        <w:rPr>
          <w:i/>
          <w:noProof/>
          <w:lang w:val="vi-VN"/>
        </w:rPr>
        <w:t>asf</w:t>
      </w:r>
      <w:r w:rsidR="006919F7" w:rsidRPr="00E13387">
        <w:rPr>
          <w:i/>
          <w:noProof/>
          <w:lang w:val="vi-VN"/>
        </w:rPr>
        <w:t>/amc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533161">
      <w:pPr>
        <w:pStyle w:val="Heading3"/>
        <w:rPr>
          <w:lang w:val="vi-VN"/>
        </w:rPr>
      </w:pPr>
      <w:bookmarkStart w:id="60" w:name="_Toc423001032"/>
      <w:r w:rsidRPr="00E13387">
        <w:rPr>
          <w:lang w:val="vi-VN"/>
        </w:rPr>
        <w:t xml:space="preserve">Cấu trúc </w:t>
      </w:r>
      <w:r w:rsidR="00222001" w:rsidRPr="00E13387">
        <w:rPr>
          <w:lang w:val="vi-VN"/>
        </w:rPr>
        <w:t>Acclaim</w:t>
      </w:r>
      <w:bookmarkEnd w:id="60"/>
    </w:p>
    <w:p w:rsidR="00E35485" w:rsidRPr="00E13387" w:rsidRDefault="00E35485" w:rsidP="00E82C06">
      <w:pPr>
        <w:pStyle w:val="000-Noi-Dung"/>
        <w:rPr>
          <w:noProof/>
          <w:lang w:val="vi-VN"/>
        </w:rPr>
      </w:pPr>
      <w:r w:rsidRPr="00E13387">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lastRenderedPageBreak/>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xml:space="preserve">. Tệp cấu trúc là </w:t>
      </w:r>
      <w:r w:rsidR="00156B33">
        <w:rPr>
          <w:noProof/>
          <w:lang w:val="vi-VN"/>
        </w:rPr>
        <w:t>ASF</w:t>
      </w:r>
      <w:r w:rsidRPr="00E13387">
        <w:rPr>
          <w:noProof/>
          <w:lang w:val="vi-VN"/>
        </w:rPr>
        <w:t xml:space="preserve"> (Acclaim Skeleton File), tệp chuyển động là AMC (Acclaim Motion Capture).</w:t>
      </w:r>
    </w:p>
    <w:p w:rsidR="00A87913" w:rsidRPr="00E13387" w:rsidRDefault="00A87913" w:rsidP="005A7DA8">
      <w:pPr>
        <w:pStyle w:val="Heading4"/>
      </w:pPr>
      <w:r w:rsidRPr="00E13387">
        <w:t xml:space="preserve">Cấu trúc tệp </w:t>
      </w:r>
      <w:r w:rsidR="00156B33">
        <w:t>ASF</w:t>
      </w:r>
    </w:p>
    <w:p w:rsidR="00304738" w:rsidRPr="00E13387" w:rsidRDefault="00805E64" w:rsidP="00E82C06">
      <w:pPr>
        <w:pStyle w:val="000-Noi-Dung"/>
        <w:rPr>
          <w:noProof/>
          <w:lang w:val="vi-VN"/>
        </w:rPr>
      </w:pPr>
      <w:r w:rsidRPr="00E13387">
        <w:rPr>
          <w:noProof/>
          <w:lang w:val="vi-VN"/>
        </w:rPr>
        <w:t xml:space="preserve">Tệp cấu trúc </w:t>
      </w:r>
      <w:r w:rsidR="00156B33">
        <w:rPr>
          <w:noProof/>
          <w:lang w:val="vi-VN"/>
        </w:rPr>
        <w:t>ASF</w:t>
      </w:r>
      <w:r w:rsidRPr="00E13387">
        <w:rPr>
          <w:noProof/>
          <w:lang w:val="vi-VN"/>
        </w:rPr>
        <w:t xml:space="preserve"> mô tả sự gắn kết giữa các xương trong cơ thể và </w:t>
      </w:r>
      <w:r w:rsidR="005F0D37" w:rsidRPr="00E13387">
        <w:rPr>
          <w:noProof/>
          <w:lang w:val="vi-VN"/>
        </w:rPr>
        <w:t>độ</w:t>
      </w:r>
      <w:r w:rsidRPr="00E13387">
        <w:rPr>
          <w:noProof/>
          <w:lang w:val="vi-VN"/>
        </w:rPr>
        <w:t xml:space="preserve"> tự do (degrees of freedom) của các khớp. </w:t>
      </w:r>
      <w:r w:rsidR="00156B33">
        <w:rPr>
          <w:noProof/>
          <w:lang w:val="vi-VN"/>
        </w:rPr>
        <w:t>ASF</w:t>
      </w:r>
      <w:r w:rsidRPr="00E13387">
        <w:rPr>
          <w:noProof/>
          <w:lang w:val="vi-VN"/>
        </w:rPr>
        <w:t xml:space="preserve"> chính là trạng thái ban đầu của dữ liệu chuyển động.</w:t>
      </w:r>
      <w:r w:rsidR="008E1A2D">
        <w:rPr>
          <w:noProof/>
        </w:rPr>
        <w:t xml:space="preserve"> </w:t>
      </w:r>
      <w:r w:rsidR="0012356A" w:rsidRPr="00E13387">
        <w:rPr>
          <w:noProof/>
          <w:lang w:val="vi-VN"/>
        </w:rPr>
        <w:t>Hình 1.8</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156B33" w:rsidRPr="00156B33">
        <w:rPr>
          <w:noProof/>
        </w:rPr>
        <w:t>ASF</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13387" w:rsidRDefault="00A16B44" w:rsidP="009241FC">
      <w:pPr>
        <w:pStyle w:val="HinhC1"/>
      </w:pPr>
      <w:bookmarkStart w:id="61" w:name="_Toc420737874"/>
      <w:bookmarkStart w:id="62" w:name="_Toc421372510"/>
      <w:bookmarkStart w:id="63" w:name="_Toc422854470"/>
      <w:r w:rsidRPr="00E13387">
        <w:t>Mô hình 3D của xư</w:t>
      </w:r>
      <w:r w:rsidR="004573D7" w:rsidRPr="00E13387">
        <w:t xml:space="preserve">ơng người được dựng lại từ tệp </w:t>
      </w:r>
      <w:bookmarkEnd w:id="61"/>
      <w:bookmarkEnd w:id="62"/>
      <w:bookmarkEnd w:id="63"/>
      <w:r w:rsidR="00156B33">
        <w:rPr>
          <w:lang w:val="en-US"/>
        </w:rPr>
        <w:t>ASF</w:t>
      </w:r>
    </w:p>
    <w:p w:rsidR="00805E64" w:rsidRPr="00E13387" w:rsidRDefault="00805E64" w:rsidP="00E82C06">
      <w:pPr>
        <w:pStyle w:val="000-Noi-Dung"/>
        <w:rPr>
          <w:noProof/>
          <w:lang w:val="vi-VN"/>
        </w:rPr>
      </w:pPr>
      <w:r w:rsidRPr="00E13387">
        <w:rPr>
          <w:noProof/>
          <w:lang w:val="vi-VN"/>
        </w:rPr>
        <w:t xml:space="preserve">Thành phần cụ thể trong </w:t>
      </w:r>
      <w:r w:rsidR="00156B33">
        <w:rPr>
          <w:noProof/>
          <w:lang w:val="vi-VN"/>
        </w:rPr>
        <w:t>ASF</w:t>
      </w:r>
      <w:r w:rsidRPr="00E13387">
        <w:rPr>
          <w:noProof/>
          <w:lang w:val="vi-VN"/>
        </w:rPr>
        <w:t xml:space="preserve"> được mô tả như sau:</w:t>
      </w:r>
    </w:p>
    <w:p w:rsidR="00805E64" w:rsidRPr="00E13387" w:rsidRDefault="00805E64" w:rsidP="003E24BB">
      <w:pPr>
        <w:pStyle w:val="000-Noi-Dung-DD"/>
        <w:tabs>
          <w:tab w:val="left" w:pos="854"/>
        </w:tabs>
        <w:ind w:left="0" w:firstLine="720"/>
        <w:rPr>
          <w:noProof/>
          <w:lang w:val="vi-VN"/>
        </w:rPr>
      </w:pPr>
      <w:r w:rsidRPr="00E13387">
        <w:rPr>
          <w:noProof/>
          <w:lang w:val="vi-VN"/>
        </w:rPr>
        <w:t>Các chú thích được bắt đầu bởi dấu thăng (#).</w:t>
      </w:r>
    </w:p>
    <w:p w:rsidR="00805E64" w:rsidRPr="00E13387" w:rsidRDefault="00805E64" w:rsidP="003E24BB">
      <w:pPr>
        <w:pStyle w:val="000-Noi-Dung-DD"/>
        <w:tabs>
          <w:tab w:val="left" w:pos="854"/>
        </w:tabs>
        <w:ind w:left="0" w:firstLine="720"/>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3E24BB">
      <w:pPr>
        <w:pStyle w:val="000-Noi-Dung-DD"/>
        <w:tabs>
          <w:tab w:val="left" w:pos="854"/>
        </w:tabs>
        <w:ind w:left="0" w:firstLine="720"/>
        <w:rPr>
          <w:noProof/>
          <w:lang w:val="vi-VN"/>
        </w:rPr>
      </w:pPr>
      <w:r w:rsidRPr="00E13387">
        <w:rPr>
          <w:noProof/>
          <w:lang w:val="vi-VN"/>
        </w:rPr>
        <w:lastRenderedPageBreak/>
        <w:t xml:space="preserve">Từ khóa </w:t>
      </w:r>
      <w:r w:rsidRPr="00863651">
        <w:rPr>
          <w:i/>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3E24BB">
      <w:pPr>
        <w:pStyle w:val="000-Noi-Dung-DD"/>
        <w:tabs>
          <w:tab w:val="left" w:pos="854"/>
        </w:tabs>
        <w:ind w:left="0" w:firstLine="720"/>
        <w:rPr>
          <w:noProof/>
          <w:lang w:val="vi-VN"/>
        </w:rPr>
      </w:pPr>
      <w:r w:rsidRPr="00E13387">
        <w:rPr>
          <w:noProof/>
          <w:lang w:val="vi-VN"/>
        </w:rPr>
        <w:t xml:space="preserve">Từ khóa </w:t>
      </w:r>
      <w:r w:rsidRPr="00863651">
        <w:rPr>
          <w:i/>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documentation</w:t>
      </w:r>
      <w:r w:rsidRPr="00E13387">
        <w:rPr>
          <w:noProof/>
          <w:lang w:val="vi-VN"/>
        </w:rPr>
        <w:t xml:space="preserve"> lưu trữ các thông thêm về dữ liệu</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root</w:t>
      </w:r>
      <w:r w:rsidRPr="00E13387">
        <w:rPr>
          <w:noProof/>
          <w:lang w:val="vi-VN"/>
        </w:rPr>
        <w:t xml:space="preserve"> định nghĩa một khớp xương đặc biệt của </w:t>
      </w:r>
      <w:r w:rsidR="00156B33">
        <w:rPr>
          <w:noProof/>
          <w:lang w:val="vi-VN"/>
        </w:rPr>
        <w:t>ASF</w:t>
      </w:r>
      <w:r w:rsidRPr="00E13387">
        <w:rPr>
          <w:noProof/>
          <w:lang w:val="vi-VN"/>
        </w:rPr>
        <w:t xml:space="preserve">, đây chính là nút gốc trong hệ thống cây với nút là các khớp và nhánh là các đoạn xương giữa các khớp. Từ khóa </w:t>
      </w:r>
      <w:r w:rsidRPr="00863651">
        <w:rPr>
          <w:i/>
          <w:noProof/>
          <w:lang w:val="vi-VN"/>
        </w:rPr>
        <w:t>axis</w:t>
      </w:r>
      <w:r w:rsidRPr="00E13387">
        <w:rPr>
          <w:noProof/>
          <w:lang w:val="vi-VN"/>
        </w:rPr>
        <w:t xml:space="preserve"> trong mục </w:t>
      </w:r>
      <w:r w:rsidRPr="00863651">
        <w:rPr>
          <w:i/>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863651">
        <w:rPr>
          <w:i/>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863651">
        <w:rPr>
          <w:i/>
          <w:noProof/>
          <w:lang w:val="vi-VN"/>
        </w:rPr>
        <w:t>position</w:t>
      </w:r>
      <w:r w:rsidR="0052370F" w:rsidRPr="00E13387">
        <w:rPr>
          <w:noProof/>
          <w:lang w:val="vi-VN"/>
        </w:rPr>
        <w:t xml:space="preserve"> và </w:t>
      </w:r>
      <w:r w:rsidR="0052370F" w:rsidRPr="00863651">
        <w:rPr>
          <w:i/>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863651">
        <w:rPr>
          <w:i/>
          <w:noProof/>
          <w:lang w:val="vi-VN"/>
        </w:rPr>
        <w:t>begin</w:t>
      </w:r>
      <w:r w:rsidR="00272C16" w:rsidRPr="00E13387">
        <w:rPr>
          <w:noProof/>
          <w:lang w:val="vi-VN"/>
        </w:rPr>
        <w:t xml:space="preserve"> và </w:t>
      </w:r>
      <w:r w:rsidR="00272C16" w:rsidRPr="00863651">
        <w:rPr>
          <w:i/>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863651">
        <w:rPr>
          <w:i/>
          <w:noProof/>
          <w:lang w:val="vi-VN"/>
        </w:rPr>
        <w:t>id, name, direction</w:t>
      </w:r>
      <w:r w:rsidR="00F46892" w:rsidRPr="00E13387">
        <w:rPr>
          <w:noProof/>
          <w:lang w:val="vi-VN"/>
        </w:rPr>
        <w:t xml:space="preserve"> làhướng của xương, </w:t>
      </w:r>
      <w:r w:rsidR="00F46892" w:rsidRPr="00863651">
        <w:rPr>
          <w:i/>
          <w:noProof/>
          <w:lang w:val="vi-VN"/>
        </w:rPr>
        <w:t>length</w:t>
      </w:r>
      <w:r w:rsidR="00F46892" w:rsidRPr="00E13387">
        <w:rPr>
          <w:noProof/>
          <w:lang w:val="vi-VN"/>
        </w:rPr>
        <w:t xml:space="preserve"> là độ dài, </w:t>
      </w:r>
      <w:r w:rsidR="00F46892" w:rsidRPr="00863651">
        <w:rPr>
          <w:i/>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863651">
        <w:rPr>
          <w:i/>
          <w:noProof/>
          <w:lang w:val="vi-VN"/>
        </w:rPr>
        <w:t>dof</w:t>
      </w:r>
      <w:r w:rsidR="0063468C" w:rsidRPr="00E13387">
        <w:rPr>
          <w:noProof/>
          <w:lang w:val="vi-VN"/>
        </w:rPr>
        <w:t xml:space="preserve"> là độ tự do của đoạn xương, </w:t>
      </w:r>
      <w:r w:rsidR="0063468C" w:rsidRPr="00863651">
        <w:rPr>
          <w:i/>
          <w:noProof/>
          <w:lang w:val="vi-VN"/>
        </w:rPr>
        <w:t>limits</w:t>
      </w:r>
      <w:r w:rsidR="0063468C" w:rsidRPr="00E13387">
        <w:rPr>
          <w:noProof/>
          <w:lang w:val="vi-VN"/>
        </w:rPr>
        <w:t xml:space="preserve"> là giới hạn quay của các khớp.</w:t>
      </w:r>
    </w:p>
    <w:p w:rsidR="0063468C" w:rsidRPr="00E13387" w:rsidRDefault="000C7647" w:rsidP="003E24BB">
      <w:pPr>
        <w:pStyle w:val="000-Noi-Dung-DD"/>
        <w:tabs>
          <w:tab w:val="left" w:pos="854"/>
        </w:tabs>
        <w:ind w:left="0" w:firstLine="720"/>
        <w:rPr>
          <w:noProof/>
          <w:lang w:val="vi-VN"/>
        </w:rPr>
      </w:pPr>
      <w:r w:rsidRPr="00E13387">
        <w:rPr>
          <w:noProof/>
          <w:lang w:val="vi-VN"/>
        </w:rPr>
        <w:t xml:space="preserve">Mục cuối cùng </w:t>
      </w:r>
      <w:r w:rsidRPr="00863651">
        <w:rPr>
          <w:i/>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t xml:space="preserve">Hình 1.9 </w:t>
      </w:r>
      <w:r w:rsidR="00B16DA2" w:rsidRPr="00E13387">
        <w:rPr>
          <w:noProof/>
          <w:lang w:val="vi-VN"/>
        </w:rPr>
        <w:t xml:space="preserve">mô tả một đoạn tệp </w:t>
      </w:r>
      <w:r w:rsidR="00156B33">
        <w:rPr>
          <w:noProof/>
          <w:lang w:val="vi-VN"/>
        </w:rPr>
        <w:t>ASF</w:t>
      </w:r>
      <w:r w:rsidR="00B16DA2" w:rsidRPr="00E13387">
        <w:rPr>
          <w:noProof/>
          <w:lang w:val="vi-VN"/>
        </w:rPr>
        <w:t>.</w:t>
      </w:r>
    </w:p>
    <w:p w:rsidR="00DF52E5" w:rsidRPr="00E13387" w:rsidRDefault="001E46D9" w:rsidP="00AF7F73">
      <w:pPr>
        <w:pStyle w:val="Center"/>
        <w:rPr>
          <w:noProof/>
          <w:lang w:val="vi-VN"/>
        </w:rPr>
      </w:pPr>
      <w:r w:rsidRPr="00E13387">
        <w:rPr>
          <w:noProof/>
        </w:rPr>
        <w:lastRenderedPageBreak/>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13387" w:rsidRDefault="00D5102C" w:rsidP="009241FC">
      <w:pPr>
        <w:pStyle w:val="HinhC1"/>
      </w:pPr>
      <w:bookmarkStart w:id="64" w:name="_Toc420737875"/>
      <w:bookmarkStart w:id="65" w:name="_Toc421372511"/>
      <w:bookmarkStart w:id="66" w:name="_Toc422854471"/>
      <w:r w:rsidRPr="00E13387">
        <w:t xml:space="preserve">Một đoạn tệp </w:t>
      </w:r>
      <w:r w:rsidR="00156B33">
        <w:t>ASF</w:t>
      </w:r>
      <w:bookmarkEnd w:id="64"/>
      <w:bookmarkEnd w:id="65"/>
      <w:bookmarkEnd w:id="66"/>
    </w:p>
    <w:p w:rsidR="00A87913" w:rsidRPr="00E13387" w:rsidRDefault="00A87913" w:rsidP="005A7DA8">
      <w:pPr>
        <w:pStyle w:val="Heading4"/>
      </w:pPr>
      <w:r w:rsidRPr="00E13387">
        <w:t xml:space="preserve">Cấu trúc tệp </w:t>
      </w:r>
      <w:r w:rsidR="00C36311" w:rsidRPr="00E13387">
        <w:t>AMC</w:t>
      </w:r>
    </w:p>
    <w:p w:rsidR="003F3AC9" w:rsidRPr="00E13387" w:rsidRDefault="003F3AC9" w:rsidP="00E82C06">
      <w:pPr>
        <w:pStyle w:val="000-Noi-Dung"/>
        <w:rPr>
          <w:noProof/>
          <w:lang w:val="vi-VN"/>
        </w:rPr>
      </w:pPr>
      <w:r w:rsidRPr="00E13387">
        <w:rPr>
          <w:noProof/>
          <w:lang w:val="vi-VN"/>
        </w:rPr>
        <w:t xml:space="preserve">Tệp chuyển động AMC chứa các đại lượng có thể thay đổi trong hệ thống các khớp xương được định nghĩa ở tệp </w:t>
      </w:r>
      <w:r w:rsidR="00156B33">
        <w:rPr>
          <w:noProof/>
          <w:lang w:val="vi-VN"/>
        </w:rPr>
        <w:t>ASF</w:t>
      </w:r>
      <w:r w:rsidRPr="00E13387">
        <w:rPr>
          <w:noProof/>
          <w:lang w:val="vi-VN"/>
        </w:rPr>
        <w:t>.</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C55BF8" w:rsidRPr="00E13387">
        <w:rPr>
          <w:noProof/>
          <w:lang w:val="vi-VN"/>
        </w:rPr>
        <w:t xml:space="preserve">của đại lượng </w:t>
      </w:r>
      <w:r w:rsidR="00C55BF8" w:rsidRPr="00CD633B">
        <w:rPr>
          <w:i/>
          <w:noProof/>
          <w:lang w:val="vi-VN"/>
        </w:rPr>
        <w:t>dof</w:t>
      </w:r>
      <w:r w:rsidR="00C55BF8" w:rsidRPr="00E13387">
        <w:rPr>
          <w:noProof/>
          <w:lang w:val="vi-VN"/>
        </w:rPr>
        <w:t xml:space="preserve"> trên tệp </w:t>
      </w:r>
      <w:r w:rsidR="00156B33">
        <w:rPr>
          <w:noProof/>
          <w:lang w:val="vi-VN"/>
        </w:rPr>
        <w:t>ASF</w:t>
      </w:r>
      <w:r w:rsidR="00C55BF8" w:rsidRPr="00E13387">
        <w:rPr>
          <w:noProof/>
          <w:lang w:val="vi-VN"/>
        </w:rPr>
        <w:t>.</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13387" w:rsidRDefault="007A3F02" w:rsidP="009241FC">
      <w:pPr>
        <w:pStyle w:val="HinhC1"/>
      </w:pPr>
      <w:bookmarkStart w:id="67" w:name="_Toc420737876"/>
      <w:bookmarkStart w:id="68" w:name="_Toc421372512"/>
      <w:bookmarkStart w:id="69" w:name="_Toc422854472"/>
      <w:r w:rsidRPr="00E13387">
        <w:t>Một đoạn tệp AMC</w:t>
      </w:r>
      <w:bookmarkEnd w:id="67"/>
      <w:bookmarkEnd w:id="68"/>
      <w:bookmarkEnd w:id="69"/>
    </w:p>
    <w:p w:rsidR="006E61ED" w:rsidRPr="00E13387" w:rsidRDefault="00242327" w:rsidP="00CC0AB8">
      <w:pPr>
        <w:pStyle w:val="Heading2"/>
      </w:pPr>
      <w:bookmarkStart w:id="70" w:name="_Toc423001033"/>
      <w:r>
        <w:t>TRÍCH CH</w:t>
      </w:r>
      <w:r>
        <w:rPr>
          <w:lang w:val="en-US"/>
        </w:rPr>
        <w:t>Ọ</w:t>
      </w:r>
      <w:r w:rsidR="006A75E2" w:rsidRPr="00E13387">
        <w:t xml:space="preserve">N, </w:t>
      </w:r>
      <w:r w:rsidR="006A75E2">
        <w:t>L</w:t>
      </w:r>
      <w:r w:rsidR="006A75E2">
        <w:rPr>
          <w:lang w:val="en-US"/>
        </w:rPr>
        <w:t>Ự</w:t>
      </w:r>
      <w:r w:rsidR="006A75E2">
        <w:t>A CH</w:t>
      </w:r>
      <w:r w:rsidR="006A75E2">
        <w:rPr>
          <w:lang w:val="en-US"/>
        </w:rPr>
        <w:t>Ọ</w:t>
      </w:r>
      <w:r w:rsidR="006A75E2">
        <w:t>N Đ</w:t>
      </w:r>
      <w:r w:rsidR="006A75E2">
        <w:rPr>
          <w:lang w:val="en-US"/>
        </w:rPr>
        <w:t>Ặ</w:t>
      </w:r>
      <w:r w:rsidR="006A75E2" w:rsidRPr="00E13387">
        <w:t>C TÍNH</w:t>
      </w:r>
      <w:bookmarkEnd w:id="70"/>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h là làm giảm độ lớn của dữ liệu, hay nói cách khác là làm giảm số chiều của dữ liệu.</w:t>
      </w:r>
      <w:r w:rsidR="00AE7451" w:rsidRPr="00E13387">
        <w:rPr>
          <w:noProof/>
          <w:lang w:val="vi-VN"/>
        </w:rPr>
        <w:t xml:space="preserve"> Quá trình làm giảm số chiều của dữ liệu </w:t>
      </w:r>
      <w:r w:rsidR="008A27E6" w:rsidRPr="00E13387">
        <w:rPr>
          <w:noProof/>
          <w:lang w:val="vi-VN"/>
        </w:rPr>
        <w:t xml:space="preserve">được </w:t>
      </w:r>
      <w:r w:rsidR="008A27E6" w:rsidRPr="00E13387">
        <w:rPr>
          <w:noProof/>
          <w:lang w:val="vi-VN"/>
        </w:rPr>
        <w:lastRenderedPageBreak/>
        <w:t>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736F0E">
        <w:rPr>
          <w:noProof/>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9932F4">
      <w:pPr>
        <w:pStyle w:val="000-Noi-Dung"/>
        <w:ind w:firstLine="0"/>
        <w:jc w:val="center"/>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13387" w:rsidRDefault="00BF1EFF" w:rsidP="009241FC">
      <w:pPr>
        <w:pStyle w:val="HinhC1"/>
      </w:pPr>
      <w:bookmarkStart w:id="71" w:name="_Toc420737877"/>
      <w:bookmarkStart w:id="72" w:name="_Toc421372513"/>
      <w:bookmarkStart w:id="73" w:name="_Toc422854473"/>
      <w:r w:rsidRPr="00E13387">
        <w:t>Mô tả</w:t>
      </w:r>
      <w:r w:rsidR="00FD0A38" w:rsidRPr="00E13387">
        <w:t xml:space="preserve"> lựa ch</w:t>
      </w:r>
      <w:r w:rsidR="009D3834" w:rsidRPr="00E13387">
        <w:t>ọ</w:t>
      </w:r>
      <w:r w:rsidR="00FD0A38" w:rsidRPr="00E13387">
        <w:t>n đặc tính</w:t>
      </w:r>
      <w:r w:rsidRPr="00E13387">
        <w:t xml:space="preserve"> (trái)</w:t>
      </w:r>
      <w:r w:rsidR="00C95158" w:rsidRPr="00E13387">
        <w:t>và trích chọn đặc tính</w:t>
      </w:r>
      <w:bookmarkEnd w:id="71"/>
      <w:r w:rsidRPr="00E13387">
        <w:t xml:space="preserve"> (phải)</w:t>
      </w:r>
      <w:bookmarkEnd w:id="72"/>
      <w:bookmarkEnd w:id="73"/>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533161">
      <w:pPr>
        <w:pStyle w:val="Heading3"/>
        <w:rPr>
          <w:lang w:val="vi-VN"/>
        </w:rPr>
      </w:pPr>
      <w:bookmarkStart w:id="74" w:name="_Toc423001034"/>
      <w:r w:rsidRPr="00E13387">
        <w:rPr>
          <w:lang w:val="vi-VN"/>
        </w:rPr>
        <w:t>Phương pháp phân tích thành phần chính – PCA</w:t>
      </w:r>
      <w:bookmarkEnd w:id="74"/>
    </w:p>
    <w:p w:rsidR="004D63AC" w:rsidRPr="00E13387" w:rsidRDefault="004D63AC" w:rsidP="00E82C06">
      <w:pPr>
        <w:pStyle w:val="000-Noi-Dung"/>
        <w:rPr>
          <w:noProof/>
          <w:lang w:val="vi-VN"/>
        </w:rPr>
      </w:pPr>
      <w:r w:rsidRPr="00E13387">
        <w:rPr>
          <w:noProof/>
          <w:lang w:val="vi-VN"/>
        </w:rPr>
        <w:t xml:space="preserve">Phương pháp phân tích thành phần chính (Principal Components Analysis - PCA) là một thuật toán thống kê sử dụng phép biến đổi trực giao </w:t>
      </w:r>
      <w:r w:rsidRPr="00E13387">
        <w:rPr>
          <w:noProof/>
          <w:lang w:val="vi-VN"/>
        </w:rPr>
        <w:lastRenderedPageBreak/>
        <w:t>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3E24BB" w:rsidRDefault="0009570A" w:rsidP="00E82C06">
      <w:pPr>
        <w:pStyle w:val="000-Noi-Dung"/>
        <w:rPr>
          <w:noProof/>
          <w:spacing w:val="-4"/>
          <w:lang w:val="vi-VN"/>
        </w:rPr>
      </w:pPr>
      <w:r w:rsidRPr="003E24BB">
        <w:rPr>
          <w:noProof/>
          <w:spacing w:val="-4"/>
          <w:lang w:val="vi-VN"/>
        </w:rPr>
        <w:t>Các trục tọa độ trong không gian mới là tổ hợp tuyến tính của không gian cũ,</w:t>
      </w:r>
      <w:r w:rsidR="002D7070" w:rsidRPr="003E24BB">
        <w:rPr>
          <w:noProof/>
          <w:spacing w:val="-4"/>
          <w:lang w:val="vi-VN"/>
        </w:rPr>
        <w:t xml:space="preserve"> do đó về mặt ngữ nghĩa, PCA xây dựng các thuộc tính mới dựa trên các thuộc tính hiện có. </w:t>
      </w:r>
      <w:r w:rsidR="00555E5C" w:rsidRPr="003E24BB">
        <w:rPr>
          <w:noProof/>
          <w:spacing w:val="-4"/>
          <w:lang w:val="vi-VN"/>
        </w:rPr>
        <w:t>N</w:t>
      </w:r>
      <w:r w:rsidR="002D7070" w:rsidRPr="003E24BB">
        <w:rPr>
          <w:noProof/>
          <w:spacing w:val="-4"/>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CC0A0D">
      <w:pPr>
        <w:pStyle w:val="000-Noi-Dung"/>
        <w:ind w:firstLine="0"/>
        <w:jc w:val="center"/>
        <w:rPr>
          <w:noProof/>
          <w:lang w:val="vi-VN"/>
        </w:rPr>
      </w:pPr>
      <w:r w:rsidRPr="00E13387">
        <w:rPr>
          <w:noProof/>
        </w:rPr>
        <w:drawing>
          <wp:inline distT="0" distB="0" distL="0" distR="0">
            <wp:extent cx="4602528" cy="2393315"/>
            <wp:effectExtent l="19050" t="0" r="7572"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tretch>
                      <a:fillRect/>
                    </a:stretch>
                  </pic:blipFill>
                  <pic:spPr bwMode="auto">
                    <a:xfrm>
                      <a:off x="0" y="0"/>
                      <a:ext cx="4602528" cy="2393315"/>
                    </a:xfrm>
                    <a:prstGeom prst="rect">
                      <a:avLst/>
                    </a:prstGeom>
                    <a:noFill/>
                    <a:ln w="9525">
                      <a:noFill/>
                      <a:miter lim="800000"/>
                      <a:headEnd/>
                      <a:tailEnd/>
                    </a:ln>
                  </pic:spPr>
                </pic:pic>
              </a:graphicData>
            </a:graphic>
          </wp:inline>
        </w:drawing>
      </w:r>
    </w:p>
    <w:p w:rsidR="00E9361F" w:rsidRPr="00E13387" w:rsidRDefault="00E00E32" w:rsidP="009241FC">
      <w:pPr>
        <w:pStyle w:val="HinhC1"/>
      </w:pPr>
      <w:bookmarkStart w:id="75" w:name="_Toc421372514"/>
      <w:bookmarkStart w:id="76" w:name="_Toc422854474"/>
      <w:r w:rsidRPr="00E13387">
        <w:t xml:space="preserve">Hình ảnh con </w:t>
      </w:r>
      <w:r w:rsidR="00CA6B58">
        <w:rPr>
          <w:lang w:val="en-US"/>
        </w:rPr>
        <w:t>ngựa</w:t>
      </w:r>
      <w:r w:rsidRPr="00E13387">
        <w:t xml:space="preserve"> qua 2 góc độ khác nhau</w:t>
      </w:r>
      <w:bookmarkEnd w:id="75"/>
      <w:bookmarkEnd w:id="76"/>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xml:space="preserve">. Cùng là một con </w:t>
      </w:r>
      <w:r w:rsidR="001F004D">
        <w:rPr>
          <w:noProof/>
        </w:rPr>
        <w:t>ngựa</w:t>
      </w:r>
      <w:r w:rsidR="00E81408" w:rsidRPr="00E13387">
        <w:rPr>
          <w:noProof/>
          <w:lang w:val="vi-VN"/>
        </w:rPr>
        <w:t xml:space="preserve"> nhưng nếu nhìn từ bên hông thì ta có được đầy đủ thông tin nhất, trong khi nhìn từ phía trước thì thật khó để nói n</w:t>
      </w:r>
      <w:r w:rsidR="001F004D">
        <w:rPr>
          <w:noProof/>
          <w:lang w:val="vi-VN"/>
        </w:rPr>
        <w:t xml:space="preserve">ó là con </w:t>
      </w:r>
      <w:r w:rsidR="001F004D">
        <w:rPr>
          <w:noProof/>
        </w:rPr>
        <w:t>ngựa</w:t>
      </w:r>
      <w:r w:rsidR="00E81408" w:rsidRPr="00E13387">
        <w:rPr>
          <w:noProof/>
          <w:lang w:val="vi-VN"/>
        </w:rPr>
        <w:t>.</w:t>
      </w:r>
    </w:p>
    <w:p w:rsidR="00447607" w:rsidRPr="00E13387" w:rsidRDefault="00D46AC4" w:rsidP="00E82C06">
      <w:pPr>
        <w:pStyle w:val="000-Noi-Dung"/>
        <w:rPr>
          <w:noProof/>
          <w:lang w:val="vi-VN"/>
        </w:rPr>
      </w:pPr>
      <w:r w:rsidRPr="00E13387">
        <w:rPr>
          <w:noProof/>
          <w:lang w:val="vi-VN"/>
        </w:rPr>
        <w:lastRenderedPageBreak/>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13387" w:rsidRDefault="00EA4D0F" w:rsidP="009241FC">
      <w:pPr>
        <w:pStyle w:val="HinhC1"/>
      </w:pPr>
      <w:bookmarkStart w:id="77" w:name="_Toc420737879"/>
      <w:bookmarkStart w:id="78" w:name="_Toc421372515"/>
      <w:bookmarkStart w:id="79" w:name="_Toc422854475"/>
      <w:r w:rsidRPr="00E13387">
        <w:t>Minh họa PCA</w:t>
      </w:r>
      <w:bookmarkEnd w:id="77"/>
      <w:bookmarkEnd w:id="78"/>
      <w:bookmarkEnd w:id="79"/>
    </w:p>
    <w:p w:rsidR="00A15573" w:rsidRPr="00E13387" w:rsidRDefault="005F1436" w:rsidP="00E82C06">
      <w:pPr>
        <w:pStyle w:val="000-Noi-Dung"/>
        <w:rPr>
          <w:noProof/>
          <w:lang w:val="vi-VN"/>
        </w:rPr>
      </w:pPr>
      <w:r w:rsidRPr="00E13387">
        <w:rPr>
          <w:noProof/>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AA3F3E">
        <w:rPr>
          <w:noProof/>
        </w:rPr>
        <w:t xml:space="preserve"> </w:t>
      </w:r>
      <w:r w:rsidR="001E0148" w:rsidRPr="00E13387">
        <w:rPr>
          <w:noProof/>
          <w:lang w:val="vi-VN"/>
        </w:rPr>
        <w:t>Ch</w:t>
      </w:r>
      <w:r w:rsidR="00E22ECB" w:rsidRPr="00E13387">
        <w:rPr>
          <w:noProof/>
          <w:lang w:val="vi-VN"/>
        </w:rPr>
        <w:t xml:space="preserve">o </w:t>
      </w:r>
      <w:r w:rsidR="00E22ECB" w:rsidRPr="00E13387">
        <w:rPr>
          <w:noProof/>
          <w:lang w:val="vi-VN"/>
        </w:rPr>
        <w:lastRenderedPageBreak/>
        <w:t>ma trận</w:t>
      </w:r>
      <w:r w:rsidR="0020033B">
        <w:rPr>
          <w:noProof/>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910D57" w:rsidRDefault="00E874D1" w:rsidP="00E82C06">
      <w:pPr>
        <w:pStyle w:val="000-Noi-Dung"/>
        <w:rPr>
          <w:b/>
          <w:i/>
          <w:noProof/>
          <w:lang w:val="vi-VN"/>
        </w:rPr>
      </w:pPr>
      <w:r w:rsidRPr="00910D57">
        <w:rPr>
          <w:b/>
          <w:i/>
          <w:noProof/>
          <w:lang w:val="vi-VN"/>
        </w:rPr>
        <w:t>Bước 1: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80" w:name="OLE_LINK1"/>
      <w:bookmarkStart w:id="81" w:name="OLE_LINK2"/>
      <w:bookmarkStart w:id="82" w:name="OLE_LINK3"/>
      <w:bookmarkStart w:id="83" w:name="OLE_LINK4"/>
      <w:r w:rsidRPr="00782065">
        <w:rPr>
          <w:noProof/>
          <w:lang w:val="vi-VN"/>
        </w:rPr>
        <w:t>Centered PCA</w:t>
      </w:r>
      <w:bookmarkEnd w:id="80"/>
      <w:bookmarkEnd w:id="81"/>
      <w:bookmarkEnd w:id="82"/>
      <w:bookmarkEnd w:id="83"/>
      <w:r w:rsidRPr="00E13387">
        <w:rPr>
          <w:noProof/>
          <w:lang w:val="vi-VN"/>
        </w:rPr>
        <w:t xml:space="preserve"> và </w:t>
      </w:r>
      <w:r w:rsidRPr="00782065">
        <w:rPr>
          <w:noProof/>
          <w:lang w:val="vi-VN"/>
        </w:rPr>
        <w:t>Normed PCA</w:t>
      </w:r>
      <w:r w:rsidR="00AF6EC7">
        <w:rPr>
          <w:noProof/>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782065">
        <w:rPr>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F2573" w:rsidRDefault="00DF5949" w:rsidP="00E82C06">
      <w:pPr>
        <w:pStyle w:val="000-Noi-Dung"/>
        <w:rPr>
          <w:noProof/>
        </w:rPr>
      </w:pPr>
      <m:oMathPara>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r>
            <m:rPr>
              <m:sty m:val="p"/>
            </m:rPr>
            <w:rPr>
              <w:rFonts w:ascii="Cambria Math" w:hAnsi="Cambria Math"/>
              <w:noProof/>
              <w:lang w:val="vi-VN"/>
            </w:rPr>
            <m:t>,</m:t>
          </m:r>
        </m:oMath>
      </m:oMathPara>
    </w:p>
    <w:p w:rsidR="005F4518" w:rsidRPr="00E13387" w:rsidRDefault="00DF5949"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1"/>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DF5949"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782065">
        <w:rPr>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726460">
        <w:rPr>
          <w:noProof/>
        </w:rPr>
        <w:t xml:space="preserve"> </w:t>
      </w:r>
      <w:r w:rsidR="00895802" w:rsidRPr="00E13387">
        <w:rPr>
          <w:noProof/>
          <w:lang w:val="vi-VN"/>
        </w:rPr>
        <w:t>1:</w:t>
      </w:r>
    </w:p>
    <w:p w:rsidR="00895802" w:rsidRPr="00E13387" w:rsidRDefault="00DF5949"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DF5949"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1"/>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782065" w:rsidRDefault="00E874D1" w:rsidP="00E51554">
      <w:pPr>
        <w:pStyle w:val="000-Noi-Dung"/>
        <w:keepNext/>
        <w:rPr>
          <w:b/>
          <w:i/>
          <w:noProof/>
          <w:lang w:val="vi-VN"/>
        </w:rPr>
      </w:pPr>
      <w:r w:rsidRPr="00782065">
        <w:rPr>
          <w:b/>
          <w:i/>
          <w:noProof/>
          <w:lang w:val="vi-VN"/>
        </w:rPr>
        <w:lastRenderedPageBreak/>
        <w:t>Bước 2: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905981">
        <w:rPr>
          <w:b/>
          <w:noProof/>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0, i</m:t>
        </m:r>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Tiếp t</w:t>
      </w:r>
      <w:r w:rsidR="00B27762">
        <w:rPr>
          <w:noProof/>
          <w:lang w:val="vi-VN"/>
        </w:rPr>
        <w:t>heo, PCA tìm trị riêng và vect</w:t>
      </w:r>
      <w:r w:rsidR="00B27762">
        <w:rPr>
          <w:noProof/>
        </w:rPr>
        <w:t>ơ</w:t>
      </w:r>
      <w:r w:rsidRPr="00E13387">
        <w:rPr>
          <w:noProof/>
          <w:lang w:val="vi-VN"/>
        </w:rPr>
        <w:t xml:space="preserve">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A17F25">
        <w:rPr>
          <w:noProof/>
          <w:lang w:val="vi-VN"/>
        </w:rPr>
        <w:t xml:space="preserve"> và vect</w:t>
      </w:r>
      <w:r w:rsidR="00A17F25">
        <w:rPr>
          <w:noProof/>
        </w:rPr>
        <w:t>ơ</w:t>
      </w:r>
      <w:r w:rsidR="00D97B1C" w:rsidRPr="00E13387">
        <w:rPr>
          <w:noProof/>
          <w:lang w:val="vi-VN"/>
        </w:rPr>
        <w:t xml:space="preserve">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w:t>
      </w:r>
      <w:r w:rsidR="00D30570">
        <w:rPr>
          <w:noProof/>
          <w:lang w:val="vi-VN"/>
        </w:rPr>
        <w:t>ông gian mới chính là các vect</w:t>
      </w:r>
      <w:r w:rsidR="00D30570">
        <w:rPr>
          <w:noProof/>
        </w:rPr>
        <w:t>ơ</w:t>
      </w:r>
      <w:r w:rsidR="007F5628" w:rsidRPr="00E13387">
        <w:rPr>
          <w:noProof/>
          <w:lang w:val="vi-VN"/>
        </w:rPr>
        <w:t xml:space="preserve">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D30570">
        <w:rPr>
          <w:noProof/>
          <w:lang w:val="vi-VN"/>
        </w:rPr>
        <w:t xml:space="preserve"> ở trên, đương nhiên các vect</w:t>
      </w:r>
      <w:r w:rsidR="00D30570">
        <w:rPr>
          <w:noProof/>
        </w:rPr>
        <w:t>ơ</w:t>
      </w:r>
      <w:r w:rsidR="007F5628" w:rsidRPr="00E13387">
        <w:rPr>
          <w:noProof/>
          <w:lang w:val="vi-VN"/>
        </w:rPr>
        <w:t xml:space="preserve"> riêng hoàn toàn độc lập tuyến tính (nghĩa là trực giao đôi một).</w:t>
      </w:r>
    </w:p>
    <w:p w:rsidR="00E874D1" w:rsidRPr="00782065" w:rsidRDefault="00E874D1" w:rsidP="00E82C06">
      <w:pPr>
        <w:pStyle w:val="000-Noi-Dung"/>
        <w:rPr>
          <w:b/>
          <w:i/>
          <w:noProof/>
          <w:lang w:val="vi-VN"/>
        </w:rPr>
      </w:pPr>
      <w:r w:rsidRPr="00782065">
        <w:rPr>
          <w:b/>
          <w:i/>
          <w:noProof/>
          <w:lang w:val="vi-VN"/>
        </w:rPr>
        <w:t xml:space="preserve">Bước 3: </w:t>
      </w:r>
      <w:r w:rsidR="00777F00" w:rsidRPr="00782065">
        <w:rPr>
          <w:b/>
          <w:i/>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00D30570">
        <w:rPr>
          <w:noProof/>
          <w:lang w:val="vi-VN"/>
        </w:rPr>
        <w:t xml:space="preserve"> vect</w:t>
      </w:r>
      <w:r w:rsidR="00D30570">
        <w:rPr>
          <w:noProof/>
        </w:rPr>
        <w:t>ơ</w:t>
      </w:r>
      <w:r w:rsidRPr="00E13387">
        <w:rPr>
          <w:noProof/>
          <w:lang w:val="vi-VN"/>
        </w:rPr>
        <w:t xml:space="preserve">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D30570">
        <w:rPr>
          <w:noProof/>
          <w:lang w:val="vi-VN"/>
        </w:rPr>
        <w:t xml:space="preserve"> vect</w:t>
      </w:r>
      <w:r w:rsidR="00D30570">
        <w:rPr>
          <w:noProof/>
        </w:rPr>
        <w:t>ơ</w:t>
      </w:r>
      <w:r w:rsidR="00922464" w:rsidRPr="00E13387">
        <w:rPr>
          <w:noProof/>
          <w:lang w:val="vi-VN"/>
        </w:rPr>
        <w:t xml:space="preserve">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pxk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533161">
      <w:pPr>
        <w:pStyle w:val="Heading3"/>
        <w:rPr>
          <w:lang w:val="vi-VN"/>
        </w:rPr>
      </w:pPr>
      <w:bookmarkStart w:id="84" w:name="_Toc423001035"/>
      <w:r w:rsidRPr="00E13387">
        <w:rPr>
          <w:lang w:val="vi-VN"/>
        </w:rPr>
        <w:t>Phương pháp phân tích biệt thức tuyến tính – LDA</w:t>
      </w:r>
      <w:bookmarkEnd w:id="84"/>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bookmarkStart w:id="85" w:name="_Toc402208712"/>
      <w:bookmarkStart w:id="86" w:name="_Toc402425344"/>
      <w:r w:rsidR="0052460E">
        <w:rPr>
          <w:noProof/>
        </w:rPr>
        <w:t xml:space="preserve"> </w:t>
      </w:r>
      <w:r w:rsidR="00D336B0" w:rsidRPr="00E13387">
        <w:rPr>
          <w:noProof/>
          <w:szCs w:val="28"/>
          <w:lang w:val="vi-VN"/>
        </w:rPr>
        <w:t>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phương sai giữa các dữ liệu trong từng lớp.</w:t>
      </w:r>
      <w:bookmarkEnd w:id="85"/>
      <w:bookmarkEnd w:id="86"/>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w:bookmarkStart w:id="87" w:name="_Toc402208714"/>
      <w:bookmarkStart w:id="88" w:name="_Toc402425346"/>
      <m:oMathPara>
        <m:oMath>
          <m:r>
            <w:rPr>
              <w:rFonts w:ascii="Cambria Math" w:hAnsi="Cambria Math"/>
              <w:noProof/>
              <w:lang w:val="vi-VN"/>
            </w:rPr>
            <w:lastRenderedPageBreak/>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m:oMath>
      </m:oMathPara>
      <w:bookmarkEnd w:id="87"/>
      <w:bookmarkEnd w:id="88"/>
    </w:p>
    <w:p w:rsidR="00D336B0" w:rsidRPr="00E13387" w:rsidRDefault="00D336B0" w:rsidP="00763CA1">
      <w:pPr>
        <w:pStyle w:val="000-Noi-Dung"/>
        <w:rPr>
          <w:noProof/>
          <w:lang w:val="vi-VN"/>
        </w:rPr>
      </w:pPr>
      <w:bookmarkStart w:id="89" w:name="_Toc402208715"/>
      <w:bookmarkStart w:id="90"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Pr="00E13387">
        <w:rPr>
          <w:noProof/>
          <w:lang w:val="vi-VN"/>
        </w:rPr>
        <w:t xml:space="preserve">  là phương sai giữa hai lớp, được tính bởi công thức:</w:t>
      </w:r>
      <w:bookmarkEnd w:id="89"/>
      <w:bookmarkEnd w:id="90"/>
    </w:p>
    <w:bookmarkStart w:id="91" w:name="_Toc402208716"/>
    <w:bookmarkStart w:id="92" w:name="_Toc402425348"/>
    <w:p w:rsidR="00D336B0" w:rsidRPr="00E13387" w:rsidRDefault="00DF5949" w:rsidP="00763CA1">
      <w:pPr>
        <w:pStyle w:val="000-Noi-Dung"/>
        <w:rPr>
          <w:noProof/>
          <w:lang w:val="vi-VN"/>
        </w:rPr>
      </w:pPr>
      <m:oMathPara>
        <m:oMathParaPr>
          <m:jc m:val="left"/>
        </m:oMathParaP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m:oMath>
      </m:oMathPara>
      <w:bookmarkEnd w:id="91"/>
      <w:bookmarkEnd w:id="92"/>
    </w:p>
    <w:p w:rsidR="00D336B0" w:rsidRPr="00E13387" w:rsidRDefault="00D336B0" w:rsidP="00763CA1">
      <w:pPr>
        <w:pStyle w:val="000-Noi-Dung"/>
        <w:ind w:firstLine="0"/>
        <w:rPr>
          <w:noProof/>
          <w:lang w:val="vi-VN"/>
        </w:rPr>
      </w:pPr>
      <w:bookmarkStart w:id="93" w:name="_Toc402208717"/>
      <w:bookmarkStart w:id="94" w:name="_Toc402425349"/>
      <w:r w:rsidRPr="00E13387">
        <w:rPr>
          <w:noProof/>
          <w:lang w:val="vi-VN"/>
        </w:rPr>
        <w:t>với:</w:t>
      </w:r>
      <w:bookmarkEnd w:id="93"/>
      <w:bookmarkEnd w:id="94"/>
    </w:p>
    <w:bookmarkStart w:id="95" w:name="_Toc402208718"/>
    <w:bookmarkStart w:id="96" w:name="_Toc402425350"/>
    <w:p w:rsidR="00D336B0" w:rsidRPr="00E13387" w:rsidRDefault="00DF5949" w:rsidP="00763CA1">
      <w:pPr>
        <w:pStyle w:val="000-Noi-Dung"/>
        <w:ind w:firstLine="0"/>
        <w:rPr>
          <w:noProof/>
          <w:lang w:val="vi-VN"/>
        </w:rPr>
      </w:pP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95"/>
      <w:bookmarkEnd w:id="96"/>
    </w:p>
    <w:bookmarkStart w:id="97" w:name="_Toc402208719"/>
    <w:bookmarkStart w:id="98" w:name="_Toc402425351"/>
    <w:p w:rsidR="00D336B0" w:rsidRPr="00E13387" w:rsidRDefault="00DF5949" w:rsidP="00763CA1">
      <w:pPr>
        <w:pStyle w:val="000-Noi-Dung"/>
        <w:ind w:firstLine="0"/>
        <w:rPr>
          <w:noProof/>
          <w:lang w:val="vi-VN"/>
        </w:rPr>
      </w:pP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97"/>
      <w:bookmarkEnd w:id="98"/>
    </w:p>
    <w:bookmarkStart w:id="99" w:name="_Toc402208720"/>
    <w:bookmarkStart w:id="100" w:name="_Toc402425352"/>
    <w:p w:rsidR="00D336B0" w:rsidRPr="00E13387" w:rsidRDefault="00DF5949" w:rsidP="00763CA1">
      <w:pPr>
        <w:pStyle w:val="000-Noi-Dung"/>
        <w:rPr>
          <w:noProof/>
          <w:lang w:val="vi-VN"/>
        </w:rPr>
      </w:pPr>
      <m:oMathPara>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oMath>
      </m:oMathPara>
      <w:bookmarkEnd w:id="99"/>
      <w:bookmarkEnd w:id="100"/>
    </w:p>
    <w:p w:rsidR="00D336B0" w:rsidRPr="00E13387" w:rsidRDefault="00D336B0" w:rsidP="00763CA1">
      <w:pPr>
        <w:pStyle w:val="000-Noi-Dung"/>
        <w:rPr>
          <w:noProof/>
          <w:lang w:val="vi-VN"/>
        </w:rPr>
      </w:pPr>
      <w:bookmarkStart w:id="101" w:name="_Toc402208721"/>
      <w:bookmarkStart w:id="102"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Pr="00E13387">
        <w:rPr>
          <w:noProof/>
          <w:lang w:val="vi-VN"/>
        </w:rPr>
        <w:t>là phương sai giữa các dữ liệu trong từng lớp, được tính bởi:</w:t>
      </w:r>
      <w:bookmarkEnd w:id="101"/>
      <w:bookmarkEnd w:id="102"/>
    </w:p>
    <w:bookmarkStart w:id="103" w:name="_Toc402208722"/>
    <w:bookmarkStart w:id="104" w:name="_Toc402425354"/>
    <w:p w:rsidR="00D336B0" w:rsidRPr="00E13387" w:rsidRDefault="00DF5949" w:rsidP="00763CA1">
      <w:pPr>
        <w:pStyle w:val="000-Noi-Dung"/>
        <w:rPr>
          <w:noProof/>
          <w:lang w:val="vi-VN"/>
        </w:rPr>
      </w:pPr>
      <m:oMathPara>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m:oMath>
      </m:oMathPara>
      <w:bookmarkEnd w:id="103"/>
      <w:bookmarkEnd w:id="104"/>
    </w:p>
    <w:bookmarkStart w:id="105" w:name="_Toc402208723"/>
    <w:bookmarkStart w:id="106" w:name="_Toc402425355"/>
    <w:p w:rsidR="00D336B0" w:rsidRPr="00E13387" w:rsidRDefault="00DF5949" w:rsidP="00763CA1">
      <w:pPr>
        <w:pStyle w:val="000-Noi-Dung"/>
        <w:rPr>
          <w:noProof/>
          <w:lang w:val="vi-VN"/>
        </w:rPr>
      </w:pPr>
      <m:oMath>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05"/>
      <w:bookmarkEnd w:id="106"/>
    </w:p>
    <w:bookmarkStart w:id="107" w:name="_Toc402208724"/>
    <w:bookmarkStart w:id="108" w:name="_Toc402425356"/>
    <w:p w:rsidR="00D336B0" w:rsidRPr="00E13387" w:rsidRDefault="00DF5949" w:rsidP="00763CA1">
      <w:pPr>
        <w:pStyle w:val="000-Noi-Dung"/>
        <w:rPr>
          <w:i/>
          <w:noProof/>
          <w:lang w:val="vi-VN"/>
        </w:rPr>
      </w:pPr>
      <m:oMathPara>
        <m:oMath>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m:oMath>
      </m:oMathPara>
      <w:bookmarkEnd w:id="107"/>
      <w:bookmarkEnd w:id="108"/>
    </w:p>
    <w:bookmarkStart w:id="109" w:name="_Toc402208725"/>
    <w:bookmarkStart w:id="110" w:name="_Toc402425357"/>
    <w:p w:rsidR="00097CBE" w:rsidRPr="00E13387" w:rsidRDefault="00DF5949" w:rsidP="00763CA1">
      <w:pPr>
        <w:pStyle w:val="000-Noi-Dung"/>
        <w:rPr>
          <w:noProof/>
          <w:lang w:val="vi-VN"/>
        </w:rPr>
      </w:pPr>
      <m:oMathPara>
        <m:oMath>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m:oMath>
      </m:oMathPara>
      <w:bookmarkEnd w:id="109"/>
      <w:bookmarkEnd w:id="110"/>
    </w:p>
    <w:p w:rsidR="00A4616B" w:rsidRPr="00E13387" w:rsidRDefault="00B44FA5" w:rsidP="00533161">
      <w:pPr>
        <w:pStyle w:val="Heading3"/>
        <w:rPr>
          <w:lang w:val="vi-VN"/>
        </w:rPr>
      </w:pPr>
      <w:bookmarkStart w:id="111" w:name="_Toc423001036"/>
      <w:r w:rsidRPr="00E13387">
        <w:rPr>
          <w:lang w:val="vi-VN"/>
        </w:rPr>
        <w:t>Sử dụng h</w:t>
      </w:r>
      <w:r w:rsidR="00187C56" w:rsidRPr="00E13387">
        <w:rPr>
          <w:lang w:val="vi-VN"/>
        </w:rPr>
        <w:t>àm nhân</w:t>
      </w:r>
      <w:bookmarkEnd w:id="111"/>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8E1A2D">
        <w:rPr>
          <w:noProof/>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2E12EE">
          <w:headerReference w:type="default" r:id="rId32"/>
          <w:pgSz w:w="11907" w:h="16840" w:code="9"/>
          <w:pgMar w:top="1985" w:right="1134" w:bottom="1701" w:left="1985" w:header="862" w:footer="720" w:gutter="0"/>
          <w:pgNumType w:start="1"/>
          <w:cols w:space="720"/>
          <w:docGrid w:linePitch="381"/>
        </w:sectPr>
      </w:pPr>
    </w:p>
    <w:p w:rsidR="00B05006" w:rsidRPr="004D5EDF" w:rsidRDefault="00B05006" w:rsidP="00F06391">
      <w:pPr>
        <w:pStyle w:val="CHUONG"/>
      </w:pPr>
    </w:p>
    <w:p w:rsidR="00B05006" w:rsidRPr="00E13387" w:rsidRDefault="00840F68" w:rsidP="00215EAA">
      <w:pPr>
        <w:pStyle w:val="Heading1"/>
      </w:pPr>
      <w:bookmarkStart w:id="112" w:name="_Toc423001037"/>
      <w:r w:rsidRPr="00E13387">
        <w:t>GIẢI PHÁP ĐỀ XUẤT</w:t>
      </w:r>
      <w:bookmarkEnd w:id="112"/>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89501F">
        <w:rPr>
          <w:noProof/>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F12F69">
        <w:rPr>
          <w:noProof/>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13387" w:rsidRDefault="00624EC7" w:rsidP="009241FC">
      <w:pPr>
        <w:pStyle w:val="HinhC2"/>
      </w:pPr>
      <w:bookmarkStart w:id="113" w:name="_Toc420737880"/>
      <w:bookmarkStart w:id="114" w:name="_Toc421372516"/>
      <w:bookmarkStart w:id="115" w:name="_Toc422854476"/>
      <w:r w:rsidRPr="00E13387">
        <w:t xml:space="preserve">Mô hình </w:t>
      </w:r>
      <w:bookmarkEnd w:id="113"/>
      <w:r w:rsidR="00793193" w:rsidRPr="00E13387">
        <w:t>hệ thống đề xuất</w:t>
      </w:r>
      <w:bookmarkEnd w:id="114"/>
      <w:bookmarkEnd w:id="115"/>
    </w:p>
    <w:p w:rsidR="0060142A" w:rsidRPr="00E13387" w:rsidRDefault="00744ADB" w:rsidP="00323487">
      <w:pPr>
        <w:pStyle w:val="000-Noi-Dung"/>
        <w:rPr>
          <w:noProof/>
          <w:lang w:val="vi-VN"/>
        </w:rPr>
      </w:pPr>
      <w:r w:rsidRPr="00E13387">
        <w:rPr>
          <w:noProof/>
          <w:lang w:val="vi-VN"/>
        </w:rPr>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w:t>
      </w:r>
      <w:r w:rsidR="0053472C" w:rsidRPr="00E13387">
        <w:rPr>
          <w:noProof/>
          <w:lang w:val="vi-VN"/>
        </w:rPr>
        <w:lastRenderedPageBreak/>
        <w:t>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682031" w:rsidP="00CC0AB8">
      <w:pPr>
        <w:pStyle w:val="Heading2"/>
      </w:pPr>
      <w:bookmarkStart w:id="116" w:name="_Toc423001038"/>
      <w:r>
        <w:t>TI</w:t>
      </w:r>
      <w:r>
        <w:rPr>
          <w:lang w:val="en-US"/>
        </w:rPr>
        <w:t>Ề</w:t>
      </w:r>
      <w:r>
        <w:t>N X</w:t>
      </w:r>
      <w:r>
        <w:rPr>
          <w:lang w:val="en-US"/>
        </w:rPr>
        <w:t>Ử</w:t>
      </w:r>
      <w:r w:rsidRPr="00E13387">
        <w:t xml:space="preserve"> LÝ</w:t>
      </w:r>
      <w:bookmarkEnd w:id="116"/>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w:t>
      </w:r>
      <w:r w:rsidR="00156B33">
        <w:rPr>
          <w:noProof/>
          <w:lang w:val="vi-VN"/>
        </w:rPr>
        <w:t>asf</w:t>
      </w:r>
      <w:r w:rsidR="00D14C30" w:rsidRPr="00E13387">
        <w:rPr>
          <w:noProof/>
          <w:lang w:val="vi-VN"/>
        </w:rPr>
        <w:t>/amc).</w:t>
      </w:r>
      <w:r w:rsidR="00700816" w:rsidRPr="00E13387">
        <w:rPr>
          <w:noProof/>
          <w:lang w:val="vi-VN"/>
        </w:rPr>
        <w:t xml:space="preserve"> Tệp </w:t>
      </w:r>
      <w:r w:rsidR="00156B33" w:rsidRPr="00156B33">
        <w:rPr>
          <w:noProof/>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F8698A" w:rsidRPr="00F8698A">
        <w:rPr>
          <w:noProof/>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lastRenderedPageBreak/>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61407E">
        <w:rPr>
          <w:noProof/>
        </w:rPr>
        <w:t xml:space="preserve"> </w:t>
      </w:r>
      <w:r w:rsidR="008648AF">
        <w:rPr>
          <w:noProof/>
        </w:rPr>
        <w:t>[1]</w:t>
      </w:r>
      <w:r w:rsidR="0061407E">
        <w:rPr>
          <w:noProof/>
        </w:rPr>
        <w:t xml:space="preserve"> </w:t>
      </w:r>
      <w:r w:rsidR="004A119C" w:rsidRPr="00E13387">
        <w:rPr>
          <w:noProof/>
          <w:lang w:val="vi-VN"/>
        </w:rPr>
        <w:t>trong một nghiên cứu của mình</w:t>
      </w:r>
      <w:r w:rsidR="003262EE">
        <w:rPr>
          <w:noProof/>
        </w:rPr>
        <w:t xml:space="preserve"> </w:t>
      </w:r>
      <w:r w:rsidR="004A119C" w:rsidRPr="00E13387">
        <w:rPr>
          <w:noProof/>
          <w:lang w:val="vi-VN"/>
        </w:rPr>
        <w:t>đã chỉ</w:t>
      </w:r>
      <w:r w:rsidR="00883FC1" w:rsidRPr="00E13387">
        <w:rPr>
          <w:noProof/>
          <w:lang w:val="vi-VN"/>
        </w:rPr>
        <w:t xml:space="preserve"> ra một</w:t>
      </w:r>
      <w:r w:rsidR="004A119C" w:rsidRPr="00E13387">
        <w:rPr>
          <w:noProof/>
          <w:lang w:val="vi-VN"/>
        </w:rPr>
        <w:t xml:space="preserve"> nhóm</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4F0C8D">
        <w:rPr>
          <w:noProof/>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EF3BF5">
        <w:rPr>
          <w:noProof/>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13387" w:rsidRDefault="00E21824" w:rsidP="009241FC">
      <w:pPr>
        <w:pStyle w:val="HinhC2"/>
      </w:pPr>
      <w:bookmarkStart w:id="117" w:name="_Toc420737884"/>
      <w:bookmarkStart w:id="118" w:name="_Toc421372517"/>
      <w:bookmarkStart w:id="119" w:name="_Toc422854477"/>
      <w:r w:rsidRPr="00E13387">
        <w:t>Mô tả vị trí các</w:t>
      </w:r>
      <w:bookmarkEnd w:id="117"/>
      <w:r w:rsidR="00EF217B" w:rsidRPr="00E13387">
        <w:t xml:space="preserve"> xương</w:t>
      </w:r>
      <w:bookmarkEnd w:id="118"/>
      <w:bookmarkEnd w:id="119"/>
    </w:p>
    <w:p w:rsidR="003A3148" w:rsidRPr="00E13387" w:rsidRDefault="008D634F" w:rsidP="00E82C06">
      <w:pPr>
        <w:pStyle w:val="000-Noi-Dung"/>
        <w:rPr>
          <w:noProof/>
          <w:lang w:val="vi-VN"/>
        </w:rPr>
      </w:pPr>
      <w:r w:rsidRPr="00E13387">
        <w:rPr>
          <w:noProof/>
          <w:lang w:val="vi-VN"/>
        </w:rPr>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 xml:space="preserve">các khung hình (frame) đầu tiên </w:t>
      </w:r>
      <w:r w:rsidR="005D2D2E" w:rsidRPr="00E13387">
        <w:rPr>
          <w:noProof/>
          <w:lang w:val="vi-VN"/>
        </w:rPr>
        <w:lastRenderedPageBreak/>
        <w:t>của dữ liệu, số lượng khung hình cần thiết sẽ được quyết định thông qua thực nghiệm.</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Pr="00E13387" w:rsidRDefault="00F96FD5" w:rsidP="009241FC">
      <w:pPr>
        <w:pStyle w:val="HinhC2"/>
      </w:pPr>
      <w:bookmarkStart w:id="120" w:name="_Toc422854478"/>
      <w:r w:rsidRPr="00E13387">
        <w:t>Quá trình giảm số lượng xương</w:t>
      </w:r>
      <w:bookmarkEnd w:id="120"/>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E13387" w:rsidRDefault="005D3D6A" w:rsidP="009241FC">
      <w:pPr>
        <w:pStyle w:val="HinhC2"/>
      </w:pPr>
      <w:bookmarkStart w:id="121" w:name="_Toc422854479"/>
      <w:r w:rsidRPr="00E13387">
        <w:t>Quá trình chuẩn hóa dữ liệu</w:t>
      </w:r>
      <w:bookmarkEnd w:id="121"/>
    </w:p>
    <w:p w:rsidR="00BE2A5A" w:rsidRPr="00E13387" w:rsidRDefault="00AC33EE" w:rsidP="00E82C06">
      <w:pPr>
        <w:pStyle w:val="000-Noi-Dung"/>
        <w:rPr>
          <w:noProof/>
          <w:lang w:val="vi-VN"/>
        </w:rPr>
      </w:pPr>
      <w:r w:rsidRPr="00E13387">
        <w:rPr>
          <w:noProof/>
          <w:lang w:val="vi-VN"/>
        </w:rPr>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B350E0" w:rsidP="00CC0AB8">
      <w:pPr>
        <w:pStyle w:val="Heading2"/>
      </w:pPr>
      <w:bookmarkStart w:id="122" w:name="_Toc423001039"/>
      <w:r>
        <w:lastRenderedPageBreak/>
        <w:t>TRÍCH CH</w:t>
      </w:r>
      <w:r>
        <w:rPr>
          <w:lang w:val="en-US"/>
        </w:rPr>
        <w:t>Ọ</w:t>
      </w:r>
      <w:r>
        <w:t>N Đ</w:t>
      </w:r>
      <w:r>
        <w:rPr>
          <w:lang w:val="en-US"/>
        </w:rPr>
        <w:t>Ặ</w:t>
      </w:r>
      <w:r w:rsidRPr="00E13387">
        <w:t>C TÍNH</w:t>
      </w:r>
      <w:bookmarkEnd w:id="122"/>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8E1A2D">
        <w:rPr>
          <w:noProof/>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E13387" w:rsidRDefault="00AB4FC8" w:rsidP="009241FC">
      <w:pPr>
        <w:pStyle w:val="HinhC2"/>
      </w:pPr>
      <w:bookmarkStart w:id="123" w:name="_Toc422854480"/>
      <w:r w:rsidRPr="00E13387">
        <w:t>Mô tả quá trình trích chọn đặc tính</w:t>
      </w:r>
      <w:bookmarkEnd w:id="123"/>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533161">
      <w:pPr>
        <w:pStyle w:val="Heading3"/>
      </w:pPr>
      <w:bookmarkStart w:id="124" w:name="_Toc423001040"/>
      <w:r w:rsidRPr="002D305F">
        <w:lastRenderedPageBreak/>
        <w:t>Lựa chọn thủ công</w:t>
      </w:r>
      <w:bookmarkEnd w:id="124"/>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A65D26">
        <w:rPr>
          <w:noProof/>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DF5949">
        <w:rPr>
          <w:noProof/>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52460E">
        <w:rPr>
          <w:noProof/>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52460E">
        <w:rPr>
          <w:noProof/>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DF5949" w:rsidP="000D61D4">
      <w:pPr>
        <w:pStyle w:val="000-Noi-Dung"/>
        <w:ind w:firstLine="0"/>
        <w:rPr>
          <w:noProof/>
          <w:lang w:val="vi-VN"/>
        </w:rPr>
      </w:pPr>
      <w:r>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left-percent:-10001;mso-top-percent:-10001;mso-position-horizontal:absolute;mso-position-horizontal-relative:char;mso-position-vertical:absolute;mso-position-vertical-relative:line;mso-left-percent:-10001;mso-top-percent:-10001">
            <v:textbox style="mso-next-textbox:#_x0000_s1045">
              <w:txbxContent>
                <w:p w:rsidR="00DF5949" w:rsidRPr="00FD3495" w:rsidRDefault="00DF5949" w:rsidP="00506577">
                  <w:pPr>
                    <w:pStyle w:val="code"/>
                    <w:rPr>
                      <w:highlight w:val="white"/>
                    </w:rPr>
                  </w:pPr>
                  <w:r w:rsidRPr="00FD3495">
                    <w:rPr>
                      <w:highlight w:val="white"/>
                    </w:rPr>
                    <w:t>// 3 bones</w:t>
                  </w:r>
                </w:p>
                <w:p w:rsidR="00DF5949" w:rsidRPr="00FD3495" w:rsidRDefault="00DF5949" w:rsidP="00506577">
                  <w:pPr>
                    <w:pStyle w:val="code"/>
                  </w:pPr>
                  <w:r w:rsidRPr="00FD3495">
                    <w:rPr>
                      <w:highlight w:val="white"/>
                    </w:rPr>
                    <w:t xml:space="preserve">string[] </w:t>
                  </w:r>
                  <w:proofErr w:type="spellStart"/>
                  <w:r w:rsidRPr="00FD3495">
                    <w:rPr>
                      <w:highlight w:val="white"/>
                    </w:rPr>
                    <w:t>boneNames</w:t>
                  </w:r>
                  <w:proofErr w:type="spellEnd"/>
                  <w:r w:rsidRPr="00FD3495">
                    <w:rPr>
                      <w:highlight w:val="white"/>
                    </w:rPr>
                    <w:t xml:space="preserve"> = new string[] { "root", "</w:t>
                  </w:r>
                  <w:proofErr w:type="spellStart"/>
                  <w:r w:rsidRPr="00FD3495">
                    <w:rPr>
                      <w:highlight w:val="white"/>
                    </w:rPr>
                    <w:t>lowerback</w:t>
                  </w:r>
                  <w:proofErr w:type="spellEnd"/>
                  <w:r w:rsidRPr="00FD3495">
                    <w:rPr>
                      <w:highlight w:val="white"/>
                    </w:rPr>
                    <w:t>", "</w:t>
                  </w:r>
                  <w:proofErr w:type="spellStart"/>
                  <w:r w:rsidRPr="00FD3495">
                    <w:rPr>
                      <w:highlight w:val="white"/>
                    </w:rPr>
                    <w:t>upperback</w:t>
                  </w:r>
                  <w:proofErr w:type="spellEnd"/>
                  <w:r w:rsidRPr="00FD3495">
                    <w:rPr>
                      <w:highlight w:val="white"/>
                    </w:rPr>
                    <w:t>"};</w:t>
                  </w:r>
                </w:p>
              </w:txbxContent>
            </v:textbox>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DF5949" w:rsidP="00585E86">
      <w:pPr>
        <w:pStyle w:val="000-Noi-Dung"/>
        <w:ind w:firstLine="0"/>
        <w:rPr>
          <w:noProof/>
          <w:lang w:val="vi-VN"/>
        </w:rPr>
      </w:pPr>
      <w:r>
        <w:rPr>
          <w:noProof/>
          <w:lang w:val="vi-VN"/>
        </w:rPr>
      </w:r>
      <w:r>
        <w:rPr>
          <w:noProof/>
          <w:lang w:val="vi-VN"/>
        </w:rPr>
        <w:pict>
          <v:shape id="_x0000_s1044" type="#_x0000_t202" style="width:438.95pt;height:40.9pt;mso-left-percent:-10001;mso-top-percent:-10001;mso-position-horizontal:absolute;mso-position-horizontal-relative:char;mso-position-vertical:absolute;mso-position-vertical-relative:line;mso-left-percent:-10001;mso-top-percent:-10001">
            <v:textbox style="mso-next-textbox:#_x0000_s1044">
              <w:txbxContent>
                <w:p w:rsidR="00DF5949" w:rsidRPr="000072CF" w:rsidRDefault="00DF5949" w:rsidP="00506577">
                  <w:pPr>
                    <w:pStyle w:val="code"/>
                    <w:rPr>
                      <w:highlight w:val="white"/>
                    </w:rPr>
                  </w:pPr>
                  <w:r w:rsidRPr="000072CF">
                    <w:rPr>
                      <w:highlight w:val="white"/>
                    </w:rPr>
                    <w:t>// 4 bones</w:t>
                  </w:r>
                </w:p>
                <w:p w:rsidR="00DF5949" w:rsidRPr="000072CF" w:rsidRDefault="00DF5949" w:rsidP="00506577">
                  <w:pPr>
                    <w:pStyle w:val="code"/>
                  </w:pPr>
                  <w:r w:rsidRPr="000072CF">
                    <w:rPr>
                      <w:highlight w:val="white"/>
                    </w:rPr>
                    <w:t xml:space="preserve">string[] </w:t>
                  </w:r>
                  <w:proofErr w:type="spellStart"/>
                  <w:r w:rsidRPr="000072CF">
                    <w:rPr>
                      <w:highlight w:val="white"/>
                    </w:rPr>
                    <w:t>boneNames</w:t>
                  </w:r>
                  <w:proofErr w:type="spellEnd"/>
                  <w:r w:rsidRPr="000072CF">
                    <w:rPr>
                      <w:highlight w:val="white"/>
                    </w:rPr>
                    <w:t xml:space="preserve"> = new string[] { "root", "</w:t>
                  </w:r>
                  <w:proofErr w:type="spellStart"/>
                  <w:r w:rsidRPr="000072CF">
                    <w:rPr>
                      <w:highlight w:val="white"/>
                    </w:rPr>
                    <w:t>lowerback</w:t>
                  </w:r>
                  <w:proofErr w:type="spellEnd"/>
                  <w:r w:rsidRPr="000072CF">
                    <w:rPr>
                      <w:highlight w:val="white"/>
                    </w:rPr>
                    <w:t>", "</w:t>
                  </w:r>
                  <w:proofErr w:type="spellStart"/>
                  <w:r w:rsidRPr="000072CF">
                    <w:rPr>
                      <w:highlight w:val="white"/>
                    </w:rPr>
                    <w:t>upperback</w:t>
                  </w:r>
                  <w:proofErr w:type="spellEnd"/>
                  <w:r w:rsidRPr="000072CF">
                    <w:rPr>
                      <w:highlight w:val="white"/>
                    </w:rPr>
                    <w:t>", "thorax"};</w:t>
                  </w:r>
                </w:p>
              </w:txbxContent>
            </v:textbox>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DF5949" w:rsidP="00021201">
      <w:pPr>
        <w:pStyle w:val="000-Noi-Dung"/>
        <w:ind w:firstLine="0"/>
        <w:rPr>
          <w:noProof/>
          <w:lang w:val="vi-VN"/>
        </w:rPr>
      </w:pPr>
      <w:r>
        <w:rPr>
          <w:noProof/>
          <w:lang w:val="vi-VN"/>
        </w:rPr>
      </w:r>
      <w:r>
        <w:rPr>
          <w:noProof/>
          <w:lang w:val="vi-VN"/>
        </w:rPr>
        <w:pict>
          <v:shape id="_x0000_s1043" type="#_x0000_t202" style="width:438.95pt;height:60.2pt;mso-left-percent:-10001;mso-top-percent:-10001;mso-position-horizontal:absolute;mso-position-horizontal-relative:char;mso-position-vertical:absolute;mso-position-vertical-relative:line;mso-left-percent:-10001;mso-top-percent:-10001">
            <v:textbox style="mso-next-textbox:#_x0000_s1043">
              <w:txbxContent>
                <w:p w:rsidR="00DF5949" w:rsidRPr="00021201" w:rsidRDefault="00DF5949" w:rsidP="00506577">
                  <w:pPr>
                    <w:pStyle w:val="code"/>
                    <w:rPr>
                      <w:highlight w:val="white"/>
                    </w:rPr>
                  </w:pPr>
                  <w:r w:rsidRPr="00021201">
                    <w:rPr>
                      <w:highlight w:val="white"/>
                    </w:rPr>
                    <w:t>// 7 bones</w:t>
                  </w:r>
                </w:p>
                <w:p w:rsidR="00DF5949" w:rsidRPr="00021201" w:rsidRDefault="00DF5949" w:rsidP="00506577">
                  <w:pPr>
                    <w:pStyle w:val="code"/>
                  </w:pPr>
                  <w:r w:rsidRPr="00021201">
                    <w:rPr>
                      <w:highlight w:val="white"/>
                    </w:rPr>
                    <w:t xml:space="preserve">string[] </w:t>
                  </w:r>
                  <w:proofErr w:type="spellStart"/>
                  <w:r w:rsidRPr="00021201">
                    <w:rPr>
                      <w:highlight w:val="white"/>
                    </w:rPr>
                    <w:t>boneNames</w:t>
                  </w:r>
                  <w:proofErr w:type="spellEnd"/>
                  <w:r w:rsidRPr="00021201">
                    <w:rPr>
                      <w:highlight w:val="white"/>
                    </w:rPr>
                    <w:t xml:space="preserve"> = new string[] { "root", "</w:t>
                  </w:r>
                  <w:proofErr w:type="spellStart"/>
                  <w:r w:rsidRPr="00021201">
                    <w:rPr>
                      <w:highlight w:val="white"/>
                    </w:rPr>
                    <w:t>lowerback</w:t>
                  </w:r>
                  <w:proofErr w:type="spellEnd"/>
                  <w:r w:rsidRPr="00021201">
                    <w:rPr>
                      <w:highlight w:val="white"/>
                    </w:rPr>
                    <w:t>", "</w:t>
                  </w:r>
                  <w:proofErr w:type="spellStart"/>
                  <w:r w:rsidRPr="00021201">
                    <w:rPr>
                      <w:highlight w:val="white"/>
                    </w:rPr>
                    <w:t>upperback</w:t>
                  </w:r>
                  <w:proofErr w:type="spellEnd"/>
                  <w:r w:rsidRPr="00021201">
                    <w:rPr>
                      <w:highlight w:val="white"/>
                    </w:rPr>
                    <w:t>", "thorax", "</w:t>
                  </w:r>
                  <w:proofErr w:type="spellStart"/>
                  <w:r w:rsidRPr="00021201">
                    <w:rPr>
                      <w:highlight w:val="white"/>
                    </w:rPr>
                    <w:t>lowerneck</w:t>
                  </w:r>
                  <w:proofErr w:type="spellEnd"/>
                  <w:r w:rsidRPr="00021201">
                    <w:rPr>
                      <w:highlight w:val="white"/>
                    </w:rPr>
                    <w:t>", "</w:t>
                  </w:r>
                  <w:proofErr w:type="spellStart"/>
                  <w:r w:rsidRPr="00021201">
                    <w:rPr>
                      <w:highlight w:val="white"/>
                    </w:rPr>
                    <w:t>upperneck</w:t>
                  </w:r>
                  <w:proofErr w:type="spellEnd"/>
                  <w:r w:rsidRPr="00021201">
                    <w:rPr>
                      <w:highlight w:val="white"/>
                    </w:rPr>
                    <w:t>", "head"};</w:t>
                  </w:r>
                </w:p>
              </w:txbxContent>
            </v:textbox>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DF5949" w:rsidP="00D92BCB">
      <w:pPr>
        <w:pStyle w:val="000-Noi-Dung"/>
        <w:ind w:firstLine="0"/>
        <w:rPr>
          <w:noProof/>
          <w:lang w:val="vi-VN"/>
        </w:rPr>
      </w:pPr>
      <w:r>
        <w:rPr>
          <w:noProof/>
          <w:lang w:val="vi-VN"/>
        </w:rPr>
      </w:r>
      <w:r>
        <w:rPr>
          <w:noProof/>
          <w:lang w:val="vi-VN"/>
        </w:rPr>
        <w:pict>
          <v:shape id="_x0000_s1042" type="#_x0000_t202" style="width:438.95pt;height:73.7pt;mso-left-percent:-10001;mso-top-percent:-10001;mso-position-horizontal:absolute;mso-position-horizontal-relative:char;mso-position-vertical:absolute;mso-position-vertical-relative:line;mso-left-percent:-10001;mso-top-percent:-10001">
            <v:textbox style="mso-next-textbox:#_x0000_s1042">
              <w:txbxContent>
                <w:p w:rsidR="00DF5949" w:rsidRPr="00021201" w:rsidRDefault="00DF5949" w:rsidP="00506577">
                  <w:pPr>
                    <w:pStyle w:val="code"/>
                    <w:rPr>
                      <w:highlight w:val="white"/>
                    </w:rPr>
                  </w:pPr>
                  <w:r w:rsidRPr="00021201">
                    <w:rPr>
                      <w:highlight w:val="white"/>
                    </w:rPr>
                    <w:t xml:space="preserve">// </w:t>
                  </w:r>
                  <w:r>
                    <w:rPr>
                      <w:highlight w:val="white"/>
                    </w:rPr>
                    <w:t>13</w:t>
                  </w:r>
                  <w:r w:rsidRPr="00021201">
                    <w:rPr>
                      <w:highlight w:val="white"/>
                    </w:rPr>
                    <w:t xml:space="preserve"> bones</w:t>
                  </w:r>
                </w:p>
                <w:p w:rsidR="00DF5949" w:rsidRPr="00ED7678" w:rsidRDefault="00DF5949" w:rsidP="00506577">
                  <w:pPr>
                    <w:pStyle w:val="code"/>
                  </w:pPr>
                  <w:r w:rsidRPr="00ED7678">
                    <w:rPr>
                      <w:highlight w:val="white"/>
                    </w:rPr>
                    <w:t xml:space="preserve">string[] </w:t>
                  </w:r>
                  <w:proofErr w:type="spellStart"/>
                  <w:r w:rsidRPr="00ED7678">
                    <w:rPr>
                      <w:highlight w:val="white"/>
                    </w:rPr>
                    <w:t>boneNames</w:t>
                  </w:r>
                  <w:proofErr w:type="spellEnd"/>
                  <w:r w:rsidRPr="00ED7678">
                    <w:rPr>
                      <w:highlight w:val="white"/>
                    </w:rPr>
                    <w:t xml:space="preserve"> = new string[] { "root", "</w:t>
                  </w:r>
                  <w:proofErr w:type="spellStart"/>
                  <w:r w:rsidRPr="00ED7678">
                    <w:rPr>
                      <w:highlight w:val="white"/>
                    </w:rPr>
                    <w:t>lowerback</w:t>
                  </w:r>
                  <w:proofErr w:type="spellEnd"/>
                  <w:r w:rsidRPr="00ED7678">
                    <w:rPr>
                      <w:highlight w:val="white"/>
                    </w:rPr>
                    <w:t>", "</w:t>
                  </w:r>
                  <w:proofErr w:type="spellStart"/>
                  <w:r w:rsidRPr="00ED7678">
                    <w:rPr>
                      <w:highlight w:val="white"/>
                    </w:rPr>
                    <w:t>upperback</w:t>
                  </w:r>
                  <w:proofErr w:type="spellEnd"/>
                  <w:r w:rsidRPr="00ED7678">
                    <w:rPr>
                      <w:highlight w:val="white"/>
                    </w:rPr>
                    <w:t>", "thorax", "</w:t>
                  </w:r>
                  <w:proofErr w:type="spellStart"/>
                  <w:r w:rsidRPr="00ED7678">
                    <w:rPr>
                      <w:highlight w:val="white"/>
                    </w:rPr>
                    <w:t>lowerneck</w:t>
                  </w:r>
                  <w:proofErr w:type="spellEnd"/>
                  <w:r w:rsidRPr="00ED7678">
                    <w:rPr>
                      <w:highlight w:val="white"/>
                    </w:rPr>
                    <w:t>", "</w:t>
                  </w:r>
                  <w:proofErr w:type="spellStart"/>
                  <w:r w:rsidRPr="00ED7678">
                    <w:rPr>
                      <w:highlight w:val="white"/>
                    </w:rPr>
                    <w:t>upperneck</w:t>
                  </w:r>
                  <w:proofErr w:type="spellEnd"/>
                  <w:r w:rsidRPr="00ED7678">
                    <w:rPr>
                      <w:highlight w:val="white"/>
                    </w:rPr>
                    <w:t>", "head", "</w:t>
                  </w:r>
                  <w:proofErr w:type="spellStart"/>
                  <w:r w:rsidRPr="00ED7678">
                    <w:rPr>
                      <w:highlight w:val="white"/>
                    </w:rPr>
                    <w:t>rclavicle</w:t>
                  </w:r>
                  <w:proofErr w:type="spellEnd"/>
                  <w:r w:rsidRPr="00ED7678">
                    <w:rPr>
                      <w:highlight w:val="white"/>
                    </w:rPr>
                    <w:t>", "</w:t>
                  </w:r>
                  <w:proofErr w:type="spellStart"/>
                  <w:r w:rsidRPr="00ED7678">
                    <w:rPr>
                      <w:highlight w:val="white"/>
                    </w:rPr>
                    <w:t>lclavicle</w:t>
                  </w:r>
                  <w:proofErr w:type="spellEnd"/>
                  <w:r w:rsidRPr="00ED7678">
                    <w:rPr>
                      <w:highlight w:val="white"/>
                    </w:rPr>
                    <w:t>", "</w:t>
                  </w:r>
                  <w:proofErr w:type="spellStart"/>
                  <w:r w:rsidRPr="00ED7678">
                    <w:rPr>
                      <w:highlight w:val="white"/>
                    </w:rPr>
                    <w:t>rhumerus</w:t>
                  </w:r>
                  <w:proofErr w:type="spellEnd"/>
                  <w:r w:rsidRPr="00ED7678">
                    <w:rPr>
                      <w:highlight w:val="white"/>
                    </w:rPr>
                    <w:t>", "</w:t>
                  </w:r>
                  <w:proofErr w:type="spellStart"/>
                  <w:r w:rsidRPr="00ED7678">
                    <w:rPr>
                      <w:highlight w:val="white"/>
                    </w:rPr>
                    <w:t>lhumerus</w:t>
                  </w:r>
                  <w:proofErr w:type="spellEnd"/>
                  <w:r w:rsidRPr="00ED7678">
                    <w:rPr>
                      <w:highlight w:val="white"/>
                    </w:rPr>
                    <w:t>", "</w:t>
                  </w:r>
                  <w:proofErr w:type="spellStart"/>
                  <w:r w:rsidRPr="00ED7678">
                    <w:rPr>
                      <w:highlight w:val="white"/>
                    </w:rPr>
                    <w:t>rfemur</w:t>
                  </w:r>
                  <w:proofErr w:type="spellEnd"/>
                  <w:r w:rsidRPr="00ED7678">
                    <w:rPr>
                      <w:highlight w:val="white"/>
                    </w:rPr>
                    <w:t>", "</w:t>
                  </w:r>
                  <w:proofErr w:type="spellStart"/>
                  <w:r w:rsidRPr="00ED7678">
                    <w:rPr>
                      <w:highlight w:val="white"/>
                    </w:rPr>
                    <w:t>lfemur</w:t>
                  </w:r>
                  <w:proofErr w:type="spellEnd"/>
                  <w:r w:rsidRPr="00ED7678">
                    <w:rPr>
                      <w:highlight w:val="white"/>
                    </w:rPr>
                    <w:t>"};</w:t>
                  </w:r>
                </w:p>
              </w:txbxContent>
            </v:textbox>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DF5949" w:rsidP="008538C9">
      <w:pPr>
        <w:pStyle w:val="000-Noi-Dung"/>
        <w:ind w:firstLine="0"/>
        <w:rPr>
          <w:noProof/>
          <w:lang w:val="vi-VN"/>
        </w:rPr>
      </w:pPr>
      <w:r>
        <w:rPr>
          <w:noProof/>
          <w:lang w:val="vi-VN"/>
        </w:rPr>
      </w:r>
      <w:r>
        <w:rPr>
          <w:noProof/>
          <w:lang w:val="vi-VN"/>
        </w:rPr>
        <w:pict>
          <v:shape id="_x0000_s1041" type="#_x0000_t202" style="width:438.95pt;height:91.15pt;mso-left-percent:-10001;mso-top-percent:-10001;mso-position-horizontal:absolute;mso-position-horizontal-relative:char;mso-position-vertical:absolute;mso-position-vertical-relative:line;mso-left-percent:-10001;mso-top-percent:-10001">
            <v:textbox style="mso-next-textbox:#_x0000_s1041">
              <w:txbxContent>
                <w:p w:rsidR="00DF5949" w:rsidRPr="00480940" w:rsidRDefault="00DF5949" w:rsidP="00506577">
                  <w:pPr>
                    <w:pStyle w:val="code"/>
                    <w:rPr>
                      <w:highlight w:val="white"/>
                    </w:rPr>
                  </w:pPr>
                  <w:r w:rsidRPr="00480940">
                    <w:rPr>
                      <w:highlight w:val="white"/>
                    </w:rPr>
                    <w:t>// 23 bones</w:t>
                  </w:r>
                </w:p>
                <w:p w:rsidR="00DF5949" w:rsidRPr="00480940" w:rsidRDefault="00DF5949" w:rsidP="00506577">
                  <w:pPr>
                    <w:pStyle w:val="code"/>
                  </w:pPr>
                  <w:r w:rsidRPr="00480940">
                    <w:rPr>
                      <w:highlight w:val="white"/>
                    </w:rPr>
                    <w:t xml:space="preserve">string[] </w:t>
                  </w:r>
                  <w:proofErr w:type="spellStart"/>
                  <w:r w:rsidRPr="00480940">
                    <w:rPr>
                      <w:highlight w:val="white"/>
                    </w:rPr>
                    <w:t>boneNames</w:t>
                  </w:r>
                  <w:proofErr w:type="spellEnd"/>
                  <w:r w:rsidRPr="00480940">
                    <w:rPr>
                      <w:highlight w:val="white"/>
                    </w:rPr>
                    <w:t xml:space="preserve"> = new string[] { "root", "</w:t>
                  </w:r>
                  <w:proofErr w:type="spellStart"/>
                  <w:r w:rsidRPr="00480940">
                    <w:rPr>
                      <w:highlight w:val="white"/>
                    </w:rPr>
                    <w:t>lowerback</w:t>
                  </w:r>
                  <w:proofErr w:type="spellEnd"/>
                  <w:r w:rsidRPr="00480940">
                    <w:rPr>
                      <w:highlight w:val="white"/>
                    </w:rPr>
                    <w:t>", "</w:t>
                  </w:r>
                  <w:proofErr w:type="spellStart"/>
                  <w:r w:rsidRPr="00480940">
                    <w:rPr>
                      <w:highlight w:val="white"/>
                    </w:rPr>
                    <w:t>upperback</w:t>
                  </w:r>
                  <w:proofErr w:type="spellEnd"/>
                  <w:r w:rsidRPr="00480940">
                    <w:rPr>
                      <w:highlight w:val="white"/>
                    </w:rPr>
                    <w:t>", "thorax", "</w:t>
                  </w:r>
                  <w:proofErr w:type="spellStart"/>
                  <w:r w:rsidRPr="00480940">
                    <w:rPr>
                      <w:highlight w:val="white"/>
                    </w:rPr>
                    <w:t>lowerneck</w:t>
                  </w:r>
                  <w:proofErr w:type="spellEnd"/>
                  <w:r w:rsidRPr="00480940">
                    <w:rPr>
                      <w:highlight w:val="white"/>
                    </w:rPr>
                    <w:t>", "</w:t>
                  </w:r>
                  <w:proofErr w:type="spellStart"/>
                  <w:r w:rsidRPr="00480940">
                    <w:rPr>
                      <w:highlight w:val="white"/>
                    </w:rPr>
                    <w:t>upperneck</w:t>
                  </w:r>
                  <w:proofErr w:type="spellEnd"/>
                  <w:r w:rsidRPr="00480940">
                    <w:rPr>
                      <w:highlight w:val="white"/>
                    </w:rPr>
                    <w:t>", "head", "</w:t>
                  </w:r>
                  <w:proofErr w:type="spellStart"/>
                  <w:r w:rsidRPr="00480940">
                    <w:rPr>
                      <w:highlight w:val="white"/>
                    </w:rPr>
                    <w:t>rclavicle</w:t>
                  </w:r>
                  <w:proofErr w:type="spellEnd"/>
                  <w:r w:rsidRPr="00480940">
                    <w:rPr>
                      <w:highlight w:val="white"/>
                    </w:rPr>
                    <w:t>", "</w:t>
                  </w:r>
                  <w:proofErr w:type="spellStart"/>
                  <w:r w:rsidRPr="00480940">
                    <w:rPr>
                      <w:highlight w:val="white"/>
                    </w:rPr>
                    <w:t>lclavicle</w:t>
                  </w:r>
                  <w:proofErr w:type="spellEnd"/>
                  <w:r w:rsidRPr="00480940">
                    <w:rPr>
                      <w:highlight w:val="white"/>
                    </w:rPr>
                    <w:t>", "</w:t>
                  </w:r>
                  <w:proofErr w:type="spellStart"/>
                  <w:r w:rsidRPr="00480940">
                    <w:rPr>
                      <w:highlight w:val="white"/>
                    </w:rPr>
                    <w:t>rhumerus</w:t>
                  </w:r>
                  <w:proofErr w:type="spellEnd"/>
                  <w:r w:rsidRPr="00480940">
                    <w:rPr>
                      <w:highlight w:val="white"/>
                    </w:rPr>
                    <w:t>", "</w:t>
                  </w:r>
                  <w:proofErr w:type="spellStart"/>
                  <w:r w:rsidRPr="00480940">
                    <w:rPr>
                      <w:highlight w:val="white"/>
                    </w:rPr>
                    <w:t>lhumerus</w:t>
                  </w:r>
                  <w:proofErr w:type="spellEnd"/>
                  <w:r w:rsidRPr="00480940">
                    <w:rPr>
                      <w:highlight w:val="white"/>
                    </w:rPr>
                    <w:t>", "</w:t>
                  </w:r>
                  <w:proofErr w:type="spellStart"/>
                  <w:r w:rsidRPr="00480940">
                    <w:rPr>
                      <w:highlight w:val="white"/>
                    </w:rPr>
                    <w:t>rfemur</w:t>
                  </w:r>
                  <w:proofErr w:type="spellEnd"/>
                  <w:r w:rsidRPr="00480940">
                    <w:rPr>
                      <w:highlight w:val="white"/>
                    </w:rPr>
                    <w:t>", "</w:t>
                  </w:r>
                  <w:proofErr w:type="spellStart"/>
                  <w:r w:rsidRPr="00480940">
                    <w:rPr>
                      <w:highlight w:val="white"/>
                    </w:rPr>
                    <w:t>lfemur</w:t>
                  </w:r>
                  <w:proofErr w:type="spellEnd"/>
                  <w:r w:rsidRPr="00480940">
                    <w:rPr>
                      <w:highlight w:val="white"/>
                    </w:rPr>
                    <w:t>", "</w:t>
                  </w:r>
                  <w:proofErr w:type="spellStart"/>
                  <w:r w:rsidRPr="00480940">
                    <w:rPr>
                      <w:highlight w:val="white"/>
                    </w:rPr>
                    <w:t>rradius</w:t>
                  </w:r>
                  <w:proofErr w:type="spellEnd"/>
                  <w:r w:rsidRPr="00480940">
                    <w:rPr>
                      <w:highlight w:val="white"/>
                    </w:rPr>
                    <w:t>", "</w:t>
                  </w:r>
                  <w:proofErr w:type="spellStart"/>
                  <w:r w:rsidRPr="00480940">
                    <w:rPr>
                      <w:highlight w:val="white"/>
                    </w:rPr>
                    <w:t>lradius</w:t>
                  </w:r>
                  <w:proofErr w:type="spellEnd"/>
                  <w:r w:rsidRPr="00480940">
                    <w:rPr>
                      <w:highlight w:val="white"/>
                    </w:rPr>
                    <w:t>", "</w:t>
                  </w:r>
                  <w:proofErr w:type="spellStart"/>
                  <w:r w:rsidRPr="00480940">
                    <w:rPr>
                      <w:highlight w:val="white"/>
                    </w:rPr>
                    <w:t>rtibia</w:t>
                  </w:r>
                  <w:proofErr w:type="spellEnd"/>
                  <w:r w:rsidRPr="00480940">
                    <w:rPr>
                      <w:highlight w:val="white"/>
                    </w:rPr>
                    <w:t>", "</w:t>
                  </w:r>
                  <w:proofErr w:type="spellStart"/>
                  <w:r w:rsidRPr="00480940">
                    <w:rPr>
                      <w:highlight w:val="white"/>
                    </w:rPr>
                    <w:t>ltibia</w:t>
                  </w:r>
                  <w:proofErr w:type="spellEnd"/>
                  <w:r w:rsidRPr="00480940">
                    <w:rPr>
                      <w:highlight w:val="white"/>
                    </w:rPr>
                    <w:t>", "</w:t>
                  </w:r>
                  <w:proofErr w:type="spellStart"/>
                  <w:r w:rsidRPr="00480940">
                    <w:rPr>
                      <w:highlight w:val="white"/>
                    </w:rPr>
                    <w:t>lwrist</w:t>
                  </w:r>
                  <w:proofErr w:type="spellEnd"/>
                  <w:r w:rsidRPr="00480940">
                    <w:rPr>
                      <w:highlight w:val="white"/>
                    </w:rPr>
                    <w:t>", "</w:t>
                  </w:r>
                  <w:proofErr w:type="spellStart"/>
                  <w:r w:rsidRPr="00480940">
                    <w:rPr>
                      <w:highlight w:val="white"/>
                    </w:rPr>
                    <w:t>rwrist</w:t>
                  </w:r>
                  <w:proofErr w:type="spellEnd"/>
                  <w:r w:rsidRPr="00480940">
                    <w:rPr>
                      <w:highlight w:val="white"/>
                    </w:rPr>
                    <w:t>", "</w:t>
                  </w:r>
                  <w:proofErr w:type="spellStart"/>
                  <w:r w:rsidRPr="00480940">
                    <w:rPr>
                      <w:highlight w:val="white"/>
                    </w:rPr>
                    <w:t>lhand</w:t>
                  </w:r>
                  <w:proofErr w:type="spellEnd"/>
                  <w:r w:rsidRPr="00480940">
                    <w:rPr>
                      <w:highlight w:val="white"/>
                    </w:rPr>
                    <w:t>", "</w:t>
                  </w:r>
                  <w:proofErr w:type="spellStart"/>
                  <w:r w:rsidRPr="00480940">
                    <w:rPr>
                      <w:highlight w:val="white"/>
                    </w:rPr>
                    <w:t>rhand</w:t>
                  </w:r>
                  <w:proofErr w:type="spellEnd"/>
                  <w:r w:rsidRPr="00480940">
                    <w:rPr>
                      <w:highlight w:val="white"/>
                    </w:rPr>
                    <w:t>", "</w:t>
                  </w:r>
                  <w:proofErr w:type="spellStart"/>
                  <w:r w:rsidRPr="00480940">
                    <w:rPr>
                      <w:highlight w:val="white"/>
                    </w:rPr>
                    <w:t>lfoot</w:t>
                  </w:r>
                  <w:proofErr w:type="spellEnd"/>
                  <w:r w:rsidRPr="00480940">
                    <w:rPr>
                      <w:highlight w:val="white"/>
                    </w:rPr>
                    <w:t>", "</w:t>
                  </w:r>
                  <w:proofErr w:type="spellStart"/>
                  <w:r w:rsidRPr="00480940">
                    <w:rPr>
                      <w:highlight w:val="white"/>
                    </w:rPr>
                    <w:t>rfoot</w:t>
                  </w:r>
                  <w:proofErr w:type="spellEnd"/>
                  <w:r w:rsidRPr="00480940">
                    <w:rPr>
                      <w:highlight w:val="white"/>
                    </w:rPr>
                    <w:t>" };</w:t>
                  </w:r>
                </w:p>
              </w:txbxContent>
            </v:textbox>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533161">
      <w:pPr>
        <w:pStyle w:val="Heading3"/>
        <w:rPr>
          <w:lang w:val="vi-VN"/>
        </w:rPr>
      </w:pPr>
      <w:bookmarkStart w:id="125" w:name="_Toc423001041"/>
      <w:r w:rsidRPr="00E13387">
        <w:rPr>
          <w:lang w:val="vi-VN"/>
        </w:rPr>
        <w:t>PCA</w:t>
      </w:r>
      <w:bookmarkEnd w:id="125"/>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 xml:space="preserve">Vì dữ liệu đã được xử lý ở giai đoạn trước nên việc áp dụng PCA vào trong bài toán nhận dạng </w:t>
      </w:r>
      <w:r w:rsidR="004A2327" w:rsidRPr="00E13387">
        <w:rPr>
          <w:noProof/>
          <w:lang w:val="vi-VN"/>
        </w:rPr>
        <w:lastRenderedPageBreak/>
        <w:t>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w:t>
      </w:r>
      <w:r w:rsidR="0052460E">
        <w:rPr>
          <w:noProof/>
        </w:rPr>
        <w:t xml:space="preserve"> </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Pr="00E13387" w:rsidRDefault="00180500" w:rsidP="009241FC">
      <w:pPr>
        <w:pStyle w:val="HinhC2"/>
      </w:pPr>
      <w:bookmarkStart w:id="126" w:name="_Toc422854481"/>
      <w:r w:rsidRPr="00E13387">
        <w:t>Mô hình trích chọn đặc tính dùng PCA</w:t>
      </w:r>
      <w:bookmarkEnd w:id="126"/>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52460E">
        <w:rPr>
          <w:noProof/>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DF5949" w:rsidP="00A11C87">
      <w:pPr>
        <w:pStyle w:val="000-Noi-Dung"/>
        <w:ind w:firstLine="0"/>
        <w:rPr>
          <w:noProof/>
          <w:lang w:val="vi-VN"/>
        </w:rPr>
      </w:pPr>
      <w:r>
        <w:rPr>
          <w:noProof/>
          <w:lang w:val="vi-VN"/>
        </w:rPr>
      </w:r>
      <w:r>
        <w:rPr>
          <w:noProof/>
          <w:lang w:val="vi-VN"/>
        </w:rPr>
        <w:pict>
          <v:shape id="_x0000_s1040" type="#_x0000_t202" style="width:438.95pt;height:294.75pt;mso-left-percent:-10001;mso-top-percent:-10001;mso-position-horizontal:absolute;mso-position-horizontal-relative:char;mso-position-vertical:absolute;mso-position-vertical-relative:line;mso-left-percent:-10001;mso-top-percent:-10001">
            <v:textbox style="mso-next-textbox:#_x0000_s1040">
              <w:txbxContent>
                <w:p w:rsidR="00DF5949" w:rsidRPr="00AD7B88" w:rsidRDefault="00DF5949" w:rsidP="00840264">
                  <w:pPr>
                    <w:pStyle w:val="code"/>
                    <w:rPr>
                      <w:noProof/>
                      <w:highlight w:val="white"/>
                    </w:rPr>
                  </w:pPr>
                  <w:r>
                    <w:rPr>
                      <w:noProof/>
                      <w:highlight w:val="white"/>
                    </w:rPr>
                    <w:t xml:space="preserve">class </w:t>
                  </w:r>
                  <w:r w:rsidRPr="00AD7B88">
                    <w:rPr>
                      <w:noProof/>
                      <w:highlight w:val="white"/>
                    </w:rPr>
                    <w:t>PCA</w:t>
                  </w:r>
                </w:p>
                <w:p w:rsidR="00DF5949" w:rsidRPr="00AD7B88" w:rsidRDefault="00DF5949" w:rsidP="00840264">
                  <w:pPr>
                    <w:pStyle w:val="code"/>
                    <w:rPr>
                      <w:noProof/>
                      <w:highlight w:val="white"/>
                    </w:rPr>
                  </w:pPr>
                  <w:r w:rsidRPr="00AD7B88">
                    <w:rPr>
                      <w:noProof/>
                      <w:highlight w:val="white"/>
                    </w:rPr>
                    <w:t>{</w:t>
                  </w:r>
                </w:p>
                <w:p w:rsidR="00DF5949" w:rsidRPr="00AD7B88" w:rsidRDefault="00DF5949" w:rsidP="00840264">
                  <w:pPr>
                    <w:pStyle w:val="code"/>
                    <w:rPr>
                      <w:noProof/>
                      <w:highlight w:val="white"/>
                    </w:rPr>
                  </w:pPr>
                  <w:r w:rsidRPr="00AD7B88">
                    <w:rPr>
                      <w:noProof/>
                      <w:highlight w:val="white"/>
                    </w:rPr>
                    <w:t xml:space="preserve">    KernelPrincipalComponentAnalysis PCAModel;</w:t>
                  </w:r>
                </w:p>
                <w:p w:rsidR="00DF5949" w:rsidRPr="00AD7B88" w:rsidRDefault="00DF5949" w:rsidP="00840264">
                  <w:pPr>
                    <w:pStyle w:val="code"/>
                    <w:rPr>
                      <w:noProof/>
                      <w:highlight w:val="white"/>
                    </w:rPr>
                  </w:pPr>
                  <w:r>
                    <w:rPr>
                      <w:noProof/>
                      <w:highlight w:val="white"/>
                    </w:rPr>
                    <w:t xml:space="preserve">    public </w:t>
                  </w:r>
                  <w:r w:rsidRPr="00AD7B88">
                    <w:rPr>
                      <w:noProof/>
                      <w:highlight w:val="white"/>
                    </w:rPr>
                    <w:t>PCA(double[,] trainingData)</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 Create a new linear kernel</w:t>
                  </w:r>
                </w:p>
                <w:p w:rsidR="00DF5949" w:rsidRPr="00AD7B88" w:rsidRDefault="00DF5949" w:rsidP="00840264">
                  <w:pPr>
                    <w:pStyle w:val="code"/>
                    <w:rPr>
                      <w:noProof/>
                      <w:highlight w:val="white"/>
                    </w:rPr>
                  </w:pPr>
                  <w:r w:rsidRPr="00AD7B88">
                    <w:rPr>
                      <w:noProof/>
                      <w:highlight w:val="white"/>
                    </w:rPr>
                    <w:t xml:space="preserve">        IKernel kernel = new Linear();</w:t>
                  </w:r>
                </w:p>
                <w:p w:rsidR="00DF5949" w:rsidRPr="00AD7B88" w:rsidRDefault="00DF5949" w:rsidP="00840264">
                  <w:pPr>
                    <w:pStyle w:val="code"/>
                    <w:rPr>
                      <w:noProof/>
                      <w:highlight w:val="white"/>
                    </w:rPr>
                  </w:pPr>
                  <w:r w:rsidRPr="00AD7B88">
                    <w:rPr>
                      <w:noProof/>
                      <w:highlight w:val="white"/>
                    </w:rPr>
                    <w:t xml:space="preserve">        // Creates the Kernel Principal Component Analysis of the given data</w:t>
                  </w:r>
                </w:p>
                <w:p w:rsidR="00DF5949" w:rsidRPr="00AD7B88" w:rsidRDefault="00DF5949" w:rsidP="00840264">
                  <w:pPr>
                    <w:pStyle w:val="code"/>
                    <w:rPr>
                      <w:noProof/>
                      <w:highlight w:val="white"/>
                    </w:rPr>
                  </w:pPr>
                  <w:r w:rsidRPr="00AD7B88">
                    <w:rPr>
                      <w:noProof/>
                      <w:highlight w:val="white"/>
                    </w:rPr>
                    <w:t xml:space="preserve">        PCAModel = new KernelPrincipalComponentAnalysis(trainingData, kernel);</w:t>
                  </w:r>
                </w:p>
                <w:p w:rsidR="00DF5949" w:rsidRPr="00AD7B88" w:rsidRDefault="00DF5949" w:rsidP="00840264">
                  <w:pPr>
                    <w:pStyle w:val="code"/>
                    <w:rPr>
                      <w:noProof/>
                      <w:highlight w:val="white"/>
                    </w:rPr>
                  </w:pPr>
                  <w:r w:rsidRPr="00AD7B88">
                    <w:rPr>
                      <w:noProof/>
                      <w:highlight w:val="white"/>
                    </w:rPr>
                    <w:t xml:space="preserve">        // Compute the Kernel Principal Component Analysis</w:t>
                  </w:r>
                </w:p>
                <w:p w:rsidR="00DF5949" w:rsidRPr="00AD7B88" w:rsidRDefault="00DF5949" w:rsidP="00840264">
                  <w:pPr>
                    <w:pStyle w:val="code"/>
                    <w:rPr>
                      <w:noProof/>
                      <w:highlight w:val="white"/>
                    </w:rPr>
                  </w:pPr>
                  <w:r w:rsidRPr="00AD7B88">
                    <w:rPr>
                      <w:noProof/>
                      <w:highlight w:val="white"/>
                    </w:rPr>
                    <w:t xml:space="preserve">        PCAModel.Compute();</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public double[] Transform(double[] data, int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return PCAModel.Transform(data,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rPr>
                  </w:pPr>
                  <w:r w:rsidRPr="00AD7B88">
                    <w:rPr>
                      <w:noProof/>
                      <w:highlight w:val="white"/>
                    </w:rPr>
                    <w:t>}</w:t>
                  </w:r>
                </w:p>
              </w:txbxContent>
            </v:textbox>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DF5949" w:rsidP="0075537D">
      <w:pPr>
        <w:pStyle w:val="000-Noi-Dung"/>
        <w:ind w:firstLine="0"/>
        <w:rPr>
          <w:lang w:val="vi-VN"/>
        </w:rPr>
      </w:pPr>
      <w:r>
        <w:rPr>
          <w:noProof/>
          <w:lang w:val="vi-VN"/>
        </w:rPr>
      </w:r>
      <w:r>
        <w:rPr>
          <w:noProof/>
          <w:lang w:val="vi-VN"/>
        </w:rPr>
        <w:pict>
          <v:shape id="_x0000_s1039" type="#_x0000_t202" style="width:438.95pt;height:75.55pt;mso-left-percent:-10001;mso-top-percent:-10001;mso-position-horizontal:absolute;mso-position-horizontal-relative:char;mso-position-vertical:absolute;mso-position-vertical-relative:line;mso-left-percent:-10001;mso-top-percent:-10001">
            <v:textbox style="mso-next-textbox:#_x0000_s1039">
              <w:txbxContent>
                <w:p w:rsidR="00DF5949" w:rsidRPr="00D30BCA" w:rsidRDefault="00DF5949" w:rsidP="00840264">
                  <w:pPr>
                    <w:pStyle w:val="code"/>
                    <w:rPr>
                      <w:noProof/>
                      <w:highlight w:val="white"/>
                    </w:rPr>
                  </w:pPr>
                  <w:r w:rsidRPr="00D30BCA">
                    <w:rPr>
                      <w:noProof/>
                      <w:highlight w:val="white"/>
                    </w:rPr>
                    <w:t>// Create PCA model</w:t>
                  </w:r>
                </w:p>
                <w:p w:rsidR="00DF5949" w:rsidRPr="00D30BCA" w:rsidRDefault="00DF5949" w:rsidP="00840264">
                  <w:pPr>
                    <w:pStyle w:val="code"/>
                    <w:rPr>
                      <w:noProof/>
                      <w:highlight w:val="white"/>
                    </w:rPr>
                  </w:pPr>
                  <w:r>
                    <w:rPr>
                      <w:noProof/>
                      <w:highlight w:val="white"/>
                    </w:rPr>
                    <w:t xml:space="preserve">PCA pca = new </w:t>
                  </w:r>
                  <w:r w:rsidRPr="00D30BCA">
                    <w:rPr>
                      <w:noProof/>
                      <w:highlight w:val="white"/>
                    </w:rPr>
                    <w:t>PCA(trainingData);</w:t>
                  </w:r>
                </w:p>
                <w:p w:rsidR="00DF5949" w:rsidRPr="00D30BCA" w:rsidRDefault="00DF5949" w:rsidP="00840264">
                  <w:pPr>
                    <w:pStyle w:val="code"/>
                    <w:rPr>
                      <w:noProof/>
                      <w:highlight w:val="white"/>
                    </w:rPr>
                  </w:pPr>
                  <w:r w:rsidRPr="00D30BCA">
                    <w:rPr>
                      <w:noProof/>
                      <w:highlight w:val="white"/>
                    </w:rPr>
                    <w:t>// Transfrom data</w:t>
                  </w:r>
                </w:p>
                <w:p w:rsidR="00DF5949" w:rsidRPr="00D30BCA" w:rsidRDefault="00DF5949" w:rsidP="00840264">
                  <w:pPr>
                    <w:pStyle w:val="code"/>
                    <w:rPr>
                      <w:noProof/>
                    </w:rPr>
                  </w:pPr>
                  <w:r w:rsidRPr="00D30BCA">
                    <w:rPr>
                      <w:noProof/>
                      <w:highlight w:val="white"/>
                    </w:rPr>
                    <w:t>double[] result = pca.Transform(data, dimensions);</w:t>
                  </w:r>
                </w:p>
              </w:txbxContent>
            </v:textbox>
            <w10:anchorlock/>
          </v:shape>
        </w:pict>
      </w:r>
    </w:p>
    <w:p w:rsidR="00002BA3" w:rsidRPr="00E13387" w:rsidRDefault="00002BA3" w:rsidP="00533161">
      <w:pPr>
        <w:pStyle w:val="Heading3"/>
        <w:rPr>
          <w:lang w:val="vi-VN"/>
        </w:rPr>
      </w:pPr>
      <w:bookmarkStart w:id="127" w:name="_Toc423001042"/>
      <w:r w:rsidRPr="00E13387">
        <w:rPr>
          <w:lang w:val="vi-VN"/>
        </w:rPr>
        <w:t>LDA</w:t>
      </w:r>
      <w:bookmarkEnd w:id="127"/>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52460E">
        <w:rPr>
          <w:noProof/>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Pr="00E13387" w:rsidRDefault="00AF1D82" w:rsidP="009241FC">
      <w:pPr>
        <w:pStyle w:val="HinhC2"/>
      </w:pPr>
      <w:bookmarkStart w:id="128" w:name="_Toc422854482"/>
      <w:r w:rsidRPr="00E13387">
        <w:t>Mô hình trích chọn đặc tính dùng LDA</w:t>
      </w:r>
      <w:bookmarkEnd w:id="128"/>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DF5949" w:rsidP="00F55952">
      <w:pPr>
        <w:pStyle w:val="000-Noi-Dung"/>
        <w:ind w:firstLine="0"/>
        <w:rPr>
          <w:noProof/>
          <w:lang w:val="vi-VN"/>
        </w:rPr>
      </w:pPr>
      <w:r>
        <w:rPr>
          <w:noProof/>
          <w:lang w:val="vi-VN"/>
        </w:rPr>
      </w:r>
      <w:r>
        <w:rPr>
          <w:noProof/>
          <w:lang w:val="vi-VN"/>
        </w:rPr>
        <w:pict>
          <v:shape id="_x0000_s1038" type="#_x0000_t202" style="width:438.85pt;height:278.65pt;mso-left-percent:-10001;mso-top-percent:-10001;mso-position-horizontal:absolute;mso-position-horizontal-relative:char;mso-position-vertical:absolute;mso-position-vertical-relative:line;mso-left-percent:-10001;mso-top-percent:-10001">
            <v:textbox style="mso-next-textbox:#_x0000_s1038" inset=",,0">
              <w:txbxContent>
                <w:p w:rsidR="00DF5949" w:rsidRPr="00492881" w:rsidRDefault="00DF5949" w:rsidP="0094513E">
                  <w:pPr>
                    <w:pStyle w:val="code"/>
                    <w:rPr>
                      <w:highlight w:val="white"/>
                    </w:rPr>
                  </w:pPr>
                  <w:r w:rsidRPr="00492881">
                    <w:rPr>
                      <w:highlight w:val="white"/>
                    </w:rPr>
                    <w:t>class LDA</w:t>
                  </w:r>
                </w:p>
                <w:p w:rsidR="00DF5949" w:rsidRPr="00492881" w:rsidRDefault="00DF5949" w:rsidP="0094513E">
                  <w:pPr>
                    <w:pStyle w:val="code"/>
                    <w:rPr>
                      <w:highlight w:val="white"/>
                    </w:rPr>
                  </w:pPr>
                  <w:r w:rsidRPr="00492881">
                    <w:rPr>
                      <w:highlight w:val="white"/>
                    </w:rPr>
                    <w:t>{</w:t>
                  </w:r>
                </w:p>
                <w:p w:rsidR="00DF5949" w:rsidRPr="00492881" w:rsidRDefault="00DF5949" w:rsidP="0094513E">
                  <w:pPr>
                    <w:pStyle w:val="code"/>
                    <w:rPr>
                      <w:highlight w:val="white"/>
                    </w:rPr>
                  </w:pPr>
                  <w:r w:rsidRPr="00492881">
                    <w:rPr>
                      <w:highlight w:val="white"/>
                    </w:rPr>
                    <w:t xml:space="preserve">    private </w:t>
                  </w:r>
                  <w:proofErr w:type="spellStart"/>
                  <w:r w:rsidRPr="00492881">
                    <w:rPr>
                      <w:highlight w:val="white"/>
                    </w:rPr>
                    <w:t>KernelDiscriminantAnalysisLDAModel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public LDA(double[,] </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int</w:t>
                  </w:r>
                  <w:proofErr w:type="spellEnd"/>
                  <w:r w:rsidRPr="00492881">
                    <w:rPr>
                      <w:highlight w:val="white"/>
                    </w:rPr>
                    <w:t xml:space="preserve">[] </w:t>
                  </w:r>
                  <w:proofErr w:type="spellStart"/>
                  <w:r w:rsidRPr="00492881">
                    <w:rPr>
                      <w:highlight w:val="white"/>
                    </w:rPr>
                    <w:t>dataLabel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 use linear kernel.</w:t>
                  </w:r>
                </w:p>
                <w:p w:rsidR="00DF5949" w:rsidRPr="00492881" w:rsidRDefault="00DF5949" w:rsidP="0094513E">
                  <w:pPr>
                    <w:pStyle w:val="code"/>
                    <w:rPr>
                      <w:highlight w:val="white"/>
                    </w:rPr>
                  </w:pPr>
                  <w:proofErr w:type="spellStart"/>
                  <w:r w:rsidRPr="00492881">
                    <w:rPr>
                      <w:highlight w:val="white"/>
                    </w:rPr>
                    <w:t>IKernel</w:t>
                  </w:r>
                  <w:proofErr w:type="spellEnd"/>
                  <w:r w:rsidRPr="00492881">
                    <w:rPr>
                      <w:highlight w:val="white"/>
                    </w:rPr>
                    <w:t xml:space="preserve"> kernel = new Linear();</w:t>
                  </w:r>
                </w:p>
                <w:p w:rsidR="00DF5949" w:rsidRPr="00492881" w:rsidRDefault="00DF5949" w:rsidP="0094513E">
                  <w:pPr>
                    <w:pStyle w:val="code"/>
                    <w:rPr>
                      <w:highlight w:val="white"/>
                    </w:rPr>
                  </w:pPr>
                  <w:r w:rsidRPr="00492881">
                    <w:rPr>
                      <w:highlight w:val="white"/>
                    </w:rPr>
                    <w:t xml:space="preserve">       // Then, we will create a KDA using this linear kernel.</w:t>
                  </w:r>
                </w:p>
                <w:p w:rsidR="00DF5949" w:rsidRPr="00492881" w:rsidRDefault="00DF5949" w:rsidP="0094513E">
                  <w:pPr>
                    <w:pStyle w:val="code"/>
                    <w:rPr>
                      <w:highlight w:val="white"/>
                    </w:rPr>
                  </w:pPr>
                  <w:proofErr w:type="spellStart"/>
                  <w:r w:rsidRPr="00492881">
                    <w:rPr>
                      <w:highlight w:val="white"/>
                    </w:rPr>
                    <w:t>LDAModel</w:t>
                  </w:r>
                  <w:proofErr w:type="spellEnd"/>
                  <w:r w:rsidRPr="00492881">
                    <w:rPr>
                      <w:highlight w:val="white"/>
                    </w:rPr>
                    <w:t xml:space="preserve"> = new </w:t>
                  </w:r>
                  <w:proofErr w:type="spellStart"/>
                  <w:r w:rsidRPr="00492881">
                    <w:rPr>
                      <w:highlight w:val="white"/>
                    </w:rPr>
                    <w:t>KernelDiscriminantAnalysis</w:t>
                  </w:r>
                  <w:proofErr w:type="spellEnd"/>
                  <w:r w:rsidRPr="00492881">
                    <w:rPr>
                      <w:highlight w:val="white"/>
                    </w:rPr>
                    <w:t>(</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dataLabel</w:t>
                  </w:r>
                  <w:proofErr w:type="spellEnd"/>
                  <w:r w:rsidRPr="00492881">
                    <w:rPr>
                      <w:highlight w:val="white"/>
                    </w:rPr>
                    <w:t>, kernel);</w:t>
                  </w:r>
                </w:p>
                <w:p w:rsidR="00DF5949" w:rsidRPr="00492881" w:rsidRDefault="00DF5949" w:rsidP="0094513E">
                  <w:pPr>
                    <w:pStyle w:val="code"/>
                    <w:rPr>
                      <w:highlight w:val="white"/>
                    </w:rPr>
                  </w:pPr>
                  <w:proofErr w:type="spellStart"/>
                  <w:r w:rsidRPr="00492881">
                    <w:rPr>
                      <w:highlight w:val="white"/>
                    </w:rPr>
                    <w:t>LDAModel.Compute</w:t>
                  </w:r>
                  <w:proofErr w:type="spellEnd"/>
                  <w:r w:rsidRPr="00492881">
                    <w:rPr>
                      <w:highlight w:val="white"/>
                    </w:rPr>
                    <w:t>(); // Compute the analysis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public double[] transform(double[] data, </w:t>
                  </w:r>
                  <w:proofErr w:type="spellStart"/>
                  <w:r w:rsidRPr="00492881">
                    <w:rPr>
                      <w:highlight w:val="white"/>
                    </w:rPr>
                    <w:t>int</w:t>
                  </w:r>
                  <w:proofErr w:type="spellEnd"/>
                  <w:r w:rsidRPr="00492881">
                    <w:rPr>
                      <w:highlight w:val="white"/>
                    </w:rPr>
                    <w:t xml:space="preserve">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return </w:t>
                  </w:r>
                  <w:proofErr w:type="spellStart"/>
                  <w:r w:rsidRPr="00492881">
                    <w:rPr>
                      <w:highlight w:val="white"/>
                    </w:rPr>
                    <w:t>LDAModel.Transform</w:t>
                  </w:r>
                  <w:proofErr w:type="spellEnd"/>
                  <w:r w:rsidRPr="00492881">
                    <w:rPr>
                      <w:highlight w:val="white"/>
                    </w:rPr>
                    <w:t>(data,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pPr>
                  <w:r w:rsidRPr="00492881">
                    <w:rPr>
                      <w:highlight w:val="white"/>
                    </w:rPr>
                    <w:t>}</w:t>
                  </w:r>
                </w:p>
              </w:txbxContent>
            </v:textbox>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DF5949" w:rsidP="000C60E8">
      <w:pPr>
        <w:pStyle w:val="000-Noi-Dung"/>
        <w:ind w:firstLine="0"/>
        <w:rPr>
          <w:noProof/>
          <w:lang w:val="vi-VN"/>
        </w:rPr>
      </w:pPr>
      <w:r>
        <w:rPr>
          <w:noProof/>
          <w:lang w:val="vi-VN"/>
        </w:rPr>
      </w:r>
      <w:r>
        <w:rPr>
          <w:noProof/>
          <w:lang w:val="vi-VN"/>
        </w:rPr>
        <w:pict>
          <v:shape id="_x0000_s1037" type="#_x0000_t202" style="width:438.95pt;height:76.45pt;mso-left-percent:-10001;mso-top-percent:-10001;mso-position-horizontal:absolute;mso-position-horizontal-relative:char;mso-position-vertical:absolute;mso-position-vertical-relative:line;mso-left-percent:-10001;mso-top-percent:-10001">
            <v:textbox style="mso-next-textbox:#_x0000_s1037">
              <w:txbxContent>
                <w:p w:rsidR="00DF5949" w:rsidRPr="00D20051" w:rsidRDefault="00DF5949" w:rsidP="00255A15">
                  <w:pPr>
                    <w:pStyle w:val="code"/>
                    <w:rPr>
                      <w:highlight w:val="white"/>
                    </w:rPr>
                  </w:pPr>
                  <w:r w:rsidRPr="00D20051">
                    <w:rPr>
                      <w:highlight w:val="white"/>
                    </w:rPr>
                    <w:t>// Create LDA model</w:t>
                  </w:r>
                </w:p>
                <w:p w:rsidR="00DF5949" w:rsidRPr="00D20051" w:rsidRDefault="00DF5949" w:rsidP="00255A15">
                  <w:pPr>
                    <w:pStyle w:val="code"/>
                    <w:rPr>
                      <w:highlight w:val="white"/>
                    </w:rPr>
                  </w:pPr>
                  <w:r w:rsidRPr="00D20051">
                    <w:rPr>
                      <w:highlight w:val="white"/>
                    </w:rPr>
                    <w:t xml:space="preserve">LDA </w:t>
                  </w:r>
                  <w:proofErr w:type="spellStart"/>
                  <w:r w:rsidRPr="00D20051">
                    <w:rPr>
                      <w:highlight w:val="white"/>
                    </w:rPr>
                    <w:t>lda</w:t>
                  </w:r>
                  <w:proofErr w:type="spellEnd"/>
                  <w:r w:rsidRPr="00D20051">
                    <w:rPr>
                      <w:highlight w:val="white"/>
                    </w:rPr>
                    <w:t xml:space="preserve"> = new LDA(</w:t>
                  </w:r>
                  <w:proofErr w:type="spellStart"/>
                  <w:r w:rsidRPr="00D20051">
                    <w:rPr>
                      <w:highlight w:val="white"/>
                    </w:rPr>
                    <w:t>trainingData</w:t>
                  </w:r>
                  <w:proofErr w:type="spellEnd"/>
                  <w:r w:rsidRPr="00D20051">
                    <w:rPr>
                      <w:highlight w:val="white"/>
                    </w:rPr>
                    <w:t xml:space="preserve">, </w:t>
                  </w:r>
                  <w:proofErr w:type="spellStart"/>
                  <w:r w:rsidRPr="00D20051">
                    <w:rPr>
                      <w:highlight w:val="white"/>
                    </w:rPr>
                    <w:t>dataLabel</w:t>
                  </w:r>
                  <w:proofErr w:type="spellEnd"/>
                  <w:r w:rsidRPr="00D20051">
                    <w:rPr>
                      <w:highlight w:val="white"/>
                    </w:rPr>
                    <w:t>);</w:t>
                  </w:r>
                </w:p>
                <w:p w:rsidR="00DF5949" w:rsidRPr="00D20051" w:rsidRDefault="00DF5949" w:rsidP="00255A15">
                  <w:pPr>
                    <w:pStyle w:val="code"/>
                    <w:rPr>
                      <w:highlight w:val="white"/>
                    </w:rPr>
                  </w:pPr>
                  <w:r w:rsidRPr="00D20051">
                    <w:rPr>
                      <w:highlight w:val="white"/>
                    </w:rPr>
                    <w:t>// Transform data</w:t>
                  </w:r>
                </w:p>
                <w:p w:rsidR="00DF5949" w:rsidRPr="00D20051" w:rsidRDefault="00DF5949" w:rsidP="00255A15">
                  <w:pPr>
                    <w:pStyle w:val="code"/>
                  </w:pPr>
                  <w:r w:rsidRPr="00D20051">
                    <w:rPr>
                      <w:highlight w:val="white"/>
                    </w:rPr>
                    <w:t xml:space="preserve">double[] result = </w:t>
                  </w:r>
                  <w:proofErr w:type="spellStart"/>
                  <w:r w:rsidRPr="00D20051">
                    <w:rPr>
                      <w:highlight w:val="white"/>
                    </w:rPr>
                    <w:t>lda.transform</w:t>
                  </w:r>
                  <w:proofErr w:type="spellEnd"/>
                  <w:r w:rsidRPr="00D20051">
                    <w:rPr>
                      <w:highlight w:val="white"/>
                    </w:rPr>
                    <w:t>(data, dimensions);</w:t>
                  </w:r>
                </w:p>
              </w:txbxContent>
            </v:textbox>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712588">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F519F" w:rsidP="00CC0AB8">
      <w:pPr>
        <w:pStyle w:val="Heading2"/>
      </w:pPr>
      <w:bookmarkStart w:id="129" w:name="_Toc423001043"/>
      <w:r>
        <w:t>H</w:t>
      </w:r>
      <w:r>
        <w:rPr>
          <w:lang w:val="en-US"/>
        </w:rPr>
        <w:t>Ọ</w:t>
      </w:r>
      <w:r w:rsidRPr="00E13387">
        <w:t>C MÁY</w:t>
      </w:r>
      <w:bookmarkEnd w:id="129"/>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780B5C">
        <w:rPr>
          <w:noProof/>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lastRenderedPageBreak/>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E13387" w:rsidRDefault="0096234C" w:rsidP="009241FC">
      <w:pPr>
        <w:pStyle w:val="HinhC2"/>
      </w:pPr>
      <w:bookmarkStart w:id="130" w:name="_Toc420737885"/>
      <w:bookmarkStart w:id="131" w:name="_Toc421372518"/>
      <w:bookmarkStart w:id="132" w:name="_Toc422854483"/>
      <w:r w:rsidRPr="00E13387">
        <w:t>Không thể phân chia dữ liệu bằng một siêu phẳng tuyến tính</w:t>
      </w:r>
      <w:bookmarkEnd w:id="130"/>
      <w:bookmarkEnd w:id="131"/>
      <w:bookmarkEnd w:id="132"/>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Pr="00E13387" w:rsidRDefault="00074244" w:rsidP="009241FC">
      <w:pPr>
        <w:pStyle w:val="HinhC2"/>
      </w:pPr>
      <w:bookmarkStart w:id="133" w:name="_Toc422854484"/>
      <w:r w:rsidRPr="00E13387">
        <w:t>Mô hình học máy</w:t>
      </w:r>
      <w:bookmarkEnd w:id="133"/>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DF5949" w:rsidP="00FD280A">
      <w:pPr>
        <w:pStyle w:val="000-Noi-Dung"/>
        <w:ind w:firstLine="0"/>
        <w:rPr>
          <w:noProof/>
          <w:lang w:val="vi-VN"/>
        </w:rPr>
      </w:pPr>
      <w:r>
        <w:rPr>
          <w:noProof/>
          <w:lang w:val="vi-VN"/>
        </w:rPr>
      </w:r>
      <w:r>
        <w:rPr>
          <w:noProof/>
          <w:lang w:val="vi-VN"/>
        </w:rPr>
        <w:pict>
          <v:shape id="_x0000_s1036" type="#_x0000_t202" style="width:438.95pt;height:210.25pt;mso-left-percent:-10001;mso-top-percent:-10001;mso-position-horizontal:absolute;mso-position-horizontal-relative:char;mso-position-vertical:absolute;mso-position-vertical-relative:line;mso-left-percent:-10001;mso-top-percent:-10001">
            <v:textbox style="mso-next-textbox:#_x0000_s1036" inset=",,0">
              <w:txbxContent>
                <w:p w:rsidR="00DF5949" w:rsidRPr="00D23B55" w:rsidRDefault="00DF5949" w:rsidP="00C0015F">
                  <w:pPr>
                    <w:pStyle w:val="code"/>
                    <w:rPr>
                      <w:highlight w:val="white"/>
                    </w:rPr>
                  </w:pPr>
                  <w:r w:rsidRPr="00D23B55">
                    <w:rPr>
                      <w:highlight w:val="white"/>
                    </w:rPr>
                    <w:t>// Create a new Linear kernel</w:t>
                  </w:r>
                </w:p>
                <w:p w:rsidR="00DF5949" w:rsidRPr="00D23B55" w:rsidRDefault="00DF5949" w:rsidP="00C0015F">
                  <w:pPr>
                    <w:pStyle w:val="code"/>
                    <w:rPr>
                      <w:highlight w:val="white"/>
                    </w:rPr>
                  </w:pPr>
                  <w:proofErr w:type="spellStart"/>
                  <w:r w:rsidRPr="00D23B55">
                    <w:rPr>
                      <w:highlight w:val="white"/>
                    </w:rPr>
                    <w:t>IKernel</w:t>
                  </w:r>
                  <w:proofErr w:type="spellEnd"/>
                  <w:r w:rsidRPr="00D23B55">
                    <w:rPr>
                      <w:highlight w:val="white"/>
                    </w:rPr>
                    <w:t xml:space="preserve"> kernel = new Linear();</w:t>
                  </w:r>
                </w:p>
                <w:p w:rsidR="00DF5949" w:rsidRPr="00D23B55" w:rsidRDefault="00DF5949" w:rsidP="00C0015F">
                  <w:pPr>
                    <w:pStyle w:val="code"/>
                    <w:rPr>
                      <w:highlight w:val="white"/>
                    </w:rPr>
                  </w:pPr>
                  <w:r w:rsidRPr="00D23B55">
                    <w:rPr>
                      <w:highlight w:val="white"/>
                    </w:rPr>
                    <w:t>// Create a new Multi-class Support Vector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machine = new </w:t>
                  </w:r>
                  <w:proofErr w:type="spellStart"/>
                  <w:r w:rsidRPr="00D23B55">
                    <w:rPr>
                      <w:highlight w:val="white"/>
                    </w:rPr>
                    <w:t>MulticlassSupportVectorMachine</w:t>
                  </w:r>
                  <w:proofErr w:type="spellEnd"/>
                  <w:r>
                    <w:rPr>
                      <w:highlight w:val="white"/>
                    </w:rPr>
                    <w:t xml:space="preserve">(dimensions, kernel, </w:t>
                  </w:r>
                  <w:proofErr w:type="spellStart"/>
                  <w:r>
                    <w:rPr>
                      <w:highlight w:val="white"/>
                    </w:rPr>
                    <w:t>num</w:t>
                  </w:r>
                  <w:r w:rsidRPr="00D23B55">
                    <w:rPr>
                      <w:highlight w:val="white"/>
                    </w:rPr>
                    <w:t>Classes</w:t>
                  </w:r>
                  <w:proofErr w:type="spellEnd"/>
                  <w:r w:rsidRPr="00D23B55">
                    <w:rPr>
                      <w:highlight w:val="white"/>
                    </w:rPr>
                    <w:t>);</w:t>
                  </w:r>
                </w:p>
                <w:p w:rsidR="00DF5949" w:rsidRPr="00D23B55" w:rsidRDefault="00DF5949" w:rsidP="00C0015F">
                  <w:pPr>
                    <w:pStyle w:val="code"/>
                    <w:rPr>
                      <w:highlight w:val="white"/>
                    </w:rPr>
                  </w:pPr>
                  <w:r w:rsidRPr="00D23B55">
                    <w:rPr>
                      <w:highlight w:val="white"/>
                    </w:rPr>
                    <w:t>// Create the Multi-class learning algorithm for the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teacher = new </w:t>
                  </w:r>
                  <w:proofErr w:type="spellStart"/>
                  <w:r w:rsidRPr="00D23B55">
                    <w:rPr>
                      <w:highlight w:val="white"/>
                    </w:rPr>
                    <w:t>MulticlassSupportVectorLearning</w:t>
                  </w:r>
                  <w:proofErr w:type="spellEnd"/>
                  <w:r w:rsidRPr="00D23B55">
                    <w:rPr>
                      <w:highlight w:val="white"/>
                    </w:rPr>
                    <w:t xml:space="preserve">(machine, </w:t>
                  </w:r>
                  <w:proofErr w:type="spellStart"/>
                  <w:r w:rsidRPr="00D23B55">
                    <w:rPr>
                      <w:highlight w:val="white"/>
                    </w:rPr>
                    <w:t>trainingData</w:t>
                  </w:r>
                  <w:proofErr w:type="spellEnd"/>
                  <w:r w:rsidRPr="00D23B55">
                    <w:rPr>
                      <w:highlight w:val="white"/>
                    </w:rPr>
                    <w:t xml:space="preserve">, </w:t>
                  </w:r>
                  <w:r>
                    <w:rPr>
                      <w:highlight w:val="white"/>
                    </w:rPr>
                    <w:t>l</w:t>
                  </w:r>
                  <w:r w:rsidRPr="00D23B55">
                    <w:rPr>
                      <w:highlight w:val="white"/>
                    </w:rPr>
                    <w:t>abel</w:t>
                  </w:r>
                  <w:r>
                    <w:rPr>
                      <w:highlight w:val="white"/>
                    </w:rPr>
                    <w:t>s</w:t>
                  </w:r>
                  <w:r w:rsidRPr="00D23B55">
                    <w:rPr>
                      <w:highlight w:val="white"/>
                    </w:rPr>
                    <w:t>);</w:t>
                  </w:r>
                </w:p>
                <w:p w:rsidR="00DF5949" w:rsidRPr="00D23B55" w:rsidRDefault="00DF5949" w:rsidP="00C0015F">
                  <w:pPr>
                    <w:pStyle w:val="code"/>
                    <w:rPr>
                      <w:highlight w:val="white"/>
                    </w:rPr>
                  </w:pPr>
                  <w:r w:rsidRPr="00D23B55">
                    <w:rPr>
                      <w:highlight w:val="white"/>
                    </w:rPr>
                    <w:t>// Configure the learning algorithm to use SMO to train the</w:t>
                  </w:r>
                </w:p>
                <w:p w:rsidR="00DF5949" w:rsidRPr="00D23B55" w:rsidRDefault="00DF5949" w:rsidP="00C0015F">
                  <w:pPr>
                    <w:pStyle w:val="code"/>
                    <w:rPr>
                      <w:highlight w:val="white"/>
                    </w:rPr>
                  </w:pPr>
                  <w:r w:rsidRPr="00D23B55">
                    <w:rPr>
                      <w:highlight w:val="white"/>
                    </w:rPr>
                    <w:t xml:space="preserve">//  underlying SVMs in each of the binary class </w:t>
                  </w:r>
                  <w:proofErr w:type="spellStart"/>
                  <w:r w:rsidRPr="00D23B55">
                    <w:rPr>
                      <w:highlight w:val="white"/>
                    </w:rPr>
                    <w:t>subproblems</w:t>
                  </w:r>
                  <w:proofErr w:type="spellEnd"/>
                  <w:r w:rsidRPr="00D23B55">
                    <w:rPr>
                      <w:highlight w:val="white"/>
                    </w:rPr>
                    <w:t>.</w:t>
                  </w:r>
                </w:p>
                <w:p w:rsidR="00DF5949" w:rsidRPr="00D23B55" w:rsidRDefault="00DF5949" w:rsidP="00C0015F">
                  <w:pPr>
                    <w:pStyle w:val="code"/>
                    <w:rPr>
                      <w:highlight w:val="white"/>
                    </w:rPr>
                  </w:pPr>
                  <w:proofErr w:type="spellStart"/>
                  <w:r w:rsidRPr="00D23B55">
                    <w:rPr>
                      <w:highlight w:val="white"/>
                    </w:rPr>
                    <w:t>teacher.Algorithm</w:t>
                  </w:r>
                  <w:proofErr w:type="spellEnd"/>
                  <w:r w:rsidRPr="00D23B55">
                    <w:rPr>
                      <w:highlight w:val="white"/>
                    </w:rPr>
                    <w:t xml:space="preserve"> = (</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 xml:space="preserve">, </w:t>
                  </w:r>
                  <w:proofErr w:type="spellStart"/>
                  <w:r w:rsidRPr="00D23B55">
                    <w:rPr>
                      <w:highlight w:val="white"/>
                    </w:rPr>
                    <w:t>i</w:t>
                  </w:r>
                  <w:proofErr w:type="spellEnd"/>
                  <w:r w:rsidRPr="00D23B55">
                    <w:rPr>
                      <w:highlight w:val="white"/>
                    </w:rPr>
                    <w:t>, j) =&gt;</w:t>
                  </w:r>
                </w:p>
                <w:p w:rsidR="00DF5949" w:rsidRPr="00D23B55" w:rsidRDefault="00DF5949" w:rsidP="00C0015F">
                  <w:pPr>
                    <w:pStyle w:val="code"/>
                    <w:rPr>
                      <w:highlight w:val="white"/>
                    </w:rPr>
                  </w:pPr>
                  <w:r w:rsidRPr="00D23B55">
                    <w:rPr>
                      <w:highlight w:val="white"/>
                    </w:rPr>
                    <w:t xml:space="preserve">    new </w:t>
                  </w:r>
                  <w:proofErr w:type="spellStart"/>
                  <w:r w:rsidRPr="00D23B55">
                    <w:rPr>
                      <w:highlight w:val="white"/>
                    </w:rPr>
                    <w:t>SequentialMinimalOptimization</w:t>
                  </w:r>
                  <w:proofErr w:type="spellEnd"/>
                  <w:r w:rsidRPr="00D23B55">
                    <w:rPr>
                      <w:highlight w:val="white"/>
                    </w:rPr>
                    <w:t>(</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w:t>
                  </w:r>
                </w:p>
                <w:p w:rsidR="00DF5949" w:rsidRPr="00D23B55" w:rsidRDefault="00DF5949" w:rsidP="00C0015F">
                  <w:pPr>
                    <w:pStyle w:val="code"/>
                    <w:rPr>
                      <w:highlight w:val="white"/>
                    </w:rPr>
                  </w:pPr>
                  <w:r w:rsidRPr="00D23B55">
                    <w:rPr>
                      <w:highlight w:val="white"/>
                    </w:rPr>
                    <w:t>// Run the learning algorithm</w:t>
                  </w:r>
                </w:p>
                <w:p w:rsidR="00DF5949" w:rsidRPr="00D23B55" w:rsidRDefault="00DF5949" w:rsidP="00C0015F">
                  <w:pPr>
                    <w:pStyle w:val="code"/>
                  </w:pPr>
                  <w:proofErr w:type="spellStart"/>
                  <w:r w:rsidRPr="00D23B55">
                    <w:rPr>
                      <w:highlight w:val="white"/>
                    </w:rPr>
                    <w:t>teacher.Run</w:t>
                  </w:r>
                  <w:proofErr w:type="spellEnd"/>
                  <w:r w:rsidRPr="00D23B55">
                    <w:rPr>
                      <w:highlight w:val="white"/>
                    </w:rPr>
                    <w:t>();</w:t>
                  </w:r>
                </w:p>
              </w:txbxContent>
            </v:textbox>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8E1A2D">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52460E">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7624D0">
        <w:rPr>
          <w:rFonts w:ascii="Consolas" w:hAnsi="Consolas" w:cs="Consolas"/>
          <w:sz w:val="19"/>
          <w:szCs w:val="19"/>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843280" w:rsidP="00CC0AB8">
      <w:pPr>
        <w:pStyle w:val="Heading2"/>
      </w:pPr>
      <w:bookmarkStart w:id="134" w:name="_Toc423001044"/>
      <w:r>
        <w:t>MÔ HÌNH NH</w:t>
      </w:r>
      <w:r>
        <w:rPr>
          <w:lang w:val="en-US"/>
        </w:rPr>
        <w:t>Ậ</w:t>
      </w:r>
      <w:r>
        <w:t>N D</w:t>
      </w:r>
      <w:r>
        <w:rPr>
          <w:lang w:val="en-US"/>
        </w:rPr>
        <w:t>Ạ</w:t>
      </w:r>
      <w:r w:rsidRPr="00E13387">
        <w:t>NG</w:t>
      </w:r>
      <w:bookmarkEnd w:id="134"/>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a:stretch>
                      <a:fillRect/>
                    </a:stretch>
                  </pic:blipFill>
                  <pic:spPr>
                    <a:xfrm>
                      <a:off x="0" y="0"/>
                      <a:ext cx="2061298" cy="2944711"/>
                    </a:xfrm>
                    <a:prstGeom prst="rect">
                      <a:avLst/>
                    </a:prstGeom>
                  </pic:spPr>
                </pic:pic>
              </a:graphicData>
            </a:graphic>
          </wp:inline>
        </w:drawing>
      </w:r>
    </w:p>
    <w:p w:rsidR="0054357C" w:rsidRPr="00E13387" w:rsidRDefault="0054357C" w:rsidP="009241FC">
      <w:pPr>
        <w:pStyle w:val="HinhC2"/>
      </w:pPr>
      <w:bookmarkStart w:id="135" w:name="_Toc422854485"/>
      <w:r w:rsidRPr="00E13387">
        <w:t>Mô tả mô hình nhận dạng</w:t>
      </w:r>
      <w:bookmarkEnd w:id="135"/>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DF5949">
        <w:rPr>
          <w:noProof/>
        </w:rPr>
        <w:t xml:space="preserve"> </w:t>
      </w:r>
      <w:r w:rsidR="00612437" w:rsidRPr="00E13387">
        <w:rPr>
          <w:i/>
          <w:noProof/>
          <w:lang w:val="vi-VN"/>
        </w:rPr>
        <w:t>phương pháp trọng số</w:t>
      </w:r>
      <w:r w:rsidR="00612437" w:rsidRPr="00E13387">
        <w:rPr>
          <w:noProof/>
          <w:lang w:val="vi-VN"/>
        </w:rPr>
        <w:t>.</w:t>
      </w:r>
      <w:r w:rsidR="00831DFE">
        <w:rPr>
          <w:noProof/>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816872" w:rsidP="00CC0AB8">
      <w:pPr>
        <w:pStyle w:val="Heading2"/>
      </w:pPr>
      <w:bookmarkStart w:id="136" w:name="_Toc423001045"/>
      <w:r>
        <w:t>PHƯƠNG PHÁP TR</w:t>
      </w:r>
      <w:r>
        <w:rPr>
          <w:lang w:val="en-US"/>
        </w:rPr>
        <w:t>Ọ</w:t>
      </w:r>
      <w:r w:rsidRPr="00E13387">
        <w:t>NG S</w:t>
      </w:r>
      <w:r>
        <w:rPr>
          <w:lang w:val="en-US"/>
        </w:rPr>
        <w:t>Ố</w:t>
      </w:r>
      <w:bookmarkEnd w:id="136"/>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Trong trường hợp khác, nếu có hai hay nhiều phương pháp cho ra cùng một hành động thì xác suất để chọn hành động đó làm kết quả cuối cùng bằng tổng các trọng số.</w:t>
      </w:r>
      <w:r w:rsidR="005064D0">
        <w:rPr>
          <w:noProof/>
        </w:rPr>
        <w:t xml:space="preserve"> </w:t>
      </w:r>
      <w:r w:rsidR="00E4424C" w:rsidRPr="00E13387">
        <w:rPr>
          <w:noProof/>
          <w:lang w:val="vi-VN"/>
        </w:rPr>
        <w:t xml:space="preserve">Phương pháp </w:t>
      </w:r>
      <w:r w:rsidR="00E4424C" w:rsidRPr="00E13387">
        <w:rPr>
          <w:noProof/>
          <w:lang w:val="vi-VN"/>
        </w:rPr>
        <w:lastRenderedPageBreak/>
        <w:t xml:space="preserve">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Default="008867A4" w:rsidP="00E82C06">
      <w:pPr>
        <w:pStyle w:val="000-Noi-Dung"/>
        <w:rPr>
          <w:noProof/>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905981">
        <w:rPr>
          <w:noProof/>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F5949">
        <w:rPr>
          <w:noProof/>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 xml:space="preserve"> ∈ {1..m}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6636CC" w:rsidRPr="006636CC" w:rsidRDefault="00DF5949" w:rsidP="006636CC">
      <w:pPr>
        <w:pStyle w:val="000-Noi-Dung"/>
        <w:ind w:firstLine="0"/>
        <w:rPr>
          <w:noProof/>
        </w:rPr>
      </w:pP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 xml:space="preserve">= </m:t>
          </m:r>
          <m:nary>
            <m:naryPr>
              <m:chr m:val="∑"/>
              <m:limLoc m:val="undOvr"/>
              <m:supHide m:val="1"/>
              <m:ctrlPr>
                <w:rPr>
                  <w:rFonts w:ascii="Cambria Math" w:hAnsi="Cambria Math"/>
                  <w:i/>
                  <w:noProof/>
                </w:rPr>
              </m:ctrlPr>
            </m:naryPr>
            <m:sub>
              <m:r>
                <w:rPr>
                  <w:rFonts w:ascii="Cambria Math" w:hAnsi="Cambria Math"/>
                  <w:noProof/>
                </w:rPr>
                <m:t>i|j=</m:t>
              </m:r>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sub>
            <m:sup/>
            <m:e>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e>
          </m:nary>
        </m:oMath>
      </m:oMathPara>
    </w:p>
    <w:p w:rsidR="006D5CFE" w:rsidRPr="00E13387" w:rsidRDefault="00AE62CE" w:rsidP="00E82C06">
      <w:pPr>
        <w:pStyle w:val="000-Noi-Dung"/>
        <w:rPr>
          <w:noProof/>
          <w:lang w:val="vi-VN"/>
        </w:rPr>
      </w:pPr>
      <w:r w:rsidRPr="00E13387">
        <w:rPr>
          <w:noProof/>
          <w:lang w:val="vi-VN"/>
        </w:rPr>
        <w:t xml:space="preserve">Nhãn </w:t>
      </w:r>
      <m:oMath>
        <m:acc>
          <m:accPr>
            <m:ctrlPr>
              <w:rPr>
                <w:rFonts w:ascii="Cambria Math" w:hAnsi="Cambria Math"/>
                <w:i/>
                <w:noProof/>
                <w:lang w:val="vi-VN"/>
              </w:rPr>
            </m:ctrlPr>
          </m:accPr>
          <m:e>
            <m:r>
              <w:rPr>
                <w:rFonts w:ascii="Cambria Math" w:hAnsi="Cambria Math"/>
                <w:noProof/>
                <w:lang w:val="vi-VN"/>
              </w:rPr>
              <m:t>f</m:t>
            </m:r>
          </m:e>
        </m:acc>
      </m:oMath>
      <w:r w:rsidR="004876C0">
        <w:rPr>
          <w:noProof/>
        </w:rPr>
        <w:t xml:space="preserve"> </w:t>
      </w:r>
      <w:r w:rsidRPr="00E13387">
        <w:rPr>
          <w:noProof/>
          <w:lang w:val="vi-VN"/>
        </w:rPr>
        <w:t>cần tìm được xác định như sau:</w:t>
      </w:r>
    </w:p>
    <w:p w:rsidR="005B4D94" w:rsidRPr="006C6D52" w:rsidRDefault="00DF5949" w:rsidP="006C6D52">
      <w:pPr>
        <w:pStyle w:val="000-Noi-Dung"/>
        <w:ind w:firstLine="0"/>
        <w:rPr>
          <w:noProof/>
        </w:rPr>
      </w:pPr>
      <m:oMathPara>
        <m:oMath>
          <m:acc>
            <m:accPr>
              <m:ctrlPr>
                <w:rPr>
                  <w:rFonts w:ascii="Cambria Math" w:hAnsi="Cambria Math"/>
                  <w:i/>
                  <w:noProof/>
                  <w:lang w:val="vi-VN"/>
                </w:rPr>
              </m:ctrlPr>
            </m:accPr>
            <m:e>
              <m:r>
                <w:rPr>
                  <w:rFonts w:ascii="Cambria Math" w:hAnsi="Cambria Math"/>
                  <w:noProof/>
                  <w:lang w:val="vi-VN"/>
                </w:rPr>
                <m:t>f</m:t>
              </m:r>
            </m:e>
          </m:acc>
          <m:r>
            <w:rPr>
              <w:rFonts w:ascii="Cambria Math" w:hAnsi="Cambria Math"/>
              <w:noProof/>
            </w:rPr>
            <m:t xml:space="preserve">= </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noProof/>
                    </w:rPr>
                    <m:t>argMax</m:t>
                  </m:r>
                </m:e>
                <m:lim>
                  <m:r>
                    <w:rPr>
                      <w:rFonts w:ascii="Cambria Math" w:hAnsi="Cambria Math"/>
                      <w:noProof/>
                    </w:rPr>
                    <m:t>j</m:t>
                  </m:r>
                </m:lim>
              </m:limLow>
            </m:fName>
            <m:e>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m:t>
              </m:r>
            </m:e>
          </m:func>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a:stretch>
                      <a:fillRect/>
                    </a:stretch>
                  </pic:blipFill>
                  <pic:spPr>
                    <a:xfrm>
                      <a:off x="0" y="0"/>
                      <a:ext cx="5580380" cy="1537335"/>
                    </a:xfrm>
                    <a:prstGeom prst="rect">
                      <a:avLst/>
                    </a:prstGeom>
                  </pic:spPr>
                </pic:pic>
              </a:graphicData>
            </a:graphic>
          </wp:inline>
        </w:drawing>
      </w:r>
    </w:p>
    <w:p w:rsidR="0064462A" w:rsidRPr="00E13387" w:rsidRDefault="005F1E37" w:rsidP="009241FC">
      <w:pPr>
        <w:pStyle w:val="HinhC2"/>
      </w:pPr>
      <w:bookmarkStart w:id="137" w:name="_Toc422854486"/>
      <w:r w:rsidRPr="00E13387">
        <w:t>Mô tả phương pháp trọng số</w:t>
      </w:r>
      <w:bookmarkEnd w:id="137"/>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DF5949" w:rsidP="00CE71AF">
      <w:pPr>
        <w:pStyle w:val="000-Noi-Dung"/>
        <w:ind w:firstLine="0"/>
        <w:rPr>
          <w:lang w:val="vi-VN"/>
        </w:rPr>
      </w:pPr>
      <w:r>
        <w:rPr>
          <w:noProof/>
          <w:lang w:val="vi-VN"/>
        </w:rPr>
      </w:r>
      <w:r>
        <w:rPr>
          <w:noProof/>
          <w:lang w:val="vi-VN"/>
        </w:rPr>
        <w:pict>
          <v:shape id="_x0000_s1035" type="#_x0000_t202" style="width:438.95pt;height:262.15pt;mso-left-percent:-10001;mso-top-percent:-10001;mso-position-horizontal:absolute;mso-position-horizontal-relative:char;mso-position-vertical:absolute;mso-position-vertical-relative:line;mso-left-percent:-10001;mso-top-percent:-10001">
            <v:textbox style="mso-next-textbox:#_x0000_s1035">
              <w:txbxContent>
                <w:p w:rsidR="00DF5949" w:rsidRPr="005B485A" w:rsidRDefault="00DF5949" w:rsidP="005B485A">
                  <w:pPr>
                    <w:pStyle w:val="code"/>
                    <w:rPr>
                      <w:highlight w:val="white"/>
                    </w:rPr>
                  </w:pPr>
                  <w:r w:rsidRPr="005B485A">
                    <w:rPr>
                      <w:highlight w:val="white"/>
                    </w:rPr>
                    <w:t xml:space="preserve">private </w:t>
                  </w:r>
                  <w:proofErr w:type="spellStart"/>
                  <w:r w:rsidRPr="005B485A">
                    <w:rPr>
                      <w:highlight w:val="white"/>
                    </w:rPr>
                    <w:t>intdoCombine</w:t>
                  </w:r>
                  <w:proofErr w:type="spellEnd"/>
                  <w:r w:rsidRPr="005B485A">
                    <w:rPr>
                      <w:highlight w:val="white"/>
                    </w:rPr>
                    <w:t>(</w:t>
                  </w:r>
                  <w:proofErr w:type="spellStart"/>
                  <w:r w:rsidRPr="005B485A">
                    <w:rPr>
                      <w:highlight w:val="white"/>
                    </w:rPr>
                    <w:t>int</w:t>
                  </w:r>
                  <w:proofErr w:type="spellEnd"/>
                  <w:r w:rsidRPr="005B485A">
                    <w:rPr>
                      <w:highlight w:val="white"/>
                    </w:rPr>
                    <w:t>[] f, double[] w)</w:t>
                  </w:r>
                </w:p>
                <w:p w:rsidR="00DF5949" w:rsidRPr="005B485A" w:rsidRDefault="00DF5949" w:rsidP="005B485A">
                  <w:pPr>
                    <w:pStyle w:val="code"/>
                    <w:rPr>
                      <w:highlight w:val="white"/>
                    </w:rPr>
                  </w:pPr>
                  <w:r w:rsidRPr="005B485A">
                    <w:rPr>
                      <w:highlight w:val="white"/>
                    </w:rPr>
                    <w:t>{</w:t>
                  </w:r>
                </w:p>
                <w:p w:rsidR="00DF5949" w:rsidRPr="005B485A" w:rsidRDefault="00DF5949" w:rsidP="005B485A">
                  <w:pPr>
                    <w:pStyle w:val="code"/>
                    <w:rPr>
                      <w:highlight w:val="white"/>
                    </w:rPr>
                  </w:pPr>
                  <w:r w:rsidRPr="005B485A">
                    <w:rPr>
                      <w:highlight w:val="white"/>
                    </w:rPr>
                    <w:t xml:space="preserve">    double[] p = new double[</w:t>
                  </w:r>
                  <w:proofErr w:type="spellStart"/>
                  <w:r w:rsidRPr="005B485A">
                    <w:rPr>
                      <w:highlight w:val="white"/>
                    </w:rPr>
                    <w:t>numClasses</w:t>
                  </w:r>
                  <w:proofErr w:type="spellEnd"/>
                  <w:r w:rsidRPr="005B485A">
                    <w:rPr>
                      <w:highlight w:val="white"/>
                    </w:rPr>
                    <w:t>];</w:t>
                  </w:r>
                </w:p>
                <w:p w:rsidR="00DF5949" w:rsidRPr="005B485A" w:rsidRDefault="00DF5949" w:rsidP="005B485A">
                  <w:pPr>
                    <w:pStyle w:val="code"/>
                    <w:rPr>
                      <w:highlight w:val="white"/>
                    </w:rPr>
                  </w:pPr>
                  <w:proofErr w:type="spellStart"/>
                  <w:r w:rsidRPr="005B485A">
                    <w:rPr>
                      <w:highlight w:val="white"/>
                    </w:rPr>
                    <w:t>int</w:t>
                  </w:r>
                  <w:proofErr w:type="spellEnd"/>
                  <w:r w:rsidRPr="005B485A">
                    <w:rPr>
                      <w:highlight w:val="white"/>
                    </w:rPr>
                    <w:t xml:space="preserve"> size = </w:t>
                  </w:r>
                  <w:proofErr w:type="spellStart"/>
                  <w:r w:rsidRPr="005B485A">
                    <w:rPr>
                      <w:highlight w:val="white"/>
                    </w:rPr>
                    <w:t>f.Length</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 xml:space="preserve">&lt; size;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p[f[</w:t>
                  </w:r>
                  <w:proofErr w:type="spellStart"/>
                  <w:r w:rsidRPr="005B485A">
                    <w:rPr>
                      <w:highlight w:val="white"/>
                    </w:rPr>
                    <w:t>i</w:t>
                  </w:r>
                  <w:proofErr w:type="spellEnd"/>
                  <w:r w:rsidRPr="005B485A">
                    <w:rPr>
                      <w:highlight w:val="white"/>
                    </w:rPr>
                    <w:t>]] += w[</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double </w:t>
                  </w:r>
                  <w:proofErr w:type="spellStart"/>
                  <w:r w:rsidRPr="005B485A">
                    <w:rPr>
                      <w:highlight w:val="white"/>
                    </w:rPr>
                    <w:t>maxp</w:t>
                  </w:r>
                  <w:proofErr w:type="spellEnd"/>
                  <w:r w:rsidRPr="005B485A">
                    <w:rPr>
                      <w:highlight w:val="white"/>
                    </w:rPr>
                    <w:t xml:space="preserve"> = </w:t>
                  </w:r>
                  <w:proofErr w:type="spellStart"/>
                  <w:r w:rsidRPr="005B485A">
                    <w:rPr>
                      <w:highlight w:val="white"/>
                    </w:rPr>
                    <w:t>p.Max</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&lt;</w:t>
                  </w:r>
                  <w:proofErr w:type="spellStart"/>
                  <w:r w:rsidRPr="005B485A">
                    <w:rPr>
                      <w:highlight w:val="white"/>
                    </w:rPr>
                    <w:t>numberClasses</w:t>
                  </w:r>
                  <w:proofErr w:type="spellEnd"/>
                  <w:r w:rsidRPr="005B485A">
                    <w:rPr>
                      <w:highlight w:val="white"/>
                    </w:rPr>
                    <w:t xml:space="preserv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if (p[</w:t>
                  </w:r>
                  <w:proofErr w:type="spellStart"/>
                  <w:r w:rsidRPr="005B485A">
                    <w:rPr>
                      <w:highlight w:val="white"/>
                    </w:rPr>
                    <w:t>i</w:t>
                  </w:r>
                  <w:proofErr w:type="spellEnd"/>
                  <w:r w:rsidRPr="005B485A">
                    <w:rPr>
                      <w:highlight w:val="white"/>
                    </w:rPr>
                    <w:t xml:space="preserve">] == </w:t>
                  </w:r>
                  <w:proofErr w:type="spellStart"/>
                  <w:r w:rsidRPr="005B485A">
                    <w:rPr>
                      <w:highlight w:val="white"/>
                    </w:rPr>
                    <w:t>maxp</w:t>
                  </w:r>
                  <w:proofErr w:type="spellEnd"/>
                  <w:r w:rsidRPr="005B485A">
                    <w:rPr>
                      <w:highlight w:val="white"/>
                    </w:rPr>
                    <w:t xml:space="preserve">) return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return -1;</w:t>
                  </w:r>
                </w:p>
                <w:p w:rsidR="00DF5949" w:rsidRPr="005B485A" w:rsidRDefault="00DF5949" w:rsidP="005B485A">
                  <w:pPr>
                    <w:pStyle w:val="code"/>
                  </w:pPr>
                  <w:r w:rsidRPr="005B485A">
                    <w:rPr>
                      <w:highlight w:val="white"/>
                    </w:rPr>
                    <w:t>}</w:t>
                  </w:r>
                </w:p>
              </w:txbxContent>
            </v:textbox>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2E12EE">
          <w:pgSz w:w="11907" w:h="16840" w:code="9"/>
          <w:pgMar w:top="1985" w:right="1134" w:bottom="1701"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B05006" w:rsidP="00F06391">
      <w:pPr>
        <w:pStyle w:val="CHUONG"/>
      </w:pPr>
    </w:p>
    <w:p w:rsidR="00B05006" w:rsidRPr="00E13387" w:rsidRDefault="0087582C" w:rsidP="00215EAA">
      <w:pPr>
        <w:pStyle w:val="Heading1"/>
      </w:pPr>
      <w:bookmarkStart w:id="138" w:name="_Toc423001046"/>
      <w:r w:rsidRPr="00E13387">
        <w:t>THỰC NGHIỆM</w:t>
      </w:r>
      <w:r w:rsidR="00CE0E5C" w:rsidRPr="00E13387">
        <w:t xml:space="preserve"> VÀ ĐÁNH GIÁ KẾT QUẢ</w:t>
      </w:r>
      <w:bookmarkEnd w:id="138"/>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 xml:space="preserve">gán nhãncho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C22505" w:rsidP="00CC0AB8">
      <w:pPr>
        <w:pStyle w:val="Heading2"/>
      </w:pPr>
      <w:bookmarkStart w:id="139" w:name="_Toc423001047"/>
      <w:r>
        <w:t>MÔI TRƯ</w:t>
      </w:r>
      <w:r>
        <w:rPr>
          <w:lang w:val="en-US"/>
        </w:rPr>
        <w:t>Ờ</w:t>
      </w:r>
      <w:r>
        <w:t>NG TH</w:t>
      </w:r>
      <w:r>
        <w:rPr>
          <w:lang w:val="en-US"/>
        </w:rPr>
        <w:t>Ự</w:t>
      </w:r>
      <w:r>
        <w:t>C NGHI</w:t>
      </w:r>
      <w:r>
        <w:rPr>
          <w:lang w:val="en-US"/>
        </w:rPr>
        <w:t>Ệ</w:t>
      </w:r>
      <w:r w:rsidRPr="00E13387">
        <w:t>M</w:t>
      </w:r>
      <w:bookmarkEnd w:id="139"/>
    </w:p>
    <w:p w:rsidR="00B05006" w:rsidRPr="00E13387" w:rsidRDefault="00CB6C5F" w:rsidP="00533161">
      <w:pPr>
        <w:pStyle w:val="Heading3"/>
        <w:rPr>
          <w:lang w:val="vi-VN"/>
        </w:rPr>
      </w:pPr>
      <w:bookmarkStart w:id="140" w:name="_Toc423001048"/>
      <w:r w:rsidRPr="00E13387">
        <w:rPr>
          <w:lang w:val="vi-VN"/>
        </w:rPr>
        <w:t xml:space="preserve">Dữ liệu </w:t>
      </w:r>
      <w:r w:rsidR="0062619E" w:rsidRPr="00E13387">
        <w:rPr>
          <w:lang w:val="vi-VN"/>
        </w:rPr>
        <w:t>sử dụng</w:t>
      </w:r>
      <w:bookmarkEnd w:id="140"/>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E1A2D">
        <w:rPr>
          <w:noProof/>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được chia ngẫu nhiên thành ba nhóm khác nhau</w:t>
      </w:r>
      <w:r w:rsidR="00F42F1D" w:rsidRPr="00E13387">
        <w:rPr>
          <w:noProof/>
          <w:lang w:val="vi-VN"/>
        </w:rPr>
        <w:t xml:space="preserve">: dữ liệu huấn luyện, dữ liệu kiểm định và dữ liệu </w:t>
      </w:r>
      <w:r w:rsidR="00F42F1D" w:rsidRPr="00E13387">
        <w:rPr>
          <w:noProof/>
          <w:lang w:val="vi-VN"/>
        </w:rPr>
        <w:lastRenderedPageBreak/>
        <w:t>kiểm thử</w:t>
      </w:r>
      <w:r w:rsidR="008C119B" w:rsidRPr="00E13387">
        <w:rPr>
          <w:noProof/>
          <w:lang w:val="vi-VN"/>
        </w:rPr>
        <w:t>. Bảng 3.1</w:t>
      </w:r>
      <w:r w:rsidR="007E5B5C">
        <w:rPr>
          <w:noProof/>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CC0AB8">
      <w:pPr>
        <w:pStyle w:val="BangC3"/>
      </w:pPr>
      <w:bookmarkStart w:id="141" w:name="_Toc421372468"/>
      <w:bookmarkStart w:id="142" w:name="_Toc422854434"/>
      <w:r w:rsidRPr="00E13387">
        <w:t>Thống kê số lượng dữ liệu</w:t>
      </w:r>
      <w:bookmarkEnd w:id="141"/>
      <w:bookmarkEnd w:id="142"/>
    </w:p>
    <w:tbl>
      <w:tblPr>
        <w:tblStyle w:val="TableGrid"/>
        <w:tblW w:w="8903" w:type="dxa"/>
        <w:jc w:val="center"/>
        <w:tblLook w:val="04A0" w:firstRow="1" w:lastRow="0" w:firstColumn="1" w:lastColumn="0" w:noHBand="0" w:noVBand="1"/>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533161">
      <w:pPr>
        <w:pStyle w:val="Heading3"/>
        <w:rPr>
          <w:lang w:val="vi-VN"/>
        </w:rPr>
      </w:pPr>
      <w:bookmarkStart w:id="143" w:name="_Toc423001049"/>
      <w:r w:rsidRPr="00E13387">
        <w:rPr>
          <w:lang w:val="vi-VN"/>
        </w:rPr>
        <w:t>Môi trường triển khai</w:t>
      </w:r>
      <w:bookmarkEnd w:id="143"/>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5"/>
      </w:r>
      <w:r w:rsidR="007B20C0" w:rsidRPr="00E13387">
        <w:rPr>
          <w:noProof/>
          <w:lang w:val="vi-VN"/>
        </w:rPr>
        <w:t>, AForge.NET</w:t>
      </w:r>
      <w:r w:rsidR="007B20C0" w:rsidRPr="00E13387">
        <w:rPr>
          <w:rStyle w:val="FootnoteReference"/>
          <w:noProof/>
          <w:lang w:val="vi-VN"/>
        </w:rPr>
        <w:footnoteReference w:id="16"/>
      </w:r>
      <w:r w:rsidR="008F128E" w:rsidRPr="00E13387">
        <w:rPr>
          <w:noProof/>
          <w:lang w:val="vi-VN"/>
        </w:rPr>
        <w:t>.</w:t>
      </w:r>
    </w:p>
    <w:p w:rsidR="001B139A" w:rsidRPr="00E13387" w:rsidRDefault="00BA10A5" w:rsidP="00CC0AB8">
      <w:pPr>
        <w:pStyle w:val="Heading2"/>
      </w:pPr>
      <w:bookmarkStart w:id="144" w:name="_Toc423001050"/>
      <w:r>
        <w:t>CÁC GIAI ĐO</w:t>
      </w:r>
      <w:r>
        <w:rPr>
          <w:lang w:val="en-US"/>
        </w:rPr>
        <w:t>Ạ</w:t>
      </w:r>
      <w:r>
        <w:t>N TH</w:t>
      </w:r>
      <w:r>
        <w:rPr>
          <w:lang w:val="en-US"/>
        </w:rPr>
        <w:t>Ự</w:t>
      </w:r>
      <w:r>
        <w:t>C NGHI</w:t>
      </w:r>
      <w:r>
        <w:rPr>
          <w:lang w:val="en-US"/>
        </w:rPr>
        <w:t>Ệ</w:t>
      </w:r>
      <w:r w:rsidRPr="00E13387">
        <w:t>M</w:t>
      </w:r>
      <w:bookmarkEnd w:id="144"/>
    </w:p>
    <w:p w:rsidR="00452086" w:rsidRPr="00E13387" w:rsidRDefault="00452086" w:rsidP="00E82C06">
      <w:pPr>
        <w:pStyle w:val="000-Noi-Dung"/>
        <w:rPr>
          <w:noProof/>
          <w:lang w:val="vi-VN"/>
        </w:rPr>
      </w:pPr>
      <w:r w:rsidRPr="00E13387">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533161">
      <w:pPr>
        <w:pStyle w:val="Heading3"/>
        <w:rPr>
          <w:lang w:val="vi-VN"/>
        </w:rPr>
      </w:pPr>
      <w:bookmarkStart w:id="145" w:name="_Toc423001051"/>
      <w:r w:rsidRPr="00E13387">
        <w:rPr>
          <w:lang w:val="vi-VN"/>
        </w:rPr>
        <w:lastRenderedPageBreak/>
        <w:t>Giai đoạn thứ nhất</w:t>
      </w:r>
      <w:bookmarkEnd w:id="145"/>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1A5769">
        <w:rPr>
          <w:noProof/>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00A42594">
        <w:rPr>
          <w:noProof/>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8E1A2D">
        <w:rPr>
          <w:noProof/>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t>Sau đây là các kết quả tương ứng cho từng phương pháp.</w:t>
      </w:r>
    </w:p>
    <w:p w:rsidR="00551CED" w:rsidRPr="00E13387" w:rsidRDefault="00551CED" w:rsidP="005A7DA8">
      <w:pPr>
        <w:pStyle w:val="Heading4"/>
      </w:pPr>
      <w:r w:rsidRPr="00E13387">
        <w:lastRenderedPageBreak/>
        <w:t>Lựa chọn thủ công</w:t>
      </w:r>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BB5E08">
        <w:rPr>
          <w:noProof/>
        </w:rPr>
        <w:t xml:space="preserve"> </w:t>
      </w:r>
      <w:r w:rsidR="00E44620">
        <w:rPr>
          <w:noProof/>
        </w:rPr>
        <w:t>[1]</w:t>
      </w:r>
      <w:r w:rsidR="00730D57" w:rsidRPr="00E13387">
        <w:rPr>
          <w:noProof/>
          <w:lang w:val="vi-VN"/>
        </w:rPr>
        <w:t>.</w:t>
      </w:r>
      <w:r w:rsidR="00BB5E08">
        <w:rPr>
          <w:noProof/>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52460E">
        <w:rPr>
          <w:noProof/>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CC0AB8">
      <w:pPr>
        <w:pStyle w:val="BangC3"/>
      </w:pPr>
      <w:bookmarkStart w:id="146" w:name="_Toc421372469"/>
      <w:bookmarkStart w:id="147" w:name="_Toc422854435"/>
      <w:r w:rsidRPr="00E13387">
        <w:lastRenderedPageBreak/>
        <w:t>Kết quả thực nghiệm với phương pháp lựa chọn thủ công</w:t>
      </w:r>
      <w:bookmarkEnd w:id="146"/>
      <w:bookmarkEnd w:id="147"/>
    </w:p>
    <w:tbl>
      <w:tblPr>
        <w:tblStyle w:val="TableGrid"/>
        <w:tblW w:w="0" w:type="auto"/>
        <w:jc w:val="center"/>
        <w:tblLook w:val="04A0" w:firstRow="1" w:lastRow="0" w:firstColumn="1" w:lastColumn="0" w:noHBand="0" w:noVBand="1"/>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2E466A">
            <w:pPr>
              <w:pStyle w:val="Table"/>
              <w:keepNext/>
              <w:jc w:val="center"/>
              <w:rPr>
                <w:b/>
                <w:noProof/>
                <w:lang w:val="vi-VN"/>
              </w:rPr>
            </w:pPr>
            <w:r w:rsidRPr="00E13387">
              <w:rPr>
                <w:b/>
                <w:noProof/>
                <w:lang w:val="vi-VN"/>
              </w:rPr>
              <w:t>Số xương</w:t>
            </w:r>
          </w:p>
        </w:tc>
        <w:tc>
          <w:tcPr>
            <w:tcW w:w="1417" w:type="dxa"/>
            <w:vAlign w:val="center"/>
          </w:tcPr>
          <w:p w:rsidR="003743E9" w:rsidRPr="00E13387" w:rsidRDefault="003743E9" w:rsidP="002E466A">
            <w:pPr>
              <w:pStyle w:val="Table"/>
              <w:keepNext/>
              <w:jc w:val="center"/>
              <w:rPr>
                <w:b/>
                <w:noProof/>
                <w:lang w:val="vi-VN"/>
              </w:rPr>
            </w:pPr>
            <w:r w:rsidRPr="00E13387">
              <w:rPr>
                <w:b/>
                <w:noProof/>
                <w:lang w:val="vi-VN"/>
              </w:rPr>
              <w:t>Run</w:t>
            </w:r>
          </w:p>
        </w:tc>
        <w:tc>
          <w:tcPr>
            <w:tcW w:w="1415" w:type="dxa"/>
            <w:vAlign w:val="center"/>
          </w:tcPr>
          <w:p w:rsidR="003743E9" w:rsidRPr="00E13387" w:rsidRDefault="003743E9" w:rsidP="002E466A">
            <w:pPr>
              <w:pStyle w:val="Table"/>
              <w:keepNext/>
              <w:jc w:val="center"/>
              <w:rPr>
                <w:b/>
                <w:noProof/>
                <w:lang w:val="vi-VN"/>
              </w:rPr>
            </w:pPr>
            <w:r w:rsidRPr="00E13387">
              <w:rPr>
                <w:b/>
                <w:noProof/>
                <w:lang w:val="vi-VN"/>
              </w:rPr>
              <w:t>Walk</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Jump</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Dance</w:t>
            </w:r>
          </w:p>
        </w:tc>
        <w:tc>
          <w:tcPr>
            <w:tcW w:w="1394" w:type="dxa"/>
            <w:vAlign w:val="center"/>
          </w:tcPr>
          <w:p w:rsidR="003743E9" w:rsidRPr="00E13387" w:rsidRDefault="003743E9" w:rsidP="002E466A">
            <w:pPr>
              <w:pStyle w:val="Table"/>
              <w:keepNext/>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3</w:t>
            </w:r>
          </w:p>
        </w:tc>
        <w:tc>
          <w:tcPr>
            <w:tcW w:w="1417" w:type="dxa"/>
            <w:vAlign w:val="center"/>
          </w:tcPr>
          <w:p w:rsidR="00ED6343" w:rsidRPr="00E13387" w:rsidRDefault="00BA4943"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BA4943" w:rsidP="002E466A">
            <w:pPr>
              <w:pStyle w:val="Table"/>
              <w:keepNext/>
              <w:jc w:val="center"/>
              <w:rPr>
                <w:noProof/>
                <w:lang w:val="vi-VN"/>
              </w:rPr>
            </w:pPr>
            <w:r w:rsidRPr="00E13387">
              <w:rPr>
                <w:noProof/>
                <w:lang w:val="vi-VN"/>
              </w:rPr>
              <w:t>93.3%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14.3%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9839CC" w:rsidP="002E466A">
            <w:pPr>
              <w:pStyle w:val="Table"/>
              <w:keepNext/>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2E466A">
            <w:pPr>
              <w:pStyle w:val="Table"/>
              <w:keepNext/>
              <w:jc w:val="center"/>
              <w:rPr>
                <w:noProof/>
                <w:lang w:val="vi-VN"/>
              </w:rPr>
            </w:pPr>
            <w:r w:rsidRPr="00E13387">
              <w:rPr>
                <w:noProof/>
                <w:lang w:val="vi-VN"/>
              </w:rPr>
              <w:t>4</w:t>
            </w:r>
          </w:p>
        </w:tc>
        <w:tc>
          <w:tcPr>
            <w:tcW w:w="1417" w:type="dxa"/>
            <w:vAlign w:val="center"/>
          </w:tcPr>
          <w:p w:rsidR="00B54F87" w:rsidRPr="00E13387" w:rsidRDefault="00B54F87" w:rsidP="002E466A">
            <w:pPr>
              <w:pStyle w:val="Table"/>
              <w:keepNext/>
              <w:jc w:val="center"/>
              <w:rPr>
                <w:noProof/>
                <w:lang w:val="vi-VN"/>
              </w:rPr>
            </w:pPr>
            <w:r w:rsidRPr="00E13387">
              <w:rPr>
                <w:noProof/>
                <w:lang w:val="vi-VN"/>
              </w:rPr>
              <w:t>0.0%</w:t>
            </w:r>
          </w:p>
        </w:tc>
        <w:tc>
          <w:tcPr>
            <w:tcW w:w="1415" w:type="dxa"/>
            <w:vAlign w:val="center"/>
          </w:tcPr>
          <w:p w:rsidR="00B54F87" w:rsidRPr="00E13387" w:rsidRDefault="00B54F87" w:rsidP="002E466A">
            <w:pPr>
              <w:pStyle w:val="Table"/>
              <w:keepNext/>
              <w:jc w:val="center"/>
              <w:rPr>
                <w:noProof/>
                <w:lang w:val="vi-VN"/>
              </w:rPr>
            </w:pPr>
            <w:r w:rsidRPr="00E13387">
              <w:rPr>
                <w:noProof/>
                <w:lang w:val="vi-VN"/>
              </w:rPr>
              <w:t>93.3%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14.3%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13.6%</w:t>
            </w:r>
          </w:p>
        </w:tc>
        <w:tc>
          <w:tcPr>
            <w:tcW w:w="1394" w:type="dxa"/>
            <w:vAlign w:val="center"/>
          </w:tcPr>
          <w:p w:rsidR="00B54F87" w:rsidRPr="00E13387" w:rsidRDefault="00B54F87" w:rsidP="002E466A">
            <w:pPr>
              <w:pStyle w:val="Table"/>
              <w:keepNext/>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7</w:t>
            </w:r>
          </w:p>
        </w:tc>
        <w:tc>
          <w:tcPr>
            <w:tcW w:w="1417" w:type="dxa"/>
            <w:vAlign w:val="center"/>
          </w:tcPr>
          <w:p w:rsidR="00ED6343" w:rsidRPr="00E13387" w:rsidRDefault="007521AE"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7521AE" w:rsidP="002E466A">
            <w:pPr>
              <w:pStyle w:val="Table"/>
              <w:keepNext/>
              <w:jc w:val="center"/>
              <w:rPr>
                <w:noProof/>
                <w:lang w:val="vi-VN"/>
              </w:rPr>
            </w:pPr>
            <w:r w:rsidRPr="00E13387">
              <w:rPr>
                <w:noProof/>
                <w:lang w:val="vi-VN"/>
              </w:rPr>
              <w:t>94.7%</w:t>
            </w:r>
          </w:p>
        </w:tc>
        <w:tc>
          <w:tcPr>
            <w:tcW w:w="1501" w:type="dxa"/>
            <w:vAlign w:val="center"/>
          </w:tcPr>
          <w:p w:rsidR="00ED6343" w:rsidRPr="00E13387" w:rsidRDefault="007521AE" w:rsidP="002E466A">
            <w:pPr>
              <w:pStyle w:val="Table"/>
              <w:keepNext/>
              <w:jc w:val="center"/>
              <w:rPr>
                <w:noProof/>
                <w:lang w:val="vi-VN"/>
              </w:rPr>
            </w:pPr>
            <w:r w:rsidRPr="00E13387">
              <w:rPr>
                <w:noProof/>
                <w:lang w:val="vi-VN"/>
              </w:rPr>
              <w:t>30.9%</w:t>
            </w:r>
          </w:p>
        </w:tc>
        <w:tc>
          <w:tcPr>
            <w:tcW w:w="1501" w:type="dxa"/>
            <w:vAlign w:val="center"/>
          </w:tcPr>
          <w:p w:rsidR="00ED6343" w:rsidRPr="00E13387" w:rsidRDefault="00911619" w:rsidP="002E466A">
            <w:pPr>
              <w:pStyle w:val="Table"/>
              <w:keepNext/>
              <w:jc w:val="center"/>
              <w:rPr>
                <w:noProof/>
                <w:lang w:val="vi-VN"/>
              </w:rPr>
            </w:pPr>
            <w:r w:rsidRPr="00E13387">
              <w:rPr>
                <w:noProof/>
                <w:lang w:val="vi-VN"/>
              </w:rPr>
              <w:t>13.6%</w:t>
            </w:r>
          </w:p>
        </w:tc>
        <w:tc>
          <w:tcPr>
            <w:tcW w:w="1394" w:type="dxa"/>
            <w:vAlign w:val="center"/>
          </w:tcPr>
          <w:p w:rsidR="00ED6343" w:rsidRPr="00E13387" w:rsidRDefault="00911619" w:rsidP="002E466A">
            <w:pPr>
              <w:pStyle w:val="Table"/>
              <w:keepNext/>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13</w:t>
            </w:r>
          </w:p>
        </w:tc>
        <w:tc>
          <w:tcPr>
            <w:tcW w:w="1417" w:type="dxa"/>
            <w:vAlign w:val="center"/>
          </w:tcPr>
          <w:p w:rsidR="00ED6343" w:rsidRPr="00E13387" w:rsidRDefault="003D7489"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3D7489" w:rsidP="002E466A">
            <w:pPr>
              <w:pStyle w:val="Table"/>
              <w:keepNext/>
              <w:jc w:val="center"/>
              <w:rPr>
                <w:noProof/>
                <w:lang w:val="vi-VN"/>
              </w:rPr>
            </w:pPr>
            <w:r w:rsidRPr="00E13387">
              <w:rPr>
                <w:noProof/>
                <w:lang w:val="vi-VN"/>
              </w:rPr>
              <w:t>96.0%</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28.5%</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3D7489" w:rsidP="002E466A">
            <w:pPr>
              <w:pStyle w:val="Table"/>
              <w:keepNext/>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23</w:t>
            </w:r>
          </w:p>
        </w:tc>
        <w:tc>
          <w:tcPr>
            <w:tcW w:w="1417" w:type="dxa"/>
            <w:vAlign w:val="center"/>
          </w:tcPr>
          <w:p w:rsidR="00ED6343" w:rsidRPr="00E13387" w:rsidRDefault="00A224FD" w:rsidP="002E466A">
            <w:pPr>
              <w:pStyle w:val="Table"/>
              <w:keepNext/>
              <w:jc w:val="center"/>
              <w:rPr>
                <w:noProof/>
                <w:lang w:val="vi-VN"/>
              </w:rPr>
            </w:pPr>
            <w:r w:rsidRPr="00E13387">
              <w:rPr>
                <w:noProof/>
                <w:lang w:val="vi-VN"/>
              </w:rPr>
              <w:t>78.3%</w:t>
            </w:r>
          </w:p>
        </w:tc>
        <w:tc>
          <w:tcPr>
            <w:tcW w:w="1415" w:type="dxa"/>
            <w:vAlign w:val="center"/>
          </w:tcPr>
          <w:p w:rsidR="00ED6343" w:rsidRPr="00E13387" w:rsidRDefault="004B3F5F" w:rsidP="002E466A">
            <w:pPr>
              <w:pStyle w:val="Table"/>
              <w:keepNext/>
              <w:jc w:val="center"/>
              <w:rPr>
                <w:noProof/>
                <w:lang w:val="vi-VN"/>
              </w:rPr>
            </w:pPr>
            <w:r w:rsidRPr="00E13387">
              <w:rPr>
                <w:noProof/>
                <w:lang w:val="vi-VN"/>
              </w:rPr>
              <w:t>98.7%</w:t>
            </w:r>
          </w:p>
        </w:tc>
        <w:tc>
          <w:tcPr>
            <w:tcW w:w="1501" w:type="dxa"/>
            <w:vAlign w:val="center"/>
          </w:tcPr>
          <w:p w:rsidR="00ED6343" w:rsidRPr="00E13387" w:rsidRDefault="00815670" w:rsidP="002E466A">
            <w:pPr>
              <w:pStyle w:val="Table"/>
              <w:keepNext/>
              <w:jc w:val="center"/>
              <w:rPr>
                <w:noProof/>
                <w:lang w:val="vi-VN"/>
              </w:rPr>
            </w:pPr>
            <w:r w:rsidRPr="00E13387">
              <w:rPr>
                <w:noProof/>
                <w:lang w:val="vi-VN"/>
              </w:rPr>
              <w:t>81.0%</w:t>
            </w:r>
          </w:p>
        </w:tc>
        <w:tc>
          <w:tcPr>
            <w:tcW w:w="1501" w:type="dxa"/>
            <w:vAlign w:val="center"/>
          </w:tcPr>
          <w:p w:rsidR="00ED6343" w:rsidRPr="00E13387" w:rsidRDefault="000225DE" w:rsidP="002E466A">
            <w:pPr>
              <w:pStyle w:val="Table"/>
              <w:keepNext/>
              <w:jc w:val="center"/>
              <w:rPr>
                <w:noProof/>
                <w:lang w:val="vi-VN"/>
              </w:rPr>
            </w:pPr>
            <w:r w:rsidRPr="00E13387">
              <w:rPr>
                <w:noProof/>
                <w:lang w:val="vi-VN"/>
              </w:rPr>
              <w:t>31.9%</w:t>
            </w:r>
          </w:p>
        </w:tc>
        <w:tc>
          <w:tcPr>
            <w:tcW w:w="1394" w:type="dxa"/>
            <w:vAlign w:val="center"/>
          </w:tcPr>
          <w:p w:rsidR="00ED6343" w:rsidRPr="00E13387" w:rsidRDefault="004C661E" w:rsidP="002E466A">
            <w:pPr>
              <w:pStyle w:val="Table"/>
              <w:keepNext/>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2E466A">
            <w:pPr>
              <w:pStyle w:val="Table"/>
              <w:keepNext/>
              <w:jc w:val="center"/>
              <w:rPr>
                <w:noProof/>
                <w:lang w:val="vi-VN"/>
              </w:rPr>
            </w:pPr>
            <w:r w:rsidRPr="00E13387">
              <w:rPr>
                <w:noProof/>
                <w:lang w:val="vi-VN"/>
              </w:rPr>
              <w:t>11</w:t>
            </w:r>
          </w:p>
        </w:tc>
        <w:tc>
          <w:tcPr>
            <w:tcW w:w="1417" w:type="dxa"/>
            <w:vAlign w:val="center"/>
          </w:tcPr>
          <w:p w:rsidR="00DF6FF9" w:rsidRPr="00E13387" w:rsidRDefault="00DF6FF9" w:rsidP="002E466A">
            <w:pPr>
              <w:pStyle w:val="Table"/>
              <w:keepNext/>
              <w:jc w:val="center"/>
              <w:rPr>
                <w:noProof/>
                <w:lang w:val="vi-VN"/>
              </w:rPr>
            </w:pPr>
            <w:r w:rsidRPr="00E13387">
              <w:rPr>
                <w:noProof/>
                <w:lang w:val="vi-VN"/>
              </w:rPr>
              <w:t>78.3%</w:t>
            </w:r>
          </w:p>
        </w:tc>
        <w:tc>
          <w:tcPr>
            <w:tcW w:w="1415" w:type="dxa"/>
            <w:vAlign w:val="center"/>
          </w:tcPr>
          <w:p w:rsidR="00DF6FF9" w:rsidRPr="00E13387" w:rsidRDefault="00DF6FF9" w:rsidP="002E466A">
            <w:pPr>
              <w:pStyle w:val="Table"/>
              <w:keepNext/>
              <w:jc w:val="center"/>
              <w:rPr>
                <w:noProof/>
                <w:lang w:val="vi-VN"/>
              </w:rPr>
            </w:pPr>
            <w:r w:rsidRPr="00E13387">
              <w:rPr>
                <w:noProof/>
                <w:lang w:val="vi-VN"/>
              </w:rPr>
              <w:t>98.7%</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81.0%</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36.4%</w:t>
            </w:r>
          </w:p>
        </w:tc>
        <w:tc>
          <w:tcPr>
            <w:tcW w:w="1394" w:type="dxa"/>
            <w:vAlign w:val="center"/>
          </w:tcPr>
          <w:p w:rsidR="00DF6FF9" w:rsidRPr="00E13387" w:rsidRDefault="00DF6FF9" w:rsidP="002E466A">
            <w:pPr>
              <w:pStyle w:val="Table"/>
              <w:keepNext/>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7185B" w:rsidRPr="0027185B" w:rsidRDefault="0027185B" w:rsidP="00E82C06">
      <w:pPr>
        <w:pStyle w:val="000-Noi-Dung"/>
        <w:rPr>
          <w:noProof/>
          <w:sz w:val="14"/>
          <w:lang w:val="vi-VN"/>
        </w:rPr>
      </w:pPr>
    </w:p>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43509C">
        <w:rPr>
          <w:noProof/>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741564">
        <w:rPr>
          <w:noProof/>
        </w:rPr>
        <w:t xml:space="preserve"> </w:t>
      </w:r>
      <w:r w:rsidR="001374CA" w:rsidRPr="00E13387">
        <w:rPr>
          <w:noProof/>
          <w:lang w:val="vi-VN"/>
        </w:rPr>
        <w:t>jump</w:t>
      </w:r>
      <w:r w:rsidR="00D1209B" w:rsidRPr="00E13387">
        <w:rPr>
          <w:noProof/>
          <w:lang w:val="vi-VN"/>
        </w:rPr>
        <w:t xml:space="preserve"> hoặc walk.</w:t>
      </w:r>
      <w:r w:rsidR="00741564">
        <w:rPr>
          <w:noProof/>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E45090" w:rsidRPr="00E13387">
        <w:rPr>
          <w:noProof/>
          <w:lang w:val="vi-VN"/>
        </w:rPr>
        <w:t xml:space="preserve"> Bảng 3.3, 3.4, 3.5, 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CC0AB8">
      <w:pPr>
        <w:pStyle w:val="BangC3"/>
      </w:pPr>
      <w:bookmarkStart w:id="148" w:name="_Toc421372470"/>
      <w:bookmarkStart w:id="149" w:name="_Toc422854436"/>
      <w:r w:rsidRPr="00E13387">
        <w:lastRenderedPageBreak/>
        <w:t>Kết quả chi tiết với nhóm có</w:t>
      </w:r>
      <w:r w:rsidR="00893F9E">
        <w:rPr>
          <w:lang w:val="en-US"/>
        </w:rPr>
        <w:t xml:space="preserve"> </w:t>
      </w:r>
      <w:r w:rsidRPr="00E13387">
        <w:t>3 xương</w:t>
      </w:r>
      <w:bookmarkEnd w:id="148"/>
      <w:bookmarkEnd w:id="149"/>
    </w:p>
    <w:tbl>
      <w:tblPr>
        <w:tblStyle w:val="TableGrid"/>
        <w:tblW w:w="0" w:type="auto"/>
        <w:jc w:val="center"/>
        <w:tblLook w:val="04A0" w:firstRow="1" w:lastRow="0" w:firstColumn="1" w:lastColumn="0" w:noHBand="0" w:noVBand="1"/>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840BB7">
        <w:rPr>
          <w:noProof/>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CC0AB8">
      <w:pPr>
        <w:pStyle w:val="BangC3"/>
      </w:pPr>
      <w:bookmarkStart w:id="150" w:name="_Toc421372471"/>
      <w:bookmarkStart w:id="151" w:name="_Toc422854437"/>
      <w:r w:rsidRPr="00E13387">
        <w:t>Kết quả chi tiết với nhóm có 4 xương</w:t>
      </w:r>
      <w:bookmarkEnd w:id="150"/>
      <w:bookmarkEnd w:id="151"/>
    </w:p>
    <w:tbl>
      <w:tblPr>
        <w:tblStyle w:val="TableGrid"/>
        <w:tblW w:w="0" w:type="auto"/>
        <w:jc w:val="center"/>
        <w:tblLook w:val="04A0" w:firstRow="1" w:lastRow="0" w:firstColumn="1" w:lastColumn="0" w:noHBand="0" w:noVBand="1"/>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CC0AB8">
      <w:pPr>
        <w:pStyle w:val="BangC3"/>
      </w:pPr>
      <w:bookmarkStart w:id="152" w:name="_Toc421372472"/>
      <w:bookmarkStart w:id="153" w:name="_Toc422854438"/>
      <w:r w:rsidRPr="00E13387">
        <w:lastRenderedPageBreak/>
        <w:t>Kết quả chi tiết với nhóm có 7 xương</w:t>
      </w:r>
      <w:bookmarkEnd w:id="152"/>
      <w:bookmarkEnd w:id="153"/>
    </w:p>
    <w:tbl>
      <w:tblPr>
        <w:tblStyle w:val="TableGrid"/>
        <w:tblW w:w="0" w:type="auto"/>
        <w:jc w:val="center"/>
        <w:tblLook w:val="04A0" w:firstRow="1" w:lastRow="0" w:firstColumn="1" w:lastColumn="0" w:noHBand="0" w:noVBand="1"/>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CC0AB8">
      <w:pPr>
        <w:pStyle w:val="BangC3"/>
      </w:pPr>
      <w:bookmarkStart w:id="154" w:name="_Toc421372473"/>
      <w:bookmarkStart w:id="155" w:name="_Toc422854439"/>
      <w:r w:rsidRPr="00E13387">
        <w:t>Kết quả chi tiết với nhóm có 13 xương</w:t>
      </w:r>
      <w:bookmarkEnd w:id="154"/>
      <w:bookmarkEnd w:id="155"/>
    </w:p>
    <w:tbl>
      <w:tblPr>
        <w:tblStyle w:val="TableGrid"/>
        <w:tblW w:w="0" w:type="auto"/>
        <w:jc w:val="center"/>
        <w:tblLook w:val="04A0" w:firstRow="1" w:lastRow="0" w:firstColumn="1" w:lastColumn="0" w:noHBand="0" w:noVBand="1"/>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CC0AB8">
      <w:pPr>
        <w:pStyle w:val="BangC3"/>
      </w:pPr>
      <w:bookmarkStart w:id="156" w:name="_Toc421372474"/>
      <w:bookmarkStart w:id="157" w:name="_Toc422854440"/>
      <w:r w:rsidRPr="00E13387">
        <w:t>Kết quả chi tiết với nhóm có 23 xương</w:t>
      </w:r>
      <w:bookmarkEnd w:id="156"/>
      <w:bookmarkEnd w:id="157"/>
    </w:p>
    <w:tbl>
      <w:tblPr>
        <w:tblStyle w:val="TableGrid"/>
        <w:tblW w:w="0" w:type="auto"/>
        <w:jc w:val="center"/>
        <w:tblLook w:val="04A0" w:firstRow="1" w:lastRow="0" w:firstColumn="1" w:lastColumn="0" w:noHBand="0" w:noVBand="1"/>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27185B" w:rsidRPr="0027185B" w:rsidRDefault="0027185B" w:rsidP="00E82C06">
      <w:pPr>
        <w:pStyle w:val="000-Noi-Dung"/>
        <w:rPr>
          <w:noProof/>
          <w:sz w:val="16"/>
          <w:lang w:val="vi-VN"/>
        </w:rPr>
      </w:pPr>
    </w:p>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15258A">
        <w:rPr>
          <w:noProof/>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CC0AB8">
      <w:pPr>
        <w:pStyle w:val="BangC3"/>
      </w:pPr>
      <w:bookmarkStart w:id="158" w:name="_Toc421372475"/>
      <w:bookmarkStart w:id="159" w:name="_Toc422854441"/>
      <w:r w:rsidRPr="00E13387">
        <w:lastRenderedPageBreak/>
        <w:t xml:space="preserve">Kết quả chi tiết khi sử dụng </w:t>
      </w:r>
      <w:r w:rsidR="0065081C" w:rsidRPr="00E13387">
        <w:t>11 xương</w:t>
      </w:r>
      <w:bookmarkEnd w:id="158"/>
      <w:bookmarkEnd w:id="159"/>
    </w:p>
    <w:tbl>
      <w:tblPr>
        <w:tblStyle w:val="TableGrid"/>
        <w:tblW w:w="0" w:type="auto"/>
        <w:jc w:val="center"/>
        <w:tblLook w:val="04A0" w:firstRow="1" w:lastRow="0" w:firstColumn="1" w:lastColumn="0" w:noHBand="0" w:noVBand="1"/>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E13387">
        <w:rPr>
          <w:b/>
          <w:noProof/>
          <w:lang w:val="vi-VN"/>
        </w:rPr>
        <w:t>82.7%</w:t>
      </w:r>
      <w:r w:rsidRPr="00E13387">
        <w:rPr>
          <w:noProof/>
          <w:lang w:val="vi-VN"/>
        </w:rPr>
        <w:t>,</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00456297">
        <w:rPr>
          <w:noProof/>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9F1D64">
        <w:rPr>
          <w:noProof/>
          <w:lang w:val="vi-VN"/>
        </w:rPr>
        <w:t>nhưng số thuộc tí</w:t>
      </w:r>
      <w:r w:rsidR="009F1D64">
        <w:rPr>
          <w:noProof/>
        </w:rPr>
        <w:t>n</w:t>
      </w:r>
      <w:r w:rsidR="00060E86" w:rsidRPr="00E13387">
        <w:rPr>
          <w:noProof/>
          <w:lang w:val="vi-VN"/>
        </w:rPr>
        <w:t>h giảm đi một nữa.</w:t>
      </w:r>
      <w:r w:rsidR="009F1D64">
        <w:rPr>
          <w:noProof/>
        </w:rPr>
        <w:t xml:space="preserve"> Để đảm bảo tình tổng quát</w:t>
      </w:r>
      <w:r w:rsidR="00460F17">
        <w:rPr>
          <w:noProof/>
        </w:rPr>
        <w:t>,</w:t>
      </w:r>
      <w:r w:rsidR="009F1D64">
        <w:rPr>
          <w:noProof/>
        </w:rPr>
        <w:t xml:space="preserve"> cần nhiều thực nghiệm hơn </w:t>
      </w:r>
      <w:r w:rsidR="00B84D88">
        <w:rPr>
          <w:noProof/>
        </w:rPr>
        <w:t>trên</w:t>
      </w:r>
      <w:r w:rsidR="009F1D64">
        <w:rPr>
          <w:noProof/>
        </w:rPr>
        <w:t xml:space="preserve"> nhiều cơ sở dữ liệu khác nhau với nhóm xương này. Đối với trường hợp cụ thể trong luận văn này</w:t>
      </w:r>
      <w:r w:rsidR="00FF1417">
        <w:rPr>
          <w:noProof/>
        </w:rPr>
        <w:t xml:space="preserve"> </w:t>
      </w:r>
      <w:r w:rsidR="009F1D64">
        <w:rPr>
          <w:noProof/>
        </w:rPr>
        <w:t>đ</w:t>
      </w:r>
      <w:r w:rsidR="00060E86" w:rsidRPr="00E13387">
        <w:rPr>
          <w:noProof/>
          <w:lang w:val="vi-VN"/>
        </w:rPr>
        <w:t>ây</w:t>
      </w:r>
      <w:r w:rsidR="009F1D64">
        <w:rPr>
          <w:noProof/>
        </w:rPr>
        <w:t xml:space="preserve"> rõ ràng</w:t>
      </w:r>
      <w:r w:rsidR="009F1D64">
        <w:rPr>
          <w:noProof/>
          <w:lang w:val="vi-VN"/>
        </w:rPr>
        <w:t xml:space="preserve"> là một phát hiện đáng giá</w:t>
      </w:r>
      <w:r w:rsidR="009F1D64">
        <w:rPr>
          <w:noProof/>
        </w:rPr>
        <w:t>, t</w:t>
      </w:r>
      <w:r w:rsidR="004D31D6" w:rsidRPr="00E13387">
        <w:rPr>
          <w:noProof/>
          <w:lang w:val="vi-VN"/>
        </w:rPr>
        <w:t xml:space="preserve">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CC0AB8">
      <w:pPr>
        <w:pStyle w:val="BangC3"/>
      </w:pPr>
      <w:bookmarkStart w:id="160" w:name="_Toc421372476"/>
      <w:bookmarkStart w:id="161" w:name="_Toc422854442"/>
      <w:r w:rsidRPr="00E13387">
        <w:t>Kết quả chi tiết khi sử dụng tất cả xương</w:t>
      </w:r>
      <w:bookmarkEnd w:id="160"/>
      <w:bookmarkEnd w:id="161"/>
    </w:p>
    <w:tbl>
      <w:tblPr>
        <w:tblStyle w:val="TableGrid"/>
        <w:tblW w:w="0" w:type="auto"/>
        <w:jc w:val="center"/>
        <w:tblLook w:val="04A0" w:firstRow="1" w:lastRow="0" w:firstColumn="1" w:lastColumn="0" w:noHBand="0" w:noVBand="1"/>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w:t>
      </w:r>
      <w:r w:rsidR="002550EA" w:rsidRPr="00E13387">
        <w:rPr>
          <w:noProof/>
          <w:lang w:val="vi-VN"/>
        </w:rPr>
        <w:lastRenderedPageBreak/>
        <w:t>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5A7DA8">
      <w:pPr>
        <w:pStyle w:val="Heading4"/>
      </w:pPr>
      <w:r w:rsidRPr="00E13387">
        <w:t>Phương pháp PCA</w:t>
      </w:r>
    </w:p>
    <w:p w:rsidR="00CE0206" w:rsidRPr="001471FE" w:rsidRDefault="002E7146" w:rsidP="001471FE">
      <w:pPr>
        <w:pStyle w:val="000-Noi-Dung"/>
        <w:rPr>
          <w:noProof/>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8E1A2D">
        <w:rPr>
          <w:noProof/>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741B6D" w:rsidRPr="00E13387" w:rsidRDefault="001110C4" w:rsidP="00457D7C">
      <w:pPr>
        <w:pStyle w:val="Table"/>
        <w:rPr>
          <w:noProof/>
          <w:lang w:val="vi-VN"/>
        </w:rPr>
      </w:pPr>
      <w:r w:rsidRPr="00E13387">
        <w:rPr>
          <w:noProof/>
        </w:rPr>
        <w:drawing>
          <wp:inline distT="0" distB="0" distL="0" distR="0">
            <wp:extent cx="5593033" cy="2558955"/>
            <wp:effectExtent l="19050" t="0" r="26717"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9241FC">
      <w:pPr>
        <w:pStyle w:val="HinhC3"/>
      </w:pPr>
      <w:bookmarkStart w:id="162" w:name="_Toc421372519"/>
      <w:bookmarkStart w:id="163" w:name="_Toc422854487"/>
      <w:r w:rsidRPr="00E13387">
        <w:t xml:space="preserve">Sự biến thiên của tỉ lệ nhận dạng </w:t>
      </w:r>
      <w:r w:rsidR="001409BF" w:rsidRPr="00E13387">
        <w:t>trong PCA</w:t>
      </w:r>
      <w:bookmarkEnd w:id="162"/>
      <w:bookmarkEnd w:id="163"/>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Pr="00E13387">
        <w:rPr>
          <w:noProof/>
          <w:lang w:val="vi-VN"/>
        </w:rPr>
        <w:t>ần như trở thành đường thẳng khi số chiều vượt qua ngưỡng.</w:t>
      </w:r>
      <w:r w:rsidR="008E1A2D">
        <w:rPr>
          <w:noProof/>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CC0AB8">
      <w:pPr>
        <w:pStyle w:val="BangC3"/>
      </w:pPr>
      <w:bookmarkStart w:id="164" w:name="_Toc421372477"/>
      <w:bookmarkStart w:id="165" w:name="_Toc422854443"/>
      <w:r w:rsidRPr="00E13387">
        <w:t>Kết quả thực nghiệm với các giá trị khác nhau của số chiều dữ liệu sau trích chọn</w:t>
      </w:r>
      <w:r w:rsidR="009D4D41" w:rsidRPr="00E13387">
        <w:t xml:space="preserve"> trong PCA</w:t>
      </w:r>
      <w:bookmarkEnd w:id="164"/>
      <w:bookmarkEnd w:id="165"/>
    </w:p>
    <w:tbl>
      <w:tblPr>
        <w:tblStyle w:val="TableGrid"/>
        <w:tblW w:w="0" w:type="auto"/>
        <w:jc w:val="center"/>
        <w:tblLook w:val="04A0" w:firstRow="1" w:lastRow="0" w:firstColumn="1" w:lastColumn="0" w:noHBand="0" w:noVBand="1"/>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66"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67" w:name="_Hlk420362390"/>
            <w:bookmarkEnd w:id="166"/>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67"/>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8E1A2D">
        <w:rPr>
          <w:noProof/>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CC0AB8">
      <w:pPr>
        <w:pStyle w:val="BangC3"/>
      </w:pPr>
      <w:bookmarkStart w:id="168" w:name="_Toc421372478"/>
      <w:bookmarkStart w:id="169" w:name="_Toc422854444"/>
      <w:r w:rsidRPr="00E13387">
        <w:lastRenderedPageBreak/>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68"/>
      <w:bookmarkEnd w:id="169"/>
    </w:p>
    <w:tbl>
      <w:tblPr>
        <w:tblStyle w:val="TableGrid"/>
        <w:tblW w:w="0" w:type="auto"/>
        <w:jc w:val="center"/>
        <w:tblLook w:val="04A0" w:firstRow="1" w:lastRow="0" w:firstColumn="1" w:lastColumn="0" w:noHBand="0" w:noVBand="1"/>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27185B" w:rsidRPr="0027185B" w:rsidRDefault="0027185B" w:rsidP="00E257E2">
      <w:pPr>
        <w:pStyle w:val="000-Noi-Dung"/>
        <w:rPr>
          <w:noProof/>
          <w:sz w:val="6"/>
          <w:lang w:val="vi-VN"/>
        </w:rPr>
      </w:pPr>
    </w:p>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CC0AB8">
      <w:pPr>
        <w:pStyle w:val="BangC3"/>
      </w:pPr>
      <w:bookmarkStart w:id="170" w:name="_Toc421372479"/>
      <w:bookmarkStart w:id="171" w:name="_Toc422854445"/>
      <w:r w:rsidRPr="00E13387">
        <w:t xml:space="preserve">Kết quả nhận dạng chi tiết với số chiều bằng </w:t>
      </w:r>
      <w:r w:rsidR="006A1CA9" w:rsidRPr="00E13387">
        <w:t>2</w:t>
      </w:r>
      <w:r w:rsidRPr="00E13387">
        <w:t xml:space="preserve"> trong PCA</w:t>
      </w:r>
      <w:bookmarkEnd w:id="170"/>
      <w:bookmarkEnd w:id="171"/>
    </w:p>
    <w:tbl>
      <w:tblPr>
        <w:tblStyle w:val="TableGrid"/>
        <w:tblW w:w="0" w:type="auto"/>
        <w:jc w:val="center"/>
        <w:tblLook w:val="04A0" w:firstRow="1" w:lastRow="0" w:firstColumn="1" w:lastColumn="0" w:noHBand="0" w:noVBand="1"/>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27185B" w:rsidRPr="0027185B" w:rsidRDefault="0027185B" w:rsidP="00093E70">
      <w:pPr>
        <w:pStyle w:val="000-Noi-Dung"/>
        <w:rPr>
          <w:noProof/>
          <w:sz w:val="12"/>
          <w:lang w:val="vi-VN"/>
        </w:rPr>
      </w:pPr>
    </w:p>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CC0AB8">
      <w:pPr>
        <w:pStyle w:val="BangC3"/>
      </w:pPr>
      <w:bookmarkStart w:id="172" w:name="_Toc421372480"/>
      <w:bookmarkStart w:id="173" w:name="_Toc422854446"/>
      <w:r w:rsidRPr="00E13387">
        <w:lastRenderedPageBreak/>
        <w:t xml:space="preserve">Kết quả nhận dạng chi tiết với số chiều bằng </w:t>
      </w:r>
      <w:r w:rsidR="00290EFD" w:rsidRPr="00E13387">
        <w:t>11</w:t>
      </w:r>
      <w:r w:rsidRPr="00E13387">
        <w:t xml:space="preserve"> trong PCA</w:t>
      </w:r>
      <w:bookmarkEnd w:id="172"/>
      <w:bookmarkEnd w:id="173"/>
    </w:p>
    <w:tbl>
      <w:tblPr>
        <w:tblStyle w:val="TableGrid"/>
        <w:tblW w:w="0" w:type="auto"/>
        <w:jc w:val="center"/>
        <w:tblLook w:val="04A0" w:firstRow="1" w:lastRow="0" w:firstColumn="1" w:lastColumn="0" w:noHBand="0" w:noVBand="1"/>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Hoạt động</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Jump</w:t>
            </w:r>
          </w:p>
        </w:tc>
        <w:tc>
          <w:tcPr>
            <w:tcW w:w="1694" w:type="dxa"/>
            <w:vAlign w:val="center"/>
          </w:tcPr>
          <w:p w:rsidR="00DE1DDB" w:rsidRPr="00E13387" w:rsidRDefault="00DE1DDB" w:rsidP="007D10D8">
            <w:pPr>
              <w:pStyle w:val="Table"/>
              <w:keepNext/>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752991" w:rsidP="007D10D8">
            <w:pPr>
              <w:pStyle w:val="Table"/>
              <w:keepNext/>
              <w:jc w:val="center"/>
              <w:rPr>
                <w:b/>
                <w:noProof/>
                <w:lang w:val="vi-VN"/>
              </w:rPr>
            </w:pPr>
            <w:r w:rsidRPr="00E13387">
              <w:rPr>
                <w:b/>
                <w:noProof/>
                <w:lang w:val="vi-VN"/>
              </w:rPr>
              <w:t>78.3%</w:t>
            </w:r>
          </w:p>
        </w:tc>
        <w:tc>
          <w:tcPr>
            <w:tcW w:w="1801" w:type="dxa"/>
            <w:vAlign w:val="center"/>
          </w:tcPr>
          <w:p w:rsidR="00DE1DDB" w:rsidRPr="00E13387" w:rsidRDefault="001164E1" w:rsidP="007D10D8">
            <w:pPr>
              <w:pStyle w:val="Table"/>
              <w:keepNext/>
              <w:jc w:val="center"/>
              <w:rPr>
                <w:noProof/>
                <w:lang w:val="vi-VN"/>
              </w:rPr>
            </w:pPr>
            <w:r w:rsidRPr="00E13387">
              <w:rPr>
                <w:noProof/>
                <w:lang w:val="vi-VN"/>
              </w:rPr>
              <w:t>13.04%</w:t>
            </w:r>
          </w:p>
        </w:tc>
        <w:tc>
          <w:tcPr>
            <w:tcW w:w="1801" w:type="dxa"/>
            <w:vAlign w:val="center"/>
          </w:tcPr>
          <w:p w:rsidR="00DE1DDB" w:rsidRPr="00E13387" w:rsidRDefault="00474DF9" w:rsidP="007D10D8">
            <w:pPr>
              <w:pStyle w:val="Table"/>
              <w:keepNext/>
              <w:jc w:val="center"/>
              <w:rPr>
                <w:noProof/>
                <w:lang w:val="vi-VN"/>
              </w:rPr>
            </w:pPr>
            <w:r w:rsidRPr="00E13387">
              <w:rPr>
                <w:noProof/>
                <w:lang w:val="vi-VN"/>
              </w:rPr>
              <w:t>8.7%</w:t>
            </w:r>
          </w:p>
        </w:tc>
        <w:tc>
          <w:tcPr>
            <w:tcW w:w="1694" w:type="dxa"/>
            <w:vAlign w:val="center"/>
          </w:tcPr>
          <w:p w:rsidR="00DE1DDB" w:rsidRPr="00E13387" w:rsidRDefault="00EE0AFD"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413036"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E9472D" w:rsidP="007D10D8">
            <w:pPr>
              <w:pStyle w:val="Table"/>
              <w:keepNext/>
              <w:jc w:val="center"/>
              <w:rPr>
                <w:b/>
                <w:noProof/>
                <w:lang w:val="vi-VN"/>
              </w:rPr>
            </w:pPr>
            <w:r w:rsidRPr="00E13387">
              <w:rPr>
                <w:b/>
                <w:noProof/>
                <w:lang w:val="vi-VN"/>
              </w:rPr>
              <w:t>94.7%</w:t>
            </w:r>
          </w:p>
        </w:tc>
        <w:tc>
          <w:tcPr>
            <w:tcW w:w="1801" w:type="dxa"/>
            <w:vAlign w:val="center"/>
          </w:tcPr>
          <w:p w:rsidR="00DE1DDB" w:rsidRPr="00E13387" w:rsidRDefault="00C9327A" w:rsidP="007D10D8">
            <w:pPr>
              <w:pStyle w:val="Table"/>
              <w:keepNext/>
              <w:jc w:val="center"/>
              <w:rPr>
                <w:noProof/>
                <w:lang w:val="vi-VN"/>
              </w:rPr>
            </w:pPr>
            <w:r w:rsidRPr="00E13387">
              <w:rPr>
                <w:noProof/>
                <w:lang w:val="vi-VN"/>
              </w:rPr>
              <w:t>4.0%</w:t>
            </w:r>
          </w:p>
        </w:tc>
        <w:tc>
          <w:tcPr>
            <w:tcW w:w="1694" w:type="dxa"/>
            <w:vAlign w:val="center"/>
          </w:tcPr>
          <w:p w:rsidR="00DE1DDB" w:rsidRPr="00E13387" w:rsidRDefault="00C9327A" w:rsidP="007D10D8">
            <w:pPr>
              <w:pStyle w:val="Table"/>
              <w:keepNext/>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Jump</w:t>
            </w:r>
          </w:p>
        </w:tc>
        <w:tc>
          <w:tcPr>
            <w:tcW w:w="1801" w:type="dxa"/>
            <w:vAlign w:val="center"/>
          </w:tcPr>
          <w:p w:rsidR="00DE1DDB" w:rsidRPr="00E13387" w:rsidRDefault="00F1704A"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7D15CA" w:rsidP="007D10D8">
            <w:pPr>
              <w:pStyle w:val="Table"/>
              <w:keepNext/>
              <w:jc w:val="center"/>
              <w:rPr>
                <w:noProof/>
                <w:lang w:val="vi-VN"/>
              </w:rPr>
            </w:pPr>
            <w:r w:rsidRPr="00E13387">
              <w:rPr>
                <w:noProof/>
                <w:lang w:val="vi-VN"/>
              </w:rPr>
              <w:t>28.6%</w:t>
            </w:r>
          </w:p>
        </w:tc>
        <w:tc>
          <w:tcPr>
            <w:tcW w:w="1801" w:type="dxa"/>
            <w:vAlign w:val="center"/>
          </w:tcPr>
          <w:p w:rsidR="00DE1DDB" w:rsidRPr="00E13387" w:rsidRDefault="007101CD" w:rsidP="007D10D8">
            <w:pPr>
              <w:pStyle w:val="Table"/>
              <w:keepNext/>
              <w:jc w:val="center"/>
              <w:rPr>
                <w:b/>
                <w:noProof/>
                <w:lang w:val="vi-VN"/>
              </w:rPr>
            </w:pPr>
            <w:r w:rsidRPr="00E13387">
              <w:rPr>
                <w:b/>
                <w:noProof/>
                <w:lang w:val="vi-VN"/>
              </w:rPr>
              <w:t>71.4%</w:t>
            </w:r>
          </w:p>
        </w:tc>
        <w:tc>
          <w:tcPr>
            <w:tcW w:w="1694" w:type="dxa"/>
            <w:vAlign w:val="center"/>
          </w:tcPr>
          <w:p w:rsidR="00DE1DDB" w:rsidRPr="00E13387" w:rsidRDefault="00181816"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CC0AB8">
      <w:pPr>
        <w:pStyle w:val="BangC3"/>
      </w:pPr>
      <w:bookmarkStart w:id="174" w:name="_Toc421372481"/>
      <w:bookmarkStart w:id="175" w:name="_Toc422854447"/>
      <w:r w:rsidRPr="00E13387">
        <w:t xml:space="preserve">Kết quả nhận dạng chi tiết với số chiều bằng </w:t>
      </w:r>
      <w:r w:rsidR="00E21CDA" w:rsidRPr="00E13387">
        <w:t>34</w:t>
      </w:r>
      <w:r w:rsidRPr="00E13387">
        <w:t xml:space="preserve"> trong PCA</w:t>
      </w:r>
      <w:bookmarkEnd w:id="174"/>
      <w:bookmarkEnd w:id="175"/>
    </w:p>
    <w:tbl>
      <w:tblPr>
        <w:tblStyle w:val="TableGrid"/>
        <w:tblW w:w="0" w:type="auto"/>
        <w:jc w:val="center"/>
        <w:tblLook w:val="04A0" w:firstRow="1" w:lastRow="0" w:firstColumn="1" w:lastColumn="0" w:noHBand="0" w:noVBand="1"/>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CC0AB8">
      <w:pPr>
        <w:pStyle w:val="BangC3"/>
      </w:pPr>
      <w:bookmarkStart w:id="176" w:name="_Toc421372482"/>
      <w:bookmarkStart w:id="177" w:name="_Toc422854448"/>
      <w:r w:rsidRPr="00E13387">
        <w:lastRenderedPageBreak/>
        <w:t xml:space="preserve">Kết quả nhận dạng chi tiết với số chiều bằng </w:t>
      </w:r>
      <w:r w:rsidR="00822B81" w:rsidRPr="00E13387">
        <w:t>49</w:t>
      </w:r>
      <w:r w:rsidRPr="00E13387">
        <w:t xml:space="preserve"> trong PCA</w:t>
      </w:r>
      <w:bookmarkEnd w:id="176"/>
      <w:bookmarkEnd w:id="177"/>
    </w:p>
    <w:tbl>
      <w:tblPr>
        <w:tblStyle w:val="TableGrid"/>
        <w:tblW w:w="0" w:type="auto"/>
        <w:jc w:val="center"/>
        <w:tblLook w:val="04A0" w:firstRow="1" w:lastRow="0" w:firstColumn="1" w:lastColumn="0" w:noHBand="0" w:noVBand="1"/>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CC0AB8">
      <w:pPr>
        <w:pStyle w:val="BangC3"/>
      </w:pPr>
      <w:bookmarkStart w:id="178" w:name="_Toc421372483"/>
      <w:bookmarkStart w:id="179" w:name="_Toc422854449"/>
      <w:r w:rsidRPr="00E13387">
        <w:t xml:space="preserve">Kết quả nhận dạng chi tiết với số chiều bằng </w:t>
      </w:r>
      <w:r w:rsidR="005A3AC7" w:rsidRPr="00E13387">
        <w:t>50</w:t>
      </w:r>
      <w:r w:rsidRPr="00E13387">
        <w:t xml:space="preserve"> trong PCA</w:t>
      </w:r>
      <w:bookmarkEnd w:id="178"/>
      <w:bookmarkEnd w:id="179"/>
    </w:p>
    <w:tbl>
      <w:tblPr>
        <w:tblStyle w:val="TableGrid"/>
        <w:tblW w:w="0" w:type="auto"/>
        <w:jc w:val="center"/>
        <w:tblLook w:val="04A0" w:firstRow="1" w:lastRow="0" w:firstColumn="1" w:lastColumn="0" w:noHBand="0" w:noVBand="1"/>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5A7DA8">
      <w:pPr>
        <w:pStyle w:val="Heading4"/>
      </w:pPr>
      <w:r w:rsidRPr="00E13387">
        <w:lastRenderedPageBreak/>
        <w:t>Phương pháp LDA</w:t>
      </w:r>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0A6DFD">
        <w:rPr>
          <w:noProof/>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CC0AB8">
      <w:pPr>
        <w:pStyle w:val="BangC3"/>
      </w:pPr>
      <w:bookmarkStart w:id="180" w:name="_Toc421372484"/>
      <w:bookmarkStart w:id="181" w:name="_Toc422854450"/>
      <w:r w:rsidRPr="00E13387">
        <w:t>Kết quả thực nghiệm với các giá trị khác nhau của số chiều dữ liệu sau trích chọn trong LDA</w:t>
      </w:r>
      <w:bookmarkEnd w:id="180"/>
      <w:bookmarkEnd w:id="181"/>
    </w:p>
    <w:tbl>
      <w:tblPr>
        <w:tblStyle w:val="TableGrid"/>
        <w:tblW w:w="8789" w:type="dxa"/>
        <w:tblInd w:w="108" w:type="dxa"/>
        <w:tblLook w:val="04A0" w:firstRow="1" w:lastRow="0" w:firstColumn="1" w:lastColumn="0" w:noHBand="0" w:noVBand="1"/>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27185B" w:rsidRPr="0027185B" w:rsidRDefault="0027185B" w:rsidP="00D26A5C">
      <w:pPr>
        <w:pStyle w:val="000-Noi-Dung"/>
        <w:rPr>
          <w:noProof/>
          <w:sz w:val="20"/>
          <w:lang w:val="vi-VN"/>
        </w:rPr>
      </w:pPr>
    </w:p>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320C81">
        <w:rPr>
          <w:noProof/>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750" cy="2838450"/>
            <wp:effectExtent l="1905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9241FC">
      <w:pPr>
        <w:pStyle w:val="HinhC3"/>
      </w:pPr>
      <w:bookmarkStart w:id="182" w:name="_Toc421372520"/>
      <w:bookmarkStart w:id="183" w:name="_Toc422854488"/>
      <w:r w:rsidRPr="00E13387">
        <w:t>Sự biến thiên của tỉ lệ nhận dạng trong LDA</w:t>
      </w:r>
      <w:bookmarkEnd w:id="182"/>
      <w:bookmarkEnd w:id="183"/>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CC0AB8">
      <w:pPr>
        <w:pStyle w:val="BangC3"/>
      </w:pPr>
      <w:bookmarkStart w:id="184" w:name="_Toc421372485"/>
      <w:bookmarkStart w:id="185" w:name="_Toc422854451"/>
      <w:r w:rsidRPr="00E13387">
        <w:t>Kết quả nhận dạng chi tiết với số chiều bằng 1 trong LDA</w:t>
      </w:r>
      <w:bookmarkEnd w:id="184"/>
      <w:bookmarkEnd w:id="185"/>
    </w:p>
    <w:tbl>
      <w:tblPr>
        <w:tblStyle w:val="TableGrid"/>
        <w:tblW w:w="0" w:type="auto"/>
        <w:tblInd w:w="108" w:type="dxa"/>
        <w:tblLook w:val="04A0" w:firstRow="1" w:lastRow="0" w:firstColumn="1" w:lastColumn="0" w:noHBand="0" w:noVBand="1"/>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t>Điều đáng nói ở đây là LDA đã phân ly tốt dữ liệu, chỉ với 1 phép chiếu mà đã có thể thể hiện đặc trưng của dữ liệu phức tạp như dance.</w:t>
      </w:r>
    </w:p>
    <w:p w:rsidR="00DA2D60" w:rsidRPr="00E13387" w:rsidRDefault="00646094" w:rsidP="00CC0AB8">
      <w:pPr>
        <w:pStyle w:val="BangC3"/>
      </w:pPr>
      <w:bookmarkStart w:id="186" w:name="_Toc421372486"/>
      <w:bookmarkStart w:id="187" w:name="_Toc422854452"/>
      <w:r w:rsidRPr="00E13387">
        <w:lastRenderedPageBreak/>
        <w:t>Kết quả nhận dạng chi tiết với số chiều bằng 2 trong LDA</w:t>
      </w:r>
      <w:bookmarkEnd w:id="186"/>
      <w:bookmarkEnd w:id="187"/>
    </w:p>
    <w:tbl>
      <w:tblPr>
        <w:tblStyle w:val="TableGrid"/>
        <w:tblW w:w="0" w:type="auto"/>
        <w:tblInd w:w="108" w:type="dxa"/>
        <w:tblLook w:val="04A0" w:firstRow="1" w:lastRow="0" w:firstColumn="1" w:lastColumn="0" w:noHBand="0" w:noVBand="1"/>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CC0AB8">
      <w:pPr>
        <w:pStyle w:val="BangC3"/>
      </w:pPr>
      <w:bookmarkStart w:id="188" w:name="_Toc421372487"/>
      <w:bookmarkStart w:id="189" w:name="_Toc422854453"/>
      <w:r w:rsidRPr="00E13387">
        <w:t xml:space="preserve">Kết quả nhận dạng chi tiết với số chiều bằng </w:t>
      </w:r>
      <w:r w:rsidR="00627DF9" w:rsidRPr="00E13387">
        <w:t>3</w:t>
      </w:r>
      <w:r w:rsidRPr="00E13387">
        <w:t xml:space="preserve"> trong LDA</w:t>
      </w:r>
      <w:bookmarkEnd w:id="188"/>
      <w:bookmarkEnd w:id="189"/>
    </w:p>
    <w:tbl>
      <w:tblPr>
        <w:tblStyle w:val="TableGrid"/>
        <w:tblW w:w="0" w:type="auto"/>
        <w:tblInd w:w="108" w:type="dxa"/>
        <w:tblLook w:val="04A0" w:firstRow="1" w:lastRow="0" w:firstColumn="1" w:lastColumn="0" w:noHBand="0" w:noVBand="1"/>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CC0AB8">
      <w:pPr>
        <w:pStyle w:val="BangC3"/>
      </w:pPr>
      <w:bookmarkStart w:id="190" w:name="_Toc421372488"/>
      <w:bookmarkStart w:id="191" w:name="_Toc422854454"/>
      <w:r w:rsidRPr="00E13387">
        <w:lastRenderedPageBreak/>
        <w:t xml:space="preserve">Kết quả nhận dạng chi tiết với số chiều bằng </w:t>
      </w:r>
      <w:r w:rsidR="006A28CC" w:rsidRPr="00E13387">
        <w:t>125</w:t>
      </w:r>
      <w:r w:rsidRPr="00E13387">
        <w:t xml:space="preserve"> trong LDA</w:t>
      </w:r>
      <w:bookmarkEnd w:id="190"/>
      <w:bookmarkEnd w:id="191"/>
    </w:p>
    <w:tbl>
      <w:tblPr>
        <w:tblStyle w:val="TableGrid"/>
        <w:tblW w:w="0" w:type="auto"/>
        <w:tblInd w:w="108" w:type="dxa"/>
        <w:tblLook w:val="04A0" w:firstRow="1" w:lastRow="0" w:firstColumn="1" w:lastColumn="0" w:noHBand="0" w:noVBand="1"/>
      </w:tblPr>
      <w:tblGrid>
        <w:gridCol w:w="1710"/>
        <w:gridCol w:w="1806"/>
        <w:gridCol w:w="1812"/>
        <w:gridCol w:w="1813"/>
        <w:gridCol w:w="1648"/>
      </w:tblGrid>
      <w:tr w:rsidR="00CB4CA5" w:rsidRPr="00E13387" w:rsidTr="0082543D">
        <w:tc>
          <w:tcPr>
            <w:tcW w:w="1710" w:type="dxa"/>
            <w:vAlign w:val="center"/>
          </w:tcPr>
          <w:p w:rsidR="00CB4CA5" w:rsidRPr="00E13387" w:rsidRDefault="00CB4CA5" w:rsidP="001964AB">
            <w:pPr>
              <w:pStyle w:val="Table"/>
              <w:keepNext/>
              <w:jc w:val="center"/>
              <w:rPr>
                <w:b/>
                <w:noProof/>
                <w:lang w:val="vi-VN"/>
              </w:rPr>
            </w:pPr>
            <w:r w:rsidRPr="00E13387">
              <w:rPr>
                <w:b/>
                <w:noProof/>
                <w:lang w:val="vi-VN"/>
              </w:rPr>
              <w:t>Hoạt động</w:t>
            </w:r>
          </w:p>
        </w:tc>
        <w:tc>
          <w:tcPr>
            <w:tcW w:w="1806" w:type="dxa"/>
            <w:vAlign w:val="center"/>
          </w:tcPr>
          <w:p w:rsidR="00CB4CA5" w:rsidRPr="00E13387" w:rsidRDefault="00CB4CA5" w:rsidP="001964AB">
            <w:pPr>
              <w:pStyle w:val="Table"/>
              <w:keepNext/>
              <w:jc w:val="center"/>
              <w:rPr>
                <w:b/>
                <w:noProof/>
                <w:lang w:val="vi-VN"/>
              </w:rPr>
            </w:pPr>
            <w:r w:rsidRPr="00E13387">
              <w:rPr>
                <w:b/>
                <w:noProof/>
                <w:lang w:val="vi-VN"/>
              </w:rPr>
              <w:t>Run</w:t>
            </w:r>
          </w:p>
        </w:tc>
        <w:tc>
          <w:tcPr>
            <w:tcW w:w="1812" w:type="dxa"/>
            <w:vAlign w:val="center"/>
          </w:tcPr>
          <w:p w:rsidR="00CB4CA5" w:rsidRPr="00E13387" w:rsidRDefault="00CB4CA5" w:rsidP="001964AB">
            <w:pPr>
              <w:pStyle w:val="Table"/>
              <w:keepNext/>
              <w:jc w:val="center"/>
              <w:rPr>
                <w:b/>
                <w:noProof/>
                <w:lang w:val="vi-VN"/>
              </w:rPr>
            </w:pPr>
            <w:r w:rsidRPr="00E13387">
              <w:rPr>
                <w:b/>
                <w:noProof/>
                <w:lang w:val="vi-VN"/>
              </w:rPr>
              <w:t>Walk</w:t>
            </w:r>
          </w:p>
        </w:tc>
        <w:tc>
          <w:tcPr>
            <w:tcW w:w="1813" w:type="dxa"/>
            <w:vAlign w:val="center"/>
          </w:tcPr>
          <w:p w:rsidR="00CB4CA5" w:rsidRPr="00E13387" w:rsidRDefault="00CB4CA5" w:rsidP="001964AB">
            <w:pPr>
              <w:pStyle w:val="Table"/>
              <w:keepNext/>
              <w:jc w:val="center"/>
              <w:rPr>
                <w:b/>
                <w:noProof/>
                <w:lang w:val="vi-VN"/>
              </w:rPr>
            </w:pPr>
            <w:r w:rsidRPr="00E13387">
              <w:rPr>
                <w:b/>
                <w:noProof/>
                <w:lang w:val="vi-VN"/>
              </w:rPr>
              <w:t>Jump</w:t>
            </w:r>
          </w:p>
        </w:tc>
        <w:tc>
          <w:tcPr>
            <w:tcW w:w="1648" w:type="dxa"/>
            <w:vAlign w:val="center"/>
          </w:tcPr>
          <w:p w:rsidR="00CB4CA5" w:rsidRPr="00E13387" w:rsidRDefault="00CB4CA5" w:rsidP="001964AB">
            <w:pPr>
              <w:pStyle w:val="Table"/>
              <w:keepNext/>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Run</w:t>
            </w:r>
          </w:p>
        </w:tc>
        <w:tc>
          <w:tcPr>
            <w:tcW w:w="1806" w:type="dxa"/>
            <w:vAlign w:val="center"/>
          </w:tcPr>
          <w:p w:rsidR="00CB4CA5" w:rsidRPr="00E13387" w:rsidRDefault="00DA5FA6" w:rsidP="001964AB">
            <w:pPr>
              <w:pStyle w:val="Table"/>
              <w:keepNext/>
              <w:jc w:val="center"/>
              <w:rPr>
                <w:b/>
                <w:noProof/>
                <w:lang w:val="vi-VN"/>
              </w:rPr>
            </w:pPr>
            <w:r w:rsidRPr="00E13387">
              <w:rPr>
                <w:b/>
                <w:noProof/>
                <w:lang w:val="vi-VN"/>
              </w:rPr>
              <w:t>78.3%</w:t>
            </w:r>
          </w:p>
        </w:tc>
        <w:tc>
          <w:tcPr>
            <w:tcW w:w="1812" w:type="dxa"/>
            <w:vAlign w:val="center"/>
          </w:tcPr>
          <w:p w:rsidR="00CB4CA5" w:rsidRPr="00E13387" w:rsidRDefault="00BB1C50" w:rsidP="001964AB">
            <w:pPr>
              <w:pStyle w:val="Table"/>
              <w:keepNext/>
              <w:jc w:val="center"/>
              <w:rPr>
                <w:noProof/>
                <w:lang w:val="vi-VN"/>
              </w:rPr>
            </w:pPr>
            <w:r w:rsidRPr="00E13387">
              <w:rPr>
                <w:noProof/>
                <w:lang w:val="vi-VN"/>
              </w:rPr>
              <w:t>13.0%</w:t>
            </w:r>
          </w:p>
        </w:tc>
        <w:tc>
          <w:tcPr>
            <w:tcW w:w="1813" w:type="dxa"/>
            <w:vAlign w:val="center"/>
          </w:tcPr>
          <w:p w:rsidR="00CB4CA5" w:rsidRPr="00E13387" w:rsidRDefault="0027464C" w:rsidP="001964AB">
            <w:pPr>
              <w:pStyle w:val="Table"/>
              <w:keepNext/>
              <w:jc w:val="center"/>
              <w:rPr>
                <w:noProof/>
                <w:lang w:val="vi-VN"/>
              </w:rPr>
            </w:pPr>
            <w:r w:rsidRPr="00E13387">
              <w:rPr>
                <w:noProof/>
                <w:lang w:val="vi-VN"/>
              </w:rPr>
              <w:t>4.3%</w:t>
            </w:r>
          </w:p>
        </w:tc>
        <w:tc>
          <w:tcPr>
            <w:tcW w:w="1648" w:type="dxa"/>
            <w:vAlign w:val="center"/>
          </w:tcPr>
          <w:p w:rsidR="00CB4CA5" w:rsidRPr="00E13387" w:rsidRDefault="0027464C" w:rsidP="001964AB">
            <w:pPr>
              <w:pStyle w:val="Table"/>
              <w:keepNext/>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Walk</w:t>
            </w:r>
          </w:p>
        </w:tc>
        <w:tc>
          <w:tcPr>
            <w:tcW w:w="1806" w:type="dxa"/>
            <w:vAlign w:val="center"/>
          </w:tcPr>
          <w:p w:rsidR="00CB4CA5" w:rsidRPr="00E13387" w:rsidRDefault="00161032" w:rsidP="001964AB">
            <w:pPr>
              <w:pStyle w:val="Table"/>
              <w:keepNext/>
              <w:jc w:val="center"/>
              <w:rPr>
                <w:noProof/>
                <w:lang w:val="vi-VN"/>
              </w:rPr>
            </w:pPr>
            <w:r w:rsidRPr="00E13387">
              <w:rPr>
                <w:noProof/>
                <w:lang w:val="vi-VN"/>
              </w:rPr>
              <w:t>1.3%</w:t>
            </w:r>
          </w:p>
        </w:tc>
        <w:tc>
          <w:tcPr>
            <w:tcW w:w="1812" w:type="dxa"/>
            <w:vAlign w:val="center"/>
          </w:tcPr>
          <w:p w:rsidR="00CB4CA5" w:rsidRPr="00E13387" w:rsidRDefault="00AA1040" w:rsidP="001964AB">
            <w:pPr>
              <w:pStyle w:val="Table"/>
              <w:keepNext/>
              <w:jc w:val="center"/>
              <w:rPr>
                <w:b/>
                <w:noProof/>
                <w:lang w:val="vi-VN"/>
              </w:rPr>
            </w:pPr>
            <w:r w:rsidRPr="00E13387">
              <w:rPr>
                <w:b/>
                <w:noProof/>
                <w:lang w:val="vi-VN"/>
              </w:rPr>
              <w:t>85.3%</w:t>
            </w:r>
          </w:p>
        </w:tc>
        <w:tc>
          <w:tcPr>
            <w:tcW w:w="1813" w:type="dxa"/>
            <w:vAlign w:val="center"/>
          </w:tcPr>
          <w:p w:rsidR="00CB4CA5" w:rsidRPr="00E13387" w:rsidRDefault="00161032" w:rsidP="001964AB">
            <w:pPr>
              <w:pStyle w:val="Table"/>
              <w:keepNext/>
              <w:jc w:val="center"/>
              <w:rPr>
                <w:noProof/>
                <w:lang w:val="vi-VN"/>
              </w:rPr>
            </w:pPr>
            <w:r w:rsidRPr="00E13387">
              <w:rPr>
                <w:noProof/>
                <w:lang w:val="vi-VN"/>
              </w:rPr>
              <w:t>10.7%</w:t>
            </w:r>
          </w:p>
        </w:tc>
        <w:tc>
          <w:tcPr>
            <w:tcW w:w="1648" w:type="dxa"/>
            <w:vAlign w:val="center"/>
          </w:tcPr>
          <w:p w:rsidR="00CB4CA5" w:rsidRPr="00E13387" w:rsidRDefault="00E44B7A" w:rsidP="001964AB">
            <w:pPr>
              <w:pStyle w:val="Table"/>
              <w:keepNext/>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Jump</w:t>
            </w:r>
          </w:p>
        </w:tc>
        <w:tc>
          <w:tcPr>
            <w:tcW w:w="1806" w:type="dxa"/>
            <w:vAlign w:val="center"/>
          </w:tcPr>
          <w:p w:rsidR="00CB4CA5" w:rsidRPr="00E13387" w:rsidRDefault="00EF73DB" w:rsidP="001964AB">
            <w:pPr>
              <w:pStyle w:val="Table"/>
              <w:keepNext/>
              <w:jc w:val="center"/>
              <w:rPr>
                <w:noProof/>
                <w:lang w:val="vi-VN"/>
              </w:rPr>
            </w:pPr>
            <w:r w:rsidRPr="00E13387">
              <w:rPr>
                <w:noProof/>
                <w:lang w:val="vi-VN"/>
              </w:rPr>
              <w:t>0.0%</w:t>
            </w:r>
          </w:p>
        </w:tc>
        <w:tc>
          <w:tcPr>
            <w:tcW w:w="1812" w:type="dxa"/>
            <w:vAlign w:val="center"/>
          </w:tcPr>
          <w:p w:rsidR="00CB4CA5" w:rsidRPr="00E13387" w:rsidRDefault="00FC5147" w:rsidP="001964AB">
            <w:pPr>
              <w:pStyle w:val="Table"/>
              <w:keepNext/>
              <w:jc w:val="center"/>
              <w:rPr>
                <w:noProof/>
                <w:lang w:val="vi-VN"/>
              </w:rPr>
            </w:pPr>
            <w:r w:rsidRPr="00E13387">
              <w:rPr>
                <w:noProof/>
                <w:lang w:val="vi-VN"/>
              </w:rPr>
              <w:t>7.1%</w:t>
            </w:r>
          </w:p>
        </w:tc>
        <w:tc>
          <w:tcPr>
            <w:tcW w:w="1813" w:type="dxa"/>
            <w:vAlign w:val="center"/>
          </w:tcPr>
          <w:p w:rsidR="00CB4CA5" w:rsidRPr="00E13387" w:rsidRDefault="00001E33" w:rsidP="001964AB">
            <w:pPr>
              <w:pStyle w:val="Table"/>
              <w:keepNext/>
              <w:jc w:val="center"/>
              <w:rPr>
                <w:b/>
                <w:noProof/>
                <w:lang w:val="vi-VN"/>
              </w:rPr>
            </w:pPr>
            <w:r w:rsidRPr="00E13387">
              <w:rPr>
                <w:b/>
                <w:noProof/>
                <w:lang w:val="vi-VN"/>
              </w:rPr>
              <w:t>92.9%</w:t>
            </w:r>
          </w:p>
        </w:tc>
        <w:tc>
          <w:tcPr>
            <w:tcW w:w="1648" w:type="dxa"/>
            <w:vAlign w:val="center"/>
          </w:tcPr>
          <w:p w:rsidR="00CB4CA5" w:rsidRPr="00E13387" w:rsidRDefault="00FC5147" w:rsidP="001964AB">
            <w:pPr>
              <w:pStyle w:val="Table"/>
              <w:keepNext/>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A210D">
        <w:rPr>
          <w:noProof/>
        </w:rPr>
        <w:t xml:space="preserve"> </w:t>
      </w:r>
      <w:r w:rsidRPr="00E13387">
        <w:rPr>
          <w:noProof/>
          <w:lang w:val="vi-VN"/>
        </w:rPr>
        <w:t xml:space="preserve">3, mãi đến lần này </w:t>
      </w:r>
      <w:r w:rsidR="00430295" w:rsidRPr="00E13387">
        <w:rPr>
          <w:noProof/>
          <w:lang w:val="vi-VN"/>
        </w:rPr>
        <w:t xml:space="preserve">tỉ lệ nhận dạng mới có sự thay đổi </w:t>
      </w:r>
      <w:bookmarkStart w:id="192" w:name="_GoBack"/>
      <w:r w:rsidR="00430295" w:rsidRPr="00E13387">
        <w:rPr>
          <w:noProof/>
          <w:lang w:val="vi-VN"/>
        </w:rPr>
        <w:t>nhỏ, tăng từ 84% lên 85.2%.</w:t>
      </w:r>
      <w:r w:rsidR="009404C7" w:rsidRPr="00E13387">
        <w:rPr>
          <w:noProof/>
          <w:lang w:val="vi-VN"/>
        </w:rPr>
        <w:t xml:space="preserve"> Điều này cho thấy còn rất ít các đặc trưng ảnh hưởng </w:t>
      </w:r>
      <w:bookmarkEnd w:id="192"/>
      <w:r w:rsidR="009404C7" w:rsidRPr="00E13387">
        <w:rPr>
          <w:noProof/>
          <w:lang w:val="vi-VN"/>
        </w:rPr>
        <w:t>đến quá trình phân ly dữ liệu.</w:t>
      </w:r>
    </w:p>
    <w:p w:rsidR="00351EC6" w:rsidRPr="00E13387" w:rsidRDefault="00351EC6" w:rsidP="00CC0AB8">
      <w:pPr>
        <w:pStyle w:val="BangC3"/>
      </w:pPr>
      <w:bookmarkStart w:id="193" w:name="_Toc421372489"/>
      <w:bookmarkStart w:id="194" w:name="_Toc422854455"/>
      <w:r w:rsidRPr="00E13387">
        <w:t>Kết quả nhận dạng chi tiết với số chiều bằng 138 trong LDA</w:t>
      </w:r>
      <w:bookmarkEnd w:id="193"/>
      <w:bookmarkEnd w:id="194"/>
    </w:p>
    <w:tbl>
      <w:tblPr>
        <w:tblStyle w:val="TableGrid"/>
        <w:tblW w:w="0" w:type="auto"/>
        <w:tblInd w:w="108" w:type="dxa"/>
        <w:tblLook w:val="04A0" w:firstRow="1" w:lastRow="0" w:firstColumn="1" w:lastColumn="0" w:noHBand="0" w:noVBand="1"/>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CC0AB8">
      <w:pPr>
        <w:pStyle w:val="BangC3"/>
      </w:pPr>
      <w:bookmarkStart w:id="195" w:name="_Toc421372490"/>
      <w:bookmarkStart w:id="196" w:name="_Toc422854456"/>
      <w:r w:rsidRPr="00E13387">
        <w:lastRenderedPageBreak/>
        <w:t>Kết quả nhận dạng chi tiết với số chiều bằng 145 trong LDA</w:t>
      </w:r>
      <w:bookmarkEnd w:id="195"/>
      <w:bookmarkEnd w:id="196"/>
    </w:p>
    <w:tbl>
      <w:tblPr>
        <w:tblStyle w:val="TableGrid"/>
        <w:tblW w:w="0" w:type="auto"/>
        <w:tblInd w:w="108" w:type="dxa"/>
        <w:tblLook w:val="04A0" w:firstRow="1" w:lastRow="0" w:firstColumn="1" w:lastColumn="0" w:noHBand="0" w:noVBand="1"/>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533161">
      <w:pPr>
        <w:pStyle w:val="Heading3"/>
        <w:rPr>
          <w:lang w:val="vi-VN"/>
        </w:rPr>
      </w:pPr>
      <w:bookmarkStart w:id="197" w:name="_Toc423001052"/>
      <w:r w:rsidRPr="00E13387">
        <w:rPr>
          <w:lang w:val="vi-VN"/>
        </w:rPr>
        <w:t>Giai đoạn thứ hai</w:t>
      </w:r>
      <w:bookmarkEnd w:id="197"/>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CC0AB8">
      <w:pPr>
        <w:pStyle w:val="BangC3"/>
      </w:pPr>
      <w:bookmarkStart w:id="198" w:name="_Toc421372491"/>
      <w:bookmarkStart w:id="199" w:name="_Toc422854457"/>
      <w:r w:rsidRPr="00E13387">
        <w:t>T</w:t>
      </w:r>
      <w:r w:rsidR="00A97C45" w:rsidRPr="00E13387">
        <w:t>rọ</w:t>
      </w:r>
      <w:r w:rsidRPr="00E13387">
        <w:t>ng số thu được sau giai đoạn kiểm định</w:t>
      </w:r>
      <w:bookmarkEnd w:id="198"/>
      <w:bookmarkEnd w:id="199"/>
    </w:p>
    <w:tbl>
      <w:tblPr>
        <w:tblStyle w:val="TableGrid"/>
        <w:tblW w:w="0" w:type="auto"/>
        <w:jc w:val="center"/>
        <w:tblLook w:val="04A0" w:firstRow="1" w:lastRow="0" w:firstColumn="1" w:lastColumn="0" w:noHBand="0" w:noVBand="1"/>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CC0AB8">
      <w:pPr>
        <w:pStyle w:val="BangC3"/>
      </w:pPr>
      <w:bookmarkStart w:id="200" w:name="_Toc421372492"/>
      <w:bookmarkStart w:id="201" w:name="_Toc422854458"/>
      <w:r w:rsidRPr="00E13387">
        <w:lastRenderedPageBreak/>
        <w:t>Kết quả giai đoạn thực nghiệm thứ hai</w:t>
      </w:r>
      <w:bookmarkEnd w:id="200"/>
      <w:bookmarkEnd w:id="201"/>
    </w:p>
    <w:tbl>
      <w:tblPr>
        <w:tblStyle w:val="TableGrid"/>
        <w:tblW w:w="0" w:type="auto"/>
        <w:tblInd w:w="108" w:type="dxa"/>
        <w:tblLook w:val="04A0" w:firstRow="1" w:lastRow="0" w:firstColumn="1" w:lastColumn="0" w:noHBand="0" w:noVBand="1"/>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72160D" w:rsidP="00CC0AB8">
      <w:pPr>
        <w:pStyle w:val="Heading2"/>
      </w:pPr>
      <w:bookmarkStart w:id="202" w:name="_Toc423001053"/>
      <w:r w:rsidRPr="00E13387">
        <w:t>ĐÁNH GIÁ</w:t>
      </w:r>
      <w:bookmarkEnd w:id="202"/>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nhấtcủa PCA là</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8E1A2D">
        <w:rPr>
          <w:noProof/>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9241FC">
      <w:pPr>
        <w:pStyle w:val="HinhC3"/>
      </w:pPr>
      <w:bookmarkStart w:id="203" w:name="_Toc422854489"/>
      <w:r w:rsidRPr="00E13387">
        <w:t>Thống kê kết quả giữa các phương pháp</w:t>
      </w:r>
      <w:bookmarkEnd w:id="203"/>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3547BE" w:rsidRDefault="00152AAE" w:rsidP="00CC0AB8">
      <w:pPr>
        <w:pStyle w:val="BangC3"/>
      </w:pPr>
      <w:bookmarkStart w:id="204" w:name="_Toc421372493"/>
      <w:bookmarkStart w:id="205" w:name="_Toc422854459"/>
      <w:r w:rsidRPr="003547BE">
        <w:t>So sánh thời gian giữa các phương pháp</w:t>
      </w:r>
      <w:bookmarkEnd w:id="204"/>
      <w:bookmarkEnd w:id="205"/>
    </w:p>
    <w:tbl>
      <w:tblPr>
        <w:tblStyle w:val="TableGrid"/>
        <w:tblW w:w="0" w:type="auto"/>
        <w:jc w:val="center"/>
        <w:tblLook w:val="04A0" w:firstRow="1" w:lastRow="0" w:firstColumn="1" w:lastColumn="0" w:noHBand="0" w:noVBand="1"/>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B814ED" w:rsidRDefault="00B814ED" w:rsidP="00E82C06">
      <w:pPr>
        <w:pStyle w:val="000-Noi-Dung"/>
        <w:rPr>
          <w:noProof/>
          <w:lang w:val="vi-VN"/>
        </w:rPr>
        <w:sectPr w:rsidR="00B814ED" w:rsidSect="002E12EE">
          <w:pgSz w:w="11907" w:h="16840" w:code="9"/>
          <w:pgMar w:top="1985" w:right="1134" w:bottom="1701" w:left="1985" w:header="862" w:footer="720" w:gutter="0"/>
          <w:cols w:space="720"/>
          <w:docGrid w:linePitch="381"/>
        </w:sectPr>
      </w:pPr>
    </w:p>
    <w:p w:rsidR="007900C4" w:rsidRPr="00E13387" w:rsidRDefault="00B05006" w:rsidP="00215EAA">
      <w:pPr>
        <w:pStyle w:val="Heading1"/>
      </w:pPr>
      <w:bookmarkStart w:id="206" w:name="_Toc423001054"/>
      <w:r w:rsidRPr="00E13387">
        <w:lastRenderedPageBreak/>
        <w:t>KẾT LUẬN</w:t>
      </w:r>
      <w:bookmarkEnd w:id="206"/>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6E1B87" w:rsidRDefault="001B53E7">
      <w:pPr>
        <w:overflowPunct/>
        <w:autoSpaceDE/>
        <w:autoSpaceDN/>
        <w:adjustRightInd/>
        <w:textAlignment w:val="auto"/>
        <w:rPr>
          <w:noProof/>
          <w:lang w:val="vi-VN"/>
        </w:rPr>
        <w:sectPr w:rsidR="006E1B87" w:rsidSect="002E12EE">
          <w:headerReference w:type="default" r:id="rId47"/>
          <w:footerReference w:type="first" r:id="rId48"/>
          <w:type w:val="oddPage"/>
          <w:pgSz w:w="11907" w:h="16840" w:code="9"/>
          <w:pgMar w:top="1985" w:right="1134" w:bottom="1701" w:left="1985" w:header="567" w:footer="567" w:gutter="0"/>
          <w:cols w:space="720"/>
        </w:sectPr>
      </w:pPr>
      <w:r w:rsidRPr="00E13387">
        <w:rPr>
          <w:noProof/>
          <w:lang w:val="vi-VN"/>
        </w:rPr>
        <w:br w:type="page"/>
      </w:r>
    </w:p>
    <w:p w:rsidR="00467B1C" w:rsidRPr="00E13387" w:rsidRDefault="00467B1C" w:rsidP="00215EAA">
      <w:pPr>
        <w:pStyle w:val="Heading1"/>
      </w:pPr>
      <w:bookmarkStart w:id="207" w:name="_Toc423001055"/>
      <w:r w:rsidRPr="00E13387">
        <w:lastRenderedPageBreak/>
        <w:t>TÀI LIỆU THAM KHẢO</w:t>
      </w:r>
      <w:bookmarkEnd w:id="207"/>
    </w:p>
    <w:p w:rsidR="00AE2EEE" w:rsidRPr="00E13387" w:rsidRDefault="00AE2EEE" w:rsidP="004A04EF">
      <w:pPr>
        <w:jc w:val="center"/>
        <w:rPr>
          <w:noProof/>
          <w:lang w:val="vi-VN"/>
        </w:rPr>
      </w:pPr>
    </w:p>
    <w:p w:rsidR="00110CC6" w:rsidRPr="00110CC6" w:rsidRDefault="00110CC6" w:rsidP="006E1B87">
      <w:pPr>
        <w:pStyle w:val="000-TLTK"/>
        <w:tabs>
          <w:tab w:val="clear" w:pos="574"/>
          <w:tab w:val="left" w:pos="567"/>
        </w:tabs>
        <w:spacing w:before="0"/>
        <w:ind w:left="1134" w:hanging="1134"/>
        <w:rPr>
          <w:noProof/>
        </w:rPr>
      </w:pPr>
      <w:r w:rsidRPr="00E13387">
        <w:rPr>
          <w:noProof/>
        </w:rPr>
        <w:t>Adistambha</w:t>
      </w:r>
      <w:r>
        <w:rPr>
          <w:noProof/>
          <w:lang w:val="en-US"/>
        </w:rPr>
        <w:t xml:space="preserve"> K</w:t>
      </w:r>
      <w:r w:rsidRPr="00E13387">
        <w:rPr>
          <w:noProof/>
        </w:rPr>
        <w:t xml:space="preserve">, Ritz </w:t>
      </w:r>
      <w:r>
        <w:rPr>
          <w:noProof/>
        </w:rPr>
        <w:t>C. H</w:t>
      </w:r>
      <w:r w:rsidRPr="00E13387">
        <w:rPr>
          <w:noProof/>
        </w:rPr>
        <w:t xml:space="preserve">, Burnett  </w:t>
      </w:r>
      <w:r>
        <w:rPr>
          <w:noProof/>
        </w:rPr>
        <w:t>I. S</w:t>
      </w:r>
      <w:r w:rsidRPr="00E13387">
        <w:rPr>
          <w:noProof/>
        </w:rPr>
        <w:t xml:space="preserve"> (2008), “Motion Classification Using Dynamic Time Warping”, </w:t>
      </w:r>
      <w:r w:rsidRPr="00E13387">
        <w:rPr>
          <w:i/>
          <w:noProof/>
        </w:rPr>
        <w:t>ICPR 2008, IEEE</w:t>
      </w:r>
      <w:r>
        <w:rPr>
          <w:noProof/>
        </w:rPr>
        <w:t>.</w:t>
      </w:r>
    </w:p>
    <w:p w:rsidR="00755433" w:rsidRPr="00E13387" w:rsidRDefault="00727605" w:rsidP="006E1B87">
      <w:pPr>
        <w:pStyle w:val="000-TLTK"/>
        <w:tabs>
          <w:tab w:val="clear" w:pos="574"/>
          <w:tab w:val="left" w:pos="567"/>
        </w:tabs>
        <w:spacing w:before="0"/>
        <w:ind w:left="1134" w:hanging="1134"/>
        <w:rPr>
          <w:noProof/>
        </w:rPr>
      </w:pPr>
      <w:r>
        <w:rPr>
          <w:noProof/>
        </w:rPr>
        <w:t xml:space="preserve">Aggarwal </w:t>
      </w:r>
      <w:r w:rsidR="007D370C" w:rsidRPr="00E13387">
        <w:rPr>
          <w:noProof/>
        </w:rPr>
        <w:t>K</w:t>
      </w:r>
      <w:r w:rsidR="00755433" w:rsidRPr="00E13387">
        <w:rPr>
          <w:noProof/>
        </w:rPr>
        <w:t xml:space="preserve">, Lu Xia (2014), “Human Activity Recognition from 3D Data-A Review”, </w:t>
      </w:r>
      <w:r w:rsidR="00755433" w:rsidRPr="00E13387">
        <w:rPr>
          <w:i/>
          <w:noProof/>
        </w:rPr>
        <w:t>Pattern Recognition Letters, Elsevier B.</w:t>
      </w:r>
      <w:r w:rsidR="0052460E">
        <w:rPr>
          <w:i/>
          <w:noProof/>
          <w:lang w:val="en-US"/>
        </w:rPr>
        <w:t xml:space="preserve"> </w:t>
      </w:r>
      <w:r w:rsidR="00755433" w:rsidRPr="00E13387">
        <w:rPr>
          <w:i/>
          <w:noProof/>
        </w:rPr>
        <w:t>V</w:t>
      </w:r>
      <w:r w:rsidR="00755433" w:rsidRPr="00E13387">
        <w:rPr>
          <w:noProof/>
        </w:rPr>
        <w:t>, USA.</w:t>
      </w:r>
    </w:p>
    <w:p w:rsidR="00755433" w:rsidRPr="00E17D03" w:rsidRDefault="00727605" w:rsidP="006E1B87">
      <w:pPr>
        <w:pStyle w:val="000-TLTK"/>
        <w:tabs>
          <w:tab w:val="clear" w:pos="574"/>
          <w:tab w:val="left" w:pos="567"/>
        </w:tabs>
        <w:spacing w:before="0"/>
        <w:ind w:left="1134" w:hanging="1134"/>
        <w:rPr>
          <w:noProof/>
        </w:rPr>
      </w:pPr>
      <w:r>
        <w:rPr>
          <w:noProof/>
        </w:rPr>
        <w:t xml:space="preserve">Aggarwal </w:t>
      </w:r>
      <w:r w:rsidR="00755433" w:rsidRPr="00E13387">
        <w:rPr>
          <w:noProof/>
        </w:rPr>
        <w:t>K, Ryoo M.</w:t>
      </w:r>
      <w:r w:rsidR="0052460E">
        <w:rPr>
          <w:noProof/>
          <w:lang w:val="en-US"/>
        </w:rPr>
        <w:t xml:space="preserve"> </w:t>
      </w:r>
      <w:r w:rsidR="00755433" w:rsidRPr="00E13387">
        <w:rPr>
          <w:noProof/>
        </w:rPr>
        <w:t xml:space="preserve">S (2011), “Human Activity Analysis: A Review”, </w:t>
      </w:r>
      <w:r w:rsidR="00755433" w:rsidRPr="00E13387">
        <w:rPr>
          <w:i/>
          <w:noProof/>
        </w:rPr>
        <w:t>ACM Comput. Surv</w:t>
      </w:r>
      <w:r w:rsidR="00755433" w:rsidRPr="00E13387">
        <w:rPr>
          <w:noProof/>
        </w:rPr>
        <w:t>, page 16.</w:t>
      </w:r>
    </w:p>
    <w:p w:rsidR="00E17D03" w:rsidRPr="00354DD6" w:rsidRDefault="00E17D03" w:rsidP="006E1B87">
      <w:pPr>
        <w:pStyle w:val="000-TLTK"/>
        <w:tabs>
          <w:tab w:val="clear" w:pos="574"/>
          <w:tab w:val="left" w:pos="567"/>
        </w:tabs>
        <w:spacing w:before="0"/>
        <w:ind w:left="1134" w:hanging="1134"/>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354DD6" w:rsidRPr="00354DD6" w:rsidRDefault="00354DD6" w:rsidP="006E1B87">
      <w:pPr>
        <w:pStyle w:val="000-TLTK"/>
        <w:tabs>
          <w:tab w:val="clear" w:pos="574"/>
          <w:tab w:val="left" w:pos="567"/>
        </w:tabs>
        <w:spacing w:before="0"/>
        <w:ind w:left="1134" w:hanging="1134"/>
        <w:rPr>
          <w:noProof/>
        </w:rPr>
      </w:pPr>
      <w:r w:rsidRPr="00E13387">
        <w:rPr>
          <w:noProof/>
        </w:rPr>
        <w:t>Argyriou</w:t>
      </w:r>
      <w:r>
        <w:rPr>
          <w:noProof/>
          <w:lang w:val="en-US"/>
        </w:rPr>
        <w:t xml:space="preserve"> V</w:t>
      </w:r>
      <w:r>
        <w:rPr>
          <w:noProof/>
        </w:rPr>
        <w:t xml:space="preserve">, </w:t>
      </w:r>
      <w:r w:rsidRPr="00E13387">
        <w:rPr>
          <w:noProof/>
        </w:rPr>
        <w:t>Petrou</w:t>
      </w:r>
      <w:r>
        <w:rPr>
          <w:noProof/>
          <w:lang w:val="en-US"/>
        </w:rPr>
        <w:t xml:space="preserve"> M</w:t>
      </w:r>
      <w:r>
        <w:rPr>
          <w:noProof/>
        </w:rPr>
        <w:t xml:space="preserve">, </w:t>
      </w:r>
      <w:r w:rsidRPr="00E13387">
        <w:rPr>
          <w:noProof/>
        </w:rPr>
        <w:t>Barsky</w:t>
      </w:r>
      <w:r>
        <w:rPr>
          <w:noProof/>
          <w:lang w:val="en-US"/>
        </w:rPr>
        <w:t xml:space="preserve"> S</w:t>
      </w:r>
      <w:r w:rsidRPr="00E13387">
        <w:rPr>
          <w:noProof/>
        </w:rPr>
        <w:t xml:space="preserve"> (2010), “Photometric stereo with an arbitrary number of illuminants”, </w:t>
      </w:r>
      <w:r w:rsidRPr="00E13387">
        <w:rPr>
          <w:i/>
          <w:noProof/>
        </w:rPr>
        <w:t>CVIU 114 887–900</w:t>
      </w:r>
      <w:r w:rsidRPr="00E13387">
        <w:rPr>
          <w:noProof/>
        </w:rPr>
        <w:t>.</w:t>
      </w:r>
    </w:p>
    <w:p w:rsidR="00354DD6" w:rsidRPr="00CD2AD0" w:rsidRDefault="00EB19A3" w:rsidP="006E1B87">
      <w:pPr>
        <w:pStyle w:val="000-TLTK"/>
        <w:tabs>
          <w:tab w:val="clear" w:pos="574"/>
          <w:tab w:val="left" w:pos="567"/>
        </w:tabs>
        <w:spacing w:before="0"/>
        <w:ind w:left="1134" w:hanging="1134"/>
        <w:rPr>
          <w:noProof/>
        </w:rPr>
      </w:pPr>
      <w:r w:rsidRPr="00E13387">
        <w:rPr>
          <w:noProof/>
        </w:rPr>
        <w:t>CMU Graph</w:t>
      </w:r>
      <w:r w:rsidR="00D84831">
        <w:rPr>
          <w:noProof/>
        </w:rPr>
        <w:t>ics Lab Motion Capture Database</w:t>
      </w:r>
      <w:r w:rsidRPr="00E13387">
        <w:rPr>
          <w:noProof/>
        </w:rPr>
        <w:t xml:space="preserve">. Carnegie Mellon University, Pennsylvania,  United States. Trang web: </w:t>
      </w:r>
      <w:hyperlink r:id="rId49" w:history="1">
        <w:r w:rsidR="00CD2AD0" w:rsidRPr="001C2571">
          <w:rPr>
            <w:rStyle w:val="Hyperlink"/>
            <w:noProof/>
          </w:rPr>
          <w:t>http://mocap.cs.cmu.edu/</w:t>
        </w:r>
      </w:hyperlink>
    </w:p>
    <w:p w:rsidR="00CD2AD0" w:rsidRPr="00CD2AD0" w:rsidRDefault="00CD2AD0" w:rsidP="006E1B87">
      <w:pPr>
        <w:pStyle w:val="000-TLTK"/>
        <w:tabs>
          <w:tab w:val="clear" w:pos="574"/>
          <w:tab w:val="left" w:pos="567"/>
        </w:tabs>
        <w:spacing w:before="0"/>
        <w:ind w:left="1134" w:hanging="1134"/>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CD2AD0" w:rsidRPr="00696F2A" w:rsidRDefault="00696F2A" w:rsidP="006E1B87">
      <w:pPr>
        <w:pStyle w:val="000-TLTK"/>
        <w:tabs>
          <w:tab w:val="clear" w:pos="574"/>
          <w:tab w:val="left" w:pos="567"/>
        </w:tabs>
        <w:spacing w:before="0"/>
        <w:ind w:left="1134" w:hanging="1134"/>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696F2A" w:rsidRPr="00E727DA" w:rsidRDefault="00E727DA" w:rsidP="006E1B87">
      <w:pPr>
        <w:pStyle w:val="000-TLTK"/>
        <w:tabs>
          <w:tab w:val="clear" w:pos="574"/>
          <w:tab w:val="left" w:pos="567"/>
        </w:tabs>
        <w:spacing w:before="0"/>
        <w:ind w:left="1134" w:hanging="1134"/>
        <w:rPr>
          <w:noProof/>
        </w:rPr>
      </w:pPr>
      <w:r w:rsidRPr="00E13387">
        <w:rPr>
          <w:noProof/>
        </w:rPr>
        <w:t>Gehrig</w:t>
      </w:r>
      <w:r>
        <w:rPr>
          <w:noProof/>
        </w:rPr>
        <w:t>D</w:t>
      </w:r>
      <w:r w:rsidRPr="00E13387">
        <w:rPr>
          <w:noProof/>
        </w:rPr>
        <w:t xml:space="preserve">, Schultz </w:t>
      </w:r>
      <w:r>
        <w:rPr>
          <w:noProof/>
        </w:rPr>
        <w:t>T</w:t>
      </w:r>
      <w:r w:rsidRPr="00E13387">
        <w:rPr>
          <w:noProof/>
        </w:rPr>
        <w:t xml:space="preserve"> (2008), “Selecting Relevant Features for Human Motion Recognition”, </w:t>
      </w:r>
      <w:r w:rsidRPr="00E13387">
        <w:rPr>
          <w:i/>
          <w:noProof/>
        </w:rPr>
        <w:t>ICPR 2008, IEEE</w:t>
      </w:r>
      <w:r w:rsidRPr="00E13387">
        <w:rPr>
          <w:noProof/>
        </w:rPr>
        <w:t>.</w:t>
      </w:r>
    </w:p>
    <w:p w:rsidR="00005DC3" w:rsidRPr="00E13387" w:rsidRDefault="004E551E" w:rsidP="006E1B87">
      <w:pPr>
        <w:pStyle w:val="000-TLTK"/>
        <w:tabs>
          <w:tab w:val="clear" w:pos="574"/>
          <w:tab w:val="left" w:pos="567"/>
        </w:tabs>
        <w:spacing w:before="0"/>
        <w:ind w:left="1134" w:hanging="1134"/>
        <w:rPr>
          <w:noProof/>
        </w:rPr>
      </w:pPr>
      <w:r w:rsidRPr="00E13387">
        <w:rPr>
          <w:noProof/>
        </w:rPr>
        <w:lastRenderedPageBreak/>
        <w:t>Gita Sukthankar, Katia Sycara (2005), “A Cost Minimization Approach to Human Behavior Recognition”.</w:t>
      </w:r>
    </w:p>
    <w:p w:rsidR="00755433" w:rsidRPr="0019023C" w:rsidRDefault="00755433" w:rsidP="006E1B87">
      <w:pPr>
        <w:pStyle w:val="000-TLTK"/>
        <w:tabs>
          <w:tab w:val="clear" w:pos="574"/>
          <w:tab w:val="left" w:pos="567"/>
        </w:tabs>
        <w:spacing w:before="0"/>
        <w:ind w:left="1134" w:hanging="1134"/>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19023C" w:rsidRPr="007C6381" w:rsidRDefault="00543157" w:rsidP="006E1B87">
      <w:pPr>
        <w:pStyle w:val="000-TLTK"/>
        <w:tabs>
          <w:tab w:val="clear" w:pos="574"/>
          <w:tab w:val="left" w:pos="567"/>
        </w:tabs>
        <w:spacing w:before="0"/>
        <w:ind w:left="1134" w:hanging="1134"/>
        <w:rPr>
          <w:noProof/>
        </w:rPr>
      </w:pPr>
      <w:r w:rsidRPr="00E13387">
        <w:rPr>
          <w:noProof/>
        </w:rPr>
        <w:t>Lasitha Piyathilaka, Sarah Kodagoda (2013), “Human Activity Recognition for Domestic Robots”.</w:t>
      </w:r>
    </w:p>
    <w:p w:rsidR="007C6381" w:rsidRPr="008C7A87" w:rsidRDefault="008C7A87" w:rsidP="006E1B87">
      <w:pPr>
        <w:pStyle w:val="000-TLTK"/>
        <w:tabs>
          <w:tab w:val="clear" w:pos="574"/>
          <w:tab w:val="left" w:pos="567"/>
        </w:tabs>
        <w:spacing w:before="0"/>
        <w:ind w:left="1134" w:hanging="1134"/>
        <w:rPr>
          <w:noProof/>
        </w:rPr>
      </w:pPr>
      <w:r w:rsidRPr="00E13387">
        <w:rPr>
          <w:noProof/>
        </w:rPr>
        <w:t>Mi Zhang, Alexander A. Sawchuk (2012), “Motion Primitive-Based Human Activity Recognition Using a Bag-of-Features Approach”.</w:t>
      </w:r>
    </w:p>
    <w:p w:rsidR="008C7A87" w:rsidRPr="006D3CAF" w:rsidRDefault="006D3CAF" w:rsidP="006E1B87">
      <w:pPr>
        <w:pStyle w:val="000-TLTK"/>
        <w:tabs>
          <w:tab w:val="clear" w:pos="574"/>
          <w:tab w:val="left" w:pos="567"/>
        </w:tabs>
        <w:spacing w:before="0"/>
        <w:ind w:left="1134" w:hanging="1134"/>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4008C7" w:rsidRPr="00E13387" w:rsidRDefault="004A768C" w:rsidP="006E1B87">
      <w:pPr>
        <w:pStyle w:val="000-TLTK"/>
        <w:tabs>
          <w:tab w:val="clear" w:pos="574"/>
          <w:tab w:val="left" w:pos="567"/>
        </w:tabs>
        <w:spacing w:before="0"/>
        <w:ind w:left="1134" w:hanging="1134"/>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6E1B87">
      <w:pPr>
        <w:pStyle w:val="000-TLTK"/>
        <w:tabs>
          <w:tab w:val="clear" w:pos="574"/>
          <w:tab w:val="left" w:pos="567"/>
        </w:tabs>
        <w:spacing w:before="0"/>
        <w:ind w:left="1134" w:hanging="1134"/>
        <w:rPr>
          <w:noProof/>
        </w:rPr>
      </w:pPr>
      <w:r w:rsidRPr="00E13387">
        <w:rPr>
          <w:noProof/>
        </w:rPr>
        <w:t>Turaga P, Chellappa R, Subrahmanian V.</w:t>
      </w:r>
      <w:r w:rsidR="0052460E">
        <w:rPr>
          <w:noProof/>
          <w:lang w:val="en-US"/>
        </w:rPr>
        <w:t xml:space="preserve"> </w:t>
      </w:r>
      <w:r w:rsidRPr="00E13387">
        <w:rPr>
          <w:noProof/>
        </w:rPr>
        <w:t xml:space="preserve">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6E1B87">
      <w:pPr>
        <w:pStyle w:val="000-TLTK"/>
        <w:tabs>
          <w:tab w:val="clear" w:pos="574"/>
          <w:tab w:val="left" w:pos="567"/>
        </w:tabs>
        <w:spacing w:before="0"/>
        <w:ind w:left="1134" w:hanging="1134"/>
        <w:rPr>
          <w:noProof/>
        </w:rPr>
      </w:pPr>
      <w:r w:rsidRPr="00E13387">
        <w:rPr>
          <w:noProof/>
        </w:rPr>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273E7E" w:rsidRPr="00E13387" w:rsidRDefault="00755433" w:rsidP="006E1B87">
      <w:pPr>
        <w:pStyle w:val="000-TLTK"/>
        <w:tabs>
          <w:tab w:val="clear" w:pos="574"/>
          <w:tab w:val="left" w:pos="567"/>
        </w:tabs>
        <w:spacing w:before="0"/>
        <w:ind w:left="1134" w:hanging="1134"/>
        <w:rPr>
          <w:noProof/>
        </w:rPr>
      </w:pPr>
      <w:r w:rsidRPr="00E13387">
        <w:rPr>
          <w:noProof/>
        </w:rPr>
        <w:t xml:space="preserve">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7900C4" w:rsidRDefault="00D64461" w:rsidP="006E1B87">
      <w:pPr>
        <w:tabs>
          <w:tab w:val="left" w:pos="567"/>
        </w:tabs>
        <w:overflowPunct/>
        <w:autoSpaceDE/>
        <w:autoSpaceDN/>
        <w:adjustRightInd/>
        <w:spacing w:line="360" w:lineRule="auto"/>
        <w:ind w:left="1134" w:hanging="1134"/>
        <w:textAlignment w:val="auto"/>
        <w:rPr>
          <w:noProof/>
        </w:rPr>
      </w:pPr>
      <w:r w:rsidRPr="00E13387">
        <w:rPr>
          <w:noProof/>
          <w:lang w:val="vi-VN"/>
        </w:rPr>
        <w:br w:type="page"/>
      </w:r>
    </w:p>
    <w:p w:rsidR="00450CCF" w:rsidRPr="00E13387" w:rsidRDefault="00450CCF" w:rsidP="00215EAA">
      <w:pPr>
        <w:pStyle w:val="Heading1"/>
      </w:pPr>
      <w:bookmarkStart w:id="208" w:name="_Toc423001057"/>
      <w:r w:rsidRPr="00E13387">
        <w:lastRenderedPageBreak/>
        <w:t>PHỤ LỤC</w:t>
      </w:r>
      <w:bookmarkEnd w:id="208"/>
    </w:p>
    <w:p w:rsidR="00450CCF" w:rsidRPr="00E13387" w:rsidRDefault="00450CCF" w:rsidP="00450CCF">
      <w:pPr>
        <w:pStyle w:val="Paragraph"/>
        <w:ind w:firstLine="0"/>
        <w:rPr>
          <w:lang w:val="vi-VN"/>
        </w:rPr>
      </w:pPr>
    </w:p>
    <w:p w:rsidR="00450CCF" w:rsidRPr="00E13387" w:rsidRDefault="00450CCF" w:rsidP="00450CCF">
      <w:pPr>
        <w:pStyle w:val="Paragraph"/>
        <w:ind w:firstLine="0"/>
        <w:rPr>
          <w:b/>
          <w:lang w:val="vi-VN"/>
        </w:rPr>
      </w:pPr>
      <w:r w:rsidRPr="00E13387">
        <w:rPr>
          <w:b/>
          <w:lang w:val="vi-VN"/>
        </w:rPr>
        <w:t>PHỤ LỤC A</w:t>
      </w:r>
      <w:r w:rsidR="005D35B5">
        <w:rPr>
          <w:b/>
        </w:rPr>
        <w:t>:</w:t>
      </w:r>
      <w:r w:rsidRPr="00E13387">
        <w:rPr>
          <w:b/>
          <w:lang w:val="vi-VN"/>
        </w:rPr>
        <w:t xml:space="preserve"> TÊN VÀ NGHĨA TIẾNG VIỆT CÁC XƯƠNG TRONG CẤU TRÚC ACCLAIM</w:t>
      </w:r>
    </w:p>
    <w:p w:rsidR="00450CCF" w:rsidRPr="00E13387" w:rsidRDefault="00450CCF" w:rsidP="00450CCF">
      <w:pPr>
        <w:pStyle w:val="Paragraph"/>
        <w:ind w:firstLine="0"/>
        <w:rPr>
          <w:b/>
          <w:lang w:val="vi-VN"/>
        </w:rPr>
      </w:pPr>
    </w:p>
    <w:tbl>
      <w:tblPr>
        <w:tblW w:w="0" w:type="auto"/>
        <w:tblInd w:w="108" w:type="dxa"/>
        <w:tblLayout w:type="fixed"/>
        <w:tblLook w:val="0000" w:firstRow="0" w:lastRow="0" w:firstColumn="0" w:lastColumn="0" w:noHBand="0" w:noVBand="0"/>
      </w:tblPr>
      <w:tblGrid>
        <w:gridCol w:w="1950"/>
        <w:gridCol w:w="6839"/>
      </w:tblGrid>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root</w:t>
            </w:r>
          </w:p>
        </w:tc>
        <w:tc>
          <w:tcPr>
            <w:tcW w:w="6839" w:type="dxa"/>
          </w:tcPr>
          <w:p w:rsidR="00450CCF" w:rsidRPr="00E13387" w:rsidRDefault="00450CCF" w:rsidP="006E1B87">
            <w:pPr>
              <w:pStyle w:val="ChuBang"/>
              <w:spacing w:line="360" w:lineRule="auto"/>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 Lowerback, rhipjoint, lhipjoint là các xương nối trực tiếp với root.</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thorax</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phần ngực</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head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Đầu</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lastRenderedPageBreak/>
              <w:t>rhand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Bản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trái</w:t>
            </w:r>
          </w:p>
        </w:tc>
      </w:tr>
    </w:tbl>
    <w:p w:rsidR="00D27864" w:rsidRPr="00E13387" w:rsidRDefault="00D27864" w:rsidP="004A04EF">
      <w:pPr>
        <w:spacing w:before="120" w:after="180"/>
        <w:jc w:val="center"/>
        <w:rPr>
          <w:b/>
          <w:bCs/>
          <w:noProof/>
          <w:sz w:val="38"/>
          <w:szCs w:val="34"/>
          <w:lang w:val="vi-VN"/>
        </w:rPr>
      </w:pPr>
    </w:p>
    <w:sectPr w:rsidR="00D27864" w:rsidRPr="00E13387" w:rsidSect="002E12EE">
      <w:headerReference w:type="default" r:id="rId50"/>
      <w:footerReference w:type="default" r:id="rId51"/>
      <w:footerReference w:type="first" r:id="rId52"/>
      <w:type w:val="oddPage"/>
      <w:pgSz w:w="11907" w:h="16840" w:code="9"/>
      <w:pgMar w:top="1985" w:right="1134" w:bottom="1701" w:left="1985" w:header="862"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5C8" w:rsidRDefault="002E45C8">
      <w:r>
        <w:separator/>
      </w:r>
    </w:p>
  </w:endnote>
  <w:endnote w:type="continuationSeparator" w:id="0">
    <w:p w:rsidR="002E45C8" w:rsidRDefault="002E4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20000287" w:usb1="00000000"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Default="00DF5949" w:rsidP="00792D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lxiii</w:t>
    </w:r>
    <w:r>
      <w:rPr>
        <w:rStyle w:val="PageNumber"/>
      </w:rPr>
      <w:fldChar w:fldCharType="end"/>
    </w:r>
  </w:p>
  <w:p w:rsidR="00DF5949" w:rsidRDefault="00DF5949" w:rsidP="00792D6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Pr="00C14F14" w:rsidRDefault="00DF5949" w:rsidP="00792D69">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Pr="0060513F" w:rsidRDefault="00DF5949" w:rsidP="0060513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Pr="0060513F" w:rsidRDefault="00DF5949" w:rsidP="0060513F">
    <w:pPr>
      <w:pStyle w:val="Footer"/>
      <w:rPr>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Pr="00C63D68" w:rsidRDefault="00DF5949"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Pr>
        <w:rStyle w:val="PageNumber"/>
        <w:noProof/>
        <w:sz w:val="22"/>
        <w:szCs w:val="22"/>
      </w:rPr>
      <w:t>63</w:t>
    </w:r>
    <w:r w:rsidRPr="00C63D68">
      <w:rPr>
        <w:rStyle w:val="PageNumber"/>
        <w:sz w:val="22"/>
        <w:szCs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Pr="006E1B87" w:rsidRDefault="00DF5949" w:rsidP="006E1B8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Pr="0060513F" w:rsidRDefault="00DF5949" w:rsidP="006051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5C8" w:rsidRDefault="002E45C8">
      <w:r>
        <w:separator/>
      </w:r>
    </w:p>
  </w:footnote>
  <w:footnote w:type="continuationSeparator" w:id="0">
    <w:p w:rsidR="002E45C8" w:rsidRDefault="002E45C8">
      <w:r>
        <w:continuationSeparator/>
      </w:r>
    </w:p>
  </w:footnote>
  <w:footnote w:id="1">
    <w:p w:rsidR="00DF5949" w:rsidRPr="00503B13" w:rsidRDefault="00DF5949">
      <w:pPr>
        <w:pStyle w:val="FootnoteText"/>
      </w:pPr>
      <w:r>
        <w:rPr>
          <w:rStyle w:val="FootnoteReference"/>
        </w:rPr>
        <w:footnoteRef/>
      </w:r>
      <w:r w:rsidRPr="00503B13">
        <w:rPr>
          <w:lang w:val="vi-VN"/>
        </w:rPr>
        <w:t xml:space="preserve">Kinect là một thiết bị đầu vào,là cảm biến chuyển động do hãng Microsoft sản xuất dành cho Xbox 360 và máy tính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r w:rsidRPr="00503B13">
        <w:rPr>
          <w:lang w:val="vi-VN"/>
        </w:rPr>
        <w:t>Windows</w:t>
      </w:r>
      <w:r>
        <w:t>.</w:t>
      </w:r>
    </w:p>
  </w:footnote>
  <w:footnote w:id="2">
    <w:p w:rsidR="00DF5949" w:rsidRPr="00F847BF" w:rsidRDefault="00DF5949">
      <w:pPr>
        <w:pStyle w:val="FootnoteText"/>
      </w:pPr>
      <w:r>
        <w:rPr>
          <w:rStyle w:val="FootnoteReference"/>
        </w:rPr>
        <w:footnoteRef/>
      </w:r>
      <w:r>
        <w:t xml:space="preserve"> M</w:t>
      </w:r>
      <w:r w:rsidRPr="0040047A">
        <w:rPr>
          <w:lang w:val="vi-VN"/>
        </w:rPr>
        <w:t>arker</w:t>
      </w:r>
      <w:r>
        <w:t xml:space="preserve"> </w:t>
      </w:r>
      <w:proofErr w:type="spellStart"/>
      <w:r>
        <w:t>là</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lên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theo</w:t>
      </w:r>
      <w:proofErr w:type="spellEnd"/>
      <w:r>
        <w:t xml:space="preserve"> </w:t>
      </w:r>
      <w:proofErr w:type="spellStart"/>
      <w:r>
        <w:t>dõi</w:t>
      </w:r>
      <w:proofErr w:type="spellEnd"/>
      <w:r>
        <w:t>.</w:t>
      </w:r>
    </w:p>
  </w:footnote>
  <w:footnote w:id="3">
    <w:p w:rsidR="00DF5949" w:rsidRDefault="00DF5949">
      <w:pPr>
        <w:pStyle w:val="FootnoteText"/>
      </w:pPr>
      <w:r>
        <w:rPr>
          <w:rStyle w:val="FootnoteReference"/>
        </w:rPr>
        <w:footnoteRef/>
      </w:r>
      <w:proofErr w:type="spellStart"/>
      <w:r>
        <w:t>Mocap</w:t>
      </w:r>
      <w:proofErr w:type="spellEnd"/>
      <w:r>
        <w:t xml:space="preserve"> (Motion Capture)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w:t>
      </w:r>
    </w:p>
  </w:footnote>
  <w:footnote w:id="4">
    <w:p w:rsidR="00DF5949" w:rsidRDefault="00DF5949">
      <w:pPr>
        <w:pStyle w:val="FootnoteText"/>
      </w:pPr>
      <w:r>
        <w:rPr>
          <w:rStyle w:val="FootnoteReference"/>
        </w:rPr>
        <w:footnoteRef/>
      </w:r>
      <w:r>
        <w:t xml:space="preserve"> Stereo camera </w:t>
      </w:r>
      <w:proofErr w:type="spellStart"/>
      <w:r>
        <w:t>là</w:t>
      </w:r>
      <w:proofErr w:type="spellEnd"/>
      <w:r>
        <w:t xml:space="preserve"> camera </w:t>
      </w:r>
      <w:proofErr w:type="spellStart"/>
      <w:r>
        <w:t>có</w:t>
      </w:r>
      <w:proofErr w:type="spellEnd"/>
      <w:r>
        <w:t xml:space="preserve"> </w:t>
      </w:r>
      <w:proofErr w:type="spellStart"/>
      <w:r>
        <w:t>hai</w:t>
      </w:r>
      <w:proofErr w:type="spellEnd"/>
      <w:r>
        <w:t xml:space="preserve"> hay </w:t>
      </w:r>
      <w:proofErr w:type="spellStart"/>
      <w:r>
        <w:t>nhiều</w:t>
      </w:r>
      <w:proofErr w:type="spellEnd"/>
      <w:r>
        <w:t xml:space="preserve"> </w:t>
      </w:r>
      <w:proofErr w:type="spellStart"/>
      <w:r>
        <w:t>ống</w:t>
      </w:r>
      <w:proofErr w:type="spellEnd"/>
      <w:r>
        <w:t xml:space="preserve"> </w:t>
      </w:r>
      <w:proofErr w:type="spellStart"/>
      <w:r>
        <w:t>kính</w:t>
      </w:r>
      <w:proofErr w:type="spellEnd"/>
      <w:r>
        <w:t xml:space="preserve"> </w:t>
      </w:r>
      <w:proofErr w:type="spellStart"/>
      <w:r>
        <w:t>với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ảnh</w:t>
      </w:r>
      <w:proofErr w:type="spellEnd"/>
      <w:r>
        <w:t xml:space="preserve"> </w:t>
      </w:r>
      <w:proofErr w:type="spellStart"/>
      <w:r>
        <w:t>hoặc</w:t>
      </w:r>
      <w:proofErr w:type="spellEnd"/>
      <w:r>
        <w:t xml:space="preserve"> </w:t>
      </w:r>
      <w:proofErr w:type="spellStart"/>
      <w:r>
        <w:t>khung</w:t>
      </w:r>
      <w:proofErr w:type="spellEnd"/>
      <w:r>
        <w:t xml:space="preserve"> </w:t>
      </w:r>
      <w:proofErr w:type="spellStart"/>
      <w:r>
        <w:t>phim</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mỗi</w:t>
      </w:r>
      <w:proofErr w:type="spellEnd"/>
      <w:r>
        <w:t xml:space="preserve"> </w:t>
      </w:r>
      <w:proofErr w:type="spellStart"/>
      <w:r>
        <w:t>ống</w:t>
      </w:r>
      <w:proofErr w:type="spellEnd"/>
      <w:r>
        <w:t xml:space="preserve"> </w:t>
      </w:r>
      <w:proofErr w:type="spellStart"/>
      <w:r>
        <w:t>kính</w:t>
      </w:r>
      <w:proofErr w:type="spellEnd"/>
      <w:r>
        <w:t>.</w:t>
      </w:r>
    </w:p>
  </w:footnote>
  <w:footnote w:id="5">
    <w:p w:rsidR="00DF5949" w:rsidRDefault="00DF5949">
      <w:pPr>
        <w:pStyle w:val="FootnoteText"/>
      </w:pPr>
      <w:r>
        <w:rPr>
          <w:rStyle w:val="FootnoteReference"/>
        </w:rPr>
        <w:footnoteRef/>
      </w:r>
      <w:r>
        <w:t xml:space="preserve"> Acclaim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game, </w:t>
      </w:r>
      <w:proofErr w:type="spellStart"/>
      <w:r>
        <w:t>đồng</w:t>
      </w:r>
      <w:proofErr w:type="spellEnd"/>
      <w:r>
        <w:t xml:space="preserve"> </w:t>
      </w:r>
      <w:proofErr w:type="spellStart"/>
      <w:r>
        <w:t>thời</w:t>
      </w:r>
      <w:proofErr w:type="spellEnd"/>
      <w:r>
        <w:t xml:space="preserve">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động</w:t>
      </w:r>
      <w:proofErr w:type="spellEnd"/>
      <w:r>
        <w:t xml:space="preserve"> 3D, </w:t>
      </w:r>
      <w:proofErr w:type="spellStart"/>
      <w:r>
        <w:t>một</w:t>
      </w:r>
      <w:proofErr w:type="spellEnd"/>
      <w:r>
        <w:t xml:space="preserve"> </w:t>
      </w:r>
      <w:proofErr w:type="spellStart"/>
      <w:r>
        <w:t>bộ</w:t>
      </w:r>
      <w:proofErr w:type="spellEnd"/>
      <w:r>
        <w:t xml:space="preserve"> </w:t>
      </w:r>
      <w:proofErr w:type="spellStart"/>
      <w:r>
        <w:t>gồm</w:t>
      </w:r>
      <w:proofErr w:type="spellEnd"/>
      <w:r>
        <w:t xml:space="preserve"> </w:t>
      </w:r>
      <w:proofErr w:type="spellStart"/>
      <w:r>
        <w:t>hai</w:t>
      </w:r>
      <w:proofErr w:type="spellEnd"/>
      <w:r>
        <w:t xml:space="preserve"> </w:t>
      </w:r>
      <w:proofErr w:type="spellStart"/>
      <w:r>
        <w:t>tệp</w:t>
      </w:r>
      <w:proofErr w:type="spellEnd"/>
      <w:r>
        <w:t xml:space="preserve"> tin </w:t>
      </w:r>
      <w:proofErr w:type="spellStart"/>
      <w:r>
        <w:t>asf</w:t>
      </w:r>
      <w:proofErr w:type="spellEnd"/>
      <w:r>
        <w:t>/</w:t>
      </w:r>
      <w:proofErr w:type="spellStart"/>
      <w:r>
        <w:t>amc</w:t>
      </w:r>
      <w:proofErr w:type="spellEnd"/>
      <w:r>
        <w:t xml:space="preserve"> do </w:t>
      </w:r>
      <w:proofErr w:type="spellStart"/>
      <w:r>
        <w:t>chính</w:t>
      </w:r>
      <w:proofErr w:type="spellEnd"/>
      <w:r>
        <w:t xml:space="preserve"> </w:t>
      </w:r>
      <w:proofErr w:type="spellStart"/>
      <w:r>
        <w:t>công</w:t>
      </w:r>
      <w:proofErr w:type="spellEnd"/>
      <w:r>
        <w:t xml:space="preserve"> </w:t>
      </w:r>
      <w:proofErr w:type="spellStart"/>
      <w:r>
        <w:t>ty</w:t>
      </w:r>
      <w:proofErr w:type="spellEnd"/>
      <w:r>
        <w:t xml:space="preserve"> </w:t>
      </w:r>
      <w:proofErr w:type="spellStart"/>
      <w:r>
        <w:t>đó</w:t>
      </w:r>
      <w:proofErr w:type="spellEnd"/>
      <w:r>
        <w:t xml:space="preserve"> </w:t>
      </w:r>
      <w:proofErr w:type="spellStart"/>
      <w:r>
        <w:t>đề</w:t>
      </w:r>
      <w:proofErr w:type="spellEnd"/>
      <w:r>
        <w:t xml:space="preserve"> </w:t>
      </w:r>
      <w:proofErr w:type="spellStart"/>
      <w:r>
        <w:t>xuất</w:t>
      </w:r>
      <w:proofErr w:type="spellEnd"/>
      <w:r>
        <w:t>.</w:t>
      </w:r>
    </w:p>
  </w:footnote>
  <w:footnote w:id="6">
    <w:p w:rsidR="00DF5949" w:rsidRDefault="00DF5949">
      <w:pPr>
        <w:pStyle w:val="FootnoteText"/>
      </w:pPr>
      <w:r>
        <w:rPr>
          <w:rStyle w:val="FootnoteReference"/>
        </w:rPr>
        <w:footnoteRef/>
      </w:r>
      <w:r w:rsidRPr="00710273">
        <w:t>Accord.NET Framework</w:t>
      </w:r>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r w:rsidRPr="00003391">
        <w:t>http://accord-framework.net/</w:t>
      </w:r>
      <w:r>
        <w:t>)</w:t>
      </w:r>
    </w:p>
  </w:footnote>
  <w:footnote w:id="7">
    <w:p w:rsidR="00DF5949" w:rsidRDefault="00DF5949" w:rsidP="002B3CCB">
      <w:pPr>
        <w:pStyle w:val="FootnoteText"/>
        <w:jc w:val="both"/>
      </w:pPr>
      <w:r>
        <w:rPr>
          <w:rStyle w:val="FootnoteReference"/>
        </w:rPr>
        <w:footnoteRef/>
      </w:r>
      <w:r>
        <w:t xml:space="preserve"> Range sensor hay range camera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là</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nó</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Ảnh</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range senor </w:t>
      </w:r>
      <w:proofErr w:type="spellStart"/>
      <w:r>
        <w:t>gọi</w:t>
      </w:r>
      <w:proofErr w:type="spellEnd"/>
      <w:r>
        <w:t xml:space="preserve"> </w:t>
      </w:r>
      <w:proofErr w:type="spellStart"/>
      <w:r>
        <w:t>là</w:t>
      </w:r>
      <w:proofErr w:type="spellEnd"/>
      <w:r>
        <w:t xml:space="preserve"> range image.</w:t>
      </w:r>
    </w:p>
  </w:footnote>
  <w:footnote w:id="8">
    <w:p w:rsidR="00DF5949" w:rsidRDefault="00DF5949">
      <w:pPr>
        <w:pStyle w:val="FootnoteText"/>
      </w:pPr>
      <w:r>
        <w:rPr>
          <w:rStyle w:val="FootnoteReference"/>
        </w:rPr>
        <w:footnoteRef/>
      </w:r>
      <w:r w:rsidRPr="00AF7254">
        <w:t>http://mocap.cs.cmu.edu</w:t>
      </w:r>
      <w:r>
        <w:t>/.</w:t>
      </w:r>
    </w:p>
  </w:footnote>
  <w:footnote w:id="9">
    <w:p w:rsidR="00DF5949" w:rsidRDefault="00DF5949">
      <w:pPr>
        <w:pStyle w:val="FootnoteText"/>
      </w:pPr>
      <w:r>
        <w:rPr>
          <w:rStyle w:val="FootnoteReference"/>
        </w:rPr>
        <w:footnoteRef/>
      </w:r>
      <w:r w:rsidRPr="00AF7254">
        <w:t>http://www.mpi-inf.mpg.de/resources/HDM05/</w:t>
      </w:r>
      <w:r>
        <w:t>.</w:t>
      </w:r>
    </w:p>
  </w:footnote>
  <w:footnote w:id="10">
    <w:p w:rsidR="00DF5949" w:rsidRDefault="00DF5949">
      <w:pPr>
        <w:pStyle w:val="FootnoteText"/>
      </w:pPr>
      <w:r>
        <w:rPr>
          <w:rStyle w:val="FootnoteReference"/>
        </w:rPr>
        <w:footnoteRef/>
      </w:r>
      <w:r w:rsidRPr="00AF7254">
        <w:t>http://kitchen.cs.cmu.edu/</w:t>
      </w:r>
      <w:r>
        <w:t>.</w:t>
      </w:r>
    </w:p>
  </w:footnote>
  <w:footnote w:id="11">
    <w:p w:rsidR="00DF5949" w:rsidRDefault="00DF5949">
      <w:pPr>
        <w:pStyle w:val="FootnoteText"/>
      </w:pPr>
      <w:r>
        <w:rPr>
          <w:rStyle w:val="FootnoteReference"/>
        </w:rPr>
        <w:footnoteRef/>
      </w:r>
      <w:r w:rsidRPr="00AF7254">
        <w:t>http://www.cs.rochester.edu/%18spark/muri/.</w:t>
      </w:r>
    </w:p>
  </w:footnote>
  <w:footnote w:id="12">
    <w:p w:rsidR="00DF5949" w:rsidRDefault="00DF5949">
      <w:pPr>
        <w:pStyle w:val="FootnoteText"/>
      </w:pPr>
      <w:r>
        <w:rPr>
          <w:rStyle w:val="FootnoteReference"/>
        </w:rPr>
        <w:footnoteRef/>
      </w:r>
      <w:r w:rsidRPr="00057A56">
        <w:t>http://ias.in.tum.de/software/kitchen-activity-data/.</w:t>
      </w:r>
    </w:p>
  </w:footnote>
  <w:footnote w:id="13">
    <w:p w:rsidR="00DF5949" w:rsidRDefault="00DF5949">
      <w:pPr>
        <w:pStyle w:val="FootnoteText"/>
      </w:pPr>
      <w:r>
        <w:rPr>
          <w:rStyle w:val="FootnoteReference"/>
        </w:rPr>
        <w:footnoteRef/>
      </w:r>
      <w:r>
        <w:t xml:space="preserve"> MX-40 </w:t>
      </w:r>
      <w:proofErr w:type="spellStart"/>
      <w:r>
        <w:t>là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Vicon</w:t>
      </w:r>
      <w:proofErr w:type="spellEnd"/>
      <w:r>
        <w:t xml:space="preserve"> –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w:t>
      </w:r>
      <w:proofErr w:type="spellStart"/>
      <w:r>
        <w:t>chuyên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 xml:space="preserve">. MX-40 </w:t>
      </w:r>
      <w:proofErr w:type="spellStart"/>
      <w:r>
        <w:t>cóthể</w:t>
      </w:r>
      <w:proofErr w:type="spellEnd"/>
      <w:r>
        <w:t xml:space="preserve"> quay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120Hz </w:t>
      </w:r>
      <w:proofErr w:type="spellStart"/>
      <w:r>
        <w:t>tức</w:t>
      </w:r>
      <w:proofErr w:type="spellEnd"/>
      <w:r>
        <w:t xml:space="preserve"> </w:t>
      </w:r>
      <w:proofErr w:type="spellStart"/>
      <w:r>
        <w:t>là</w:t>
      </w:r>
      <w:proofErr w:type="spellEnd"/>
      <w:r>
        <w:t xml:space="preserve"> </w:t>
      </w:r>
      <w:proofErr w:type="spellStart"/>
      <w:r>
        <w:t>ghi</w:t>
      </w:r>
      <w:proofErr w:type="spellEnd"/>
      <w:r>
        <w:t xml:space="preserve"> </w:t>
      </w:r>
      <w:proofErr w:type="spellStart"/>
      <w:r>
        <w:t>được</w:t>
      </w:r>
      <w:proofErr w:type="spellEnd"/>
      <w:r>
        <w:t xml:space="preserve"> 120 </w:t>
      </w:r>
      <w:proofErr w:type="spellStart"/>
      <w:r>
        <w:t>khung</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giây</w:t>
      </w:r>
      <w:proofErr w:type="spellEnd"/>
      <w:r>
        <w:t>.</w:t>
      </w:r>
    </w:p>
  </w:footnote>
  <w:footnote w:id="14">
    <w:p w:rsidR="00DF5949" w:rsidRDefault="00DF5949">
      <w:pPr>
        <w:pStyle w:val="FootnoteText"/>
      </w:pPr>
      <w:r>
        <w:rPr>
          <w:rStyle w:val="FootnoteReference"/>
        </w:rPr>
        <w:footnoteRef/>
      </w:r>
      <w:r w:rsidRPr="00D32B62">
        <w:t>http://mocap.cs.cmu.edu/resources.php</w:t>
      </w:r>
    </w:p>
  </w:footnote>
  <w:footnote w:id="15">
    <w:p w:rsidR="00DF5949" w:rsidRDefault="00DF5949">
      <w:pPr>
        <w:pStyle w:val="FootnoteText"/>
      </w:pPr>
      <w:r>
        <w:rPr>
          <w:rStyle w:val="FootnoteReference"/>
        </w:rPr>
        <w:footnoteRef/>
      </w:r>
      <w:r w:rsidRPr="007B20C0">
        <w:t>http://accord-framework.net/</w:t>
      </w:r>
    </w:p>
  </w:footnote>
  <w:footnote w:id="16">
    <w:p w:rsidR="00DF5949" w:rsidRDefault="00DF5949">
      <w:pPr>
        <w:pStyle w:val="FootnoteText"/>
      </w:pPr>
      <w:r>
        <w:rPr>
          <w:rStyle w:val="FootnoteReference"/>
        </w:rPr>
        <w:footnoteRef/>
      </w:r>
      <w:r w:rsidRPr="007B20C0">
        <w:t>http://www.aforgenet.com/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Default="00DF5949" w:rsidP="00792D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lxiii</w:t>
    </w:r>
    <w:r>
      <w:rPr>
        <w:rStyle w:val="PageNumber"/>
      </w:rPr>
      <w:fldChar w:fldCharType="end"/>
    </w:r>
  </w:p>
  <w:p w:rsidR="00DF5949" w:rsidRDefault="00DF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Default="00DF5949" w:rsidP="00757386">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Pr="00B861A3" w:rsidRDefault="00DF5949">
    <w:pPr>
      <w:jc w:val="center"/>
      <w:rPr>
        <w:sz w:val="2"/>
        <w:szCs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Default="00DF5949" w:rsidP="006A4172">
    <w:pPr>
      <w:pStyle w:val="Heade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00981"/>
      <w:docPartObj>
        <w:docPartGallery w:val="Page Numbers (Top of Page)"/>
        <w:docPartUnique/>
      </w:docPartObj>
    </w:sdtPr>
    <w:sdtContent>
      <w:p w:rsidR="00DF5949" w:rsidRDefault="00DF5949">
        <w:pPr>
          <w:pStyle w:val="Header"/>
          <w:jc w:val="center"/>
        </w:pPr>
        <w:r>
          <w:fldChar w:fldCharType="begin"/>
        </w:r>
        <w:r>
          <w:instrText xml:space="preserve"> PAGE   \* MERGEFORMAT </w:instrText>
        </w:r>
        <w:r>
          <w:fldChar w:fldCharType="separate"/>
        </w:r>
        <w:r w:rsidR="004313A6">
          <w:rPr>
            <w:noProof/>
          </w:rPr>
          <w:t>64</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Default="00DF5949">
    <w:pPr>
      <w:pStyle w:val="Header"/>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49" w:rsidRPr="006E1B87" w:rsidRDefault="00DF5949" w:rsidP="006E1B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94E09B6"/>
    <w:lvl w:ilvl="0">
      <w:start w:val="1"/>
      <w:numFmt w:val="decimal"/>
      <w:pStyle w:val="CHUONG"/>
      <w:suff w:val="nothing"/>
      <w:lvlText w:val="CHƯƠNG %1"/>
      <w:lvlJc w:val="center"/>
      <w:pPr>
        <w:ind w:left="0" w:firstLine="28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67" w:hanging="567"/>
      </w:pPr>
      <w:rPr>
        <w:rFonts w:hint="default"/>
      </w:rPr>
    </w:lvl>
    <w:lvl w:ilvl="3">
      <w:start w:val="1"/>
      <w:numFmt w:val="lowerLetter"/>
      <w:pStyle w:val="Heading4"/>
      <w:suff w:val="space"/>
      <w:lvlText w:val="%4."/>
      <w:lvlJc w:val="left"/>
      <w:pPr>
        <w:ind w:left="0" w:firstLine="0"/>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ED4E90EA"/>
    <w:lvl w:ilvl="0">
      <w:start w:val="1"/>
      <w:numFmt w:val="decimal"/>
      <w:pStyle w:val="hd2md"/>
      <w:suff w:val="space"/>
      <w:lvlText w:val="%1."/>
      <w:lvlJc w:val="left"/>
      <w:pPr>
        <w:ind w:left="0" w:firstLine="0"/>
      </w:pPr>
      <w:rPr>
        <w:rFonts w:hint="default"/>
      </w:rPr>
    </w:lvl>
    <w:lvl w:ilvl="1">
      <w:start w:val="1"/>
      <w:numFmt w:val="decimal"/>
      <w:pStyle w:val="hd3md"/>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multilevel"/>
    <w:tmpl w:val="C28C1224"/>
    <w:lvl w:ilvl="0">
      <w:start w:val="1"/>
      <w:numFmt w:val="decimal"/>
      <w:pStyle w:val="HinhC2"/>
      <w:suff w:val="space"/>
      <w:lvlText w:val="Hình 2.%1. "/>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multilevel"/>
    <w:tmpl w:val="16BC9564"/>
    <w:lvl w:ilvl="0">
      <w:start w:val="1"/>
      <w:numFmt w:val="decimal"/>
      <w:pStyle w:val="HinhC3"/>
      <w:suff w:val="space"/>
      <w:lvlText w:val="Hình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multilevel"/>
    <w:tmpl w:val="64962524"/>
    <w:lvl w:ilvl="0">
      <w:start w:val="1"/>
      <w:numFmt w:val="decimal"/>
      <w:pStyle w:val="HinhC0"/>
      <w:suff w:val="space"/>
      <w:lvlText w:val="Hình %1. "/>
      <w:lvlJc w:val="left"/>
      <w:pPr>
        <w:ind w:left="0" w:firstLine="0"/>
      </w:pPr>
      <w:rPr>
        <w:rFonts w:ascii="Times New Roman" w:hAnsi="Times New Roman" w:hint="default"/>
        <w:b w:val="0"/>
        <w:bCs w:val="0"/>
        <w:i/>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vertAlign w:val="baseline"/>
        <w:em w:val="no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multilevel"/>
    <w:tmpl w:val="FD703CA2"/>
    <w:lvl w:ilvl="0">
      <w:start w:val="1"/>
      <w:numFmt w:val="decimal"/>
      <w:pStyle w:val="HinhC1"/>
      <w:suff w:val="space"/>
      <w:lvlText w:val="Hình 1.%1. "/>
      <w:lvlJc w:val="left"/>
      <w:pPr>
        <w:ind w:left="0" w:firstLine="0"/>
      </w:pPr>
      <w:rPr>
        <w:rFonts w:ascii="Times New Roman" w:hAnsi="Times New Roman" w:hint="default"/>
        <w:b w:val="0"/>
        <w:i/>
        <w:caps w:val="0"/>
        <w:strike w:val="0"/>
        <w:dstrike w:val="0"/>
        <w:outline w:val="0"/>
        <w:shadow w:val="0"/>
        <w:emboss w:val="0"/>
        <w:imprint w:val="0"/>
        <w:vanish w:val="0"/>
        <w:spacing w:val="0"/>
        <w:kern w:val="0"/>
        <w:sz w:val="28"/>
        <w:u w:val="none"/>
        <w:vertAlign w:val="baseli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6">
    <w:nsid w:val="72B73032"/>
    <w:multiLevelType w:val="multilevel"/>
    <w:tmpl w:val="3566EB5C"/>
    <w:lvl w:ilvl="0">
      <w:start w:val="1"/>
      <w:numFmt w:val="decimal"/>
      <w:pStyle w:val="BangC3"/>
      <w:suff w:val="space"/>
      <w:lvlText w:val="Bảng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 w:numId="27">
    <w:abstractNumId w:val="10"/>
    <w:lvlOverride w:ilvl="0">
      <w:startOverride w:val="1"/>
    </w:lvlOverride>
  </w:num>
  <w:num w:numId="28">
    <w:abstractNumId w:val="16"/>
    <w:lvlOverride w:ilvl="0">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E75FDE"/>
    <w:rsid w:val="00000C0F"/>
    <w:rsid w:val="00001142"/>
    <w:rsid w:val="00001E33"/>
    <w:rsid w:val="00001F20"/>
    <w:rsid w:val="00002025"/>
    <w:rsid w:val="00002501"/>
    <w:rsid w:val="0000276F"/>
    <w:rsid w:val="000029F8"/>
    <w:rsid w:val="00002BA3"/>
    <w:rsid w:val="00003233"/>
    <w:rsid w:val="00003391"/>
    <w:rsid w:val="0000361A"/>
    <w:rsid w:val="000036AD"/>
    <w:rsid w:val="00003B78"/>
    <w:rsid w:val="00004FE8"/>
    <w:rsid w:val="00005266"/>
    <w:rsid w:val="00005664"/>
    <w:rsid w:val="00005DC3"/>
    <w:rsid w:val="000062F1"/>
    <w:rsid w:val="00006871"/>
    <w:rsid w:val="00007085"/>
    <w:rsid w:val="000072CF"/>
    <w:rsid w:val="00007C64"/>
    <w:rsid w:val="000105A1"/>
    <w:rsid w:val="000107AA"/>
    <w:rsid w:val="00010B62"/>
    <w:rsid w:val="00011507"/>
    <w:rsid w:val="00011E84"/>
    <w:rsid w:val="00012A82"/>
    <w:rsid w:val="00012D00"/>
    <w:rsid w:val="0001317B"/>
    <w:rsid w:val="000135FE"/>
    <w:rsid w:val="000136E7"/>
    <w:rsid w:val="000141C4"/>
    <w:rsid w:val="000142FA"/>
    <w:rsid w:val="000146C3"/>
    <w:rsid w:val="000147B3"/>
    <w:rsid w:val="00014916"/>
    <w:rsid w:val="00014D18"/>
    <w:rsid w:val="00014E5B"/>
    <w:rsid w:val="00014E8B"/>
    <w:rsid w:val="00014F9D"/>
    <w:rsid w:val="000164FA"/>
    <w:rsid w:val="00016768"/>
    <w:rsid w:val="00016F0D"/>
    <w:rsid w:val="000173EF"/>
    <w:rsid w:val="00017621"/>
    <w:rsid w:val="00020ABE"/>
    <w:rsid w:val="00021156"/>
    <w:rsid w:val="00021201"/>
    <w:rsid w:val="0002156B"/>
    <w:rsid w:val="00021651"/>
    <w:rsid w:val="00021A2B"/>
    <w:rsid w:val="00021A83"/>
    <w:rsid w:val="000225D3"/>
    <w:rsid w:val="000225DE"/>
    <w:rsid w:val="00022A34"/>
    <w:rsid w:val="00022B27"/>
    <w:rsid w:val="000231E5"/>
    <w:rsid w:val="00024ED6"/>
    <w:rsid w:val="00026FE7"/>
    <w:rsid w:val="00030C30"/>
    <w:rsid w:val="00030CDE"/>
    <w:rsid w:val="00031569"/>
    <w:rsid w:val="00031CFC"/>
    <w:rsid w:val="00032556"/>
    <w:rsid w:val="0003259D"/>
    <w:rsid w:val="00032878"/>
    <w:rsid w:val="00033BD6"/>
    <w:rsid w:val="00034AC5"/>
    <w:rsid w:val="0003531C"/>
    <w:rsid w:val="00035A1B"/>
    <w:rsid w:val="000366EA"/>
    <w:rsid w:val="00036B81"/>
    <w:rsid w:val="00037496"/>
    <w:rsid w:val="00040AF1"/>
    <w:rsid w:val="00040DA3"/>
    <w:rsid w:val="00040EDD"/>
    <w:rsid w:val="00041884"/>
    <w:rsid w:val="0004280C"/>
    <w:rsid w:val="0004280D"/>
    <w:rsid w:val="00042B3F"/>
    <w:rsid w:val="000432C9"/>
    <w:rsid w:val="00043386"/>
    <w:rsid w:val="000435BD"/>
    <w:rsid w:val="00043696"/>
    <w:rsid w:val="00043B61"/>
    <w:rsid w:val="00044569"/>
    <w:rsid w:val="0004477E"/>
    <w:rsid w:val="00044E48"/>
    <w:rsid w:val="00044E9E"/>
    <w:rsid w:val="00045025"/>
    <w:rsid w:val="000459F3"/>
    <w:rsid w:val="00046164"/>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7AC"/>
    <w:rsid w:val="00060C6D"/>
    <w:rsid w:val="00060C82"/>
    <w:rsid w:val="00060E86"/>
    <w:rsid w:val="00060F81"/>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A9C"/>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10D"/>
    <w:rsid w:val="000A274E"/>
    <w:rsid w:val="000A2C60"/>
    <w:rsid w:val="000A41A5"/>
    <w:rsid w:val="000A4AC0"/>
    <w:rsid w:val="000A51CC"/>
    <w:rsid w:val="000A53E8"/>
    <w:rsid w:val="000A6B1F"/>
    <w:rsid w:val="000A6DFD"/>
    <w:rsid w:val="000A716E"/>
    <w:rsid w:val="000A7620"/>
    <w:rsid w:val="000A7A0B"/>
    <w:rsid w:val="000A7C13"/>
    <w:rsid w:val="000A7D88"/>
    <w:rsid w:val="000B0AC0"/>
    <w:rsid w:val="000B1327"/>
    <w:rsid w:val="000B1953"/>
    <w:rsid w:val="000B20C0"/>
    <w:rsid w:val="000B2AD6"/>
    <w:rsid w:val="000B2F92"/>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AEF"/>
    <w:rsid w:val="000C2BB0"/>
    <w:rsid w:val="000C2BB2"/>
    <w:rsid w:val="000C2ECF"/>
    <w:rsid w:val="000C2F22"/>
    <w:rsid w:val="000C4261"/>
    <w:rsid w:val="000C4F33"/>
    <w:rsid w:val="000C5622"/>
    <w:rsid w:val="000C60E8"/>
    <w:rsid w:val="000C6943"/>
    <w:rsid w:val="000C6D1D"/>
    <w:rsid w:val="000C7647"/>
    <w:rsid w:val="000D09C4"/>
    <w:rsid w:val="000D0EEE"/>
    <w:rsid w:val="000D1E87"/>
    <w:rsid w:val="000D21C7"/>
    <w:rsid w:val="000D234E"/>
    <w:rsid w:val="000D3AB5"/>
    <w:rsid w:val="000D3D11"/>
    <w:rsid w:val="000D45FE"/>
    <w:rsid w:val="000D4AC3"/>
    <w:rsid w:val="000D528D"/>
    <w:rsid w:val="000D61D4"/>
    <w:rsid w:val="000D6727"/>
    <w:rsid w:val="000D6833"/>
    <w:rsid w:val="000E01EA"/>
    <w:rsid w:val="000E0557"/>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9A0"/>
    <w:rsid w:val="000F4E3A"/>
    <w:rsid w:val="000F6148"/>
    <w:rsid w:val="000F763D"/>
    <w:rsid w:val="000F7AB7"/>
    <w:rsid w:val="000F7E0F"/>
    <w:rsid w:val="001002FF"/>
    <w:rsid w:val="001008EC"/>
    <w:rsid w:val="001012A7"/>
    <w:rsid w:val="00101C1C"/>
    <w:rsid w:val="001028B9"/>
    <w:rsid w:val="00103362"/>
    <w:rsid w:val="00103AB5"/>
    <w:rsid w:val="00103CBB"/>
    <w:rsid w:val="001041B8"/>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CC6"/>
    <w:rsid w:val="00110D44"/>
    <w:rsid w:val="00110EAD"/>
    <w:rsid w:val="001110C4"/>
    <w:rsid w:val="00111C66"/>
    <w:rsid w:val="00111DF3"/>
    <w:rsid w:val="001122C5"/>
    <w:rsid w:val="00112401"/>
    <w:rsid w:val="0011250C"/>
    <w:rsid w:val="00112E5E"/>
    <w:rsid w:val="0011320C"/>
    <w:rsid w:val="0011352E"/>
    <w:rsid w:val="00113D93"/>
    <w:rsid w:val="00113F78"/>
    <w:rsid w:val="00114815"/>
    <w:rsid w:val="00114DF9"/>
    <w:rsid w:val="00115783"/>
    <w:rsid w:val="00115CC3"/>
    <w:rsid w:val="00115F3A"/>
    <w:rsid w:val="001164E1"/>
    <w:rsid w:val="00116639"/>
    <w:rsid w:val="0011664A"/>
    <w:rsid w:val="00117B4B"/>
    <w:rsid w:val="00117C92"/>
    <w:rsid w:val="00117E4E"/>
    <w:rsid w:val="00117E73"/>
    <w:rsid w:val="001201B3"/>
    <w:rsid w:val="00120DDD"/>
    <w:rsid w:val="00121005"/>
    <w:rsid w:val="00121B06"/>
    <w:rsid w:val="00122005"/>
    <w:rsid w:val="001222CD"/>
    <w:rsid w:val="001225D9"/>
    <w:rsid w:val="001227BB"/>
    <w:rsid w:val="00122D1E"/>
    <w:rsid w:val="00122DA0"/>
    <w:rsid w:val="0012356A"/>
    <w:rsid w:val="00123ADB"/>
    <w:rsid w:val="00123CC5"/>
    <w:rsid w:val="00123DB5"/>
    <w:rsid w:val="001244B3"/>
    <w:rsid w:val="001244CC"/>
    <w:rsid w:val="00124EBD"/>
    <w:rsid w:val="00125486"/>
    <w:rsid w:val="00125725"/>
    <w:rsid w:val="001258C8"/>
    <w:rsid w:val="00125A83"/>
    <w:rsid w:val="0012797F"/>
    <w:rsid w:val="00127B7F"/>
    <w:rsid w:val="00130C10"/>
    <w:rsid w:val="00130EF3"/>
    <w:rsid w:val="00131675"/>
    <w:rsid w:val="0013193B"/>
    <w:rsid w:val="00131949"/>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934"/>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1FE"/>
    <w:rsid w:val="001475E2"/>
    <w:rsid w:val="00147DC5"/>
    <w:rsid w:val="001506D5"/>
    <w:rsid w:val="00150EC8"/>
    <w:rsid w:val="00151962"/>
    <w:rsid w:val="0015258A"/>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56582"/>
    <w:rsid w:val="00156B33"/>
    <w:rsid w:val="001609FB"/>
    <w:rsid w:val="00160A32"/>
    <w:rsid w:val="00161032"/>
    <w:rsid w:val="0016140A"/>
    <w:rsid w:val="001616D5"/>
    <w:rsid w:val="0016187A"/>
    <w:rsid w:val="00161DEA"/>
    <w:rsid w:val="001620ED"/>
    <w:rsid w:val="00162181"/>
    <w:rsid w:val="001642B2"/>
    <w:rsid w:val="0016448B"/>
    <w:rsid w:val="001645EB"/>
    <w:rsid w:val="00164E69"/>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8F5"/>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23C"/>
    <w:rsid w:val="00190936"/>
    <w:rsid w:val="00190A89"/>
    <w:rsid w:val="00191AC4"/>
    <w:rsid w:val="00191BB9"/>
    <w:rsid w:val="00191CB2"/>
    <w:rsid w:val="00192940"/>
    <w:rsid w:val="00192B59"/>
    <w:rsid w:val="0019312B"/>
    <w:rsid w:val="001931EE"/>
    <w:rsid w:val="00196143"/>
    <w:rsid w:val="001964AB"/>
    <w:rsid w:val="00196D4E"/>
    <w:rsid w:val="00197144"/>
    <w:rsid w:val="001974CF"/>
    <w:rsid w:val="00197847"/>
    <w:rsid w:val="00197887"/>
    <w:rsid w:val="001A01CB"/>
    <w:rsid w:val="001A0337"/>
    <w:rsid w:val="001A0494"/>
    <w:rsid w:val="001A135B"/>
    <w:rsid w:val="001A1518"/>
    <w:rsid w:val="001A178F"/>
    <w:rsid w:val="001A1B54"/>
    <w:rsid w:val="001A2CEA"/>
    <w:rsid w:val="001A3347"/>
    <w:rsid w:val="001A3397"/>
    <w:rsid w:val="001A35B0"/>
    <w:rsid w:val="001A37CC"/>
    <w:rsid w:val="001A4EA9"/>
    <w:rsid w:val="001A4EBD"/>
    <w:rsid w:val="001A5333"/>
    <w:rsid w:val="001A564D"/>
    <w:rsid w:val="001A5769"/>
    <w:rsid w:val="001A58E3"/>
    <w:rsid w:val="001A5D42"/>
    <w:rsid w:val="001A5E63"/>
    <w:rsid w:val="001A613B"/>
    <w:rsid w:val="001A6246"/>
    <w:rsid w:val="001A66E9"/>
    <w:rsid w:val="001A68BC"/>
    <w:rsid w:val="001A754B"/>
    <w:rsid w:val="001A7A7F"/>
    <w:rsid w:val="001A7BCF"/>
    <w:rsid w:val="001A7C3F"/>
    <w:rsid w:val="001A7CC7"/>
    <w:rsid w:val="001B09D8"/>
    <w:rsid w:val="001B139A"/>
    <w:rsid w:val="001B1C62"/>
    <w:rsid w:val="001B2A0A"/>
    <w:rsid w:val="001B2C1D"/>
    <w:rsid w:val="001B3135"/>
    <w:rsid w:val="001B32BE"/>
    <w:rsid w:val="001B4238"/>
    <w:rsid w:val="001B44F6"/>
    <w:rsid w:val="001B53E7"/>
    <w:rsid w:val="001B6970"/>
    <w:rsid w:val="001B6FEB"/>
    <w:rsid w:val="001B7E83"/>
    <w:rsid w:val="001C1510"/>
    <w:rsid w:val="001C1CD2"/>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004D"/>
    <w:rsid w:val="001F1CED"/>
    <w:rsid w:val="001F2C38"/>
    <w:rsid w:val="001F2CC5"/>
    <w:rsid w:val="001F3E63"/>
    <w:rsid w:val="001F4088"/>
    <w:rsid w:val="001F4234"/>
    <w:rsid w:val="001F42D5"/>
    <w:rsid w:val="001F42FC"/>
    <w:rsid w:val="001F5241"/>
    <w:rsid w:val="001F5264"/>
    <w:rsid w:val="001F5740"/>
    <w:rsid w:val="001F74D3"/>
    <w:rsid w:val="001F782C"/>
    <w:rsid w:val="001F7ECE"/>
    <w:rsid w:val="0020004C"/>
    <w:rsid w:val="002000AE"/>
    <w:rsid w:val="0020033B"/>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5EAA"/>
    <w:rsid w:val="002164FB"/>
    <w:rsid w:val="00216770"/>
    <w:rsid w:val="00216AE4"/>
    <w:rsid w:val="00216EA4"/>
    <w:rsid w:val="0021703D"/>
    <w:rsid w:val="002170AD"/>
    <w:rsid w:val="00217CB6"/>
    <w:rsid w:val="00217D3D"/>
    <w:rsid w:val="00220DAE"/>
    <w:rsid w:val="002218EF"/>
    <w:rsid w:val="00222001"/>
    <w:rsid w:val="00222149"/>
    <w:rsid w:val="00222C42"/>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235"/>
    <w:rsid w:val="0022749E"/>
    <w:rsid w:val="002318EA"/>
    <w:rsid w:val="002322B8"/>
    <w:rsid w:val="002330AD"/>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58A"/>
    <w:rsid w:val="00242327"/>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0EB"/>
    <w:rsid w:val="00256363"/>
    <w:rsid w:val="002566A0"/>
    <w:rsid w:val="00256C47"/>
    <w:rsid w:val="0025746B"/>
    <w:rsid w:val="00257740"/>
    <w:rsid w:val="002579A9"/>
    <w:rsid w:val="002607CA"/>
    <w:rsid w:val="00260A38"/>
    <w:rsid w:val="00261A21"/>
    <w:rsid w:val="00261ADB"/>
    <w:rsid w:val="00261AFE"/>
    <w:rsid w:val="00263112"/>
    <w:rsid w:val="00263BCC"/>
    <w:rsid w:val="00265103"/>
    <w:rsid w:val="00265AAB"/>
    <w:rsid w:val="00265BAA"/>
    <w:rsid w:val="00265CF1"/>
    <w:rsid w:val="00265EFA"/>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85B"/>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3D6E"/>
    <w:rsid w:val="002841C7"/>
    <w:rsid w:val="00284362"/>
    <w:rsid w:val="00284A93"/>
    <w:rsid w:val="00284AF9"/>
    <w:rsid w:val="00284AFF"/>
    <w:rsid w:val="00284F58"/>
    <w:rsid w:val="002850A9"/>
    <w:rsid w:val="002852B0"/>
    <w:rsid w:val="002853EA"/>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4685"/>
    <w:rsid w:val="00294D98"/>
    <w:rsid w:val="00294DB7"/>
    <w:rsid w:val="00295360"/>
    <w:rsid w:val="00295CE3"/>
    <w:rsid w:val="00296C7B"/>
    <w:rsid w:val="00297622"/>
    <w:rsid w:val="00297FDA"/>
    <w:rsid w:val="002A057D"/>
    <w:rsid w:val="002A0771"/>
    <w:rsid w:val="002A0E2C"/>
    <w:rsid w:val="002A1327"/>
    <w:rsid w:val="002A1589"/>
    <w:rsid w:val="002A1674"/>
    <w:rsid w:val="002A16B1"/>
    <w:rsid w:val="002A222A"/>
    <w:rsid w:val="002A28CF"/>
    <w:rsid w:val="002A3286"/>
    <w:rsid w:val="002A3433"/>
    <w:rsid w:val="002A37D2"/>
    <w:rsid w:val="002A39EB"/>
    <w:rsid w:val="002A3DA6"/>
    <w:rsid w:val="002A3ED2"/>
    <w:rsid w:val="002A44E4"/>
    <w:rsid w:val="002A4665"/>
    <w:rsid w:val="002A47FA"/>
    <w:rsid w:val="002A526B"/>
    <w:rsid w:val="002A5B45"/>
    <w:rsid w:val="002A63CD"/>
    <w:rsid w:val="002A6534"/>
    <w:rsid w:val="002A6594"/>
    <w:rsid w:val="002A6CB6"/>
    <w:rsid w:val="002B02A1"/>
    <w:rsid w:val="002B02C3"/>
    <w:rsid w:val="002B04DC"/>
    <w:rsid w:val="002B15F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0BAA"/>
    <w:rsid w:val="002E12EE"/>
    <w:rsid w:val="002E29D7"/>
    <w:rsid w:val="002E368A"/>
    <w:rsid w:val="002E4541"/>
    <w:rsid w:val="002E45C8"/>
    <w:rsid w:val="002E466A"/>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0A8"/>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0C81"/>
    <w:rsid w:val="00322057"/>
    <w:rsid w:val="003224DD"/>
    <w:rsid w:val="00323487"/>
    <w:rsid w:val="00323D9A"/>
    <w:rsid w:val="0032422E"/>
    <w:rsid w:val="00324236"/>
    <w:rsid w:val="00324505"/>
    <w:rsid w:val="00324536"/>
    <w:rsid w:val="00324C8B"/>
    <w:rsid w:val="00324E37"/>
    <w:rsid w:val="00325F6C"/>
    <w:rsid w:val="003262EE"/>
    <w:rsid w:val="0032677E"/>
    <w:rsid w:val="003268A1"/>
    <w:rsid w:val="00326B31"/>
    <w:rsid w:val="00326EF6"/>
    <w:rsid w:val="00327201"/>
    <w:rsid w:val="003278E9"/>
    <w:rsid w:val="00330640"/>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07FE"/>
    <w:rsid w:val="0034106B"/>
    <w:rsid w:val="003410A2"/>
    <w:rsid w:val="003412FC"/>
    <w:rsid w:val="00341790"/>
    <w:rsid w:val="0034210C"/>
    <w:rsid w:val="003428C5"/>
    <w:rsid w:val="00342B4E"/>
    <w:rsid w:val="00342F52"/>
    <w:rsid w:val="003431D6"/>
    <w:rsid w:val="0034337C"/>
    <w:rsid w:val="0034351B"/>
    <w:rsid w:val="00343B1A"/>
    <w:rsid w:val="003448DB"/>
    <w:rsid w:val="00344A84"/>
    <w:rsid w:val="00344AAC"/>
    <w:rsid w:val="00345771"/>
    <w:rsid w:val="00345F35"/>
    <w:rsid w:val="0034618B"/>
    <w:rsid w:val="0034746A"/>
    <w:rsid w:val="00347F78"/>
    <w:rsid w:val="0035044C"/>
    <w:rsid w:val="00350651"/>
    <w:rsid w:val="00350D4D"/>
    <w:rsid w:val="0035134F"/>
    <w:rsid w:val="003515A5"/>
    <w:rsid w:val="00351EB7"/>
    <w:rsid w:val="00351EC6"/>
    <w:rsid w:val="0035219B"/>
    <w:rsid w:val="0035297D"/>
    <w:rsid w:val="00353650"/>
    <w:rsid w:val="00353BCE"/>
    <w:rsid w:val="003544C0"/>
    <w:rsid w:val="003547BE"/>
    <w:rsid w:val="00354DD6"/>
    <w:rsid w:val="003550D0"/>
    <w:rsid w:val="0035526B"/>
    <w:rsid w:val="00355294"/>
    <w:rsid w:val="00355E34"/>
    <w:rsid w:val="003570B0"/>
    <w:rsid w:val="00360088"/>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0F41"/>
    <w:rsid w:val="00381F2F"/>
    <w:rsid w:val="00382758"/>
    <w:rsid w:val="00382989"/>
    <w:rsid w:val="003838DC"/>
    <w:rsid w:val="00383927"/>
    <w:rsid w:val="00383A97"/>
    <w:rsid w:val="00384C9C"/>
    <w:rsid w:val="00384F54"/>
    <w:rsid w:val="0038688F"/>
    <w:rsid w:val="00387ABC"/>
    <w:rsid w:val="00390AC8"/>
    <w:rsid w:val="00390D6D"/>
    <w:rsid w:val="00391229"/>
    <w:rsid w:val="00391358"/>
    <w:rsid w:val="003918A3"/>
    <w:rsid w:val="00392D52"/>
    <w:rsid w:val="0039320A"/>
    <w:rsid w:val="00393AD9"/>
    <w:rsid w:val="00393C1F"/>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C79"/>
    <w:rsid w:val="003A2D54"/>
    <w:rsid w:val="003A2E6E"/>
    <w:rsid w:val="003A3148"/>
    <w:rsid w:val="003A369C"/>
    <w:rsid w:val="003A37E6"/>
    <w:rsid w:val="003A408C"/>
    <w:rsid w:val="003A4260"/>
    <w:rsid w:val="003A4F99"/>
    <w:rsid w:val="003A5138"/>
    <w:rsid w:val="003A5684"/>
    <w:rsid w:val="003A6016"/>
    <w:rsid w:val="003A63B1"/>
    <w:rsid w:val="003A65FB"/>
    <w:rsid w:val="003A7A2C"/>
    <w:rsid w:val="003A7C48"/>
    <w:rsid w:val="003B0DA2"/>
    <w:rsid w:val="003B149B"/>
    <w:rsid w:val="003B18D4"/>
    <w:rsid w:val="003B251C"/>
    <w:rsid w:val="003B26B1"/>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96D"/>
    <w:rsid w:val="003C4CE4"/>
    <w:rsid w:val="003C4E62"/>
    <w:rsid w:val="003C5938"/>
    <w:rsid w:val="003C5997"/>
    <w:rsid w:val="003C6050"/>
    <w:rsid w:val="003C6295"/>
    <w:rsid w:val="003C6ACF"/>
    <w:rsid w:val="003C786C"/>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114E"/>
    <w:rsid w:val="003E1367"/>
    <w:rsid w:val="003E1389"/>
    <w:rsid w:val="003E160D"/>
    <w:rsid w:val="003E1776"/>
    <w:rsid w:val="003E1AA1"/>
    <w:rsid w:val="003E2119"/>
    <w:rsid w:val="003E24BB"/>
    <w:rsid w:val="003E2EAA"/>
    <w:rsid w:val="003E2F1D"/>
    <w:rsid w:val="003E30DC"/>
    <w:rsid w:val="003E33D3"/>
    <w:rsid w:val="003E3403"/>
    <w:rsid w:val="003E4098"/>
    <w:rsid w:val="003E604B"/>
    <w:rsid w:val="003E6919"/>
    <w:rsid w:val="003E6EC1"/>
    <w:rsid w:val="003E7F8D"/>
    <w:rsid w:val="003F0003"/>
    <w:rsid w:val="003F0E51"/>
    <w:rsid w:val="003F0EB5"/>
    <w:rsid w:val="003F18E3"/>
    <w:rsid w:val="003F1905"/>
    <w:rsid w:val="003F1B7A"/>
    <w:rsid w:val="003F25F7"/>
    <w:rsid w:val="003F28C8"/>
    <w:rsid w:val="003F3AC9"/>
    <w:rsid w:val="003F41F2"/>
    <w:rsid w:val="003F4E2B"/>
    <w:rsid w:val="003F5B7D"/>
    <w:rsid w:val="003F60D6"/>
    <w:rsid w:val="003F654E"/>
    <w:rsid w:val="003F6882"/>
    <w:rsid w:val="003F6A79"/>
    <w:rsid w:val="003F75E7"/>
    <w:rsid w:val="003F768F"/>
    <w:rsid w:val="003F7B43"/>
    <w:rsid w:val="003F7D57"/>
    <w:rsid w:val="00400380"/>
    <w:rsid w:val="00400620"/>
    <w:rsid w:val="004008C7"/>
    <w:rsid w:val="00400A99"/>
    <w:rsid w:val="00401319"/>
    <w:rsid w:val="0040194F"/>
    <w:rsid w:val="0040242D"/>
    <w:rsid w:val="00402908"/>
    <w:rsid w:val="0040314F"/>
    <w:rsid w:val="00404944"/>
    <w:rsid w:val="00404BAE"/>
    <w:rsid w:val="00404E81"/>
    <w:rsid w:val="00404F1D"/>
    <w:rsid w:val="0040532F"/>
    <w:rsid w:val="004069ED"/>
    <w:rsid w:val="0040747E"/>
    <w:rsid w:val="00407C78"/>
    <w:rsid w:val="00407F6A"/>
    <w:rsid w:val="004105D1"/>
    <w:rsid w:val="00410C69"/>
    <w:rsid w:val="00412BE5"/>
    <w:rsid w:val="00412E05"/>
    <w:rsid w:val="00413036"/>
    <w:rsid w:val="00414A7D"/>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2A9F"/>
    <w:rsid w:val="004234E9"/>
    <w:rsid w:val="00423FD1"/>
    <w:rsid w:val="00424613"/>
    <w:rsid w:val="004253A9"/>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3A6"/>
    <w:rsid w:val="0043165B"/>
    <w:rsid w:val="00432571"/>
    <w:rsid w:val="004330A1"/>
    <w:rsid w:val="00433638"/>
    <w:rsid w:val="00433738"/>
    <w:rsid w:val="00433FAB"/>
    <w:rsid w:val="004343A4"/>
    <w:rsid w:val="00434B73"/>
    <w:rsid w:val="00434DE9"/>
    <w:rsid w:val="0043509C"/>
    <w:rsid w:val="0043547D"/>
    <w:rsid w:val="004376BB"/>
    <w:rsid w:val="0043789B"/>
    <w:rsid w:val="00437B8C"/>
    <w:rsid w:val="00437D70"/>
    <w:rsid w:val="00440173"/>
    <w:rsid w:val="00440AC3"/>
    <w:rsid w:val="00440D31"/>
    <w:rsid w:val="00440D65"/>
    <w:rsid w:val="00441036"/>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0CCF"/>
    <w:rsid w:val="00452086"/>
    <w:rsid w:val="00452170"/>
    <w:rsid w:val="004528BD"/>
    <w:rsid w:val="00453988"/>
    <w:rsid w:val="004539A5"/>
    <w:rsid w:val="00453A00"/>
    <w:rsid w:val="00454101"/>
    <w:rsid w:val="004546A2"/>
    <w:rsid w:val="00454B87"/>
    <w:rsid w:val="00456297"/>
    <w:rsid w:val="00456595"/>
    <w:rsid w:val="00456EBA"/>
    <w:rsid w:val="00457276"/>
    <w:rsid w:val="004572C3"/>
    <w:rsid w:val="004573D7"/>
    <w:rsid w:val="00457715"/>
    <w:rsid w:val="00457AD5"/>
    <w:rsid w:val="00457D7C"/>
    <w:rsid w:val="00457E3B"/>
    <w:rsid w:val="00457E4E"/>
    <w:rsid w:val="00460903"/>
    <w:rsid w:val="00460F17"/>
    <w:rsid w:val="0046122A"/>
    <w:rsid w:val="00461346"/>
    <w:rsid w:val="00461490"/>
    <w:rsid w:val="004617A7"/>
    <w:rsid w:val="00461A2D"/>
    <w:rsid w:val="00461B72"/>
    <w:rsid w:val="00461C8B"/>
    <w:rsid w:val="00461FB9"/>
    <w:rsid w:val="00462385"/>
    <w:rsid w:val="00463776"/>
    <w:rsid w:val="00464BD0"/>
    <w:rsid w:val="00464DD9"/>
    <w:rsid w:val="00465339"/>
    <w:rsid w:val="0046550C"/>
    <w:rsid w:val="004656D4"/>
    <w:rsid w:val="00465A9B"/>
    <w:rsid w:val="00465BD6"/>
    <w:rsid w:val="004661F5"/>
    <w:rsid w:val="0046691C"/>
    <w:rsid w:val="00466DCD"/>
    <w:rsid w:val="00466FCA"/>
    <w:rsid w:val="00466FE0"/>
    <w:rsid w:val="004671DB"/>
    <w:rsid w:val="00467B1C"/>
    <w:rsid w:val="00470D40"/>
    <w:rsid w:val="00470E1F"/>
    <w:rsid w:val="00471225"/>
    <w:rsid w:val="004712D1"/>
    <w:rsid w:val="00471ACA"/>
    <w:rsid w:val="00472090"/>
    <w:rsid w:val="004721EC"/>
    <w:rsid w:val="00472335"/>
    <w:rsid w:val="00472475"/>
    <w:rsid w:val="004733D4"/>
    <w:rsid w:val="00473C78"/>
    <w:rsid w:val="00473E5E"/>
    <w:rsid w:val="00474400"/>
    <w:rsid w:val="00474422"/>
    <w:rsid w:val="004744CE"/>
    <w:rsid w:val="00474B6C"/>
    <w:rsid w:val="00474DF9"/>
    <w:rsid w:val="00474E7E"/>
    <w:rsid w:val="004754B1"/>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876C0"/>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799"/>
    <w:rsid w:val="004A6993"/>
    <w:rsid w:val="004A6CAF"/>
    <w:rsid w:val="004A73FC"/>
    <w:rsid w:val="004A768C"/>
    <w:rsid w:val="004A76D4"/>
    <w:rsid w:val="004B0DB0"/>
    <w:rsid w:val="004B1B7F"/>
    <w:rsid w:val="004B1D90"/>
    <w:rsid w:val="004B22EB"/>
    <w:rsid w:val="004B2FF6"/>
    <w:rsid w:val="004B371A"/>
    <w:rsid w:val="004B3F5F"/>
    <w:rsid w:val="004B43C5"/>
    <w:rsid w:val="004B4509"/>
    <w:rsid w:val="004B485D"/>
    <w:rsid w:val="004B4DCB"/>
    <w:rsid w:val="004B5CDE"/>
    <w:rsid w:val="004B6681"/>
    <w:rsid w:val="004B68EA"/>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19F"/>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B86"/>
    <w:rsid w:val="004D6C7C"/>
    <w:rsid w:val="004D6E4B"/>
    <w:rsid w:val="004D7234"/>
    <w:rsid w:val="004D76B1"/>
    <w:rsid w:val="004D7A2D"/>
    <w:rsid w:val="004D7AEF"/>
    <w:rsid w:val="004E0408"/>
    <w:rsid w:val="004E06F7"/>
    <w:rsid w:val="004E0A1F"/>
    <w:rsid w:val="004E0EFF"/>
    <w:rsid w:val="004E14D6"/>
    <w:rsid w:val="004E1B40"/>
    <w:rsid w:val="004E2941"/>
    <w:rsid w:val="004E2C19"/>
    <w:rsid w:val="004E3C26"/>
    <w:rsid w:val="004E540D"/>
    <w:rsid w:val="004E551E"/>
    <w:rsid w:val="004E58D6"/>
    <w:rsid w:val="004E5DA9"/>
    <w:rsid w:val="004E6060"/>
    <w:rsid w:val="004E6303"/>
    <w:rsid w:val="004E6D94"/>
    <w:rsid w:val="004E73D0"/>
    <w:rsid w:val="004E7F07"/>
    <w:rsid w:val="004F024C"/>
    <w:rsid w:val="004F0254"/>
    <w:rsid w:val="004F04AB"/>
    <w:rsid w:val="004F0C8D"/>
    <w:rsid w:val="004F20CD"/>
    <w:rsid w:val="004F27A1"/>
    <w:rsid w:val="004F30B4"/>
    <w:rsid w:val="004F3CAE"/>
    <w:rsid w:val="004F40B5"/>
    <w:rsid w:val="004F41CB"/>
    <w:rsid w:val="004F484B"/>
    <w:rsid w:val="004F4C54"/>
    <w:rsid w:val="004F4EAD"/>
    <w:rsid w:val="004F505E"/>
    <w:rsid w:val="004F519F"/>
    <w:rsid w:val="004F5DC9"/>
    <w:rsid w:val="004F5F85"/>
    <w:rsid w:val="004F64A5"/>
    <w:rsid w:val="004F64AB"/>
    <w:rsid w:val="004F6EED"/>
    <w:rsid w:val="004F7295"/>
    <w:rsid w:val="004F75F3"/>
    <w:rsid w:val="004F7D99"/>
    <w:rsid w:val="004F7E26"/>
    <w:rsid w:val="0050029F"/>
    <w:rsid w:val="0050137A"/>
    <w:rsid w:val="0050173D"/>
    <w:rsid w:val="00501AEE"/>
    <w:rsid w:val="00501B3D"/>
    <w:rsid w:val="00501E77"/>
    <w:rsid w:val="00502B19"/>
    <w:rsid w:val="00502C93"/>
    <w:rsid w:val="00502E0F"/>
    <w:rsid w:val="00503B13"/>
    <w:rsid w:val="00503B89"/>
    <w:rsid w:val="00505644"/>
    <w:rsid w:val="00505C09"/>
    <w:rsid w:val="005062C7"/>
    <w:rsid w:val="005064D0"/>
    <w:rsid w:val="00506577"/>
    <w:rsid w:val="005065BC"/>
    <w:rsid w:val="00506626"/>
    <w:rsid w:val="00506AD1"/>
    <w:rsid w:val="005071AD"/>
    <w:rsid w:val="00507464"/>
    <w:rsid w:val="00507668"/>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60E"/>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161"/>
    <w:rsid w:val="005337C2"/>
    <w:rsid w:val="005344A5"/>
    <w:rsid w:val="0053472C"/>
    <w:rsid w:val="005348CE"/>
    <w:rsid w:val="005359E3"/>
    <w:rsid w:val="0053695D"/>
    <w:rsid w:val="00536A2C"/>
    <w:rsid w:val="00536C99"/>
    <w:rsid w:val="00537268"/>
    <w:rsid w:val="005403CC"/>
    <w:rsid w:val="00540525"/>
    <w:rsid w:val="00540559"/>
    <w:rsid w:val="00540F09"/>
    <w:rsid w:val="005412EC"/>
    <w:rsid w:val="005413AF"/>
    <w:rsid w:val="00542186"/>
    <w:rsid w:val="005422B4"/>
    <w:rsid w:val="00542879"/>
    <w:rsid w:val="00542B5D"/>
    <w:rsid w:val="00543157"/>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567"/>
    <w:rsid w:val="005549AD"/>
    <w:rsid w:val="00554DC8"/>
    <w:rsid w:val="00554E94"/>
    <w:rsid w:val="00555502"/>
    <w:rsid w:val="00555E5C"/>
    <w:rsid w:val="005566AD"/>
    <w:rsid w:val="00557837"/>
    <w:rsid w:val="0055791C"/>
    <w:rsid w:val="00560464"/>
    <w:rsid w:val="00560D1E"/>
    <w:rsid w:val="00561CB2"/>
    <w:rsid w:val="00561E6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7B0"/>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334"/>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5526"/>
    <w:rsid w:val="005A69B6"/>
    <w:rsid w:val="005A7D9A"/>
    <w:rsid w:val="005A7DA8"/>
    <w:rsid w:val="005B0185"/>
    <w:rsid w:val="005B0857"/>
    <w:rsid w:val="005B0CFD"/>
    <w:rsid w:val="005B1989"/>
    <w:rsid w:val="005B1DC9"/>
    <w:rsid w:val="005B2D64"/>
    <w:rsid w:val="005B3D85"/>
    <w:rsid w:val="005B4524"/>
    <w:rsid w:val="005B485A"/>
    <w:rsid w:val="005B4AF0"/>
    <w:rsid w:val="005B4D94"/>
    <w:rsid w:val="005B5270"/>
    <w:rsid w:val="005B53A8"/>
    <w:rsid w:val="005B53CA"/>
    <w:rsid w:val="005B6F86"/>
    <w:rsid w:val="005B7170"/>
    <w:rsid w:val="005B7355"/>
    <w:rsid w:val="005B73E0"/>
    <w:rsid w:val="005C0091"/>
    <w:rsid w:val="005C07F8"/>
    <w:rsid w:val="005C0DFB"/>
    <w:rsid w:val="005C0F72"/>
    <w:rsid w:val="005C198B"/>
    <w:rsid w:val="005C2910"/>
    <w:rsid w:val="005C361E"/>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1C08"/>
    <w:rsid w:val="005D2AF2"/>
    <w:rsid w:val="005D2D2E"/>
    <w:rsid w:val="005D35B5"/>
    <w:rsid w:val="005D3999"/>
    <w:rsid w:val="005D3D6A"/>
    <w:rsid w:val="005D3EC2"/>
    <w:rsid w:val="005D43CD"/>
    <w:rsid w:val="005D458F"/>
    <w:rsid w:val="005D50B5"/>
    <w:rsid w:val="005D6B87"/>
    <w:rsid w:val="005D6DDB"/>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67F2"/>
    <w:rsid w:val="005E72CA"/>
    <w:rsid w:val="005E7517"/>
    <w:rsid w:val="005E76C3"/>
    <w:rsid w:val="005F029A"/>
    <w:rsid w:val="005F07AD"/>
    <w:rsid w:val="005F0D37"/>
    <w:rsid w:val="005F0DE2"/>
    <w:rsid w:val="005F1436"/>
    <w:rsid w:val="005F1E37"/>
    <w:rsid w:val="005F2622"/>
    <w:rsid w:val="005F29F1"/>
    <w:rsid w:val="005F2FAA"/>
    <w:rsid w:val="005F30BA"/>
    <w:rsid w:val="005F315C"/>
    <w:rsid w:val="005F3CBA"/>
    <w:rsid w:val="005F4395"/>
    <w:rsid w:val="005F4518"/>
    <w:rsid w:val="005F56CD"/>
    <w:rsid w:val="005F589F"/>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365"/>
    <w:rsid w:val="00610BCC"/>
    <w:rsid w:val="00611B1D"/>
    <w:rsid w:val="00611C7F"/>
    <w:rsid w:val="00612437"/>
    <w:rsid w:val="0061340A"/>
    <w:rsid w:val="006137FA"/>
    <w:rsid w:val="0061407E"/>
    <w:rsid w:val="006143B5"/>
    <w:rsid w:val="006169AC"/>
    <w:rsid w:val="00616EC1"/>
    <w:rsid w:val="006172B9"/>
    <w:rsid w:val="006176E4"/>
    <w:rsid w:val="006178C2"/>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1CB"/>
    <w:rsid w:val="00631348"/>
    <w:rsid w:val="00631867"/>
    <w:rsid w:val="006319E4"/>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2F8D"/>
    <w:rsid w:val="00643329"/>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ACA"/>
    <w:rsid w:val="00656C7B"/>
    <w:rsid w:val="00656E4D"/>
    <w:rsid w:val="0065717E"/>
    <w:rsid w:val="006605A0"/>
    <w:rsid w:val="00660732"/>
    <w:rsid w:val="006617DF"/>
    <w:rsid w:val="00662560"/>
    <w:rsid w:val="00662692"/>
    <w:rsid w:val="00662B93"/>
    <w:rsid w:val="006632F9"/>
    <w:rsid w:val="006636CC"/>
    <w:rsid w:val="00663C6A"/>
    <w:rsid w:val="00664F16"/>
    <w:rsid w:val="00665504"/>
    <w:rsid w:val="00665FBF"/>
    <w:rsid w:val="00666220"/>
    <w:rsid w:val="00666822"/>
    <w:rsid w:val="006670F6"/>
    <w:rsid w:val="00667307"/>
    <w:rsid w:val="00667391"/>
    <w:rsid w:val="00667658"/>
    <w:rsid w:val="0066780D"/>
    <w:rsid w:val="00667A33"/>
    <w:rsid w:val="006702E1"/>
    <w:rsid w:val="00670D14"/>
    <w:rsid w:val="006710A0"/>
    <w:rsid w:val="00671503"/>
    <w:rsid w:val="00672211"/>
    <w:rsid w:val="0067261F"/>
    <w:rsid w:val="00672CDC"/>
    <w:rsid w:val="00672D31"/>
    <w:rsid w:val="006735BE"/>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031"/>
    <w:rsid w:val="00682400"/>
    <w:rsid w:val="00682A4D"/>
    <w:rsid w:val="00682F48"/>
    <w:rsid w:val="00682F6C"/>
    <w:rsid w:val="0068385C"/>
    <w:rsid w:val="00683B3F"/>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6F2A"/>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172"/>
    <w:rsid w:val="006A4289"/>
    <w:rsid w:val="006A45D9"/>
    <w:rsid w:val="006A471F"/>
    <w:rsid w:val="006A4CAD"/>
    <w:rsid w:val="006A5317"/>
    <w:rsid w:val="006A6168"/>
    <w:rsid w:val="006A61FF"/>
    <w:rsid w:val="006A63CB"/>
    <w:rsid w:val="006A6AB3"/>
    <w:rsid w:val="006A7114"/>
    <w:rsid w:val="006A72E1"/>
    <w:rsid w:val="006A75E2"/>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4A43"/>
    <w:rsid w:val="006B53EE"/>
    <w:rsid w:val="006B54EE"/>
    <w:rsid w:val="006B6BC9"/>
    <w:rsid w:val="006B6D7E"/>
    <w:rsid w:val="006B7017"/>
    <w:rsid w:val="006C0099"/>
    <w:rsid w:val="006C0475"/>
    <w:rsid w:val="006C0495"/>
    <w:rsid w:val="006C1753"/>
    <w:rsid w:val="006C1E25"/>
    <w:rsid w:val="006C31FF"/>
    <w:rsid w:val="006C3DC6"/>
    <w:rsid w:val="006C42FF"/>
    <w:rsid w:val="006C5087"/>
    <w:rsid w:val="006C50D5"/>
    <w:rsid w:val="006C6D52"/>
    <w:rsid w:val="006C7B05"/>
    <w:rsid w:val="006C7BA1"/>
    <w:rsid w:val="006D0D4C"/>
    <w:rsid w:val="006D0DF8"/>
    <w:rsid w:val="006D1FB0"/>
    <w:rsid w:val="006D200C"/>
    <w:rsid w:val="006D209D"/>
    <w:rsid w:val="006D2AB6"/>
    <w:rsid w:val="006D2E56"/>
    <w:rsid w:val="006D32B8"/>
    <w:rsid w:val="006D3CAF"/>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B87"/>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0997"/>
    <w:rsid w:val="006F151D"/>
    <w:rsid w:val="006F2B6E"/>
    <w:rsid w:val="006F3A86"/>
    <w:rsid w:val="006F4387"/>
    <w:rsid w:val="006F4536"/>
    <w:rsid w:val="006F4CC6"/>
    <w:rsid w:val="006F4F6D"/>
    <w:rsid w:val="006F539C"/>
    <w:rsid w:val="006F5CF5"/>
    <w:rsid w:val="006F6157"/>
    <w:rsid w:val="006F6846"/>
    <w:rsid w:val="006F685A"/>
    <w:rsid w:val="006F7247"/>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45B"/>
    <w:rsid w:val="00712588"/>
    <w:rsid w:val="007125DD"/>
    <w:rsid w:val="00712876"/>
    <w:rsid w:val="00713441"/>
    <w:rsid w:val="00714701"/>
    <w:rsid w:val="007147FF"/>
    <w:rsid w:val="00714E27"/>
    <w:rsid w:val="00715B34"/>
    <w:rsid w:val="00716B0D"/>
    <w:rsid w:val="00716B7E"/>
    <w:rsid w:val="00716CFD"/>
    <w:rsid w:val="007171F8"/>
    <w:rsid w:val="007173C3"/>
    <w:rsid w:val="00720FC5"/>
    <w:rsid w:val="0072135D"/>
    <w:rsid w:val="0072160D"/>
    <w:rsid w:val="0072190C"/>
    <w:rsid w:val="00722572"/>
    <w:rsid w:val="0072287B"/>
    <w:rsid w:val="00722AE4"/>
    <w:rsid w:val="00722AFD"/>
    <w:rsid w:val="00722B20"/>
    <w:rsid w:val="00723189"/>
    <w:rsid w:val="007233B7"/>
    <w:rsid w:val="00724189"/>
    <w:rsid w:val="007250E8"/>
    <w:rsid w:val="007253DC"/>
    <w:rsid w:val="007255C5"/>
    <w:rsid w:val="0072571A"/>
    <w:rsid w:val="00726460"/>
    <w:rsid w:val="007265DE"/>
    <w:rsid w:val="00726C7B"/>
    <w:rsid w:val="00726F6B"/>
    <w:rsid w:val="00727361"/>
    <w:rsid w:val="00727605"/>
    <w:rsid w:val="007278F9"/>
    <w:rsid w:val="00727D2C"/>
    <w:rsid w:val="00727EAA"/>
    <w:rsid w:val="0073090A"/>
    <w:rsid w:val="00730D57"/>
    <w:rsid w:val="00731195"/>
    <w:rsid w:val="00731781"/>
    <w:rsid w:val="00731EF7"/>
    <w:rsid w:val="0073244D"/>
    <w:rsid w:val="00732927"/>
    <w:rsid w:val="00733139"/>
    <w:rsid w:val="007332E5"/>
    <w:rsid w:val="00733307"/>
    <w:rsid w:val="007338BF"/>
    <w:rsid w:val="007341A7"/>
    <w:rsid w:val="00734F47"/>
    <w:rsid w:val="00735CC7"/>
    <w:rsid w:val="00736274"/>
    <w:rsid w:val="007364EF"/>
    <w:rsid w:val="00736703"/>
    <w:rsid w:val="0073677D"/>
    <w:rsid w:val="00736A9D"/>
    <w:rsid w:val="00736F0E"/>
    <w:rsid w:val="00736FEF"/>
    <w:rsid w:val="007370D5"/>
    <w:rsid w:val="0073736F"/>
    <w:rsid w:val="0073764E"/>
    <w:rsid w:val="00737FAC"/>
    <w:rsid w:val="00737FF9"/>
    <w:rsid w:val="007404C9"/>
    <w:rsid w:val="00741564"/>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84"/>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386"/>
    <w:rsid w:val="00761951"/>
    <w:rsid w:val="00761A4C"/>
    <w:rsid w:val="007624D0"/>
    <w:rsid w:val="007626B1"/>
    <w:rsid w:val="007637BD"/>
    <w:rsid w:val="0076396C"/>
    <w:rsid w:val="00763CA1"/>
    <w:rsid w:val="00764BA6"/>
    <w:rsid w:val="00764BA9"/>
    <w:rsid w:val="00765B40"/>
    <w:rsid w:val="00765F37"/>
    <w:rsid w:val="007662EF"/>
    <w:rsid w:val="00766776"/>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B5C"/>
    <w:rsid w:val="00780F7F"/>
    <w:rsid w:val="00780FF9"/>
    <w:rsid w:val="00781740"/>
    <w:rsid w:val="00781F8F"/>
    <w:rsid w:val="00782065"/>
    <w:rsid w:val="00782671"/>
    <w:rsid w:val="00782ADD"/>
    <w:rsid w:val="007836C6"/>
    <w:rsid w:val="00783C52"/>
    <w:rsid w:val="007842AF"/>
    <w:rsid w:val="00784501"/>
    <w:rsid w:val="00785547"/>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2E1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3762"/>
    <w:rsid w:val="007C4ACF"/>
    <w:rsid w:val="007C6381"/>
    <w:rsid w:val="007C6476"/>
    <w:rsid w:val="007C718F"/>
    <w:rsid w:val="007C78E7"/>
    <w:rsid w:val="007C798C"/>
    <w:rsid w:val="007C7B7E"/>
    <w:rsid w:val="007D04BF"/>
    <w:rsid w:val="007D0C26"/>
    <w:rsid w:val="007D10D8"/>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B5C"/>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1A9"/>
    <w:rsid w:val="007F3497"/>
    <w:rsid w:val="007F39FF"/>
    <w:rsid w:val="007F500A"/>
    <w:rsid w:val="007F5628"/>
    <w:rsid w:val="007F62AA"/>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872"/>
    <w:rsid w:val="00816AAF"/>
    <w:rsid w:val="00816F52"/>
    <w:rsid w:val="00817A37"/>
    <w:rsid w:val="00820376"/>
    <w:rsid w:val="008205D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1DFE"/>
    <w:rsid w:val="0083262F"/>
    <w:rsid w:val="00832A59"/>
    <w:rsid w:val="00833174"/>
    <w:rsid w:val="0083336F"/>
    <w:rsid w:val="00833385"/>
    <w:rsid w:val="0083415A"/>
    <w:rsid w:val="00834640"/>
    <w:rsid w:val="00835251"/>
    <w:rsid w:val="00835C5E"/>
    <w:rsid w:val="00835C64"/>
    <w:rsid w:val="00835CB5"/>
    <w:rsid w:val="00835EE1"/>
    <w:rsid w:val="0083664F"/>
    <w:rsid w:val="00836872"/>
    <w:rsid w:val="00836E02"/>
    <w:rsid w:val="008375D1"/>
    <w:rsid w:val="00837A7D"/>
    <w:rsid w:val="00837C3D"/>
    <w:rsid w:val="00840264"/>
    <w:rsid w:val="00840BB7"/>
    <w:rsid w:val="00840F68"/>
    <w:rsid w:val="00841364"/>
    <w:rsid w:val="00841DF3"/>
    <w:rsid w:val="00842A6C"/>
    <w:rsid w:val="00842A74"/>
    <w:rsid w:val="00842F53"/>
    <w:rsid w:val="00843280"/>
    <w:rsid w:val="008436FB"/>
    <w:rsid w:val="00843989"/>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651"/>
    <w:rsid w:val="008638E5"/>
    <w:rsid w:val="008648AF"/>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5D9"/>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3F9E"/>
    <w:rsid w:val="00894FAF"/>
    <w:rsid w:val="0089501F"/>
    <w:rsid w:val="008953F2"/>
    <w:rsid w:val="00895557"/>
    <w:rsid w:val="00895802"/>
    <w:rsid w:val="0089656D"/>
    <w:rsid w:val="00897191"/>
    <w:rsid w:val="00897199"/>
    <w:rsid w:val="008971FD"/>
    <w:rsid w:val="00897BE4"/>
    <w:rsid w:val="00897C7F"/>
    <w:rsid w:val="008A009F"/>
    <w:rsid w:val="008A065C"/>
    <w:rsid w:val="008A0DA0"/>
    <w:rsid w:val="008A156E"/>
    <w:rsid w:val="008A1AAB"/>
    <w:rsid w:val="008A1FA4"/>
    <w:rsid w:val="008A22BD"/>
    <w:rsid w:val="008A22FE"/>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BE0"/>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6A5C"/>
    <w:rsid w:val="008C7035"/>
    <w:rsid w:val="008C70C6"/>
    <w:rsid w:val="008C74A5"/>
    <w:rsid w:val="008C79D7"/>
    <w:rsid w:val="008C7A87"/>
    <w:rsid w:val="008C7D9F"/>
    <w:rsid w:val="008C7DD7"/>
    <w:rsid w:val="008D032D"/>
    <w:rsid w:val="008D0367"/>
    <w:rsid w:val="008D03A5"/>
    <w:rsid w:val="008D089A"/>
    <w:rsid w:val="008D1137"/>
    <w:rsid w:val="008D1734"/>
    <w:rsid w:val="008D1F1D"/>
    <w:rsid w:val="008D22D6"/>
    <w:rsid w:val="008D2AB6"/>
    <w:rsid w:val="008D2CA7"/>
    <w:rsid w:val="008D2E2E"/>
    <w:rsid w:val="008D352A"/>
    <w:rsid w:val="008D47ED"/>
    <w:rsid w:val="008D4957"/>
    <w:rsid w:val="008D4B3D"/>
    <w:rsid w:val="008D4E95"/>
    <w:rsid w:val="008D506C"/>
    <w:rsid w:val="008D5915"/>
    <w:rsid w:val="008D634F"/>
    <w:rsid w:val="008D669F"/>
    <w:rsid w:val="008D74E6"/>
    <w:rsid w:val="008D7B1E"/>
    <w:rsid w:val="008E00D3"/>
    <w:rsid w:val="008E0785"/>
    <w:rsid w:val="008E150B"/>
    <w:rsid w:val="008E1A2D"/>
    <w:rsid w:val="008E2669"/>
    <w:rsid w:val="008E2E9C"/>
    <w:rsid w:val="008E311E"/>
    <w:rsid w:val="008E3409"/>
    <w:rsid w:val="008E3919"/>
    <w:rsid w:val="008E39C1"/>
    <w:rsid w:val="008E4373"/>
    <w:rsid w:val="008E45D8"/>
    <w:rsid w:val="008E4714"/>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036"/>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5981"/>
    <w:rsid w:val="00906053"/>
    <w:rsid w:val="00906702"/>
    <w:rsid w:val="0090681C"/>
    <w:rsid w:val="00906A82"/>
    <w:rsid w:val="00906C4A"/>
    <w:rsid w:val="00907DE8"/>
    <w:rsid w:val="00907F82"/>
    <w:rsid w:val="00910D57"/>
    <w:rsid w:val="00910E83"/>
    <w:rsid w:val="00911619"/>
    <w:rsid w:val="00911BEE"/>
    <w:rsid w:val="00911E13"/>
    <w:rsid w:val="00911FFF"/>
    <w:rsid w:val="00912712"/>
    <w:rsid w:val="00912C82"/>
    <w:rsid w:val="00913716"/>
    <w:rsid w:val="0091374B"/>
    <w:rsid w:val="009145D4"/>
    <w:rsid w:val="00915EEA"/>
    <w:rsid w:val="00916080"/>
    <w:rsid w:val="009164C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1FC"/>
    <w:rsid w:val="009243D7"/>
    <w:rsid w:val="0092465F"/>
    <w:rsid w:val="00924DC8"/>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221D"/>
    <w:rsid w:val="009431B5"/>
    <w:rsid w:val="00943242"/>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463"/>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B1F"/>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8AA"/>
    <w:rsid w:val="009839CC"/>
    <w:rsid w:val="00983ABD"/>
    <w:rsid w:val="00984A7A"/>
    <w:rsid w:val="00984C44"/>
    <w:rsid w:val="00985116"/>
    <w:rsid w:val="009852CD"/>
    <w:rsid w:val="00986825"/>
    <w:rsid w:val="009868E6"/>
    <w:rsid w:val="00986B01"/>
    <w:rsid w:val="009876D4"/>
    <w:rsid w:val="009878DA"/>
    <w:rsid w:val="00987A38"/>
    <w:rsid w:val="009905AA"/>
    <w:rsid w:val="00990797"/>
    <w:rsid w:val="009909E4"/>
    <w:rsid w:val="009913D9"/>
    <w:rsid w:val="00991769"/>
    <w:rsid w:val="00992695"/>
    <w:rsid w:val="009929C5"/>
    <w:rsid w:val="00992E5B"/>
    <w:rsid w:val="00992F18"/>
    <w:rsid w:val="009932F4"/>
    <w:rsid w:val="009935E1"/>
    <w:rsid w:val="009941E7"/>
    <w:rsid w:val="00994AAF"/>
    <w:rsid w:val="009951BB"/>
    <w:rsid w:val="0099568E"/>
    <w:rsid w:val="0099573E"/>
    <w:rsid w:val="00995792"/>
    <w:rsid w:val="00995A1B"/>
    <w:rsid w:val="00995B11"/>
    <w:rsid w:val="00995E70"/>
    <w:rsid w:val="00996F1F"/>
    <w:rsid w:val="00996FB3"/>
    <w:rsid w:val="00996FB7"/>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4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1CF"/>
    <w:rsid w:val="009C2568"/>
    <w:rsid w:val="009C2583"/>
    <w:rsid w:val="009C27A2"/>
    <w:rsid w:val="009C2A28"/>
    <w:rsid w:val="009C33D8"/>
    <w:rsid w:val="009C37D9"/>
    <w:rsid w:val="009C43F1"/>
    <w:rsid w:val="009C4AA3"/>
    <w:rsid w:val="009C52E0"/>
    <w:rsid w:val="009C63ED"/>
    <w:rsid w:val="009C6AF8"/>
    <w:rsid w:val="009C6AFA"/>
    <w:rsid w:val="009C75DB"/>
    <w:rsid w:val="009C767B"/>
    <w:rsid w:val="009D05CD"/>
    <w:rsid w:val="009D104C"/>
    <w:rsid w:val="009D124F"/>
    <w:rsid w:val="009D13C1"/>
    <w:rsid w:val="009D18CB"/>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A83"/>
    <w:rsid w:val="009F0C77"/>
    <w:rsid w:val="009F1D64"/>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5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907"/>
    <w:rsid w:val="00A16B44"/>
    <w:rsid w:val="00A17F25"/>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6E90"/>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01C5"/>
    <w:rsid w:val="00A41CD6"/>
    <w:rsid w:val="00A41E0E"/>
    <w:rsid w:val="00A42594"/>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5D26"/>
    <w:rsid w:val="00A6660D"/>
    <w:rsid w:val="00A6676A"/>
    <w:rsid w:val="00A66DB3"/>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6AB"/>
    <w:rsid w:val="00A74766"/>
    <w:rsid w:val="00A7491E"/>
    <w:rsid w:val="00A74DB9"/>
    <w:rsid w:val="00A7551D"/>
    <w:rsid w:val="00A756F4"/>
    <w:rsid w:val="00A7606E"/>
    <w:rsid w:val="00A7607C"/>
    <w:rsid w:val="00A7654E"/>
    <w:rsid w:val="00A765CA"/>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1ECF"/>
    <w:rsid w:val="00A92098"/>
    <w:rsid w:val="00A9229C"/>
    <w:rsid w:val="00A92BAF"/>
    <w:rsid w:val="00A936B6"/>
    <w:rsid w:val="00A93EE5"/>
    <w:rsid w:val="00A94147"/>
    <w:rsid w:val="00A9500E"/>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3F3E"/>
    <w:rsid w:val="00AA431A"/>
    <w:rsid w:val="00AA4A8F"/>
    <w:rsid w:val="00AA4B70"/>
    <w:rsid w:val="00AA591B"/>
    <w:rsid w:val="00AA5DAD"/>
    <w:rsid w:val="00AA66B2"/>
    <w:rsid w:val="00AA6C35"/>
    <w:rsid w:val="00AA75DD"/>
    <w:rsid w:val="00AB08FC"/>
    <w:rsid w:val="00AB1420"/>
    <w:rsid w:val="00AB1880"/>
    <w:rsid w:val="00AB344C"/>
    <w:rsid w:val="00AB3AA5"/>
    <w:rsid w:val="00AB40E6"/>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3ED"/>
    <w:rsid w:val="00AC44FB"/>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572"/>
    <w:rsid w:val="00AF06C8"/>
    <w:rsid w:val="00AF092E"/>
    <w:rsid w:val="00AF11D8"/>
    <w:rsid w:val="00AF12E8"/>
    <w:rsid w:val="00AF1D82"/>
    <w:rsid w:val="00AF1FE1"/>
    <w:rsid w:val="00AF2129"/>
    <w:rsid w:val="00AF2B1E"/>
    <w:rsid w:val="00AF3022"/>
    <w:rsid w:val="00AF3207"/>
    <w:rsid w:val="00AF379B"/>
    <w:rsid w:val="00AF42BE"/>
    <w:rsid w:val="00AF4485"/>
    <w:rsid w:val="00AF4D43"/>
    <w:rsid w:val="00AF5941"/>
    <w:rsid w:val="00AF62DC"/>
    <w:rsid w:val="00AF6D84"/>
    <w:rsid w:val="00AF6EC7"/>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4EC9"/>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B06"/>
    <w:rsid w:val="00B25C82"/>
    <w:rsid w:val="00B26287"/>
    <w:rsid w:val="00B263A9"/>
    <w:rsid w:val="00B26C4D"/>
    <w:rsid w:val="00B26E7D"/>
    <w:rsid w:val="00B2703F"/>
    <w:rsid w:val="00B27762"/>
    <w:rsid w:val="00B30584"/>
    <w:rsid w:val="00B3083E"/>
    <w:rsid w:val="00B309E6"/>
    <w:rsid w:val="00B30ACD"/>
    <w:rsid w:val="00B312BC"/>
    <w:rsid w:val="00B313C6"/>
    <w:rsid w:val="00B31483"/>
    <w:rsid w:val="00B314F5"/>
    <w:rsid w:val="00B315A1"/>
    <w:rsid w:val="00B31B22"/>
    <w:rsid w:val="00B31E71"/>
    <w:rsid w:val="00B32739"/>
    <w:rsid w:val="00B3298A"/>
    <w:rsid w:val="00B32F18"/>
    <w:rsid w:val="00B335D0"/>
    <w:rsid w:val="00B3423C"/>
    <w:rsid w:val="00B34552"/>
    <w:rsid w:val="00B3485F"/>
    <w:rsid w:val="00B34A0E"/>
    <w:rsid w:val="00B34C38"/>
    <w:rsid w:val="00B34C84"/>
    <w:rsid w:val="00B3502A"/>
    <w:rsid w:val="00B350E0"/>
    <w:rsid w:val="00B35B31"/>
    <w:rsid w:val="00B3615F"/>
    <w:rsid w:val="00B372DB"/>
    <w:rsid w:val="00B372EB"/>
    <w:rsid w:val="00B37D0F"/>
    <w:rsid w:val="00B37F77"/>
    <w:rsid w:val="00B403D9"/>
    <w:rsid w:val="00B40407"/>
    <w:rsid w:val="00B409D3"/>
    <w:rsid w:val="00B40DF2"/>
    <w:rsid w:val="00B4133D"/>
    <w:rsid w:val="00B428AD"/>
    <w:rsid w:val="00B42A51"/>
    <w:rsid w:val="00B42AE8"/>
    <w:rsid w:val="00B43284"/>
    <w:rsid w:val="00B4328A"/>
    <w:rsid w:val="00B436B9"/>
    <w:rsid w:val="00B43F11"/>
    <w:rsid w:val="00B44BA6"/>
    <w:rsid w:val="00B44FA5"/>
    <w:rsid w:val="00B4520A"/>
    <w:rsid w:val="00B453BE"/>
    <w:rsid w:val="00B455DB"/>
    <w:rsid w:val="00B45D44"/>
    <w:rsid w:val="00B460A5"/>
    <w:rsid w:val="00B46A0B"/>
    <w:rsid w:val="00B46CAA"/>
    <w:rsid w:val="00B46F0B"/>
    <w:rsid w:val="00B47685"/>
    <w:rsid w:val="00B47773"/>
    <w:rsid w:val="00B50081"/>
    <w:rsid w:val="00B5051E"/>
    <w:rsid w:val="00B50797"/>
    <w:rsid w:val="00B50DA9"/>
    <w:rsid w:val="00B50DAE"/>
    <w:rsid w:val="00B511CF"/>
    <w:rsid w:val="00B511F2"/>
    <w:rsid w:val="00B51488"/>
    <w:rsid w:val="00B514BF"/>
    <w:rsid w:val="00B517E3"/>
    <w:rsid w:val="00B5208F"/>
    <w:rsid w:val="00B5215E"/>
    <w:rsid w:val="00B522DE"/>
    <w:rsid w:val="00B525C1"/>
    <w:rsid w:val="00B525EB"/>
    <w:rsid w:val="00B52847"/>
    <w:rsid w:val="00B534ED"/>
    <w:rsid w:val="00B53B1D"/>
    <w:rsid w:val="00B54256"/>
    <w:rsid w:val="00B54F87"/>
    <w:rsid w:val="00B555F7"/>
    <w:rsid w:val="00B56399"/>
    <w:rsid w:val="00B5699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86D"/>
    <w:rsid w:val="00B77B1C"/>
    <w:rsid w:val="00B77B75"/>
    <w:rsid w:val="00B8042A"/>
    <w:rsid w:val="00B814D4"/>
    <w:rsid w:val="00B814ED"/>
    <w:rsid w:val="00B81AB4"/>
    <w:rsid w:val="00B81E43"/>
    <w:rsid w:val="00B8254F"/>
    <w:rsid w:val="00B84A11"/>
    <w:rsid w:val="00B84D88"/>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3EF4"/>
    <w:rsid w:val="00B9415B"/>
    <w:rsid w:val="00B9425E"/>
    <w:rsid w:val="00B945B1"/>
    <w:rsid w:val="00B946FA"/>
    <w:rsid w:val="00B95051"/>
    <w:rsid w:val="00B95326"/>
    <w:rsid w:val="00B954F0"/>
    <w:rsid w:val="00B95563"/>
    <w:rsid w:val="00B9628C"/>
    <w:rsid w:val="00B97480"/>
    <w:rsid w:val="00BA0767"/>
    <w:rsid w:val="00BA10A5"/>
    <w:rsid w:val="00BA142F"/>
    <w:rsid w:val="00BA1768"/>
    <w:rsid w:val="00BA1870"/>
    <w:rsid w:val="00BA21D9"/>
    <w:rsid w:val="00BA2C3B"/>
    <w:rsid w:val="00BA3579"/>
    <w:rsid w:val="00BA35E1"/>
    <w:rsid w:val="00BA3648"/>
    <w:rsid w:val="00BA3E9C"/>
    <w:rsid w:val="00BA4943"/>
    <w:rsid w:val="00BA51CD"/>
    <w:rsid w:val="00BA57D8"/>
    <w:rsid w:val="00BA67A7"/>
    <w:rsid w:val="00BA67F6"/>
    <w:rsid w:val="00BA6ECB"/>
    <w:rsid w:val="00BA7020"/>
    <w:rsid w:val="00BA7784"/>
    <w:rsid w:val="00BA7F61"/>
    <w:rsid w:val="00BB028B"/>
    <w:rsid w:val="00BB0AB6"/>
    <w:rsid w:val="00BB1097"/>
    <w:rsid w:val="00BB1455"/>
    <w:rsid w:val="00BB189E"/>
    <w:rsid w:val="00BB1A43"/>
    <w:rsid w:val="00BB1C50"/>
    <w:rsid w:val="00BB3522"/>
    <w:rsid w:val="00BB4D87"/>
    <w:rsid w:val="00BB5468"/>
    <w:rsid w:val="00BB5E0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820"/>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1517"/>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1DF0"/>
    <w:rsid w:val="00BE2A5A"/>
    <w:rsid w:val="00BE2AC6"/>
    <w:rsid w:val="00BE32A6"/>
    <w:rsid w:val="00BE3306"/>
    <w:rsid w:val="00BE3365"/>
    <w:rsid w:val="00BE4A69"/>
    <w:rsid w:val="00BE4E7C"/>
    <w:rsid w:val="00BE5CB2"/>
    <w:rsid w:val="00BE6BB5"/>
    <w:rsid w:val="00BE7C73"/>
    <w:rsid w:val="00BF0AA7"/>
    <w:rsid w:val="00BF1521"/>
    <w:rsid w:val="00BF1E30"/>
    <w:rsid w:val="00BF1EFF"/>
    <w:rsid w:val="00BF23D1"/>
    <w:rsid w:val="00BF2419"/>
    <w:rsid w:val="00BF2D67"/>
    <w:rsid w:val="00BF36DE"/>
    <w:rsid w:val="00BF45FD"/>
    <w:rsid w:val="00BF4770"/>
    <w:rsid w:val="00BF50C3"/>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724"/>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3AA"/>
    <w:rsid w:val="00C22505"/>
    <w:rsid w:val="00C226A9"/>
    <w:rsid w:val="00C22D81"/>
    <w:rsid w:val="00C23680"/>
    <w:rsid w:val="00C24187"/>
    <w:rsid w:val="00C24215"/>
    <w:rsid w:val="00C24587"/>
    <w:rsid w:val="00C24C8D"/>
    <w:rsid w:val="00C24EEE"/>
    <w:rsid w:val="00C25017"/>
    <w:rsid w:val="00C2547B"/>
    <w:rsid w:val="00C25E55"/>
    <w:rsid w:val="00C25E5C"/>
    <w:rsid w:val="00C26100"/>
    <w:rsid w:val="00C26813"/>
    <w:rsid w:val="00C271DD"/>
    <w:rsid w:val="00C274BE"/>
    <w:rsid w:val="00C276EE"/>
    <w:rsid w:val="00C2773A"/>
    <w:rsid w:val="00C27FB9"/>
    <w:rsid w:val="00C30B2C"/>
    <w:rsid w:val="00C30D3A"/>
    <w:rsid w:val="00C30FB4"/>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3EAE"/>
    <w:rsid w:val="00C44DE0"/>
    <w:rsid w:val="00C462D5"/>
    <w:rsid w:val="00C47789"/>
    <w:rsid w:val="00C47F5A"/>
    <w:rsid w:val="00C47F87"/>
    <w:rsid w:val="00C51240"/>
    <w:rsid w:val="00C51267"/>
    <w:rsid w:val="00C51A7F"/>
    <w:rsid w:val="00C529F1"/>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7D9"/>
    <w:rsid w:val="00C56D1C"/>
    <w:rsid w:val="00C57207"/>
    <w:rsid w:val="00C57CBE"/>
    <w:rsid w:val="00C57F13"/>
    <w:rsid w:val="00C60208"/>
    <w:rsid w:val="00C60A1A"/>
    <w:rsid w:val="00C60B86"/>
    <w:rsid w:val="00C60BFF"/>
    <w:rsid w:val="00C60D95"/>
    <w:rsid w:val="00C61371"/>
    <w:rsid w:val="00C61B72"/>
    <w:rsid w:val="00C61CEE"/>
    <w:rsid w:val="00C626E3"/>
    <w:rsid w:val="00C62790"/>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2909"/>
    <w:rsid w:val="00C733E7"/>
    <w:rsid w:val="00C73634"/>
    <w:rsid w:val="00C736C5"/>
    <w:rsid w:val="00C74396"/>
    <w:rsid w:val="00C7443E"/>
    <w:rsid w:val="00C7457F"/>
    <w:rsid w:val="00C746EB"/>
    <w:rsid w:val="00C75902"/>
    <w:rsid w:val="00C75E3A"/>
    <w:rsid w:val="00C76067"/>
    <w:rsid w:val="00C76241"/>
    <w:rsid w:val="00C76ED0"/>
    <w:rsid w:val="00C7773E"/>
    <w:rsid w:val="00C77ED1"/>
    <w:rsid w:val="00C77EE3"/>
    <w:rsid w:val="00C80C0F"/>
    <w:rsid w:val="00C80EF3"/>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0ED3"/>
    <w:rsid w:val="00C91064"/>
    <w:rsid w:val="00C910D8"/>
    <w:rsid w:val="00C91E97"/>
    <w:rsid w:val="00C931F3"/>
    <w:rsid w:val="00C9327A"/>
    <w:rsid w:val="00C93CD2"/>
    <w:rsid w:val="00C94E0B"/>
    <w:rsid w:val="00C95158"/>
    <w:rsid w:val="00C95337"/>
    <w:rsid w:val="00C956C9"/>
    <w:rsid w:val="00C95F89"/>
    <w:rsid w:val="00C96688"/>
    <w:rsid w:val="00C96EAB"/>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58"/>
    <w:rsid w:val="00CA6BA3"/>
    <w:rsid w:val="00CB04DF"/>
    <w:rsid w:val="00CB0589"/>
    <w:rsid w:val="00CB05FA"/>
    <w:rsid w:val="00CB0672"/>
    <w:rsid w:val="00CB14B9"/>
    <w:rsid w:val="00CB1B62"/>
    <w:rsid w:val="00CB1BFF"/>
    <w:rsid w:val="00CB1CE6"/>
    <w:rsid w:val="00CB220A"/>
    <w:rsid w:val="00CB285F"/>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2BB"/>
    <w:rsid w:val="00CC06B4"/>
    <w:rsid w:val="00CC089C"/>
    <w:rsid w:val="00CC098E"/>
    <w:rsid w:val="00CC0A0D"/>
    <w:rsid w:val="00CC0AB8"/>
    <w:rsid w:val="00CC0B61"/>
    <w:rsid w:val="00CC0F20"/>
    <w:rsid w:val="00CC121A"/>
    <w:rsid w:val="00CC14EB"/>
    <w:rsid w:val="00CC1635"/>
    <w:rsid w:val="00CC1809"/>
    <w:rsid w:val="00CC2365"/>
    <w:rsid w:val="00CC2D7E"/>
    <w:rsid w:val="00CC313A"/>
    <w:rsid w:val="00CC3821"/>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AD0"/>
    <w:rsid w:val="00CD2C29"/>
    <w:rsid w:val="00CD2FF0"/>
    <w:rsid w:val="00CD3120"/>
    <w:rsid w:val="00CD351B"/>
    <w:rsid w:val="00CD370D"/>
    <w:rsid w:val="00CD3BD2"/>
    <w:rsid w:val="00CD45C1"/>
    <w:rsid w:val="00CD50C5"/>
    <w:rsid w:val="00CD572E"/>
    <w:rsid w:val="00CD5BAB"/>
    <w:rsid w:val="00CD633B"/>
    <w:rsid w:val="00CD6A75"/>
    <w:rsid w:val="00CD6C0C"/>
    <w:rsid w:val="00CD72F2"/>
    <w:rsid w:val="00CD73B9"/>
    <w:rsid w:val="00CD750C"/>
    <w:rsid w:val="00CD75AB"/>
    <w:rsid w:val="00CD784A"/>
    <w:rsid w:val="00CD7C81"/>
    <w:rsid w:val="00CD7C9D"/>
    <w:rsid w:val="00CD7D0E"/>
    <w:rsid w:val="00CD7D6A"/>
    <w:rsid w:val="00CD7E27"/>
    <w:rsid w:val="00CE00ED"/>
    <w:rsid w:val="00CE0206"/>
    <w:rsid w:val="00CE07B3"/>
    <w:rsid w:val="00CE0A3D"/>
    <w:rsid w:val="00CE0E5C"/>
    <w:rsid w:val="00CE17D8"/>
    <w:rsid w:val="00CE1ED4"/>
    <w:rsid w:val="00CE229A"/>
    <w:rsid w:val="00CE22FB"/>
    <w:rsid w:val="00CE2D02"/>
    <w:rsid w:val="00CE2EBF"/>
    <w:rsid w:val="00CE4548"/>
    <w:rsid w:val="00CE4712"/>
    <w:rsid w:val="00CE4E22"/>
    <w:rsid w:val="00CE5303"/>
    <w:rsid w:val="00CE5FF2"/>
    <w:rsid w:val="00CE60D6"/>
    <w:rsid w:val="00CE6290"/>
    <w:rsid w:val="00CE66F2"/>
    <w:rsid w:val="00CE6E20"/>
    <w:rsid w:val="00CE71AF"/>
    <w:rsid w:val="00CE7904"/>
    <w:rsid w:val="00CE7BF0"/>
    <w:rsid w:val="00CE7DF6"/>
    <w:rsid w:val="00CF0911"/>
    <w:rsid w:val="00CF16CD"/>
    <w:rsid w:val="00CF1B29"/>
    <w:rsid w:val="00CF1BF1"/>
    <w:rsid w:val="00CF1E8B"/>
    <w:rsid w:val="00CF3B57"/>
    <w:rsid w:val="00CF3DEA"/>
    <w:rsid w:val="00CF3E07"/>
    <w:rsid w:val="00CF461E"/>
    <w:rsid w:val="00CF4852"/>
    <w:rsid w:val="00CF59EA"/>
    <w:rsid w:val="00CF5FAC"/>
    <w:rsid w:val="00CF6277"/>
    <w:rsid w:val="00CF690B"/>
    <w:rsid w:val="00CF6977"/>
    <w:rsid w:val="00CF6AA6"/>
    <w:rsid w:val="00CF6C72"/>
    <w:rsid w:val="00CF6CFA"/>
    <w:rsid w:val="00CF7279"/>
    <w:rsid w:val="00CF7B3A"/>
    <w:rsid w:val="00CF7B8F"/>
    <w:rsid w:val="00CF7CD1"/>
    <w:rsid w:val="00D0029C"/>
    <w:rsid w:val="00D00869"/>
    <w:rsid w:val="00D00F73"/>
    <w:rsid w:val="00D012E0"/>
    <w:rsid w:val="00D015CC"/>
    <w:rsid w:val="00D01AE7"/>
    <w:rsid w:val="00D03159"/>
    <w:rsid w:val="00D0424C"/>
    <w:rsid w:val="00D04A0D"/>
    <w:rsid w:val="00D0569D"/>
    <w:rsid w:val="00D05CC6"/>
    <w:rsid w:val="00D062FE"/>
    <w:rsid w:val="00D06481"/>
    <w:rsid w:val="00D06E3C"/>
    <w:rsid w:val="00D071E4"/>
    <w:rsid w:val="00D077C2"/>
    <w:rsid w:val="00D1017A"/>
    <w:rsid w:val="00D114C7"/>
    <w:rsid w:val="00D1154E"/>
    <w:rsid w:val="00D11947"/>
    <w:rsid w:val="00D1209B"/>
    <w:rsid w:val="00D121EC"/>
    <w:rsid w:val="00D126D0"/>
    <w:rsid w:val="00D129C0"/>
    <w:rsid w:val="00D12FAB"/>
    <w:rsid w:val="00D1352D"/>
    <w:rsid w:val="00D149BE"/>
    <w:rsid w:val="00D14C30"/>
    <w:rsid w:val="00D155C5"/>
    <w:rsid w:val="00D15BA8"/>
    <w:rsid w:val="00D16F06"/>
    <w:rsid w:val="00D17099"/>
    <w:rsid w:val="00D176EB"/>
    <w:rsid w:val="00D17D6A"/>
    <w:rsid w:val="00D17F24"/>
    <w:rsid w:val="00D20051"/>
    <w:rsid w:val="00D200C3"/>
    <w:rsid w:val="00D20E31"/>
    <w:rsid w:val="00D20EEC"/>
    <w:rsid w:val="00D2121E"/>
    <w:rsid w:val="00D21B43"/>
    <w:rsid w:val="00D21D10"/>
    <w:rsid w:val="00D22284"/>
    <w:rsid w:val="00D2273D"/>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570"/>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5B2"/>
    <w:rsid w:val="00D36A9B"/>
    <w:rsid w:val="00D373C9"/>
    <w:rsid w:val="00D377EF"/>
    <w:rsid w:val="00D378A1"/>
    <w:rsid w:val="00D37BB5"/>
    <w:rsid w:val="00D400A0"/>
    <w:rsid w:val="00D404B4"/>
    <w:rsid w:val="00D40E47"/>
    <w:rsid w:val="00D413CB"/>
    <w:rsid w:val="00D41D66"/>
    <w:rsid w:val="00D41FAF"/>
    <w:rsid w:val="00D425C9"/>
    <w:rsid w:val="00D42AF7"/>
    <w:rsid w:val="00D42BDB"/>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3A4"/>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67E85"/>
    <w:rsid w:val="00D701D6"/>
    <w:rsid w:val="00D70BD3"/>
    <w:rsid w:val="00D7203C"/>
    <w:rsid w:val="00D72663"/>
    <w:rsid w:val="00D72F19"/>
    <w:rsid w:val="00D7372A"/>
    <w:rsid w:val="00D73974"/>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831"/>
    <w:rsid w:val="00D84920"/>
    <w:rsid w:val="00D84C26"/>
    <w:rsid w:val="00D84FA8"/>
    <w:rsid w:val="00D8503A"/>
    <w:rsid w:val="00D8596A"/>
    <w:rsid w:val="00D86C5F"/>
    <w:rsid w:val="00D870C7"/>
    <w:rsid w:val="00D8752B"/>
    <w:rsid w:val="00D87997"/>
    <w:rsid w:val="00D90657"/>
    <w:rsid w:val="00D9122E"/>
    <w:rsid w:val="00D9237B"/>
    <w:rsid w:val="00D92BCB"/>
    <w:rsid w:val="00D933E2"/>
    <w:rsid w:val="00D934EA"/>
    <w:rsid w:val="00D935AC"/>
    <w:rsid w:val="00D93E20"/>
    <w:rsid w:val="00D93F19"/>
    <w:rsid w:val="00D93FBF"/>
    <w:rsid w:val="00D94411"/>
    <w:rsid w:val="00D9459F"/>
    <w:rsid w:val="00D95297"/>
    <w:rsid w:val="00D95ADC"/>
    <w:rsid w:val="00D95CC8"/>
    <w:rsid w:val="00D95E67"/>
    <w:rsid w:val="00D968C6"/>
    <w:rsid w:val="00D96D04"/>
    <w:rsid w:val="00D97B1C"/>
    <w:rsid w:val="00D97B96"/>
    <w:rsid w:val="00D97E64"/>
    <w:rsid w:val="00DA0761"/>
    <w:rsid w:val="00DA0CC4"/>
    <w:rsid w:val="00DA0F6E"/>
    <w:rsid w:val="00DA0FE9"/>
    <w:rsid w:val="00DA1076"/>
    <w:rsid w:val="00DA164D"/>
    <w:rsid w:val="00DA21B8"/>
    <w:rsid w:val="00DA29A3"/>
    <w:rsid w:val="00DA2D60"/>
    <w:rsid w:val="00DA32C3"/>
    <w:rsid w:val="00DA55FF"/>
    <w:rsid w:val="00DA5A46"/>
    <w:rsid w:val="00DA5FA6"/>
    <w:rsid w:val="00DA60C0"/>
    <w:rsid w:val="00DA619E"/>
    <w:rsid w:val="00DA629D"/>
    <w:rsid w:val="00DA6BCF"/>
    <w:rsid w:val="00DA6DE2"/>
    <w:rsid w:val="00DA7114"/>
    <w:rsid w:val="00DB07B2"/>
    <w:rsid w:val="00DB0D48"/>
    <w:rsid w:val="00DB0E5D"/>
    <w:rsid w:val="00DB10FA"/>
    <w:rsid w:val="00DB1B66"/>
    <w:rsid w:val="00DB1C0E"/>
    <w:rsid w:val="00DB1C8B"/>
    <w:rsid w:val="00DB3660"/>
    <w:rsid w:val="00DB3BE6"/>
    <w:rsid w:val="00DB49F9"/>
    <w:rsid w:val="00DB536D"/>
    <w:rsid w:val="00DB5738"/>
    <w:rsid w:val="00DB5DFE"/>
    <w:rsid w:val="00DB619E"/>
    <w:rsid w:val="00DB62E0"/>
    <w:rsid w:val="00DB635C"/>
    <w:rsid w:val="00DB73A1"/>
    <w:rsid w:val="00DB7EB7"/>
    <w:rsid w:val="00DC0BBD"/>
    <w:rsid w:val="00DC127B"/>
    <w:rsid w:val="00DC1321"/>
    <w:rsid w:val="00DC2524"/>
    <w:rsid w:val="00DC2A89"/>
    <w:rsid w:val="00DC342C"/>
    <w:rsid w:val="00DC350E"/>
    <w:rsid w:val="00DC4225"/>
    <w:rsid w:val="00DC43E7"/>
    <w:rsid w:val="00DC4577"/>
    <w:rsid w:val="00DC46D4"/>
    <w:rsid w:val="00DC4BE3"/>
    <w:rsid w:val="00DC4F15"/>
    <w:rsid w:val="00DC5548"/>
    <w:rsid w:val="00DC59DB"/>
    <w:rsid w:val="00DC688D"/>
    <w:rsid w:val="00DC6D15"/>
    <w:rsid w:val="00DC6FB0"/>
    <w:rsid w:val="00DD02AF"/>
    <w:rsid w:val="00DD1791"/>
    <w:rsid w:val="00DD26B5"/>
    <w:rsid w:val="00DD273D"/>
    <w:rsid w:val="00DD2DC6"/>
    <w:rsid w:val="00DD2F3B"/>
    <w:rsid w:val="00DD393D"/>
    <w:rsid w:val="00DD4C2A"/>
    <w:rsid w:val="00DD4CB4"/>
    <w:rsid w:val="00DD50E1"/>
    <w:rsid w:val="00DD5410"/>
    <w:rsid w:val="00DD5503"/>
    <w:rsid w:val="00DD5B52"/>
    <w:rsid w:val="00DD5CF2"/>
    <w:rsid w:val="00DD634E"/>
    <w:rsid w:val="00DD6E17"/>
    <w:rsid w:val="00DD7E47"/>
    <w:rsid w:val="00DE0311"/>
    <w:rsid w:val="00DE0C4C"/>
    <w:rsid w:val="00DE0D5D"/>
    <w:rsid w:val="00DE1DDB"/>
    <w:rsid w:val="00DE1E71"/>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0400"/>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949"/>
    <w:rsid w:val="00DF5DAE"/>
    <w:rsid w:val="00DF5DD6"/>
    <w:rsid w:val="00DF600F"/>
    <w:rsid w:val="00DF6586"/>
    <w:rsid w:val="00DF6FF9"/>
    <w:rsid w:val="00DF784F"/>
    <w:rsid w:val="00DF7E38"/>
    <w:rsid w:val="00E003E6"/>
    <w:rsid w:val="00E00872"/>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10039"/>
    <w:rsid w:val="00E10BDA"/>
    <w:rsid w:val="00E10DFD"/>
    <w:rsid w:val="00E1162D"/>
    <w:rsid w:val="00E119AA"/>
    <w:rsid w:val="00E126A7"/>
    <w:rsid w:val="00E13387"/>
    <w:rsid w:val="00E13607"/>
    <w:rsid w:val="00E13AC8"/>
    <w:rsid w:val="00E13F39"/>
    <w:rsid w:val="00E140BE"/>
    <w:rsid w:val="00E14759"/>
    <w:rsid w:val="00E151EE"/>
    <w:rsid w:val="00E15D0F"/>
    <w:rsid w:val="00E15FC8"/>
    <w:rsid w:val="00E1640F"/>
    <w:rsid w:val="00E16D08"/>
    <w:rsid w:val="00E17D03"/>
    <w:rsid w:val="00E20127"/>
    <w:rsid w:val="00E20477"/>
    <w:rsid w:val="00E20742"/>
    <w:rsid w:val="00E21824"/>
    <w:rsid w:val="00E21CDA"/>
    <w:rsid w:val="00E2280B"/>
    <w:rsid w:val="00E22AD7"/>
    <w:rsid w:val="00E22B69"/>
    <w:rsid w:val="00E22ECB"/>
    <w:rsid w:val="00E23825"/>
    <w:rsid w:val="00E24D23"/>
    <w:rsid w:val="00E25649"/>
    <w:rsid w:val="00E2566B"/>
    <w:rsid w:val="00E256CB"/>
    <w:rsid w:val="00E257E2"/>
    <w:rsid w:val="00E25F8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353"/>
    <w:rsid w:val="00E444BC"/>
    <w:rsid w:val="00E44596"/>
    <w:rsid w:val="00E44620"/>
    <w:rsid w:val="00E44B7A"/>
    <w:rsid w:val="00E45090"/>
    <w:rsid w:val="00E4511A"/>
    <w:rsid w:val="00E4549A"/>
    <w:rsid w:val="00E458B8"/>
    <w:rsid w:val="00E45D55"/>
    <w:rsid w:val="00E4611D"/>
    <w:rsid w:val="00E468FC"/>
    <w:rsid w:val="00E46B42"/>
    <w:rsid w:val="00E46FE0"/>
    <w:rsid w:val="00E47D50"/>
    <w:rsid w:val="00E50745"/>
    <w:rsid w:val="00E50F93"/>
    <w:rsid w:val="00E5101C"/>
    <w:rsid w:val="00E51554"/>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EA2"/>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08B"/>
    <w:rsid w:val="00E657DE"/>
    <w:rsid w:val="00E66836"/>
    <w:rsid w:val="00E7065E"/>
    <w:rsid w:val="00E715C1"/>
    <w:rsid w:val="00E71810"/>
    <w:rsid w:val="00E71CDE"/>
    <w:rsid w:val="00E7207B"/>
    <w:rsid w:val="00E720E8"/>
    <w:rsid w:val="00E7210A"/>
    <w:rsid w:val="00E725F3"/>
    <w:rsid w:val="00E7271C"/>
    <w:rsid w:val="00E727DA"/>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519"/>
    <w:rsid w:val="00E90820"/>
    <w:rsid w:val="00E9086B"/>
    <w:rsid w:val="00E90A98"/>
    <w:rsid w:val="00E9166C"/>
    <w:rsid w:val="00E91856"/>
    <w:rsid w:val="00E91AC2"/>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7BA"/>
    <w:rsid w:val="00EA59F6"/>
    <w:rsid w:val="00EA5C83"/>
    <w:rsid w:val="00EA60F0"/>
    <w:rsid w:val="00EA6CD5"/>
    <w:rsid w:val="00EA79CD"/>
    <w:rsid w:val="00EA7D58"/>
    <w:rsid w:val="00EB0155"/>
    <w:rsid w:val="00EB06AA"/>
    <w:rsid w:val="00EB0FF0"/>
    <w:rsid w:val="00EB10A7"/>
    <w:rsid w:val="00EB19A3"/>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43C"/>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2E6"/>
    <w:rsid w:val="00ED5448"/>
    <w:rsid w:val="00ED6343"/>
    <w:rsid w:val="00ED664F"/>
    <w:rsid w:val="00ED6971"/>
    <w:rsid w:val="00ED6CF0"/>
    <w:rsid w:val="00ED750E"/>
    <w:rsid w:val="00ED7678"/>
    <w:rsid w:val="00ED7D0C"/>
    <w:rsid w:val="00EE0121"/>
    <w:rsid w:val="00EE080F"/>
    <w:rsid w:val="00EE084E"/>
    <w:rsid w:val="00EE09CD"/>
    <w:rsid w:val="00EE09EB"/>
    <w:rsid w:val="00EE0AFD"/>
    <w:rsid w:val="00EE1D0D"/>
    <w:rsid w:val="00EE214E"/>
    <w:rsid w:val="00EE225B"/>
    <w:rsid w:val="00EE2312"/>
    <w:rsid w:val="00EE28A2"/>
    <w:rsid w:val="00EE36FE"/>
    <w:rsid w:val="00EE4445"/>
    <w:rsid w:val="00EE536C"/>
    <w:rsid w:val="00EE69F7"/>
    <w:rsid w:val="00EE6E2A"/>
    <w:rsid w:val="00EE77B4"/>
    <w:rsid w:val="00EE7BDA"/>
    <w:rsid w:val="00EF0288"/>
    <w:rsid w:val="00EF0B34"/>
    <w:rsid w:val="00EF0F4A"/>
    <w:rsid w:val="00EF1E0E"/>
    <w:rsid w:val="00EF217B"/>
    <w:rsid w:val="00EF23B7"/>
    <w:rsid w:val="00EF2573"/>
    <w:rsid w:val="00EF279B"/>
    <w:rsid w:val="00EF3425"/>
    <w:rsid w:val="00EF354F"/>
    <w:rsid w:val="00EF3BF5"/>
    <w:rsid w:val="00EF3FB9"/>
    <w:rsid w:val="00EF4164"/>
    <w:rsid w:val="00EF4279"/>
    <w:rsid w:val="00EF4463"/>
    <w:rsid w:val="00EF4678"/>
    <w:rsid w:val="00EF509D"/>
    <w:rsid w:val="00EF513A"/>
    <w:rsid w:val="00EF5344"/>
    <w:rsid w:val="00EF587C"/>
    <w:rsid w:val="00EF59A2"/>
    <w:rsid w:val="00EF5F6D"/>
    <w:rsid w:val="00EF6100"/>
    <w:rsid w:val="00EF6667"/>
    <w:rsid w:val="00EF7106"/>
    <w:rsid w:val="00EF73DB"/>
    <w:rsid w:val="00EF79FD"/>
    <w:rsid w:val="00F012B3"/>
    <w:rsid w:val="00F01BDD"/>
    <w:rsid w:val="00F01D24"/>
    <w:rsid w:val="00F0261C"/>
    <w:rsid w:val="00F029A8"/>
    <w:rsid w:val="00F02D3D"/>
    <w:rsid w:val="00F02E9E"/>
    <w:rsid w:val="00F0394E"/>
    <w:rsid w:val="00F04093"/>
    <w:rsid w:val="00F048BB"/>
    <w:rsid w:val="00F04B14"/>
    <w:rsid w:val="00F05429"/>
    <w:rsid w:val="00F05766"/>
    <w:rsid w:val="00F05835"/>
    <w:rsid w:val="00F0628A"/>
    <w:rsid w:val="00F06391"/>
    <w:rsid w:val="00F070CE"/>
    <w:rsid w:val="00F07572"/>
    <w:rsid w:val="00F07F17"/>
    <w:rsid w:val="00F10299"/>
    <w:rsid w:val="00F10658"/>
    <w:rsid w:val="00F10A83"/>
    <w:rsid w:val="00F10F68"/>
    <w:rsid w:val="00F11484"/>
    <w:rsid w:val="00F11BD9"/>
    <w:rsid w:val="00F12644"/>
    <w:rsid w:val="00F12D8E"/>
    <w:rsid w:val="00F12F69"/>
    <w:rsid w:val="00F12F99"/>
    <w:rsid w:val="00F13827"/>
    <w:rsid w:val="00F13EF1"/>
    <w:rsid w:val="00F141BB"/>
    <w:rsid w:val="00F143ED"/>
    <w:rsid w:val="00F14403"/>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53DD"/>
    <w:rsid w:val="00F26C5C"/>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3DB8"/>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0A6"/>
    <w:rsid w:val="00F65660"/>
    <w:rsid w:val="00F661CA"/>
    <w:rsid w:val="00F66255"/>
    <w:rsid w:val="00F66373"/>
    <w:rsid w:val="00F663AF"/>
    <w:rsid w:val="00F6670B"/>
    <w:rsid w:val="00F67B37"/>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698A"/>
    <w:rsid w:val="00F87C97"/>
    <w:rsid w:val="00F87D05"/>
    <w:rsid w:val="00F90674"/>
    <w:rsid w:val="00F907E0"/>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6E7"/>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5F07"/>
    <w:rsid w:val="00FB66AC"/>
    <w:rsid w:val="00FB6909"/>
    <w:rsid w:val="00FB6CD5"/>
    <w:rsid w:val="00FB7016"/>
    <w:rsid w:val="00FB750B"/>
    <w:rsid w:val="00FB75FE"/>
    <w:rsid w:val="00FB7977"/>
    <w:rsid w:val="00FC01B0"/>
    <w:rsid w:val="00FC052C"/>
    <w:rsid w:val="00FC0D15"/>
    <w:rsid w:val="00FC0F6A"/>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0D"/>
    <w:rsid w:val="00FD3495"/>
    <w:rsid w:val="00FD34DC"/>
    <w:rsid w:val="00FD3524"/>
    <w:rsid w:val="00FD3776"/>
    <w:rsid w:val="00FD3D48"/>
    <w:rsid w:val="00FD4663"/>
    <w:rsid w:val="00FD4D2A"/>
    <w:rsid w:val="00FD5C1F"/>
    <w:rsid w:val="00FD62D3"/>
    <w:rsid w:val="00FD635F"/>
    <w:rsid w:val="00FD6405"/>
    <w:rsid w:val="00FD6584"/>
    <w:rsid w:val="00FD6906"/>
    <w:rsid w:val="00FD6908"/>
    <w:rsid w:val="00FD7CFD"/>
    <w:rsid w:val="00FD7DCE"/>
    <w:rsid w:val="00FE02E7"/>
    <w:rsid w:val="00FE05EE"/>
    <w:rsid w:val="00FE1A18"/>
    <w:rsid w:val="00FE2101"/>
    <w:rsid w:val="00FE2281"/>
    <w:rsid w:val="00FE2CA0"/>
    <w:rsid w:val="00FE30C3"/>
    <w:rsid w:val="00FE3AB7"/>
    <w:rsid w:val="00FE486F"/>
    <w:rsid w:val="00FE4E20"/>
    <w:rsid w:val="00FE4F82"/>
    <w:rsid w:val="00FE63B3"/>
    <w:rsid w:val="00FE645D"/>
    <w:rsid w:val="00FE657F"/>
    <w:rsid w:val="00FE67B5"/>
    <w:rsid w:val="00FE6A8F"/>
    <w:rsid w:val="00FE796F"/>
    <w:rsid w:val="00FE7EAA"/>
    <w:rsid w:val="00FF05B6"/>
    <w:rsid w:val="00FF0664"/>
    <w:rsid w:val="00FF1234"/>
    <w:rsid w:val="00FF1284"/>
    <w:rsid w:val="00FF1417"/>
    <w:rsid w:val="00FF15CF"/>
    <w:rsid w:val="00FF2199"/>
    <w:rsid w:val="00FF232F"/>
    <w:rsid w:val="00FF23A1"/>
    <w:rsid w:val="00FF25D4"/>
    <w:rsid w:val="00FF39F8"/>
    <w:rsid w:val="00FF3B4F"/>
    <w:rsid w:val="00FF4126"/>
    <w:rsid w:val="00FF4719"/>
    <w:rsid w:val="00FF4E91"/>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3"/>
        <o:r id="V:Rule2" type="connector" idref="#_x0000_s1034"/>
      </o:rules>
    </o:shapelayout>
  </w:shapeDefaults>
  <w:decimalSymbol w:val="."/>
  <w:listSeparator w:val=","/>
  <w15:docId w15:val="{613F41F5-F551-4C1A-A0DF-FE29550C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215EAA"/>
    <w:pPr>
      <w:spacing w:before="120" w:after="120"/>
      <w:jc w:val="center"/>
      <w:outlineLvl w:val="0"/>
    </w:pPr>
    <w:rPr>
      <w:b/>
      <w:noProof/>
      <w:sz w:val="32"/>
      <w:szCs w:val="40"/>
      <w:lang w:val="vi-VN"/>
    </w:rPr>
  </w:style>
  <w:style w:type="paragraph" w:styleId="Heading2">
    <w:name w:val="heading 2"/>
    <w:basedOn w:val="Paragraph"/>
    <w:next w:val="Paragraph"/>
    <w:link w:val="Heading2Char"/>
    <w:uiPriority w:val="9"/>
    <w:qFormat/>
    <w:rsid w:val="00CC0AB8"/>
    <w:pPr>
      <w:keepNext/>
      <w:numPr>
        <w:ilvl w:val="1"/>
        <w:numId w:val="35"/>
      </w:numPr>
      <w:spacing w:before="360" w:line="360" w:lineRule="auto"/>
      <w:jc w:val="left"/>
      <w:outlineLvl w:val="1"/>
    </w:pPr>
    <w:rPr>
      <w:b/>
      <w:noProof/>
      <w:szCs w:val="24"/>
      <w:lang w:val="vi-VN"/>
    </w:rPr>
  </w:style>
  <w:style w:type="paragraph" w:styleId="Heading3">
    <w:name w:val="heading 3"/>
    <w:basedOn w:val="Paragraph"/>
    <w:next w:val="Paragraph"/>
    <w:link w:val="Heading3Char"/>
    <w:uiPriority w:val="9"/>
    <w:qFormat/>
    <w:rsid w:val="005A7DA8"/>
    <w:pPr>
      <w:keepNext/>
      <w:numPr>
        <w:ilvl w:val="2"/>
        <w:numId w:val="35"/>
      </w:numPr>
      <w:spacing w:before="240" w:line="360" w:lineRule="auto"/>
      <w:ind w:left="1134"/>
      <w:outlineLvl w:val="2"/>
    </w:pPr>
    <w:rPr>
      <w:b/>
      <w:noProof/>
      <w:szCs w:val="24"/>
    </w:rPr>
  </w:style>
  <w:style w:type="paragraph" w:styleId="Heading4">
    <w:name w:val="heading 4"/>
    <w:basedOn w:val="Paragraph"/>
    <w:next w:val="Paragraph"/>
    <w:qFormat/>
    <w:rsid w:val="005A7DA8"/>
    <w:pPr>
      <w:keepNext/>
      <w:numPr>
        <w:ilvl w:val="3"/>
        <w:numId w:val="35"/>
      </w:numPr>
      <w:spacing w:before="240" w:after="240" w:line="360" w:lineRule="auto"/>
      <w:ind w:left="567"/>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35"/>
      </w:numPr>
      <w:spacing w:before="240" w:after="60"/>
      <w:outlineLvl w:val="5"/>
    </w:pPr>
    <w:rPr>
      <w:rFonts w:ascii="Arial" w:hAnsi="Arial"/>
      <w:i/>
    </w:rPr>
  </w:style>
  <w:style w:type="paragraph" w:styleId="Heading7">
    <w:name w:val="heading 7"/>
    <w:basedOn w:val="Normal"/>
    <w:next w:val="Normal"/>
    <w:qFormat/>
    <w:rsid w:val="003E1AA1"/>
    <w:pPr>
      <w:numPr>
        <w:ilvl w:val="6"/>
        <w:numId w:val="35"/>
      </w:numPr>
      <w:spacing w:before="240" w:after="60"/>
      <w:outlineLvl w:val="6"/>
    </w:pPr>
    <w:rPr>
      <w:rFonts w:ascii="Arial" w:hAnsi="Arial"/>
      <w:sz w:val="20"/>
    </w:rPr>
  </w:style>
  <w:style w:type="paragraph" w:styleId="Heading8">
    <w:name w:val="heading 8"/>
    <w:basedOn w:val="Normal"/>
    <w:next w:val="Normal"/>
    <w:qFormat/>
    <w:rsid w:val="003E1AA1"/>
    <w:pPr>
      <w:numPr>
        <w:ilvl w:val="7"/>
        <w:numId w:val="35"/>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3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rPr>
      <w:sz w:val="26"/>
      <w:szCs w:val="26"/>
    </w:rPr>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215EAA"/>
    <w:rPr>
      <w:b/>
      <w:noProof/>
      <w:sz w:val="32"/>
      <w:szCs w:val="40"/>
      <w:lang w:val="vi-VN"/>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CC0AB8"/>
    <w:rPr>
      <w:b/>
      <w:noProof/>
      <w:sz w:val="28"/>
      <w:szCs w:val="24"/>
      <w:lang w:val="vi-VN"/>
    </w:rPr>
  </w:style>
  <w:style w:type="character" w:customStyle="1" w:styleId="Heading3Char">
    <w:name w:val="Heading 3 Char"/>
    <w:basedOn w:val="DefaultParagraphFont"/>
    <w:link w:val="Heading3"/>
    <w:uiPriority w:val="9"/>
    <w:rsid w:val="005A7DA8"/>
    <w:rPr>
      <w:b/>
      <w:noProof/>
      <w:sz w:val="28"/>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8D4B3D"/>
    <w:pPr>
      <w:numPr>
        <w:ilvl w:val="0"/>
        <w:numId w:val="39"/>
      </w:numPr>
      <w:tabs>
        <w:tab w:val="left" w:pos="840"/>
      </w:tabs>
      <w:spacing w:before="120"/>
      <w:ind w:left="567"/>
    </w:pPr>
  </w:style>
  <w:style w:type="paragraph" w:customStyle="1" w:styleId="hd3md">
    <w:name w:val="hd3md"/>
    <w:basedOn w:val="Heading3"/>
    <w:qFormat/>
    <w:rsid w:val="008D4B3D"/>
    <w:pPr>
      <w:numPr>
        <w:ilvl w:val="1"/>
        <w:numId w:val="39"/>
      </w:numPr>
      <w:tabs>
        <w:tab w:val="left" w:pos="1064"/>
      </w:tabs>
      <w:spacing w:before="120"/>
      <w:ind w:left="567"/>
      <w:outlineLvl w:val="1"/>
    </w:pPr>
    <w:rPr>
      <w:lang w:val="vi-VN"/>
    </w:rPr>
  </w:style>
  <w:style w:type="paragraph" w:customStyle="1" w:styleId="BangC3">
    <w:name w:val="BangC3"/>
    <w:basedOn w:val="Heading2"/>
    <w:qFormat/>
    <w:rsid w:val="00656C7B"/>
    <w:pPr>
      <w:numPr>
        <w:ilvl w:val="0"/>
        <w:numId w:val="10"/>
      </w:numPr>
      <w:jc w:val="center"/>
    </w:pPr>
    <w:rPr>
      <w:b w:val="0"/>
      <w:i/>
    </w:rPr>
  </w:style>
  <w:style w:type="paragraph" w:customStyle="1" w:styleId="HinhC0">
    <w:name w:val="HinhC0"/>
    <w:basedOn w:val="BangC3"/>
    <w:qFormat/>
    <w:rsid w:val="009241FC"/>
    <w:pPr>
      <w:numPr>
        <w:numId w:val="11"/>
      </w:numPr>
      <w:spacing w:before="0" w:line="240" w:lineRule="auto"/>
    </w:pPr>
  </w:style>
  <w:style w:type="paragraph" w:customStyle="1" w:styleId="HinhC1">
    <w:name w:val="HinhC1"/>
    <w:basedOn w:val="HinhC0"/>
    <w:qFormat/>
    <w:rsid w:val="00B314F5"/>
    <w:pPr>
      <w:keepNext w:val="0"/>
      <w:numPr>
        <w:numId w:val="12"/>
      </w:numPr>
      <w:spacing w:line="360" w:lineRule="auto"/>
    </w:pPr>
  </w:style>
  <w:style w:type="paragraph" w:customStyle="1" w:styleId="HinhC2">
    <w:name w:val="HinhC2"/>
    <w:basedOn w:val="HinhC0"/>
    <w:qFormat/>
    <w:rsid w:val="00122D1E"/>
    <w:pPr>
      <w:keepNext w:val="0"/>
      <w:numPr>
        <w:numId w:val="13"/>
      </w:numPr>
      <w:spacing w:line="360" w:lineRule="auto"/>
    </w:pPr>
  </w:style>
  <w:style w:type="paragraph" w:customStyle="1" w:styleId="CHUONG">
    <w:name w:val="CHUONG"/>
    <w:basedOn w:val="Caption"/>
    <w:qFormat/>
    <w:rsid w:val="00F06391"/>
    <w:pPr>
      <w:numPr>
        <w:numId w:val="35"/>
      </w:numPr>
      <w:ind w:firstLine="709"/>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FF2199"/>
    <w:pPr>
      <w:numPr>
        <w:numId w:val="15"/>
      </w:numPr>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 w:type="paragraph" w:customStyle="1" w:styleId="DM">
    <w:name w:val="DM"/>
    <w:basedOn w:val="Heading1"/>
    <w:qFormat/>
    <w:rsid w:val="00404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mocap.cs.cmu.edu/"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2007_Workbook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2007_Workbook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2007_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278411909960124"/>
          <c:y val="6.0064362210355396E-2"/>
          <c:w val="0.84945198785703557"/>
          <c:h val="0.76878374180085229"/>
        </c:manualLayout>
      </c:layout>
      <c:lineChart>
        <c:grouping val="standard"/>
        <c:varyColors val="0"/>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0.6600000000000068</c:v>
                </c:pt>
                <c:pt idx="3">
                  <c:v>0.66700000000000681</c:v>
                </c:pt>
                <c:pt idx="4">
                  <c:v>0.6600000000000068</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0.87000000000000521</c:v>
                </c:pt>
                <c:pt idx="14">
                  <c:v>0.87700000000000555</c:v>
                </c:pt>
                <c:pt idx="15">
                  <c:v>0.86400000000000265</c:v>
                </c:pt>
                <c:pt idx="16">
                  <c:v>0.84600000000000064</c:v>
                </c:pt>
                <c:pt idx="17">
                  <c:v>0.88300000000000267</c:v>
                </c:pt>
                <c:pt idx="18">
                  <c:v>0.8890000000000029</c:v>
                </c:pt>
                <c:pt idx="19">
                  <c:v>0.89500000000000302</c:v>
                </c:pt>
                <c:pt idx="20">
                  <c:v>0.90500000000000003</c:v>
                </c:pt>
                <c:pt idx="21">
                  <c:v>0.8890000000000029</c:v>
                </c:pt>
                <c:pt idx="22">
                  <c:v>0.89500000000000302</c:v>
                </c:pt>
                <c:pt idx="23">
                  <c:v>0.8890000000000029</c:v>
                </c:pt>
                <c:pt idx="24">
                  <c:v>0.89500000000000302</c:v>
                </c:pt>
                <c:pt idx="25">
                  <c:v>0.8890000000000029</c:v>
                </c:pt>
                <c:pt idx="26">
                  <c:v>0.89500000000000302</c:v>
                </c:pt>
                <c:pt idx="27">
                  <c:v>0.8890000000000029</c:v>
                </c:pt>
              </c:numCache>
            </c:numRef>
          </c:val>
          <c:smooth val="0"/>
        </c:ser>
        <c:dLbls>
          <c:showLegendKey val="0"/>
          <c:showVal val="0"/>
          <c:showCatName val="0"/>
          <c:showSerName val="0"/>
          <c:showPercent val="0"/>
          <c:showBubbleSize val="0"/>
        </c:dLbls>
        <c:smooth val="0"/>
        <c:axId val="544389392"/>
        <c:axId val="544390568"/>
      </c:lineChart>
      <c:catAx>
        <c:axId val="544389392"/>
        <c:scaling>
          <c:orientation val="minMax"/>
        </c:scaling>
        <c:delete val="0"/>
        <c:axPos val="b"/>
        <c:numFmt formatCode="General" sourceLinked="1"/>
        <c:majorTickMark val="out"/>
        <c:minorTickMark val="none"/>
        <c:tickLblPos val="nextTo"/>
        <c:crossAx val="544390568"/>
        <c:crosses val="autoZero"/>
        <c:auto val="1"/>
        <c:lblAlgn val="ctr"/>
        <c:lblOffset val="100"/>
        <c:noMultiLvlLbl val="0"/>
      </c:catAx>
      <c:valAx>
        <c:axId val="544390568"/>
        <c:scaling>
          <c:orientation val="minMax"/>
        </c:scaling>
        <c:delete val="0"/>
        <c:axPos val="l"/>
        <c:majorGridlines/>
        <c:numFmt formatCode="0.00%" sourceLinked="1"/>
        <c:majorTickMark val="out"/>
        <c:minorTickMark val="none"/>
        <c:tickLblPos val="nextTo"/>
        <c:crossAx val="5443893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92802573132644"/>
          <c:y val="7.3888298198461169E-2"/>
          <c:w val="0.84662553219860193"/>
          <c:h val="0.79727801662097986"/>
        </c:manualLayout>
      </c:layout>
      <c:lineChart>
        <c:grouping val="standard"/>
        <c:varyColors val="0"/>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0.74100000000000465</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0.76000000000000634</c:v>
                </c:pt>
                <c:pt idx="19">
                  <c:v>0.14200000000000004</c:v>
                </c:pt>
                <c:pt idx="20">
                  <c:v>0.14200000000000004</c:v>
                </c:pt>
              </c:numCache>
            </c:numRef>
          </c:val>
          <c:smooth val="0"/>
        </c:ser>
        <c:dLbls>
          <c:showLegendKey val="0"/>
          <c:showVal val="0"/>
          <c:showCatName val="0"/>
          <c:showSerName val="0"/>
          <c:showPercent val="0"/>
          <c:showBubbleSize val="0"/>
        </c:dLbls>
        <c:smooth val="0"/>
        <c:axId val="544388216"/>
        <c:axId val="544389000"/>
      </c:lineChart>
      <c:catAx>
        <c:axId val="544388216"/>
        <c:scaling>
          <c:orientation val="minMax"/>
        </c:scaling>
        <c:delete val="0"/>
        <c:axPos val="b"/>
        <c:numFmt formatCode="General" sourceLinked="1"/>
        <c:majorTickMark val="out"/>
        <c:minorTickMark val="none"/>
        <c:tickLblPos val="nextTo"/>
        <c:crossAx val="544389000"/>
        <c:crosses val="autoZero"/>
        <c:auto val="1"/>
        <c:lblAlgn val="ctr"/>
        <c:lblOffset val="100"/>
        <c:noMultiLvlLbl val="0"/>
      </c:catAx>
      <c:valAx>
        <c:axId val="544389000"/>
        <c:scaling>
          <c:orientation val="minMax"/>
        </c:scaling>
        <c:delete val="0"/>
        <c:axPos val="l"/>
        <c:majorGridlines/>
        <c:numFmt formatCode="0.00%" sourceLinked="1"/>
        <c:majorTickMark val="out"/>
        <c:minorTickMark val="none"/>
        <c:tickLblPos val="nextTo"/>
        <c:crossAx val="54438821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7"/>
    </mc:Choice>
    <mc:Fallback>
      <c:style val="17"/>
    </mc:Fallback>
  </mc:AlternateContent>
  <c:chart>
    <c:autoTitleDeleted val="0"/>
    <c:plotArea>
      <c:layout>
        <c:manualLayout>
          <c:layoutTarget val="inner"/>
          <c:xMode val="edge"/>
          <c:yMode val="edge"/>
          <c:x val="8.2143117526975395E-2"/>
          <c:y val="4.4057617797775402E-2"/>
          <c:w val="0.91740667833187561"/>
          <c:h val="0.82705005624296968"/>
        </c:manualLayout>
      </c:layout>
      <c:barChart>
        <c:barDir val="col"/>
        <c:grouping val="clustered"/>
        <c:varyColors val="0"/>
        <c:ser>
          <c:idx val="0"/>
          <c:order val="0"/>
          <c:tx>
            <c:strRef>
              <c:f>Sheet1!$B$1</c:f>
              <c:strCache>
                <c:ptCount val="1"/>
                <c:pt idx="0">
                  <c:v>Thủ Công</c:v>
                </c:pt>
              </c:strCache>
            </c:strRef>
          </c:tx>
          <c:invertIfNegative val="0"/>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invertIfNegative val="0"/>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invertIfNegative val="0"/>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invertIfNegative val="0"/>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dLbls>
          <c:showLegendKey val="0"/>
          <c:showVal val="0"/>
          <c:showCatName val="0"/>
          <c:showSerName val="0"/>
          <c:showPercent val="0"/>
          <c:showBubbleSize val="0"/>
        </c:dLbls>
        <c:gapWidth val="125"/>
        <c:axId val="335554416"/>
        <c:axId val="335553632"/>
      </c:barChart>
      <c:catAx>
        <c:axId val="335554416"/>
        <c:scaling>
          <c:orientation val="minMax"/>
        </c:scaling>
        <c:delete val="0"/>
        <c:axPos val="b"/>
        <c:numFmt formatCode="General" sourceLinked="0"/>
        <c:majorTickMark val="out"/>
        <c:minorTickMark val="none"/>
        <c:tickLblPos val="nextTo"/>
        <c:crossAx val="335553632"/>
        <c:crosses val="autoZero"/>
        <c:auto val="1"/>
        <c:lblAlgn val="ctr"/>
        <c:lblOffset val="100"/>
        <c:noMultiLvlLbl val="0"/>
      </c:catAx>
      <c:valAx>
        <c:axId val="335553632"/>
        <c:scaling>
          <c:orientation val="minMax"/>
        </c:scaling>
        <c:delete val="0"/>
        <c:axPos val="l"/>
        <c:majorGridlines/>
        <c:numFmt formatCode="General" sourceLinked="1"/>
        <c:majorTickMark val="out"/>
        <c:minorTickMark val="none"/>
        <c:tickLblPos val="nextTo"/>
        <c:crossAx val="335554416"/>
        <c:crosses val="autoZero"/>
        <c:crossBetween val="between"/>
      </c:valAx>
    </c:plotArea>
    <c:legend>
      <c:legendPos val="t"/>
      <c:layout>
        <c:manualLayout>
          <c:xMode val="edge"/>
          <c:yMode val="edge"/>
          <c:x val="0.29633621318168646"/>
          <c:y val="5.9523809523809507E-2"/>
          <c:w val="0.40732757363662964"/>
          <c:h val="6.7789338832646096E-2"/>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91D61-24DF-4E58-B0AC-6BDC9DFB4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Template>
  <TotalTime>6527</TotalTime>
  <Pages>83</Pages>
  <Words>12155</Words>
  <Characters>69289</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81282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Gioan</cp:lastModifiedBy>
  <cp:revision>5791</cp:revision>
  <cp:lastPrinted>2015-06-26T01:08:00Z</cp:lastPrinted>
  <dcterms:created xsi:type="dcterms:W3CDTF">2015-04-21T17:23:00Z</dcterms:created>
  <dcterms:modified xsi:type="dcterms:W3CDTF">2015-06-26T03:10:00Z</dcterms:modified>
</cp:coreProperties>
</file>