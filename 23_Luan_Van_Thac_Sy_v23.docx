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30E4B" w:rsidRDefault="004546A2" w:rsidP="004A04EF">
      <w:pPr>
        <w:spacing w:before="240" w:after="60"/>
        <w:jc w:val="center"/>
        <w:rPr>
          <w:bCs/>
          <w:noProof/>
          <w:sz w:val="36"/>
          <w:szCs w:val="36"/>
          <w:lang w:val="vi-VN"/>
        </w:rPr>
      </w:pPr>
      <w:r w:rsidRPr="00E30E4B">
        <w:rPr>
          <w:bCs/>
          <w:noProof/>
          <w:sz w:val="36"/>
          <w:szCs w:val="36"/>
          <w:lang w:val="vi-VN"/>
        </w:rPr>
        <w:t>BỘ GIÁO DỤC VÀ ĐÀO TẠO</w:t>
      </w:r>
    </w:p>
    <w:p w:rsidR="004546A2" w:rsidRPr="00E30E4B" w:rsidRDefault="004546A2" w:rsidP="004A04EF">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4546A2" w:rsidRPr="00E30E4B" w:rsidRDefault="00CA1BA0" w:rsidP="004A04EF">
      <w:pPr>
        <w:spacing w:before="60" w:after="60"/>
        <w:jc w:val="center"/>
        <w:rPr>
          <w:noProof/>
          <w:lang w:val="vi-VN"/>
        </w:rPr>
      </w:pPr>
      <w:r w:rsidRPr="00CA1BA0">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6B432E" w:rsidP="004A04EF">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0"/>
          <w:szCs w:val="40"/>
          <w:lang w:val="vi-VN"/>
        </w:rPr>
      </w:pPr>
    </w:p>
    <w:p w:rsidR="004546A2" w:rsidRPr="00E30E4B" w:rsidRDefault="00273FA2" w:rsidP="004A04EF">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4546A2" w:rsidRPr="00E30E4B" w:rsidRDefault="00273FA2" w:rsidP="004A04EF">
      <w:pPr>
        <w:spacing w:before="60" w:after="60"/>
        <w:ind w:right="-1"/>
        <w:jc w:val="center"/>
        <w:rPr>
          <w:b/>
          <w:noProof/>
          <w:sz w:val="40"/>
          <w:szCs w:val="40"/>
          <w:lang w:val="vi-VN"/>
        </w:rPr>
      </w:pPr>
      <w:r w:rsidRPr="00E30E4B">
        <w:rPr>
          <w:b/>
          <w:noProof/>
          <w:sz w:val="40"/>
          <w:szCs w:val="40"/>
          <w:lang w:val="vi-VN"/>
        </w:rPr>
        <w:t>TRONG NHẬN DẠNG HÀNH ĐỘNG NGƯỜI</w:t>
      </w:r>
    </w:p>
    <w:p w:rsidR="00273FA2" w:rsidRPr="00E30E4B" w:rsidRDefault="00273FA2" w:rsidP="004A04EF">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A04EF">
      <w:pPr>
        <w:spacing w:before="60" w:after="60"/>
        <w:jc w:val="center"/>
        <w:rPr>
          <w:b/>
          <w:bCs/>
          <w:noProof/>
          <w:lang w:val="vi-VN"/>
        </w:rPr>
      </w:pPr>
    </w:p>
    <w:p w:rsidR="004546A2" w:rsidRPr="00E30E4B" w:rsidRDefault="004546A2" w:rsidP="004A04EF">
      <w:pPr>
        <w:spacing w:before="60" w:after="60"/>
        <w:jc w:val="center"/>
        <w:rPr>
          <w:noProof/>
          <w:lang w:val="vi-VN"/>
        </w:rPr>
      </w:pPr>
    </w:p>
    <w:p w:rsidR="00F325B4" w:rsidRPr="00E30E4B" w:rsidRDefault="00F325B4" w:rsidP="004A04EF">
      <w:pPr>
        <w:spacing w:before="60" w:after="60"/>
        <w:jc w:val="center"/>
        <w:rPr>
          <w:noProof/>
          <w:lang w:val="vi-VN"/>
        </w:rPr>
      </w:pPr>
    </w:p>
    <w:p w:rsidR="0004280D" w:rsidRPr="00E30E4B" w:rsidRDefault="0004280D"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4546A2" w:rsidP="004A04EF">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A04EF">
      <w:pPr>
        <w:spacing w:before="60" w:after="60"/>
        <w:jc w:val="center"/>
        <w:rPr>
          <w:b/>
          <w:bCs/>
          <w:noProof/>
          <w:szCs w:val="28"/>
          <w:lang w:val="vi-VN"/>
        </w:rPr>
      </w:pPr>
    </w:p>
    <w:p w:rsidR="004546A2" w:rsidRPr="00E30E4B" w:rsidRDefault="004546A2" w:rsidP="004A04EF">
      <w:pPr>
        <w:spacing w:before="60" w:after="60"/>
        <w:jc w:val="center"/>
        <w:rPr>
          <w:b/>
          <w:bCs/>
          <w:noProof/>
          <w:szCs w:val="28"/>
          <w:lang w:val="vi-VN"/>
        </w:rPr>
      </w:pPr>
    </w:p>
    <w:p w:rsidR="004546A2" w:rsidRPr="00E30E4B" w:rsidRDefault="004546A2" w:rsidP="004A04EF">
      <w:pPr>
        <w:spacing w:before="60" w:after="60"/>
        <w:jc w:val="center"/>
        <w:rPr>
          <w:noProof/>
          <w:szCs w:val="28"/>
          <w:lang w:val="vi-VN"/>
        </w:rPr>
      </w:pPr>
    </w:p>
    <w:p w:rsidR="00F325B4" w:rsidRPr="00E30E4B" w:rsidRDefault="00F325B4" w:rsidP="004A04EF">
      <w:pPr>
        <w:spacing w:before="60" w:after="60"/>
        <w:jc w:val="center"/>
        <w:rPr>
          <w:noProof/>
          <w:szCs w:val="28"/>
          <w:lang w:val="vi-VN"/>
        </w:rPr>
      </w:pPr>
    </w:p>
    <w:p w:rsidR="00092FB2" w:rsidRPr="00E30E4B" w:rsidRDefault="00092FB2" w:rsidP="004A04EF">
      <w:pPr>
        <w:spacing w:before="60" w:after="60"/>
        <w:jc w:val="center"/>
        <w:rPr>
          <w:noProof/>
          <w:szCs w:val="28"/>
          <w:lang w:val="vi-VN"/>
        </w:rPr>
      </w:pPr>
    </w:p>
    <w:p w:rsidR="00092FB2" w:rsidRPr="00E30E4B" w:rsidRDefault="00092FB2" w:rsidP="004A04EF">
      <w:pPr>
        <w:spacing w:before="60" w:after="60"/>
        <w:jc w:val="center"/>
        <w:rPr>
          <w:noProof/>
          <w:szCs w:val="24"/>
          <w:lang w:val="vi-VN"/>
        </w:rPr>
      </w:pPr>
    </w:p>
    <w:p w:rsidR="003969EE" w:rsidRPr="00E30E4B" w:rsidRDefault="004546A2" w:rsidP="004A04EF">
      <w:pPr>
        <w:spacing w:before="240"/>
        <w:jc w:val="center"/>
        <w:rPr>
          <w:b/>
          <w:bCs/>
          <w:noProof/>
          <w:szCs w:val="28"/>
          <w:lang w:val="vi-VN"/>
        </w:rPr>
      </w:pPr>
      <w:r w:rsidRPr="00E30E4B">
        <w:rPr>
          <w:b/>
          <w:bCs/>
          <w:noProof/>
          <w:szCs w:val="28"/>
          <w:lang w:val="vi-VN"/>
        </w:rPr>
        <w:t xml:space="preserve">ĐÀ NẴNG - Năm </w:t>
      </w:r>
      <w:r w:rsidR="00E75FDE" w:rsidRPr="00E30E4B">
        <w:rPr>
          <w:b/>
          <w:bCs/>
          <w:noProof/>
          <w:szCs w:val="28"/>
          <w:lang w:val="vi-VN"/>
        </w:rPr>
        <w:t>2015</w:t>
      </w:r>
      <w:r w:rsidR="003969EE" w:rsidRPr="00E30E4B">
        <w:rPr>
          <w:b/>
          <w:bCs/>
          <w:noProof/>
          <w:szCs w:val="28"/>
          <w:lang w:val="vi-VN"/>
        </w:rPr>
        <w:br w:type="page"/>
      </w:r>
    </w:p>
    <w:p w:rsidR="003969EE" w:rsidRPr="00E30E4B" w:rsidRDefault="003969EE" w:rsidP="004A04EF">
      <w:pPr>
        <w:spacing w:before="240"/>
        <w:jc w:val="center"/>
        <w:rPr>
          <w:bCs/>
          <w:noProof/>
          <w:sz w:val="36"/>
          <w:szCs w:val="36"/>
          <w:lang w:val="vi-VN"/>
        </w:rPr>
        <w:sectPr w:rsidR="003969EE" w:rsidRPr="00E30E4B" w:rsidSect="00146FE4">
          <w:headerReference w:type="even" r:id="rId8"/>
          <w:footerReference w:type="even" r:id="rId9"/>
          <w:footerReference w:type="default" r:id="rId10"/>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30E4B" w:rsidRDefault="004546A2" w:rsidP="004A04EF">
      <w:pPr>
        <w:spacing w:before="240" w:after="60"/>
        <w:jc w:val="center"/>
        <w:rPr>
          <w:bCs/>
          <w:noProof/>
          <w:sz w:val="36"/>
          <w:szCs w:val="36"/>
          <w:lang w:val="vi-VN"/>
        </w:rPr>
      </w:pPr>
      <w:r w:rsidRPr="00E30E4B">
        <w:rPr>
          <w:bCs/>
          <w:noProof/>
          <w:sz w:val="36"/>
          <w:szCs w:val="36"/>
          <w:lang w:val="vi-VN"/>
        </w:rPr>
        <w:lastRenderedPageBreak/>
        <w:t>BỘ GIÁO DỤC VÀ ĐÀO TẠO</w:t>
      </w:r>
    </w:p>
    <w:p w:rsidR="004546A2" w:rsidRPr="00E30E4B" w:rsidRDefault="004546A2" w:rsidP="004A04EF">
      <w:pPr>
        <w:spacing w:before="60" w:after="60"/>
        <w:jc w:val="center"/>
        <w:rPr>
          <w:rFonts w:ascii="Tahoma" w:hAnsi="Tahoma" w:cs="Tahoma"/>
          <w:b/>
          <w:bCs/>
          <w:noProof/>
          <w:sz w:val="36"/>
          <w:szCs w:val="36"/>
          <w:lang w:val="vi-VN"/>
        </w:rPr>
      </w:pPr>
      <w:r w:rsidRPr="00E30E4B">
        <w:rPr>
          <w:b/>
          <w:noProof/>
          <w:sz w:val="36"/>
          <w:szCs w:val="36"/>
          <w:lang w:val="vi-VN"/>
        </w:rPr>
        <w:t>ĐẠI HỌC ĐÀ NẴNG</w:t>
      </w:r>
    </w:p>
    <w:p w:rsidR="00DF15AA" w:rsidRPr="00E30E4B" w:rsidRDefault="00CA1BA0" w:rsidP="004A04EF">
      <w:pPr>
        <w:spacing w:before="60" w:after="60"/>
        <w:jc w:val="center"/>
        <w:rPr>
          <w:noProof/>
          <w:lang w:val="vi-VN"/>
        </w:rPr>
      </w:pPr>
      <w:r w:rsidRPr="00CA1BA0">
        <w:rPr>
          <w:noProof/>
          <w:lang w:val="vi-VN"/>
        </w:rPr>
        <w:pict>
          <v:shape id="_x0000_s1034" type="#_x0000_t32" style="position:absolute;left:0;text-align:left;margin-left:152.75pt;margin-top:3.35pt;width:126pt;height:.05pt;z-index:251658240" o:connectortype="straight"/>
        </w:pict>
      </w: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DF15AA" w:rsidRPr="00E30E4B" w:rsidRDefault="00DF15AA" w:rsidP="004A04EF">
      <w:pPr>
        <w:spacing w:before="60" w:after="60"/>
        <w:jc w:val="center"/>
        <w:rPr>
          <w:noProof/>
          <w:lang w:val="vi-VN"/>
        </w:rPr>
      </w:pPr>
    </w:p>
    <w:p w:rsidR="004546A2" w:rsidRPr="00E30E4B" w:rsidRDefault="004546A2" w:rsidP="004A04EF">
      <w:pPr>
        <w:spacing w:before="60" w:after="60"/>
        <w:jc w:val="center"/>
        <w:rPr>
          <w:noProof/>
          <w:lang w:val="vi-VN"/>
        </w:rPr>
      </w:pPr>
    </w:p>
    <w:p w:rsidR="004546A2" w:rsidRPr="00E30E4B" w:rsidRDefault="00D310FC" w:rsidP="004A04EF">
      <w:pPr>
        <w:spacing w:before="60" w:after="60"/>
        <w:jc w:val="center"/>
        <w:rPr>
          <w:rFonts w:ascii="Tahoma" w:hAnsi="Tahoma" w:cs="Tahoma"/>
          <w:b/>
          <w:bCs/>
          <w:noProof/>
          <w:sz w:val="34"/>
          <w:szCs w:val="30"/>
          <w:lang w:val="vi-VN"/>
        </w:rPr>
      </w:pPr>
      <w:r w:rsidRPr="00E30E4B">
        <w:rPr>
          <w:b/>
          <w:noProof/>
          <w:sz w:val="36"/>
          <w:szCs w:val="36"/>
          <w:lang w:val="vi-VN"/>
        </w:rPr>
        <w:t>UNG NHO DÃI</w:t>
      </w:r>
    </w:p>
    <w:p w:rsidR="004546A2" w:rsidRPr="00E30E4B" w:rsidRDefault="004546A2" w:rsidP="004A04EF">
      <w:pPr>
        <w:spacing w:before="60" w:after="60"/>
        <w:ind w:left="284" w:right="380"/>
        <w:jc w:val="center"/>
        <w:rPr>
          <w:b/>
          <w:bCs/>
          <w:noProof/>
          <w:sz w:val="48"/>
          <w:szCs w:val="40"/>
          <w:lang w:val="vi-VN"/>
        </w:rPr>
      </w:pPr>
    </w:p>
    <w:p w:rsidR="001B1C62" w:rsidRPr="00E30E4B" w:rsidRDefault="001B1C62" w:rsidP="004A04EF">
      <w:pPr>
        <w:spacing w:before="60" w:after="60"/>
        <w:ind w:left="284" w:right="380"/>
        <w:jc w:val="center"/>
        <w:rPr>
          <w:b/>
          <w:bCs/>
          <w:noProof/>
          <w:sz w:val="48"/>
          <w:szCs w:val="40"/>
          <w:lang w:val="vi-VN"/>
        </w:rPr>
      </w:pPr>
    </w:p>
    <w:p w:rsidR="004546A2" w:rsidRPr="00E30E4B" w:rsidRDefault="004546A2" w:rsidP="004A04EF">
      <w:pPr>
        <w:spacing w:before="60" w:after="60"/>
        <w:ind w:left="284" w:right="380"/>
        <w:jc w:val="center"/>
        <w:rPr>
          <w:b/>
          <w:bCs/>
          <w:noProof/>
          <w:sz w:val="40"/>
          <w:szCs w:val="40"/>
          <w:lang w:val="vi-VN"/>
        </w:rPr>
      </w:pPr>
    </w:p>
    <w:p w:rsidR="00EC05C9" w:rsidRPr="00E30E4B" w:rsidRDefault="00EC05C9" w:rsidP="004A04EF">
      <w:pPr>
        <w:spacing w:before="60" w:after="60"/>
        <w:ind w:left="284" w:right="141"/>
        <w:jc w:val="center"/>
        <w:rPr>
          <w:b/>
          <w:noProof/>
          <w:sz w:val="40"/>
          <w:szCs w:val="40"/>
          <w:lang w:val="vi-VN"/>
        </w:rPr>
      </w:pPr>
      <w:r w:rsidRPr="00E30E4B">
        <w:rPr>
          <w:b/>
          <w:noProof/>
          <w:sz w:val="40"/>
          <w:szCs w:val="40"/>
          <w:lang w:val="vi-VN"/>
        </w:rPr>
        <w:t>NGHIÊN CỨU TRÍCH CHỌN ĐẶC TÍNH</w:t>
      </w:r>
    </w:p>
    <w:p w:rsidR="00EC05C9" w:rsidRPr="00E30E4B" w:rsidRDefault="00EC05C9" w:rsidP="004A04EF">
      <w:pPr>
        <w:spacing w:before="60" w:after="60"/>
        <w:ind w:left="284" w:right="141"/>
        <w:jc w:val="center"/>
        <w:rPr>
          <w:b/>
          <w:noProof/>
          <w:sz w:val="40"/>
          <w:szCs w:val="40"/>
          <w:lang w:val="vi-VN"/>
        </w:rPr>
      </w:pPr>
      <w:r w:rsidRPr="00E30E4B">
        <w:rPr>
          <w:b/>
          <w:noProof/>
          <w:sz w:val="40"/>
          <w:szCs w:val="40"/>
          <w:lang w:val="vi-VN"/>
        </w:rPr>
        <w:t>TRONG NHẬN DẠNG HÀNH ĐỘNG NGƯỜI</w:t>
      </w:r>
    </w:p>
    <w:p w:rsidR="004546A2" w:rsidRPr="00E30E4B" w:rsidRDefault="00EC05C9" w:rsidP="004A04EF">
      <w:pPr>
        <w:spacing w:before="60" w:after="60"/>
        <w:ind w:left="284" w:right="141"/>
        <w:jc w:val="center"/>
        <w:rPr>
          <w:b/>
          <w:bCs/>
          <w:noProof/>
          <w:sz w:val="40"/>
          <w:szCs w:val="40"/>
          <w:lang w:val="vi-VN"/>
        </w:rPr>
      </w:pPr>
      <w:r w:rsidRPr="00E30E4B">
        <w:rPr>
          <w:b/>
          <w:noProof/>
          <w:sz w:val="40"/>
          <w:szCs w:val="40"/>
          <w:lang w:val="vi-VN"/>
        </w:rPr>
        <w:t>TRONG KHÔNG GIAN 3D</w:t>
      </w:r>
    </w:p>
    <w:p w:rsidR="004546A2" w:rsidRPr="00E30E4B" w:rsidRDefault="004546A2" w:rsidP="004A04EF">
      <w:pPr>
        <w:spacing w:before="60" w:after="60"/>
        <w:jc w:val="center"/>
        <w:rPr>
          <w:b/>
          <w:bCs/>
          <w:noProof/>
          <w:lang w:val="vi-VN"/>
        </w:rPr>
      </w:pPr>
    </w:p>
    <w:p w:rsidR="00DE26DD" w:rsidRPr="00E30E4B" w:rsidRDefault="00DE26DD" w:rsidP="004A04EF">
      <w:pPr>
        <w:spacing w:before="60" w:after="60"/>
        <w:jc w:val="center"/>
        <w:rPr>
          <w:b/>
          <w:bCs/>
          <w:noProof/>
          <w:lang w:val="vi-VN"/>
        </w:rPr>
      </w:pPr>
    </w:p>
    <w:p w:rsidR="004546A2" w:rsidRPr="00E30E4B" w:rsidRDefault="004546A2" w:rsidP="004A04EF">
      <w:pPr>
        <w:spacing w:before="60" w:after="60"/>
        <w:jc w:val="center"/>
        <w:rPr>
          <w:b/>
          <w:bCs/>
          <w:noProof/>
          <w:sz w:val="32"/>
          <w:szCs w:val="32"/>
          <w:lang w:val="vi-VN"/>
        </w:rPr>
      </w:pPr>
      <w:r w:rsidRPr="00E30E4B">
        <w:rPr>
          <w:b/>
          <w:bCs/>
          <w:noProof/>
          <w:sz w:val="32"/>
          <w:szCs w:val="32"/>
          <w:lang w:val="vi-VN"/>
        </w:rPr>
        <w:t>Chuyên ngành: KHOA HỌC MÁY TÍNH</w:t>
      </w:r>
    </w:p>
    <w:p w:rsidR="00EF4463" w:rsidRPr="00E30E4B" w:rsidRDefault="004546A2" w:rsidP="004A04EF">
      <w:pPr>
        <w:spacing w:before="60" w:after="60"/>
        <w:jc w:val="center"/>
        <w:rPr>
          <w:b/>
          <w:bCs/>
          <w:noProof/>
          <w:sz w:val="30"/>
          <w:lang w:val="vi-VN"/>
        </w:rPr>
      </w:pPr>
      <w:r w:rsidRPr="00E30E4B">
        <w:rPr>
          <w:b/>
          <w:bCs/>
          <w:noProof/>
          <w:sz w:val="34"/>
          <w:szCs w:val="32"/>
          <w:lang w:val="vi-VN"/>
        </w:rPr>
        <w:t>Mã số: 60.48.01</w:t>
      </w:r>
    </w:p>
    <w:p w:rsidR="00DE26DD" w:rsidRPr="00E30E4B" w:rsidRDefault="00DE26DD" w:rsidP="004A04EF">
      <w:pPr>
        <w:spacing w:before="60" w:after="60"/>
        <w:jc w:val="center"/>
        <w:rPr>
          <w:noProof/>
          <w:lang w:val="vi-VN"/>
        </w:rPr>
      </w:pPr>
    </w:p>
    <w:p w:rsidR="004546A2" w:rsidRPr="00E30E4B" w:rsidRDefault="004546A2" w:rsidP="004A04EF">
      <w:pPr>
        <w:spacing w:before="60" w:after="60"/>
        <w:jc w:val="center"/>
        <w:rPr>
          <w:b/>
          <w:noProof/>
          <w:sz w:val="36"/>
          <w:szCs w:val="36"/>
          <w:lang w:val="vi-VN"/>
        </w:rPr>
      </w:pPr>
      <w:r w:rsidRPr="00E30E4B">
        <w:rPr>
          <w:b/>
          <w:noProof/>
          <w:sz w:val="36"/>
          <w:szCs w:val="36"/>
          <w:lang w:val="vi-VN"/>
        </w:rPr>
        <w:t>LUẬN VĂN THẠC SĨ KỸ THUẬT</w:t>
      </w:r>
    </w:p>
    <w:p w:rsidR="004546A2" w:rsidRPr="00E30E4B" w:rsidRDefault="004546A2" w:rsidP="004A04EF">
      <w:pPr>
        <w:spacing w:before="60" w:after="60"/>
        <w:jc w:val="center"/>
        <w:rPr>
          <w:b/>
          <w:noProof/>
          <w:sz w:val="36"/>
          <w:szCs w:val="36"/>
          <w:lang w:val="vi-VN"/>
        </w:rPr>
      </w:pPr>
    </w:p>
    <w:p w:rsidR="001B1C62" w:rsidRPr="00E30E4B" w:rsidRDefault="001B1C62" w:rsidP="004A04EF">
      <w:pPr>
        <w:spacing w:before="60" w:after="60"/>
        <w:jc w:val="center"/>
        <w:rPr>
          <w:b/>
          <w:noProof/>
          <w:sz w:val="36"/>
          <w:szCs w:val="36"/>
          <w:lang w:val="vi-VN"/>
        </w:rPr>
      </w:pPr>
    </w:p>
    <w:p w:rsidR="004546A2" w:rsidRPr="00E30E4B" w:rsidRDefault="004546A2" w:rsidP="004A04EF">
      <w:pPr>
        <w:spacing w:before="240" w:after="60"/>
        <w:jc w:val="center"/>
        <w:rPr>
          <w:noProof/>
          <w:sz w:val="32"/>
          <w:szCs w:val="32"/>
          <w:lang w:val="vi-VN"/>
        </w:rPr>
      </w:pPr>
      <w:r w:rsidRPr="00E30E4B">
        <w:rPr>
          <w:b/>
          <w:noProof/>
          <w:sz w:val="32"/>
          <w:szCs w:val="32"/>
          <w:lang w:val="vi-VN"/>
        </w:rPr>
        <w:t xml:space="preserve">Người hướng dẫn khoa học: </w:t>
      </w:r>
      <w:r w:rsidR="00775FA5" w:rsidRPr="00E30E4B">
        <w:rPr>
          <w:b/>
          <w:noProof/>
          <w:sz w:val="32"/>
          <w:szCs w:val="32"/>
          <w:lang w:val="vi-VN"/>
        </w:rPr>
        <w:t>TS. PHẠM MINH TUẤN</w:t>
      </w:r>
    </w:p>
    <w:p w:rsidR="004546A2" w:rsidRPr="00E30E4B" w:rsidRDefault="004546A2" w:rsidP="004A04EF">
      <w:pPr>
        <w:spacing w:before="60" w:after="60"/>
        <w:jc w:val="center"/>
        <w:rPr>
          <w:b/>
          <w:bCs/>
          <w:noProof/>
          <w:sz w:val="48"/>
          <w:szCs w:val="28"/>
          <w:lang w:val="vi-VN"/>
        </w:rPr>
      </w:pPr>
    </w:p>
    <w:p w:rsidR="00E96843" w:rsidRPr="00E30E4B" w:rsidRDefault="00E96843" w:rsidP="004A04EF">
      <w:pPr>
        <w:spacing w:before="60" w:after="60"/>
        <w:jc w:val="center"/>
        <w:rPr>
          <w:b/>
          <w:bCs/>
          <w:noProof/>
          <w:sz w:val="40"/>
          <w:szCs w:val="40"/>
          <w:lang w:val="vi-VN"/>
        </w:rPr>
      </w:pPr>
    </w:p>
    <w:p w:rsidR="0072190C" w:rsidRPr="00E30E4B" w:rsidRDefault="004546A2" w:rsidP="004A04EF">
      <w:pPr>
        <w:spacing w:before="60"/>
        <w:jc w:val="center"/>
        <w:rPr>
          <w:b/>
          <w:bCs/>
          <w:noProof/>
          <w:szCs w:val="28"/>
          <w:lang w:val="vi-VN"/>
        </w:rPr>
        <w:sectPr w:rsidR="0072190C" w:rsidRPr="00E30E4B" w:rsidSect="00146FE4">
          <w:headerReference w:type="defaul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30E4B">
        <w:rPr>
          <w:b/>
          <w:bCs/>
          <w:noProof/>
          <w:szCs w:val="28"/>
          <w:lang w:val="vi-VN"/>
        </w:rPr>
        <w:t xml:space="preserve">ĐÀ NẴNG - Năm </w:t>
      </w:r>
      <w:r w:rsidR="00EC553A" w:rsidRPr="00E30E4B">
        <w:rPr>
          <w:b/>
          <w:bCs/>
          <w:noProof/>
          <w:szCs w:val="28"/>
          <w:lang w:val="vi-VN"/>
        </w:rPr>
        <w:t>2015</w:t>
      </w:r>
    </w:p>
    <w:p w:rsidR="007900C4" w:rsidRPr="00E30E4B" w:rsidRDefault="007900C4" w:rsidP="004A04EF">
      <w:pPr>
        <w:spacing w:before="60"/>
        <w:jc w:val="center"/>
        <w:rPr>
          <w:b/>
          <w:bCs/>
          <w:noProof/>
          <w:szCs w:val="28"/>
          <w:lang w:val="vi-VN"/>
        </w:rPr>
      </w:pPr>
      <w:r w:rsidRPr="00E30E4B">
        <w:rPr>
          <w:b/>
          <w:bCs/>
          <w:noProof/>
          <w:sz w:val="40"/>
          <w:szCs w:val="40"/>
          <w:lang w:val="vi-VN"/>
        </w:rPr>
        <w:lastRenderedPageBreak/>
        <w:t>LỜI CẢM ƠN</w:t>
      </w:r>
    </w:p>
    <w:p w:rsidR="007900C4" w:rsidRPr="00E30E4B" w:rsidRDefault="007900C4" w:rsidP="004A04EF">
      <w:pPr>
        <w:jc w:val="center"/>
        <w:rPr>
          <w:noProof/>
          <w:lang w:val="vi-VN"/>
        </w:rPr>
      </w:pPr>
    </w:p>
    <w:p w:rsidR="00EB598C" w:rsidRPr="00E30E4B" w:rsidRDefault="004B485D" w:rsidP="004A04EF">
      <w:pPr>
        <w:ind w:left="720" w:right="387" w:firstLine="360"/>
        <w:jc w:val="center"/>
        <w:rPr>
          <w:i/>
          <w:iCs/>
          <w:noProof/>
          <w:sz w:val="26"/>
          <w:szCs w:val="22"/>
          <w:lang w:val="vi-VN"/>
        </w:rPr>
      </w:pPr>
      <w:r w:rsidRPr="00E30E4B">
        <w:rPr>
          <w:i/>
          <w:iCs/>
          <w:noProof/>
          <w:sz w:val="26"/>
          <w:szCs w:val="22"/>
          <w:lang w:val="vi-VN"/>
        </w:rPr>
        <w:t>Tôi chân thành</w:t>
      </w:r>
      <w:r w:rsidR="007900C4" w:rsidRPr="00E30E4B">
        <w:rPr>
          <w:i/>
          <w:iCs/>
          <w:noProof/>
          <w:sz w:val="26"/>
          <w:szCs w:val="22"/>
          <w:lang w:val="vi-VN"/>
        </w:rPr>
        <w:t xml:space="preserve"> cảm ơn</w:t>
      </w:r>
    </w:p>
    <w:p w:rsidR="00F62B8F" w:rsidRPr="00E30E4B" w:rsidRDefault="00F62B8F" w:rsidP="004A04EF">
      <w:pPr>
        <w:ind w:right="387"/>
        <w:jc w:val="center"/>
        <w:rPr>
          <w:i/>
          <w:iCs/>
          <w:noProof/>
          <w:sz w:val="26"/>
          <w:szCs w:val="22"/>
          <w:lang w:val="vi-VN"/>
        </w:rPr>
      </w:pPr>
    </w:p>
    <w:p w:rsidR="00C93CD2" w:rsidRPr="00E30E4B" w:rsidRDefault="007900C4" w:rsidP="004A04EF">
      <w:pPr>
        <w:tabs>
          <w:tab w:val="center" w:pos="6237"/>
        </w:tabs>
        <w:ind w:right="595"/>
        <w:jc w:val="center"/>
        <w:rPr>
          <w:noProof/>
          <w:lang w:val="vi-VN"/>
        </w:rPr>
      </w:pPr>
      <w:r w:rsidRPr="00E30E4B">
        <w:rPr>
          <w:noProof/>
          <w:lang w:val="vi-VN"/>
        </w:rPr>
        <w:br w:type="page"/>
      </w:r>
    </w:p>
    <w:p w:rsidR="00C93CD2" w:rsidRPr="00E30E4B" w:rsidRDefault="00C93CD2" w:rsidP="004A04EF">
      <w:pPr>
        <w:spacing w:before="2160"/>
        <w:jc w:val="center"/>
        <w:rPr>
          <w:b/>
          <w:bCs/>
          <w:noProof/>
          <w:sz w:val="40"/>
          <w:szCs w:val="40"/>
          <w:lang w:val="vi-VN"/>
        </w:rPr>
      </w:pPr>
      <w:r w:rsidRPr="00E30E4B">
        <w:rPr>
          <w:b/>
          <w:bCs/>
          <w:noProof/>
          <w:sz w:val="40"/>
          <w:szCs w:val="40"/>
          <w:lang w:val="vi-VN"/>
        </w:rPr>
        <w:lastRenderedPageBreak/>
        <w:t>LỜI CAM ĐOAN</w:t>
      </w:r>
    </w:p>
    <w:p w:rsidR="00C93CD2" w:rsidRPr="00E30E4B" w:rsidRDefault="00C93CD2" w:rsidP="004A04EF">
      <w:pPr>
        <w:ind w:right="387"/>
        <w:jc w:val="center"/>
        <w:rPr>
          <w:i/>
          <w:iCs/>
          <w:noProof/>
          <w:sz w:val="26"/>
          <w:szCs w:val="26"/>
          <w:lang w:val="vi-VN"/>
        </w:rPr>
      </w:pPr>
      <w:r w:rsidRPr="00E30E4B">
        <w:rPr>
          <w:i/>
          <w:iCs/>
          <w:noProof/>
          <w:sz w:val="26"/>
          <w:szCs w:val="26"/>
          <w:lang w:val="vi-VN"/>
        </w:rPr>
        <w:t>Tôi xin cam đoan :</w:t>
      </w:r>
    </w:p>
    <w:p w:rsidR="00C93CD2" w:rsidRPr="00E30E4B" w:rsidRDefault="00C93CD2" w:rsidP="004A04EF">
      <w:pPr>
        <w:numPr>
          <w:ilvl w:val="1"/>
          <w:numId w:val="2"/>
        </w:numPr>
        <w:tabs>
          <w:tab w:val="clear" w:pos="1647"/>
        </w:tabs>
        <w:spacing w:before="240"/>
        <w:ind w:left="975" w:right="238" w:hanging="390"/>
        <w:jc w:val="center"/>
        <w:rPr>
          <w:i/>
          <w:iCs/>
          <w:noProof/>
          <w:sz w:val="26"/>
          <w:szCs w:val="26"/>
          <w:lang w:val="vi-VN"/>
        </w:rPr>
      </w:pPr>
      <w:r w:rsidRPr="00E30E4B">
        <w:rPr>
          <w:i/>
          <w:iCs/>
          <w:noProof/>
          <w:sz w:val="26"/>
          <w:szCs w:val="26"/>
          <w:lang w:val="vi-VN"/>
        </w:rPr>
        <w:t>Những nội dung trong luận văn này là do tôi thực hiện</w:t>
      </w:r>
      <w:r w:rsidR="005F65AE" w:rsidRPr="00E30E4B">
        <w:rPr>
          <w:i/>
          <w:iCs/>
          <w:noProof/>
          <w:sz w:val="26"/>
          <w:szCs w:val="26"/>
          <w:lang w:val="vi-VN"/>
        </w:rPr>
        <w:br/>
      </w:r>
      <w:r w:rsidRPr="00E30E4B">
        <w:rPr>
          <w:i/>
          <w:iCs/>
          <w:noProof/>
          <w:sz w:val="26"/>
          <w:szCs w:val="26"/>
          <w:lang w:val="vi-VN"/>
        </w:rPr>
        <w:t>dưới sự hướng dẫn trự</w:t>
      </w:r>
      <w:r w:rsidR="00E9551A" w:rsidRPr="00E30E4B">
        <w:rPr>
          <w:i/>
          <w:iCs/>
          <w:noProof/>
          <w:sz w:val="26"/>
          <w:szCs w:val="26"/>
          <w:lang w:val="vi-VN"/>
        </w:rPr>
        <w:t>c tiếp của thầy giáo</w:t>
      </w:r>
      <w:r w:rsidRPr="00E30E4B">
        <w:rPr>
          <w:i/>
          <w:iCs/>
          <w:noProof/>
          <w:sz w:val="26"/>
          <w:szCs w:val="26"/>
          <w:lang w:val="vi-VN"/>
        </w:rPr>
        <w:t xml:space="preserve"> </w:t>
      </w:r>
      <w:r w:rsidR="00757DC8" w:rsidRPr="00E30E4B">
        <w:rPr>
          <w:i/>
          <w:iCs/>
          <w:noProof/>
          <w:sz w:val="26"/>
          <w:szCs w:val="26"/>
          <w:lang w:val="vi-VN"/>
        </w:rPr>
        <w:t>TS</w:t>
      </w:r>
      <w:r w:rsidR="000650D9" w:rsidRPr="00E30E4B">
        <w:rPr>
          <w:i/>
          <w:iCs/>
          <w:noProof/>
          <w:sz w:val="26"/>
          <w:szCs w:val="26"/>
          <w:lang w:val="vi-VN"/>
        </w:rPr>
        <w:t>. Phạm Minh Tuấn.</w:t>
      </w:r>
    </w:p>
    <w:p w:rsidR="00C93CD2" w:rsidRPr="00E30E4B" w:rsidRDefault="00C93CD2" w:rsidP="004A04EF">
      <w:pPr>
        <w:numPr>
          <w:ilvl w:val="1"/>
          <w:numId w:val="2"/>
        </w:numPr>
        <w:tabs>
          <w:tab w:val="clear" w:pos="1647"/>
        </w:tabs>
        <w:spacing w:before="240"/>
        <w:ind w:left="975" w:right="238" w:hanging="390"/>
        <w:jc w:val="center"/>
        <w:rPr>
          <w:i/>
          <w:iCs/>
          <w:noProof/>
          <w:sz w:val="26"/>
          <w:szCs w:val="26"/>
          <w:lang w:val="vi-VN"/>
        </w:rPr>
      </w:pPr>
      <w:r w:rsidRPr="00E30E4B">
        <w:rPr>
          <w:i/>
          <w:iCs/>
          <w:noProof/>
          <w:sz w:val="26"/>
          <w:szCs w:val="26"/>
          <w:lang w:val="vi-VN"/>
        </w:rPr>
        <w:t>Mọi tham khảo dùng trong luận văn đều được trích dẫn rõ ràng và trung</w:t>
      </w:r>
      <w:r w:rsidR="00561CB2" w:rsidRPr="00E30E4B">
        <w:rPr>
          <w:i/>
          <w:iCs/>
          <w:noProof/>
          <w:sz w:val="26"/>
          <w:szCs w:val="26"/>
          <w:lang w:val="vi-VN"/>
        </w:rPr>
        <w:t> </w:t>
      </w:r>
      <w:r w:rsidRPr="00E30E4B">
        <w:rPr>
          <w:i/>
          <w:iCs/>
          <w:noProof/>
          <w:sz w:val="26"/>
          <w:szCs w:val="26"/>
          <w:lang w:val="vi-VN"/>
        </w:rPr>
        <w:t>thực tên tác giả, tên công trình, thời gian, địa điểm công bố.</w:t>
      </w:r>
    </w:p>
    <w:p w:rsidR="00C93CD2" w:rsidRPr="00E30E4B" w:rsidRDefault="00C93CD2" w:rsidP="004A04EF">
      <w:pPr>
        <w:numPr>
          <w:ilvl w:val="1"/>
          <w:numId w:val="2"/>
        </w:numPr>
        <w:tabs>
          <w:tab w:val="clear" w:pos="1647"/>
        </w:tabs>
        <w:spacing w:before="240"/>
        <w:ind w:left="975" w:right="238" w:hanging="390"/>
        <w:jc w:val="center"/>
        <w:rPr>
          <w:i/>
          <w:iCs/>
          <w:noProof/>
          <w:sz w:val="26"/>
          <w:szCs w:val="26"/>
          <w:lang w:val="vi-VN"/>
        </w:rPr>
      </w:pPr>
      <w:r w:rsidRPr="00E30E4B">
        <w:rPr>
          <w:i/>
          <w:iCs/>
          <w:noProof/>
          <w:sz w:val="26"/>
          <w:szCs w:val="26"/>
          <w:lang w:val="vi-VN"/>
        </w:rPr>
        <w:t>Mọi sao chép không hợp lệ, vi phạm quy chế đào tạo, hay gian trá,</w:t>
      </w:r>
      <w:r w:rsidRPr="00E30E4B">
        <w:rPr>
          <w:i/>
          <w:iCs/>
          <w:noProof/>
          <w:sz w:val="26"/>
          <w:szCs w:val="26"/>
          <w:lang w:val="vi-VN"/>
        </w:rPr>
        <w:br/>
        <w:t>tôi xin chịu hoàn toàn trách nhiệm.</w:t>
      </w:r>
    </w:p>
    <w:p w:rsidR="00C93CD2" w:rsidRPr="00E30E4B" w:rsidRDefault="00C93CD2" w:rsidP="004A04EF">
      <w:pPr>
        <w:tabs>
          <w:tab w:val="center" w:pos="6237"/>
        </w:tabs>
        <w:ind w:left="1134" w:right="851" w:hanging="567"/>
        <w:jc w:val="center"/>
        <w:rPr>
          <w:noProof/>
          <w:sz w:val="26"/>
          <w:szCs w:val="26"/>
          <w:lang w:val="vi-VN"/>
        </w:rPr>
      </w:pPr>
    </w:p>
    <w:p w:rsidR="00C93CD2" w:rsidRPr="00E30E4B" w:rsidRDefault="00C93CD2" w:rsidP="004A04EF">
      <w:pPr>
        <w:tabs>
          <w:tab w:val="center" w:pos="6237"/>
        </w:tabs>
        <w:spacing w:before="420"/>
        <w:ind w:left="1134" w:right="851" w:hanging="567"/>
        <w:jc w:val="center"/>
        <w:rPr>
          <w:i/>
          <w:iCs/>
          <w:noProof/>
          <w:sz w:val="26"/>
          <w:szCs w:val="26"/>
          <w:lang w:val="vi-VN"/>
        </w:rPr>
      </w:pPr>
      <w:r w:rsidRPr="00E30E4B">
        <w:rPr>
          <w:i/>
          <w:iCs/>
          <w:noProof/>
          <w:sz w:val="26"/>
          <w:szCs w:val="26"/>
          <w:lang w:val="vi-VN"/>
        </w:rPr>
        <w:t>Tác giả</w:t>
      </w:r>
    </w:p>
    <w:p w:rsidR="00561CB2" w:rsidRPr="00E30E4B" w:rsidRDefault="00561CB2" w:rsidP="004A04EF">
      <w:pPr>
        <w:tabs>
          <w:tab w:val="center" w:pos="6237"/>
        </w:tabs>
        <w:spacing w:before="420"/>
        <w:ind w:left="1134" w:right="2038" w:hanging="567"/>
        <w:jc w:val="center"/>
        <w:rPr>
          <w:i/>
          <w:iCs/>
          <w:noProof/>
          <w:sz w:val="26"/>
          <w:szCs w:val="26"/>
          <w:lang w:val="vi-VN"/>
        </w:rPr>
      </w:pPr>
    </w:p>
    <w:p w:rsidR="00C93CD2" w:rsidRPr="00E30E4B" w:rsidRDefault="008F571F" w:rsidP="004A04EF">
      <w:pPr>
        <w:tabs>
          <w:tab w:val="center" w:pos="6237"/>
        </w:tabs>
        <w:spacing w:before="420"/>
        <w:ind w:left="1134" w:right="851" w:hanging="567"/>
        <w:jc w:val="center"/>
        <w:rPr>
          <w:b/>
          <w:noProof/>
          <w:sz w:val="26"/>
          <w:szCs w:val="26"/>
          <w:lang w:val="vi-VN"/>
        </w:rPr>
      </w:pPr>
      <w:r w:rsidRPr="00E30E4B">
        <w:rPr>
          <w:b/>
          <w:noProof/>
          <w:sz w:val="26"/>
          <w:szCs w:val="26"/>
          <w:lang w:val="vi-VN"/>
        </w:rPr>
        <w:t>UNG NHO DÃI</w:t>
      </w:r>
    </w:p>
    <w:p w:rsidR="00C93CD2" w:rsidRPr="00E30E4B" w:rsidRDefault="00C93CD2" w:rsidP="004A04EF">
      <w:pPr>
        <w:pStyle w:val="Title"/>
        <w:rPr>
          <w:noProof/>
          <w:sz w:val="26"/>
          <w:szCs w:val="26"/>
          <w:lang w:val="vi-VN"/>
        </w:rPr>
        <w:sectPr w:rsidR="00C93CD2" w:rsidRPr="00E30E4B" w:rsidSect="00146FE4">
          <w:footnotePr>
            <w:numRestart w:val="eachPage"/>
          </w:footnotePr>
          <w:pgSz w:w="11907" w:h="16840" w:code="9"/>
          <w:pgMar w:top="1985" w:right="1134" w:bottom="1985" w:left="1985" w:header="851" w:footer="567" w:gutter="0"/>
          <w:pgNumType w:fmt="lowerRoman" w:start="1"/>
          <w:cols w:space="720"/>
          <w:docGrid w:linePitch="265"/>
        </w:sectPr>
      </w:pPr>
    </w:p>
    <w:p w:rsidR="007900C4" w:rsidRPr="00E30E4B" w:rsidRDefault="007900C4" w:rsidP="004A04EF">
      <w:pPr>
        <w:jc w:val="center"/>
        <w:rPr>
          <w:noProof/>
          <w:lang w:val="vi-VN"/>
        </w:rPr>
        <w:sectPr w:rsidR="007900C4" w:rsidRPr="00E30E4B" w:rsidSect="00146FE4">
          <w:headerReference w:type="first" r:id="rId12"/>
          <w:type w:val="continuous"/>
          <w:pgSz w:w="11907" w:h="16840" w:code="9"/>
          <w:pgMar w:top="1985" w:right="1134" w:bottom="1985" w:left="1985" w:header="864" w:footer="720" w:gutter="0"/>
          <w:pgNumType w:start="1"/>
          <w:cols w:space="720"/>
          <w:titlePg/>
        </w:sectPr>
      </w:pPr>
      <w:r w:rsidRPr="00E30E4B">
        <w:rPr>
          <w:noProof/>
          <w:lang w:val="vi-VN"/>
        </w:rPr>
        <w:lastRenderedPageBreak/>
        <w:br w:type="page"/>
      </w:r>
    </w:p>
    <w:p w:rsidR="007900C4" w:rsidRPr="00E30E4B" w:rsidRDefault="007900C4" w:rsidP="004A04EF">
      <w:pPr>
        <w:jc w:val="center"/>
        <w:rPr>
          <w:b/>
          <w:bCs/>
          <w:noProof/>
          <w:sz w:val="38"/>
          <w:szCs w:val="34"/>
          <w:lang w:val="vi-VN"/>
        </w:rPr>
      </w:pPr>
      <w:r w:rsidRPr="00E30E4B">
        <w:rPr>
          <w:b/>
          <w:bCs/>
          <w:noProof/>
          <w:sz w:val="38"/>
          <w:szCs w:val="34"/>
          <w:lang w:val="vi-VN"/>
        </w:rPr>
        <w:lastRenderedPageBreak/>
        <w:t>MỤC LỤC</w:t>
      </w:r>
    </w:p>
    <w:p w:rsidR="007900C4" w:rsidRPr="00E30E4B" w:rsidRDefault="007900C4" w:rsidP="004A04EF">
      <w:pPr>
        <w:jc w:val="center"/>
        <w:rPr>
          <w:noProof/>
          <w:lang w:val="vi-VN"/>
        </w:rPr>
      </w:pPr>
    </w:p>
    <w:p w:rsidR="00C1275E" w:rsidRDefault="00CA1BA0">
      <w:pPr>
        <w:pStyle w:val="TOC1"/>
        <w:rPr>
          <w:rFonts w:asciiTheme="minorHAnsi" w:eastAsiaTheme="minorEastAsia" w:hAnsiTheme="minorHAnsi" w:cstheme="minorBidi"/>
          <w:b w:val="0"/>
          <w:sz w:val="22"/>
          <w:szCs w:val="22"/>
        </w:rPr>
      </w:pPr>
      <w:r w:rsidRPr="00CA1BA0">
        <w:rPr>
          <w:b w:val="0"/>
          <w:szCs w:val="28"/>
          <w:lang w:val="vi-VN"/>
        </w:rPr>
        <w:fldChar w:fldCharType="begin"/>
      </w:r>
      <w:r w:rsidR="00B11A09">
        <w:rPr>
          <w:b w:val="0"/>
          <w:szCs w:val="28"/>
          <w:lang w:val="vi-VN"/>
        </w:rPr>
        <w:instrText xml:space="preserve"> TOC \o "1-1" \f \u \t "Heading 2,2,Heading 3,3,Heading 4,4" </w:instrText>
      </w:r>
      <w:r w:rsidRPr="00CA1BA0">
        <w:rPr>
          <w:b w:val="0"/>
          <w:szCs w:val="28"/>
          <w:lang w:val="vi-VN"/>
        </w:rPr>
        <w:fldChar w:fldCharType="separate"/>
      </w:r>
      <w:r w:rsidR="00C1275E" w:rsidRPr="0064490C">
        <w:rPr>
          <w:lang w:val="vi-VN"/>
        </w:rPr>
        <w:t>MỞ ĐẦU</w:t>
      </w:r>
      <w:r w:rsidR="00C1275E">
        <w:tab/>
      </w:r>
      <w:r w:rsidR="00C1275E">
        <w:fldChar w:fldCharType="begin"/>
      </w:r>
      <w:r w:rsidR="00C1275E">
        <w:instrText xml:space="preserve"> PAGEREF _Toc421315617 \h </w:instrText>
      </w:r>
      <w:r w:rsidR="00C1275E">
        <w:fldChar w:fldCharType="separate"/>
      </w:r>
      <w:r w:rsidR="00C1275E">
        <w:t>1</w:t>
      </w:r>
      <w:r w:rsidR="00C1275E">
        <w:fldChar w:fldCharType="end"/>
      </w:r>
    </w:p>
    <w:p w:rsidR="00C1275E" w:rsidRDefault="00C1275E">
      <w:pPr>
        <w:pStyle w:val="TOC1"/>
        <w:rPr>
          <w:rFonts w:asciiTheme="minorHAnsi" w:eastAsiaTheme="minorEastAsia" w:hAnsiTheme="minorHAnsi" w:cstheme="minorBidi"/>
          <w:b w:val="0"/>
          <w:sz w:val="22"/>
          <w:szCs w:val="22"/>
        </w:rPr>
      </w:pPr>
      <w:r w:rsidRPr="0064490C">
        <w:rPr>
          <w:lang w:val="vi-VN"/>
        </w:rPr>
        <w:t>NGHIÊN CỨU TỔNG QUAN</w:t>
      </w:r>
      <w:r>
        <w:tab/>
      </w:r>
      <w:r>
        <w:fldChar w:fldCharType="begin"/>
      </w:r>
      <w:r>
        <w:instrText xml:space="preserve"> PAGEREF _Toc421315618 \h </w:instrText>
      </w:r>
      <w:r>
        <w:fldChar w:fldCharType="separate"/>
      </w:r>
      <w:r>
        <w:t>8</w:t>
      </w:r>
      <w:r>
        <w:fldChar w:fldCharType="end"/>
      </w:r>
    </w:p>
    <w:p w:rsidR="00C1275E" w:rsidRDefault="00C1275E">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Nhận dạng hành động người trong không gian 3D</w:t>
      </w:r>
      <w:r>
        <w:tab/>
      </w:r>
      <w:r>
        <w:fldChar w:fldCharType="begin"/>
      </w:r>
      <w:r>
        <w:instrText xml:space="preserve"> PAGEREF _Toc421315619 \h </w:instrText>
      </w:r>
      <w:r>
        <w:fldChar w:fldCharType="separate"/>
      </w:r>
      <w:r>
        <w:t>8</w:t>
      </w:r>
      <w:r>
        <w:fldChar w:fldCharType="end"/>
      </w:r>
    </w:p>
    <w:p w:rsidR="00C1275E" w:rsidRDefault="00C1275E">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Các phương pháp thu thập dữ liệu chuyển động 3D</w:t>
      </w:r>
      <w:r>
        <w:tab/>
      </w:r>
      <w:r>
        <w:fldChar w:fldCharType="begin"/>
      </w:r>
      <w:r>
        <w:instrText xml:space="preserve"> PAGEREF _Toc421315620 \h </w:instrText>
      </w:r>
      <w:r>
        <w:fldChar w:fldCharType="separate"/>
      </w:r>
      <w:r>
        <w:t>8</w:t>
      </w:r>
      <w:r>
        <w:fldChar w:fldCharType="end"/>
      </w:r>
    </w:p>
    <w:p w:rsidR="00C1275E" w:rsidRDefault="00C1275E">
      <w:pPr>
        <w:pStyle w:val="TOC4"/>
        <w:tabs>
          <w:tab w:val="left" w:pos="2137"/>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Phương pháp sử dụng stereo camera</w:t>
      </w:r>
      <w:r>
        <w:rPr>
          <w:noProof/>
        </w:rPr>
        <w:tab/>
      </w:r>
      <w:r>
        <w:rPr>
          <w:noProof/>
        </w:rPr>
        <w:fldChar w:fldCharType="begin"/>
      </w:r>
      <w:r>
        <w:rPr>
          <w:noProof/>
        </w:rPr>
        <w:instrText xml:space="preserve"> PAGEREF _Toc421315621 \h </w:instrText>
      </w:r>
      <w:r>
        <w:rPr>
          <w:noProof/>
        </w:rPr>
      </w:r>
      <w:r>
        <w:rPr>
          <w:noProof/>
        </w:rPr>
        <w:fldChar w:fldCharType="separate"/>
      </w:r>
      <w:r>
        <w:rPr>
          <w:noProof/>
        </w:rPr>
        <w:t>9</w:t>
      </w:r>
      <w:r>
        <w:rPr>
          <w:noProof/>
        </w:rPr>
        <w:fldChar w:fldCharType="end"/>
      </w:r>
    </w:p>
    <w:p w:rsidR="00C1275E" w:rsidRDefault="00C1275E">
      <w:pPr>
        <w:pStyle w:val="TOC4"/>
        <w:tabs>
          <w:tab w:val="left" w:pos="2137"/>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Phương pháp sử dụng Mocap</w:t>
      </w:r>
      <w:r>
        <w:rPr>
          <w:noProof/>
        </w:rPr>
        <w:tab/>
      </w:r>
      <w:r>
        <w:rPr>
          <w:noProof/>
        </w:rPr>
        <w:fldChar w:fldCharType="begin"/>
      </w:r>
      <w:r>
        <w:rPr>
          <w:noProof/>
        </w:rPr>
        <w:instrText xml:space="preserve"> PAGEREF _Toc421315622 \h </w:instrText>
      </w:r>
      <w:r>
        <w:rPr>
          <w:noProof/>
        </w:rPr>
      </w:r>
      <w:r>
        <w:rPr>
          <w:noProof/>
        </w:rPr>
        <w:fldChar w:fldCharType="separate"/>
      </w:r>
      <w:r>
        <w:rPr>
          <w:noProof/>
        </w:rPr>
        <w:t>10</w:t>
      </w:r>
      <w:r>
        <w:rPr>
          <w:noProof/>
        </w:rPr>
        <w:fldChar w:fldCharType="end"/>
      </w:r>
    </w:p>
    <w:p w:rsidR="00C1275E" w:rsidRDefault="00C1275E">
      <w:pPr>
        <w:pStyle w:val="TOC4"/>
        <w:tabs>
          <w:tab w:val="left" w:pos="2137"/>
        </w:tabs>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Phương pháp sử dụng range sensor</w:t>
      </w:r>
      <w:r>
        <w:rPr>
          <w:noProof/>
        </w:rPr>
        <w:tab/>
      </w:r>
      <w:r>
        <w:rPr>
          <w:noProof/>
        </w:rPr>
        <w:fldChar w:fldCharType="begin"/>
      </w:r>
      <w:r>
        <w:rPr>
          <w:noProof/>
        </w:rPr>
        <w:instrText xml:space="preserve"> PAGEREF _Toc421315623 \h </w:instrText>
      </w:r>
      <w:r>
        <w:rPr>
          <w:noProof/>
        </w:rPr>
      </w:r>
      <w:r>
        <w:rPr>
          <w:noProof/>
        </w:rPr>
        <w:fldChar w:fldCharType="separate"/>
      </w:r>
      <w:r>
        <w:rPr>
          <w:noProof/>
        </w:rPr>
        <w:t>12</w:t>
      </w:r>
      <w:r>
        <w:rPr>
          <w:noProof/>
        </w:rPr>
        <w:fldChar w:fldCharType="end"/>
      </w:r>
    </w:p>
    <w:p w:rsidR="00C1275E" w:rsidRDefault="00C1275E">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Các phương pháp học máy thường sử dụng</w:t>
      </w:r>
      <w:r>
        <w:tab/>
      </w:r>
      <w:r>
        <w:fldChar w:fldCharType="begin"/>
      </w:r>
      <w:r>
        <w:instrText xml:space="preserve"> PAGEREF _Toc421315624 \h </w:instrText>
      </w:r>
      <w:r>
        <w:fldChar w:fldCharType="separate"/>
      </w:r>
      <w:r>
        <w:t>13</w:t>
      </w:r>
      <w:r>
        <w:fldChar w:fldCharType="end"/>
      </w:r>
    </w:p>
    <w:p w:rsidR="00C1275E" w:rsidRDefault="00C1275E">
      <w:pPr>
        <w:pStyle w:val="TOC4"/>
        <w:tabs>
          <w:tab w:val="left" w:pos="2137"/>
        </w:tabs>
        <w:rPr>
          <w:rFonts w:asciiTheme="minorHAnsi" w:eastAsiaTheme="minorEastAsia" w:hAnsiTheme="minorHAnsi" w:cstheme="minorBidi"/>
          <w:noProof/>
          <w:sz w:val="22"/>
          <w:szCs w:val="22"/>
        </w:rPr>
      </w:pPr>
      <w:r>
        <w:rPr>
          <w:noProof/>
        </w:rPr>
        <w:t>1.2.1.</w:t>
      </w:r>
      <w:r>
        <w:rPr>
          <w:rFonts w:asciiTheme="minorHAnsi" w:eastAsiaTheme="minorEastAsia" w:hAnsiTheme="minorHAnsi" w:cstheme="minorBidi"/>
          <w:noProof/>
          <w:sz w:val="22"/>
          <w:szCs w:val="22"/>
        </w:rPr>
        <w:tab/>
      </w:r>
      <w:r>
        <w:rPr>
          <w:noProof/>
        </w:rPr>
        <w:t>Máy vectơ hỗ trợ</w:t>
      </w:r>
      <w:r>
        <w:rPr>
          <w:noProof/>
        </w:rPr>
        <w:tab/>
      </w:r>
      <w:r>
        <w:rPr>
          <w:noProof/>
        </w:rPr>
        <w:fldChar w:fldCharType="begin"/>
      </w:r>
      <w:r>
        <w:rPr>
          <w:noProof/>
        </w:rPr>
        <w:instrText xml:space="preserve"> PAGEREF _Toc421315625 \h </w:instrText>
      </w:r>
      <w:r>
        <w:rPr>
          <w:noProof/>
        </w:rPr>
      </w:r>
      <w:r>
        <w:rPr>
          <w:noProof/>
        </w:rPr>
        <w:fldChar w:fldCharType="separate"/>
      </w:r>
      <w:r>
        <w:rPr>
          <w:noProof/>
        </w:rPr>
        <w:t>14</w:t>
      </w:r>
      <w:r>
        <w:rPr>
          <w:noProof/>
        </w:rPr>
        <w:fldChar w:fldCharType="end"/>
      </w:r>
    </w:p>
    <w:p w:rsidR="00C1275E" w:rsidRDefault="00C1275E">
      <w:pPr>
        <w:pStyle w:val="TOC4"/>
        <w:tabs>
          <w:tab w:val="left" w:pos="2137"/>
        </w:tabs>
        <w:rPr>
          <w:rFonts w:asciiTheme="minorHAnsi" w:eastAsiaTheme="minorEastAsia" w:hAnsiTheme="minorHAnsi" w:cstheme="minorBidi"/>
          <w:noProof/>
          <w:sz w:val="22"/>
          <w:szCs w:val="22"/>
        </w:rPr>
      </w:pPr>
      <w:r>
        <w:rPr>
          <w:noProof/>
        </w:rPr>
        <w:t>1.2.2.</w:t>
      </w:r>
      <w:r>
        <w:rPr>
          <w:rFonts w:asciiTheme="minorHAnsi" w:eastAsiaTheme="minorEastAsia" w:hAnsiTheme="minorHAnsi" w:cstheme="minorBidi"/>
          <w:noProof/>
          <w:sz w:val="22"/>
          <w:szCs w:val="22"/>
        </w:rPr>
        <w:tab/>
      </w:r>
      <w:r>
        <w:rPr>
          <w:noProof/>
        </w:rPr>
        <w:t>Mô hình Markov ẩn</w:t>
      </w:r>
      <w:r>
        <w:rPr>
          <w:noProof/>
        </w:rPr>
        <w:tab/>
      </w:r>
      <w:r>
        <w:rPr>
          <w:noProof/>
        </w:rPr>
        <w:fldChar w:fldCharType="begin"/>
      </w:r>
      <w:r>
        <w:rPr>
          <w:noProof/>
        </w:rPr>
        <w:instrText xml:space="preserve"> PAGEREF _Toc421315626 \h </w:instrText>
      </w:r>
      <w:r>
        <w:rPr>
          <w:noProof/>
        </w:rPr>
      </w:r>
      <w:r>
        <w:rPr>
          <w:noProof/>
        </w:rPr>
        <w:fldChar w:fldCharType="separate"/>
      </w:r>
      <w:r>
        <w:rPr>
          <w:noProof/>
        </w:rPr>
        <w:t>15</w:t>
      </w:r>
      <w:r>
        <w:rPr>
          <w:noProof/>
        </w:rPr>
        <w:fldChar w:fldCharType="end"/>
      </w:r>
    </w:p>
    <w:p w:rsidR="00C1275E" w:rsidRDefault="00C1275E">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Hệ thống chụp chuyển động – Mocap</w:t>
      </w:r>
      <w:r>
        <w:tab/>
      </w:r>
      <w:r>
        <w:fldChar w:fldCharType="begin"/>
      </w:r>
      <w:r>
        <w:instrText xml:space="preserve"> PAGEREF _Toc421315627 \h </w:instrText>
      </w:r>
      <w:r>
        <w:fldChar w:fldCharType="separate"/>
      </w:r>
      <w:r>
        <w:t>16</w:t>
      </w:r>
      <w:r>
        <w:fldChar w:fldCharType="end"/>
      </w:r>
    </w:p>
    <w:p w:rsidR="00C1275E" w:rsidRDefault="00C1275E">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Mocap</w:t>
      </w:r>
      <w:r>
        <w:tab/>
      </w:r>
      <w:r>
        <w:fldChar w:fldCharType="begin"/>
      </w:r>
      <w:r>
        <w:instrText xml:space="preserve"> PAGEREF _Toc421315628 \h </w:instrText>
      </w:r>
      <w:r>
        <w:fldChar w:fldCharType="separate"/>
      </w:r>
      <w:r>
        <w:t>16</w:t>
      </w:r>
      <w:r>
        <w:fldChar w:fldCharType="end"/>
      </w:r>
    </w:p>
    <w:p w:rsidR="00C1275E" w:rsidRDefault="00C1275E">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Dữ liệu thu được từ Mocap</w:t>
      </w:r>
      <w:r>
        <w:tab/>
      </w:r>
      <w:r>
        <w:fldChar w:fldCharType="begin"/>
      </w:r>
      <w:r>
        <w:instrText xml:space="preserve"> PAGEREF _Toc421315629 \h </w:instrText>
      </w:r>
      <w:r>
        <w:fldChar w:fldCharType="separate"/>
      </w:r>
      <w:r>
        <w:t>18</w:t>
      </w:r>
      <w:r>
        <w:fldChar w:fldCharType="end"/>
      </w:r>
    </w:p>
    <w:p w:rsidR="00C1275E" w:rsidRDefault="00C1275E">
      <w:pPr>
        <w:pStyle w:val="TOC3"/>
        <w:tabs>
          <w:tab w:val="left" w:pos="1440"/>
        </w:tabs>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Cấu trúc Acclaim</w:t>
      </w:r>
      <w:r>
        <w:tab/>
      </w:r>
      <w:r>
        <w:fldChar w:fldCharType="begin"/>
      </w:r>
      <w:r>
        <w:instrText xml:space="preserve"> PAGEREF _Toc421315630 \h </w:instrText>
      </w:r>
      <w:r>
        <w:fldChar w:fldCharType="separate"/>
      </w:r>
      <w:r>
        <w:t>19</w:t>
      </w:r>
      <w:r>
        <w:fldChar w:fldCharType="end"/>
      </w:r>
    </w:p>
    <w:p w:rsidR="00C1275E" w:rsidRDefault="00C1275E">
      <w:pPr>
        <w:pStyle w:val="TOC4"/>
        <w:tabs>
          <w:tab w:val="left" w:pos="2137"/>
        </w:tabs>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Cấu trúc tệp ASF</w:t>
      </w:r>
      <w:r>
        <w:rPr>
          <w:noProof/>
        </w:rPr>
        <w:tab/>
      </w:r>
      <w:r>
        <w:rPr>
          <w:noProof/>
        </w:rPr>
        <w:fldChar w:fldCharType="begin"/>
      </w:r>
      <w:r>
        <w:rPr>
          <w:noProof/>
        </w:rPr>
        <w:instrText xml:space="preserve"> PAGEREF _Toc421315631 \h </w:instrText>
      </w:r>
      <w:r>
        <w:rPr>
          <w:noProof/>
        </w:rPr>
      </w:r>
      <w:r>
        <w:rPr>
          <w:noProof/>
        </w:rPr>
        <w:fldChar w:fldCharType="separate"/>
      </w:r>
      <w:r>
        <w:rPr>
          <w:noProof/>
        </w:rPr>
        <w:t>20</w:t>
      </w:r>
      <w:r>
        <w:rPr>
          <w:noProof/>
        </w:rPr>
        <w:fldChar w:fldCharType="end"/>
      </w:r>
    </w:p>
    <w:p w:rsidR="00C1275E" w:rsidRDefault="00C1275E">
      <w:pPr>
        <w:pStyle w:val="TOC4"/>
        <w:tabs>
          <w:tab w:val="left" w:pos="2137"/>
        </w:tabs>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Cấu trúc tệp AMC</w:t>
      </w:r>
      <w:r>
        <w:rPr>
          <w:noProof/>
        </w:rPr>
        <w:tab/>
      </w:r>
      <w:r>
        <w:rPr>
          <w:noProof/>
        </w:rPr>
        <w:fldChar w:fldCharType="begin"/>
      </w:r>
      <w:r>
        <w:rPr>
          <w:noProof/>
        </w:rPr>
        <w:instrText xml:space="preserve"> PAGEREF _Toc421315632 \h </w:instrText>
      </w:r>
      <w:r>
        <w:rPr>
          <w:noProof/>
        </w:rPr>
      </w:r>
      <w:r>
        <w:rPr>
          <w:noProof/>
        </w:rPr>
        <w:fldChar w:fldCharType="separate"/>
      </w:r>
      <w:r>
        <w:rPr>
          <w:noProof/>
        </w:rPr>
        <w:t>22</w:t>
      </w:r>
      <w:r>
        <w:rPr>
          <w:noProof/>
        </w:rPr>
        <w:fldChar w:fldCharType="end"/>
      </w:r>
    </w:p>
    <w:p w:rsidR="00C1275E" w:rsidRDefault="00C1275E">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Trích chọn, lựa chọn đặc tính</w:t>
      </w:r>
      <w:r>
        <w:tab/>
      </w:r>
      <w:r>
        <w:fldChar w:fldCharType="begin"/>
      </w:r>
      <w:r>
        <w:instrText xml:space="preserve"> PAGEREF _Toc421315633 \h </w:instrText>
      </w:r>
      <w:r>
        <w:fldChar w:fldCharType="separate"/>
      </w:r>
      <w:r>
        <w:t>23</w:t>
      </w:r>
      <w:r>
        <w:fldChar w:fldCharType="end"/>
      </w:r>
    </w:p>
    <w:p w:rsidR="00C1275E" w:rsidRDefault="00C1275E">
      <w:pPr>
        <w:pStyle w:val="TOC3"/>
        <w:tabs>
          <w:tab w:val="left" w:pos="1440"/>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Phương pháp phân tích thành phần chính – PCA</w:t>
      </w:r>
      <w:r>
        <w:tab/>
      </w:r>
      <w:r>
        <w:fldChar w:fldCharType="begin"/>
      </w:r>
      <w:r>
        <w:instrText xml:space="preserve"> PAGEREF _Toc421315634 \h </w:instrText>
      </w:r>
      <w:r>
        <w:fldChar w:fldCharType="separate"/>
      </w:r>
      <w:r>
        <w:t>24</w:t>
      </w:r>
      <w:r>
        <w:fldChar w:fldCharType="end"/>
      </w:r>
    </w:p>
    <w:p w:rsidR="00C1275E" w:rsidRDefault="00C1275E">
      <w:pPr>
        <w:pStyle w:val="TOC3"/>
        <w:tabs>
          <w:tab w:val="left" w:pos="1440"/>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Phương pháp phân tích biệt thức tuyến tính – LDA</w:t>
      </w:r>
      <w:r>
        <w:tab/>
      </w:r>
      <w:r>
        <w:fldChar w:fldCharType="begin"/>
      </w:r>
      <w:r>
        <w:instrText xml:space="preserve"> PAGEREF _Toc421315635 \h </w:instrText>
      </w:r>
      <w:r>
        <w:fldChar w:fldCharType="separate"/>
      </w:r>
      <w:r>
        <w:t>28</w:t>
      </w:r>
      <w:r>
        <w:fldChar w:fldCharType="end"/>
      </w:r>
    </w:p>
    <w:p w:rsidR="00C1275E" w:rsidRDefault="00C1275E">
      <w:pPr>
        <w:pStyle w:val="TOC1"/>
        <w:rPr>
          <w:rFonts w:asciiTheme="minorHAnsi" w:eastAsiaTheme="minorEastAsia" w:hAnsiTheme="minorHAnsi" w:cstheme="minorBidi"/>
          <w:b w:val="0"/>
          <w:sz w:val="22"/>
          <w:szCs w:val="22"/>
        </w:rPr>
      </w:pPr>
      <w:r w:rsidRPr="0064490C">
        <w:rPr>
          <w:lang w:val="vi-VN"/>
        </w:rPr>
        <w:t>GIẢI PHÁP ĐỀ XUẤT</w:t>
      </w:r>
      <w:r>
        <w:tab/>
      </w:r>
      <w:r>
        <w:fldChar w:fldCharType="begin"/>
      </w:r>
      <w:r>
        <w:instrText xml:space="preserve"> PAGEREF _Toc421315636 \h </w:instrText>
      </w:r>
      <w:r>
        <w:fldChar w:fldCharType="separate"/>
      </w:r>
      <w:r>
        <w:t>31</w:t>
      </w:r>
      <w:r>
        <w:fldChar w:fldCharType="end"/>
      </w:r>
    </w:p>
    <w:p w:rsidR="00C1275E" w:rsidRDefault="00C1275E">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Tiền xử lý</w:t>
      </w:r>
      <w:r>
        <w:tab/>
      </w:r>
      <w:r>
        <w:fldChar w:fldCharType="begin"/>
      </w:r>
      <w:r>
        <w:instrText xml:space="preserve"> PAGEREF _Toc421315637 \h </w:instrText>
      </w:r>
      <w:r>
        <w:fldChar w:fldCharType="separate"/>
      </w:r>
      <w:r>
        <w:t>34</w:t>
      </w:r>
      <w:r>
        <w:fldChar w:fldCharType="end"/>
      </w:r>
    </w:p>
    <w:p w:rsidR="00C1275E" w:rsidRDefault="00C1275E">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Trích chọn đặc tính</w:t>
      </w:r>
      <w:r>
        <w:tab/>
      </w:r>
      <w:r>
        <w:fldChar w:fldCharType="begin"/>
      </w:r>
      <w:r>
        <w:instrText xml:space="preserve"> PAGEREF _Toc421315638 \h </w:instrText>
      </w:r>
      <w:r>
        <w:fldChar w:fldCharType="separate"/>
      </w:r>
      <w:r>
        <w:t>36</w:t>
      </w:r>
      <w:r>
        <w:fldChar w:fldCharType="end"/>
      </w:r>
    </w:p>
    <w:p w:rsidR="00C1275E" w:rsidRDefault="00C1275E">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PCA</w:t>
      </w:r>
      <w:r>
        <w:tab/>
      </w:r>
      <w:r>
        <w:fldChar w:fldCharType="begin"/>
      </w:r>
      <w:r>
        <w:instrText xml:space="preserve"> PAGEREF _Toc421315639 \h </w:instrText>
      </w:r>
      <w:r>
        <w:fldChar w:fldCharType="separate"/>
      </w:r>
      <w:r>
        <w:t>36</w:t>
      </w:r>
      <w:r>
        <w:fldChar w:fldCharType="end"/>
      </w:r>
    </w:p>
    <w:p w:rsidR="00C1275E" w:rsidRDefault="00C1275E">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LDA</w:t>
      </w:r>
      <w:r>
        <w:tab/>
      </w:r>
      <w:r>
        <w:fldChar w:fldCharType="begin"/>
      </w:r>
      <w:r>
        <w:instrText xml:space="preserve"> PAGEREF _Toc421315640 \h </w:instrText>
      </w:r>
      <w:r>
        <w:fldChar w:fldCharType="separate"/>
      </w:r>
      <w:r>
        <w:t>37</w:t>
      </w:r>
      <w:r>
        <w:fldChar w:fldCharType="end"/>
      </w:r>
    </w:p>
    <w:p w:rsidR="00C1275E" w:rsidRDefault="00C1275E">
      <w:pPr>
        <w:pStyle w:val="TOC2"/>
        <w:tabs>
          <w:tab w:val="left" w:pos="1287"/>
        </w:tabs>
        <w:rPr>
          <w:rFonts w:asciiTheme="minorHAnsi" w:eastAsiaTheme="minorEastAsia" w:hAnsiTheme="minorHAnsi" w:cstheme="minorBidi"/>
          <w:sz w:val="22"/>
          <w:szCs w:val="22"/>
        </w:rPr>
      </w:pPr>
      <w:r>
        <w:lastRenderedPageBreak/>
        <w:t>3.</w:t>
      </w:r>
      <w:r>
        <w:rPr>
          <w:rFonts w:asciiTheme="minorHAnsi" w:eastAsiaTheme="minorEastAsia" w:hAnsiTheme="minorHAnsi" w:cstheme="minorBidi"/>
          <w:sz w:val="22"/>
          <w:szCs w:val="22"/>
        </w:rPr>
        <w:tab/>
      </w:r>
      <w:r>
        <w:t>Học máy</w:t>
      </w:r>
      <w:r>
        <w:tab/>
      </w:r>
      <w:r>
        <w:fldChar w:fldCharType="begin"/>
      </w:r>
      <w:r>
        <w:instrText xml:space="preserve"> PAGEREF _Toc421315641 \h </w:instrText>
      </w:r>
      <w:r>
        <w:fldChar w:fldCharType="separate"/>
      </w:r>
      <w:r>
        <w:t>37</w:t>
      </w:r>
      <w:r>
        <w:fldChar w:fldCharType="end"/>
      </w:r>
    </w:p>
    <w:p w:rsidR="00C1275E" w:rsidRDefault="00C1275E">
      <w:pPr>
        <w:pStyle w:val="TOC2"/>
        <w:tabs>
          <w:tab w:val="left" w:pos="1287"/>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Mô hình nhận dạng</w:t>
      </w:r>
      <w:r>
        <w:tab/>
      </w:r>
      <w:r>
        <w:fldChar w:fldCharType="begin"/>
      </w:r>
      <w:r>
        <w:instrText xml:space="preserve"> PAGEREF _Toc421315642 \h </w:instrText>
      </w:r>
      <w:r>
        <w:fldChar w:fldCharType="separate"/>
      </w:r>
      <w:r>
        <w:t>38</w:t>
      </w:r>
      <w:r>
        <w:fldChar w:fldCharType="end"/>
      </w:r>
    </w:p>
    <w:p w:rsidR="00C1275E" w:rsidRDefault="00C1275E">
      <w:pPr>
        <w:pStyle w:val="TOC1"/>
        <w:rPr>
          <w:rFonts w:asciiTheme="minorHAnsi" w:eastAsiaTheme="minorEastAsia" w:hAnsiTheme="minorHAnsi" w:cstheme="minorBidi"/>
          <w:b w:val="0"/>
          <w:sz w:val="22"/>
          <w:szCs w:val="22"/>
        </w:rPr>
      </w:pPr>
      <w:r w:rsidRPr="0064490C">
        <w:rPr>
          <w:lang w:val="vi-VN"/>
        </w:rPr>
        <w:t>THỰC NGHIỆM VÀ ĐÁNH GIÁ KẾT QUẢ</w:t>
      </w:r>
      <w:r>
        <w:tab/>
      </w:r>
      <w:r>
        <w:fldChar w:fldCharType="begin"/>
      </w:r>
      <w:r>
        <w:instrText xml:space="preserve"> PAGEREF _Toc421315643 \h </w:instrText>
      </w:r>
      <w:r>
        <w:fldChar w:fldCharType="separate"/>
      </w:r>
      <w:r>
        <w:t>40</w:t>
      </w:r>
      <w:r>
        <w:fldChar w:fldCharType="end"/>
      </w:r>
    </w:p>
    <w:p w:rsidR="00C1275E" w:rsidRDefault="00C1275E">
      <w:pPr>
        <w:pStyle w:val="TOC2"/>
        <w:tabs>
          <w:tab w:val="left" w:pos="1287"/>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Môi trường thực nghiệm</w:t>
      </w:r>
      <w:r>
        <w:tab/>
      </w:r>
      <w:r>
        <w:fldChar w:fldCharType="begin"/>
      </w:r>
      <w:r>
        <w:instrText xml:space="preserve"> PAGEREF _Toc421315644 \h </w:instrText>
      </w:r>
      <w:r>
        <w:fldChar w:fldCharType="separate"/>
      </w:r>
      <w:r>
        <w:t>40</w:t>
      </w:r>
      <w:r>
        <w:fldChar w:fldCharType="end"/>
      </w:r>
    </w:p>
    <w:p w:rsidR="00C1275E" w:rsidRDefault="00C1275E">
      <w:pPr>
        <w:pStyle w:val="TOC3"/>
        <w:tabs>
          <w:tab w:val="left" w:pos="1440"/>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Dữ liệu sử dụng</w:t>
      </w:r>
      <w:r>
        <w:tab/>
      </w:r>
      <w:r>
        <w:fldChar w:fldCharType="begin"/>
      </w:r>
      <w:r>
        <w:instrText xml:space="preserve"> PAGEREF _Toc421315645 \h </w:instrText>
      </w:r>
      <w:r>
        <w:fldChar w:fldCharType="separate"/>
      </w:r>
      <w:r>
        <w:t>40</w:t>
      </w:r>
      <w:r>
        <w:fldChar w:fldCharType="end"/>
      </w:r>
    </w:p>
    <w:p w:rsidR="00C1275E" w:rsidRDefault="00C1275E">
      <w:pPr>
        <w:pStyle w:val="TOC3"/>
        <w:tabs>
          <w:tab w:val="left" w:pos="1440"/>
        </w:tabs>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Môi trường triển khai</w:t>
      </w:r>
      <w:r>
        <w:tab/>
      </w:r>
      <w:r>
        <w:fldChar w:fldCharType="begin"/>
      </w:r>
      <w:r>
        <w:instrText xml:space="preserve"> PAGEREF _Toc421315646 \h </w:instrText>
      </w:r>
      <w:r>
        <w:fldChar w:fldCharType="separate"/>
      </w:r>
      <w:r>
        <w:t>41</w:t>
      </w:r>
      <w:r>
        <w:fldChar w:fldCharType="end"/>
      </w:r>
    </w:p>
    <w:p w:rsidR="00C1275E" w:rsidRDefault="00C1275E">
      <w:pPr>
        <w:pStyle w:val="TOC2"/>
        <w:tabs>
          <w:tab w:val="left" w:pos="1287"/>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Các giai đoạn thực nghiệm</w:t>
      </w:r>
      <w:r>
        <w:tab/>
      </w:r>
      <w:r>
        <w:fldChar w:fldCharType="begin"/>
      </w:r>
      <w:r>
        <w:instrText xml:space="preserve"> PAGEREF _Toc421315647 \h </w:instrText>
      </w:r>
      <w:r>
        <w:fldChar w:fldCharType="separate"/>
      </w:r>
      <w:r>
        <w:t>41</w:t>
      </w:r>
      <w:r>
        <w:fldChar w:fldCharType="end"/>
      </w:r>
    </w:p>
    <w:p w:rsidR="00C1275E" w:rsidRDefault="00C1275E">
      <w:pPr>
        <w:pStyle w:val="TOC3"/>
        <w:tabs>
          <w:tab w:val="left" w:pos="1440"/>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Giai đoạn thứ nhất</w:t>
      </w:r>
      <w:r>
        <w:tab/>
      </w:r>
      <w:r>
        <w:fldChar w:fldCharType="begin"/>
      </w:r>
      <w:r>
        <w:instrText xml:space="preserve"> PAGEREF _Toc421315648 \h </w:instrText>
      </w:r>
      <w:r>
        <w:fldChar w:fldCharType="separate"/>
      </w:r>
      <w:r>
        <w:t>42</w:t>
      </w:r>
      <w:r>
        <w:fldChar w:fldCharType="end"/>
      </w:r>
    </w:p>
    <w:p w:rsidR="00C1275E" w:rsidRDefault="00C1275E">
      <w:pPr>
        <w:pStyle w:val="TOC4"/>
        <w:tabs>
          <w:tab w:val="left" w:pos="2137"/>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Lựa chọn thủ công</w:t>
      </w:r>
      <w:r>
        <w:rPr>
          <w:noProof/>
        </w:rPr>
        <w:tab/>
      </w:r>
      <w:r>
        <w:rPr>
          <w:noProof/>
        </w:rPr>
        <w:fldChar w:fldCharType="begin"/>
      </w:r>
      <w:r>
        <w:rPr>
          <w:noProof/>
        </w:rPr>
        <w:instrText xml:space="preserve"> PAGEREF _Toc421315649 \h </w:instrText>
      </w:r>
      <w:r>
        <w:rPr>
          <w:noProof/>
        </w:rPr>
      </w:r>
      <w:r>
        <w:rPr>
          <w:noProof/>
        </w:rPr>
        <w:fldChar w:fldCharType="separate"/>
      </w:r>
      <w:r>
        <w:rPr>
          <w:noProof/>
        </w:rPr>
        <w:t>43</w:t>
      </w:r>
      <w:r>
        <w:rPr>
          <w:noProof/>
        </w:rPr>
        <w:fldChar w:fldCharType="end"/>
      </w:r>
    </w:p>
    <w:p w:rsidR="00C1275E" w:rsidRDefault="00C1275E">
      <w:pPr>
        <w:pStyle w:val="TOC4"/>
        <w:tabs>
          <w:tab w:val="left" w:pos="2137"/>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Phương pháp PCA</w:t>
      </w:r>
      <w:r>
        <w:rPr>
          <w:noProof/>
        </w:rPr>
        <w:tab/>
      </w:r>
      <w:r>
        <w:rPr>
          <w:noProof/>
        </w:rPr>
        <w:fldChar w:fldCharType="begin"/>
      </w:r>
      <w:r>
        <w:rPr>
          <w:noProof/>
        </w:rPr>
        <w:instrText xml:space="preserve"> PAGEREF _Toc421315650 \h </w:instrText>
      </w:r>
      <w:r>
        <w:rPr>
          <w:noProof/>
        </w:rPr>
      </w:r>
      <w:r>
        <w:rPr>
          <w:noProof/>
        </w:rPr>
        <w:fldChar w:fldCharType="separate"/>
      </w:r>
      <w:r>
        <w:rPr>
          <w:noProof/>
        </w:rPr>
        <w:t>49</w:t>
      </w:r>
      <w:r>
        <w:rPr>
          <w:noProof/>
        </w:rPr>
        <w:fldChar w:fldCharType="end"/>
      </w:r>
    </w:p>
    <w:p w:rsidR="00C1275E" w:rsidRDefault="00C1275E">
      <w:pPr>
        <w:pStyle w:val="TOC4"/>
        <w:tabs>
          <w:tab w:val="left" w:pos="2137"/>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Phương pháp LDA</w:t>
      </w:r>
      <w:r>
        <w:rPr>
          <w:noProof/>
        </w:rPr>
        <w:tab/>
      </w:r>
      <w:r>
        <w:rPr>
          <w:noProof/>
        </w:rPr>
        <w:fldChar w:fldCharType="begin"/>
      </w:r>
      <w:r>
        <w:rPr>
          <w:noProof/>
        </w:rPr>
        <w:instrText xml:space="preserve"> PAGEREF _Toc421315651 \h </w:instrText>
      </w:r>
      <w:r>
        <w:rPr>
          <w:noProof/>
        </w:rPr>
      </w:r>
      <w:r>
        <w:rPr>
          <w:noProof/>
        </w:rPr>
        <w:fldChar w:fldCharType="separate"/>
      </w:r>
      <w:r>
        <w:rPr>
          <w:noProof/>
        </w:rPr>
        <w:t>55</w:t>
      </w:r>
      <w:r>
        <w:rPr>
          <w:noProof/>
        </w:rPr>
        <w:fldChar w:fldCharType="end"/>
      </w:r>
    </w:p>
    <w:p w:rsidR="00C1275E" w:rsidRDefault="00C1275E">
      <w:pPr>
        <w:pStyle w:val="TOC3"/>
        <w:tabs>
          <w:tab w:val="left" w:pos="1440"/>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Giai đoạn thứ hai</w:t>
      </w:r>
      <w:r>
        <w:tab/>
      </w:r>
      <w:r>
        <w:fldChar w:fldCharType="begin"/>
      </w:r>
      <w:r>
        <w:instrText xml:space="preserve"> PAGEREF _Toc421315652 \h </w:instrText>
      </w:r>
      <w:r>
        <w:fldChar w:fldCharType="separate"/>
      </w:r>
      <w:r>
        <w:t>59</w:t>
      </w:r>
      <w:r>
        <w:fldChar w:fldCharType="end"/>
      </w:r>
    </w:p>
    <w:p w:rsidR="00C1275E" w:rsidRDefault="00C1275E">
      <w:pPr>
        <w:pStyle w:val="TOC2"/>
        <w:tabs>
          <w:tab w:val="left" w:pos="1287"/>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Đánh giá</w:t>
      </w:r>
      <w:r>
        <w:tab/>
      </w:r>
      <w:r>
        <w:fldChar w:fldCharType="begin"/>
      </w:r>
      <w:r>
        <w:instrText xml:space="preserve"> PAGEREF _Toc421315653 \h </w:instrText>
      </w:r>
      <w:r>
        <w:fldChar w:fldCharType="separate"/>
      </w:r>
      <w:r>
        <w:t>61</w:t>
      </w:r>
      <w:r>
        <w:fldChar w:fldCharType="end"/>
      </w:r>
    </w:p>
    <w:p w:rsidR="00C1275E" w:rsidRDefault="00C1275E">
      <w:pPr>
        <w:pStyle w:val="TOC1"/>
        <w:rPr>
          <w:rFonts w:asciiTheme="minorHAnsi" w:eastAsiaTheme="minorEastAsia" w:hAnsiTheme="minorHAnsi" w:cstheme="minorBidi"/>
          <w:b w:val="0"/>
          <w:sz w:val="22"/>
          <w:szCs w:val="22"/>
        </w:rPr>
      </w:pPr>
      <w:r w:rsidRPr="0064490C">
        <w:rPr>
          <w:lang w:val="vi-VN"/>
        </w:rPr>
        <w:t>KẾT LUẬN</w:t>
      </w:r>
      <w:r>
        <w:tab/>
      </w:r>
      <w:r>
        <w:fldChar w:fldCharType="begin"/>
      </w:r>
      <w:r>
        <w:instrText xml:space="preserve"> PAGEREF _Toc421315654 \h </w:instrText>
      </w:r>
      <w:r>
        <w:fldChar w:fldCharType="separate"/>
      </w:r>
      <w:r>
        <w:t>62</w:t>
      </w:r>
      <w:r>
        <w:fldChar w:fldCharType="end"/>
      </w:r>
    </w:p>
    <w:p w:rsidR="00C1275E" w:rsidRDefault="00C1275E">
      <w:pPr>
        <w:pStyle w:val="TOC1"/>
        <w:rPr>
          <w:rFonts w:asciiTheme="minorHAnsi" w:eastAsiaTheme="minorEastAsia" w:hAnsiTheme="minorHAnsi" w:cstheme="minorBidi"/>
          <w:b w:val="0"/>
          <w:sz w:val="22"/>
          <w:szCs w:val="22"/>
        </w:rPr>
      </w:pPr>
      <w:r w:rsidRPr="0064490C">
        <w:rPr>
          <w:lang w:val="vi-VN"/>
        </w:rPr>
        <w:t>TÀI LIỆU THAM KHẢO</w:t>
      </w:r>
      <w:r>
        <w:tab/>
      </w:r>
      <w:r>
        <w:fldChar w:fldCharType="begin"/>
      </w:r>
      <w:r>
        <w:instrText xml:space="preserve"> PAGEREF _Toc421315655 \h </w:instrText>
      </w:r>
      <w:r>
        <w:fldChar w:fldCharType="separate"/>
      </w:r>
      <w:r>
        <w:t>63</w:t>
      </w:r>
      <w:r>
        <w:fldChar w:fldCharType="end"/>
      </w:r>
    </w:p>
    <w:p w:rsidR="007900C4" w:rsidRPr="00E30E4B" w:rsidRDefault="00CA1BA0" w:rsidP="004A04EF">
      <w:pPr>
        <w:jc w:val="center"/>
        <w:rPr>
          <w:noProof/>
          <w:lang w:val="vi-VN"/>
        </w:rPr>
      </w:pPr>
      <w:r>
        <w:rPr>
          <w:b/>
          <w:noProof/>
          <w:szCs w:val="28"/>
          <w:lang w:val="vi-VN"/>
        </w:rPr>
        <w:fldChar w:fldCharType="end"/>
      </w:r>
    </w:p>
    <w:p w:rsidR="007900C4" w:rsidRPr="00E30E4B" w:rsidRDefault="007900C4" w:rsidP="004A04EF">
      <w:pPr>
        <w:jc w:val="center"/>
        <w:rPr>
          <w:noProof/>
          <w:lang w:val="vi-VN"/>
        </w:rPr>
      </w:pPr>
    </w:p>
    <w:p w:rsidR="00C93CD2" w:rsidRPr="00E30E4B" w:rsidRDefault="00C93CD2" w:rsidP="004A04EF">
      <w:pPr>
        <w:jc w:val="center"/>
        <w:rPr>
          <w:noProof/>
          <w:lang w:val="vi-VN"/>
        </w:rPr>
        <w:sectPr w:rsidR="00C93CD2" w:rsidRPr="00E30E4B" w:rsidSect="00146FE4">
          <w:headerReference w:type="default" r:id="rId13"/>
          <w:footerReference w:type="default" r:id="rId14"/>
          <w:type w:val="oddPage"/>
          <w:pgSz w:w="11907" w:h="16840" w:code="9"/>
          <w:pgMar w:top="1985" w:right="1134" w:bottom="1985" w:left="1985" w:header="567" w:footer="567" w:gutter="0"/>
          <w:pgNumType w:fmt="lowerRoman" w:start="1"/>
          <w:cols w:space="720"/>
        </w:sectPr>
      </w:pPr>
    </w:p>
    <w:p w:rsidR="007900C4" w:rsidRPr="00E30E4B" w:rsidRDefault="007900C4" w:rsidP="004A04EF">
      <w:pPr>
        <w:jc w:val="center"/>
        <w:rPr>
          <w:noProof/>
          <w:lang w:val="vi-VN"/>
        </w:rPr>
      </w:pPr>
      <w:r w:rsidRPr="00E30E4B">
        <w:rPr>
          <w:noProof/>
          <w:lang w:val="vi-VN"/>
        </w:rPr>
        <w:lastRenderedPageBreak/>
        <w:br w:type="page"/>
      </w:r>
    </w:p>
    <w:p w:rsidR="00C93CD2" w:rsidRPr="00E30E4B" w:rsidRDefault="00C93CD2" w:rsidP="004A04EF">
      <w:pPr>
        <w:pStyle w:val="Title"/>
        <w:rPr>
          <w:noProof/>
          <w:lang w:val="vi-VN"/>
        </w:rPr>
      </w:pPr>
      <w:r w:rsidRPr="00E30E4B">
        <w:rPr>
          <w:noProof/>
          <w:lang w:val="vi-VN"/>
        </w:rPr>
        <w:lastRenderedPageBreak/>
        <w:t xml:space="preserve">DANH MỤC CÁC </w:t>
      </w:r>
      <w:r w:rsidR="00DF6586" w:rsidRPr="00E30E4B">
        <w:rPr>
          <w:noProof/>
          <w:lang w:val="vi-VN"/>
        </w:rPr>
        <w:t>CHỮ</w:t>
      </w:r>
      <w:r w:rsidRPr="00E30E4B">
        <w:rPr>
          <w:noProof/>
          <w:lang w:val="vi-VN"/>
        </w:rPr>
        <w:t xml:space="preserve"> VIẾT TẮT</w:t>
      </w:r>
    </w:p>
    <w:tbl>
      <w:tblPr>
        <w:tblW w:w="0" w:type="auto"/>
        <w:tblInd w:w="108" w:type="dxa"/>
        <w:tblLayout w:type="fixed"/>
        <w:tblLook w:val="0000"/>
      </w:tblPr>
      <w:tblGrid>
        <w:gridCol w:w="1950"/>
        <w:gridCol w:w="6825"/>
      </w:tblGrid>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2D</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Two Dimensional</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3D</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Three Dimensional</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AMC</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Acclaim Motion Capture</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ASF</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Acclaim Skeleton File</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CMU</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Carnegie Mellon University</w:t>
            </w:r>
          </w:p>
        </w:tc>
      </w:tr>
      <w:tr w:rsidR="00390D6D" w:rsidRPr="00E30E4B">
        <w:tc>
          <w:tcPr>
            <w:tcW w:w="1950" w:type="dxa"/>
          </w:tcPr>
          <w:p w:rsidR="00390D6D" w:rsidRPr="00390D6D" w:rsidRDefault="00390D6D" w:rsidP="004A04EF">
            <w:pPr>
              <w:pStyle w:val="ChuBang"/>
              <w:jc w:val="center"/>
              <w:rPr>
                <w:noProof/>
                <w:szCs w:val="28"/>
              </w:rPr>
            </w:pPr>
            <w:r>
              <w:rPr>
                <w:noProof/>
                <w:szCs w:val="28"/>
              </w:rPr>
              <w:t>DOF</w:t>
            </w:r>
          </w:p>
        </w:tc>
        <w:tc>
          <w:tcPr>
            <w:tcW w:w="6825" w:type="dxa"/>
          </w:tcPr>
          <w:p w:rsidR="00390D6D" w:rsidRPr="00E30E4B" w:rsidRDefault="00390D6D" w:rsidP="004A04EF">
            <w:pPr>
              <w:pStyle w:val="ChuBang"/>
              <w:jc w:val="center"/>
              <w:rPr>
                <w:noProof/>
                <w:szCs w:val="28"/>
                <w:lang w:val="vi-VN"/>
              </w:rPr>
            </w:pPr>
            <w:r>
              <w:rPr>
                <w:noProof/>
              </w:rPr>
              <w:t>D</w:t>
            </w:r>
            <w:r w:rsidRPr="00530628">
              <w:rPr>
                <w:noProof/>
              </w:rPr>
              <w:t xml:space="preserve">egrees of </w:t>
            </w:r>
            <w:r>
              <w:rPr>
                <w:noProof/>
              </w:rPr>
              <w:t>F</w:t>
            </w:r>
            <w:r w:rsidRPr="00530628">
              <w:rPr>
                <w:noProof/>
              </w:rPr>
              <w:t>reedom</w:t>
            </w:r>
          </w:p>
        </w:tc>
      </w:tr>
      <w:tr w:rsidR="007F2C02" w:rsidRPr="00E30E4B">
        <w:tc>
          <w:tcPr>
            <w:tcW w:w="1950" w:type="dxa"/>
          </w:tcPr>
          <w:p w:rsidR="007F2C02" w:rsidRPr="00C027FF" w:rsidRDefault="007F2C02" w:rsidP="004A04EF">
            <w:pPr>
              <w:pStyle w:val="ChuBang"/>
              <w:jc w:val="center"/>
              <w:rPr>
                <w:noProof/>
                <w:szCs w:val="28"/>
              </w:rPr>
            </w:pPr>
            <w:r>
              <w:rPr>
                <w:noProof/>
                <w:szCs w:val="28"/>
              </w:rPr>
              <w:t>EM</w:t>
            </w:r>
          </w:p>
        </w:tc>
        <w:tc>
          <w:tcPr>
            <w:tcW w:w="6825" w:type="dxa"/>
          </w:tcPr>
          <w:p w:rsidR="007F2C02" w:rsidRPr="00E30E4B" w:rsidRDefault="007F2C02" w:rsidP="004A04EF">
            <w:pPr>
              <w:pStyle w:val="ChuBang"/>
              <w:jc w:val="center"/>
              <w:rPr>
                <w:noProof/>
                <w:szCs w:val="28"/>
                <w:lang w:val="vi-VN"/>
              </w:rPr>
            </w:pPr>
            <w:r w:rsidRPr="00CD7D6A">
              <w:rPr>
                <w:noProof/>
                <w:szCs w:val="28"/>
                <w:lang w:val="vi-VN"/>
              </w:rPr>
              <w:t>Expectation Maximization</w:t>
            </w:r>
          </w:p>
        </w:tc>
      </w:tr>
      <w:tr w:rsidR="007F2C02" w:rsidRPr="00E30E4B">
        <w:tc>
          <w:tcPr>
            <w:tcW w:w="1950" w:type="dxa"/>
          </w:tcPr>
          <w:p w:rsidR="007F2C02" w:rsidRPr="00C027FF" w:rsidRDefault="007F2C02" w:rsidP="004A04EF">
            <w:pPr>
              <w:pStyle w:val="ChuBang"/>
              <w:jc w:val="center"/>
              <w:rPr>
                <w:noProof/>
                <w:szCs w:val="28"/>
              </w:rPr>
            </w:pPr>
            <w:r>
              <w:rPr>
                <w:noProof/>
                <w:szCs w:val="28"/>
              </w:rPr>
              <w:t>FCM</w:t>
            </w:r>
          </w:p>
        </w:tc>
        <w:tc>
          <w:tcPr>
            <w:tcW w:w="6825" w:type="dxa"/>
          </w:tcPr>
          <w:p w:rsidR="007F2C02" w:rsidRPr="00E30E4B" w:rsidRDefault="007F2C02" w:rsidP="004A04EF">
            <w:pPr>
              <w:pStyle w:val="ChuBang"/>
              <w:jc w:val="center"/>
              <w:rPr>
                <w:noProof/>
                <w:szCs w:val="28"/>
                <w:lang w:val="vi-VN"/>
              </w:rPr>
            </w:pPr>
            <w:r w:rsidRPr="00CD7D6A">
              <w:rPr>
                <w:noProof/>
                <w:szCs w:val="28"/>
                <w:lang w:val="vi-VN"/>
              </w:rPr>
              <w:t>Fuzzy C-means</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FE</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Feature Extraction</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FS</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Feature Selection</w:t>
            </w:r>
          </w:p>
        </w:tc>
      </w:tr>
      <w:tr w:rsidR="007F2C02" w:rsidRPr="00E30E4B">
        <w:tc>
          <w:tcPr>
            <w:tcW w:w="1950" w:type="dxa"/>
          </w:tcPr>
          <w:p w:rsidR="007F2C02" w:rsidRPr="00C027FF" w:rsidRDefault="007F2C02" w:rsidP="004A04EF">
            <w:pPr>
              <w:pStyle w:val="ChuBang"/>
              <w:jc w:val="center"/>
              <w:rPr>
                <w:noProof/>
                <w:szCs w:val="28"/>
              </w:rPr>
            </w:pPr>
            <w:r>
              <w:rPr>
                <w:noProof/>
                <w:szCs w:val="28"/>
              </w:rPr>
              <w:t>GMM</w:t>
            </w:r>
          </w:p>
        </w:tc>
        <w:tc>
          <w:tcPr>
            <w:tcW w:w="6825" w:type="dxa"/>
          </w:tcPr>
          <w:p w:rsidR="007F2C02" w:rsidRPr="00E30E4B" w:rsidRDefault="007F2C02" w:rsidP="004A04EF">
            <w:pPr>
              <w:pStyle w:val="ChuBang"/>
              <w:jc w:val="center"/>
              <w:rPr>
                <w:noProof/>
                <w:szCs w:val="28"/>
                <w:lang w:val="vi-VN"/>
              </w:rPr>
            </w:pPr>
            <w:r>
              <w:rPr>
                <w:noProof/>
                <w:szCs w:val="28"/>
              </w:rPr>
              <w:t>G</w:t>
            </w:r>
            <w:r w:rsidRPr="00BC2E5F">
              <w:rPr>
                <w:noProof/>
                <w:szCs w:val="28"/>
                <w:lang w:val="vi-VN"/>
              </w:rPr>
              <w:t xml:space="preserve">aussian </w:t>
            </w:r>
            <w:r>
              <w:rPr>
                <w:noProof/>
                <w:szCs w:val="28"/>
              </w:rPr>
              <w:t>M</w:t>
            </w:r>
            <w:r w:rsidRPr="00BC2E5F">
              <w:rPr>
                <w:noProof/>
                <w:szCs w:val="28"/>
                <w:lang w:val="vi-VN"/>
              </w:rPr>
              <w:t xml:space="preserve">ixture </w:t>
            </w:r>
            <w:r>
              <w:rPr>
                <w:noProof/>
                <w:szCs w:val="28"/>
              </w:rPr>
              <w:t>M</w:t>
            </w:r>
            <w:r w:rsidRPr="00BC2E5F">
              <w:rPr>
                <w:noProof/>
                <w:szCs w:val="28"/>
                <w:lang w:val="vi-VN"/>
              </w:rPr>
              <w:t>odel</w:t>
            </w:r>
          </w:p>
        </w:tc>
      </w:tr>
      <w:tr w:rsidR="007F2C02" w:rsidRPr="00E30E4B">
        <w:tc>
          <w:tcPr>
            <w:tcW w:w="1950" w:type="dxa"/>
          </w:tcPr>
          <w:p w:rsidR="007F2C02" w:rsidRPr="00C027FF" w:rsidRDefault="007F2C02" w:rsidP="004A04EF">
            <w:pPr>
              <w:pStyle w:val="ChuBang"/>
              <w:jc w:val="center"/>
              <w:rPr>
                <w:noProof/>
                <w:szCs w:val="28"/>
              </w:rPr>
            </w:pPr>
            <w:r>
              <w:rPr>
                <w:noProof/>
                <w:szCs w:val="28"/>
              </w:rPr>
              <w:t>HAC</w:t>
            </w:r>
          </w:p>
        </w:tc>
        <w:tc>
          <w:tcPr>
            <w:tcW w:w="6825" w:type="dxa"/>
          </w:tcPr>
          <w:p w:rsidR="007F2C02" w:rsidRPr="00E30E4B" w:rsidRDefault="007F2C02" w:rsidP="004A04EF">
            <w:pPr>
              <w:pStyle w:val="ChuBang"/>
              <w:jc w:val="center"/>
              <w:rPr>
                <w:noProof/>
                <w:szCs w:val="28"/>
                <w:lang w:val="vi-VN"/>
              </w:rPr>
            </w:pPr>
            <w:r w:rsidRPr="00DB7EB7">
              <w:rPr>
                <w:noProof/>
                <w:szCs w:val="28"/>
                <w:lang w:val="vi-VN"/>
              </w:rPr>
              <w:t>Hierarchical Agglomerative Clustering</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HMM</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Hidden Markov Model</w:t>
            </w:r>
          </w:p>
        </w:tc>
      </w:tr>
      <w:tr w:rsidR="007F2C02" w:rsidRPr="00E30E4B">
        <w:tc>
          <w:tcPr>
            <w:tcW w:w="1950" w:type="dxa"/>
          </w:tcPr>
          <w:p w:rsidR="007F2C02" w:rsidRPr="006B0EC7" w:rsidRDefault="007F2C02" w:rsidP="004A04EF">
            <w:pPr>
              <w:pStyle w:val="ChuBang"/>
              <w:jc w:val="center"/>
              <w:rPr>
                <w:noProof/>
                <w:szCs w:val="28"/>
              </w:rPr>
            </w:pPr>
            <w:r>
              <w:rPr>
                <w:noProof/>
                <w:szCs w:val="28"/>
              </w:rPr>
              <w:t>k-NN</w:t>
            </w:r>
          </w:p>
        </w:tc>
        <w:tc>
          <w:tcPr>
            <w:tcW w:w="6825" w:type="dxa"/>
          </w:tcPr>
          <w:p w:rsidR="007F2C02" w:rsidRPr="00E30E4B" w:rsidRDefault="007F2C02" w:rsidP="004A04EF">
            <w:pPr>
              <w:pStyle w:val="ChuBang"/>
              <w:jc w:val="center"/>
              <w:rPr>
                <w:noProof/>
                <w:szCs w:val="28"/>
                <w:lang w:val="vi-VN"/>
              </w:rPr>
            </w:pPr>
            <w:r w:rsidRPr="006B0EC7">
              <w:rPr>
                <w:noProof/>
                <w:szCs w:val="28"/>
                <w:lang w:val="vi-VN"/>
              </w:rPr>
              <w:t>k-Nearest Neighbors</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LDA</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Linear Discriminant Analysis</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Mocap</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Motion Capture</w:t>
            </w:r>
          </w:p>
        </w:tc>
      </w:tr>
      <w:tr w:rsidR="007F2C02" w:rsidRPr="00E30E4B">
        <w:tc>
          <w:tcPr>
            <w:tcW w:w="1950" w:type="dxa"/>
          </w:tcPr>
          <w:p w:rsidR="007F2C02" w:rsidRPr="00C027FF" w:rsidRDefault="007F2C02" w:rsidP="004A04EF">
            <w:pPr>
              <w:pStyle w:val="ChuBang"/>
              <w:jc w:val="center"/>
              <w:rPr>
                <w:noProof/>
                <w:szCs w:val="28"/>
              </w:rPr>
            </w:pPr>
            <w:r>
              <w:rPr>
                <w:noProof/>
                <w:szCs w:val="28"/>
              </w:rPr>
              <w:t>NN</w:t>
            </w:r>
          </w:p>
        </w:tc>
        <w:tc>
          <w:tcPr>
            <w:tcW w:w="6825" w:type="dxa"/>
          </w:tcPr>
          <w:p w:rsidR="007F2C02" w:rsidRPr="00E30E4B" w:rsidRDefault="007F2C02" w:rsidP="004A04EF">
            <w:pPr>
              <w:pStyle w:val="ChuBang"/>
              <w:jc w:val="center"/>
              <w:rPr>
                <w:noProof/>
                <w:szCs w:val="28"/>
                <w:lang w:val="vi-VN"/>
              </w:rPr>
            </w:pPr>
            <w:r>
              <w:rPr>
                <w:noProof/>
                <w:szCs w:val="28"/>
              </w:rPr>
              <w:t>N</w:t>
            </w:r>
            <w:r>
              <w:rPr>
                <w:noProof/>
                <w:szCs w:val="28"/>
                <w:lang w:val="vi-VN"/>
              </w:rPr>
              <w:t xml:space="preserve">eural </w:t>
            </w:r>
            <w:r>
              <w:rPr>
                <w:noProof/>
                <w:szCs w:val="28"/>
              </w:rPr>
              <w:t>N</w:t>
            </w:r>
            <w:r w:rsidRPr="00CD7D6A">
              <w:rPr>
                <w:noProof/>
                <w:szCs w:val="28"/>
                <w:lang w:val="vi-VN"/>
              </w:rPr>
              <w:t>etwork</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PCA</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Principal Component Analysis</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RFID</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Radio Frequency Identification</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RGBD</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Red Green Blue Depth</w:t>
            </w:r>
          </w:p>
        </w:tc>
      </w:tr>
      <w:tr w:rsidR="007F2C02" w:rsidRPr="00E30E4B">
        <w:tc>
          <w:tcPr>
            <w:tcW w:w="1950" w:type="dxa"/>
          </w:tcPr>
          <w:p w:rsidR="007F2C02" w:rsidRPr="00E30E4B" w:rsidRDefault="007F2C02" w:rsidP="004A04EF">
            <w:pPr>
              <w:pStyle w:val="ChuBang"/>
              <w:jc w:val="center"/>
              <w:rPr>
                <w:noProof/>
                <w:szCs w:val="28"/>
                <w:lang w:val="vi-VN"/>
              </w:rPr>
            </w:pPr>
            <w:r w:rsidRPr="00E30E4B">
              <w:rPr>
                <w:noProof/>
                <w:szCs w:val="28"/>
                <w:lang w:val="vi-VN"/>
              </w:rPr>
              <w:t>SVM</w:t>
            </w:r>
          </w:p>
        </w:tc>
        <w:tc>
          <w:tcPr>
            <w:tcW w:w="6825" w:type="dxa"/>
          </w:tcPr>
          <w:p w:rsidR="007F2C02" w:rsidRPr="00E30E4B" w:rsidRDefault="007F2C02" w:rsidP="004A04EF">
            <w:pPr>
              <w:pStyle w:val="ChuBang"/>
              <w:jc w:val="center"/>
              <w:rPr>
                <w:noProof/>
                <w:szCs w:val="28"/>
                <w:lang w:val="vi-VN"/>
              </w:rPr>
            </w:pPr>
            <w:r w:rsidRPr="00E30E4B">
              <w:rPr>
                <w:noProof/>
                <w:szCs w:val="28"/>
                <w:lang w:val="vi-VN"/>
              </w:rPr>
              <w:t>Support Vector Machine</w:t>
            </w:r>
          </w:p>
        </w:tc>
      </w:tr>
      <w:tr w:rsidR="007F2C02" w:rsidRPr="00E30E4B">
        <w:tc>
          <w:tcPr>
            <w:tcW w:w="1950" w:type="dxa"/>
          </w:tcPr>
          <w:p w:rsidR="007F2C02" w:rsidRPr="00C027FF" w:rsidRDefault="007F2C02" w:rsidP="004A04EF">
            <w:pPr>
              <w:pStyle w:val="ChuBang"/>
              <w:jc w:val="center"/>
              <w:rPr>
                <w:noProof/>
                <w:szCs w:val="28"/>
              </w:rPr>
            </w:pPr>
            <w:r>
              <w:rPr>
                <w:noProof/>
                <w:szCs w:val="28"/>
              </w:rPr>
              <w:t>TSVM</w:t>
            </w:r>
          </w:p>
        </w:tc>
        <w:tc>
          <w:tcPr>
            <w:tcW w:w="6825" w:type="dxa"/>
          </w:tcPr>
          <w:p w:rsidR="007F2C02" w:rsidRPr="00E30E4B" w:rsidRDefault="007F2C02" w:rsidP="004A04EF">
            <w:pPr>
              <w:pStyle w:val="ChuBang"/>
              <w:jc w:val="center"/>
              <w:rPr>
                <w:noProof/>
                <w:szCs w:val="28"/>
                <w:lang w:val="vi-VN"/>
              </w:rPr>
            </w:pPr>
            <w:r w:rsidRPr="00CC538C">
              <w:rPr>
                <w:noProof/>
                <w:szCs w:val="28"/>
                <w:lang w:val="vi-VN"/>
              </w:rPr>
              <w:t>Transductive Support Vector Machine</w:t>
            </w:r>
          </w:p>
        </w:tc>
      </w:tr>
    </w:tbl>
    <w:p w:rsidR="00C93CD2" w:rsidRPr="00E30E4B" w:rsidRDefault="00C93CD2" w:rsidP="004A04EF">
      <w:pPr>
        <w:jc w:val="center"/>
        <w:rPr>
          <w:noProof/>
          <w:lang w:val="vi-VN"/>
        </w:rPr>
      </w:pPr>
    </w:p>
    <w:p w:rsidR="00C93CD2" w:rsidRPr="00E30E4B" w:rsidRDefault="00C93CD2" w:rsidP="004A04EF">
      <w:pPr>
        <w:pStyle w:val="Title"/>
        <w:spacing w:after="120"/>
        <w:rPr>
          <w:noProof/>
          <w:lang w:val="vi-VN"/>
        </w:rPr>
      </w:pPr>
      <w:r w:rsidRPr="00E30E4B">
        <w:rPr>
          <w:noProof/>
          <w:lang w:val="vi-VN"/>
        </w:rPr>
        <w:br w:type="page"/>
      </w:r>
      <w:r w:rsidRPr="00E30E4B">
        <w:rPr>
          <w:noProof/>
          <w:lang w:val="vi-VN"/>
        </w:rPr>
        <w:lastRenderedPageBreak/>
        <w:t>DANH MỤC CÁC BẢNG BIỂU</w:t>
      </w:r>
    </w:p>
    <w:p w:rsidR="00C1275E" w:rsidRDefault="00CA1BA0">
      <w:pPr>
        <w:pStyle w:val="TOC5"/>
        <w:tabs>
          <w:tab w:val="left" w:pos="1287"/>
        </w:tabs>
        <w:rPr>
          <w:rFonts w:asciiTheme="minorHAnsi" w:eastAsiaTheme="minorEastAsia" w:hAnsiTheme="minorHAnsi" w:cstheme="minorBidi"/>
          <w:noProof/>
          <w:sz w:val="22"/>
          <w:szCs w:val="22"/>
        </w:rPr>
      </w:pPr>
      <w:r w:rsidRPr="00CA1BA0">
        <w:rPr>
          <w:b/>
          <w:noProof/>
          <w:sz w:val="24"/>
        </w:rPr>
        <w:fldChar w:fldCharType="begin"/>
      </w:r>
      <w:r w:rsidR="00CA2AA5">
        <w:rPr>
          <w:b/>
          <w:noProof/>
          <w:sz w:val="24"/>
        </w:rPr>
        <w:instrText xml:space="preserve"> TOC \f \t "BangC3,5" </w:instrText>
      </w:r>
      <w:r w:rsidRPr="00CA1BA0">
        <w:rPr>
          <w:b/>
          <w:noProof/>
          <w:sz w:val="24"/>
        </w:rPr>
        <w:fldChar w:fldCharType="separate"/>
      </w:r>
      <w:r w:rsidR="00C1275E" w:rsidRPr="00973BFB">
        <w:rPr>
          <w:noProof/>
          <w:lang w:val="vi-VN"/>
        </w:rPr>
        <w:t>Bảng 3.1</w:t>
      </w:r>
      <w:r w:rsidR="00C1275E">
        <w:rPr>
          <w:rFonts w:asciiTheme="minorHAnsi" w:eastAsiaTheme="minorEastAsia" w:hAnsiTheme="minorHAnsi" w:cstheme="minorBidi"/>
          <w:noProof/>
          <w:sz w:val="22"/>
          <w:szCs w:val="22"/>
        </w:rPr>
        <w:tab/>
      </w:r>
      <w:r w:rsidR="00C1275E" w:rsidRPr="00973BFB">
        <w:rPr>
          <w:noProof/>
          <w:lang w:val="vi-VN"/>
        </w:rPr>
        <w:t>Thống kê số lượng dữ liệu</w:t>
      </w:r>
      <w:r w:rsidR="00C1275E">
        <w:rPr>
          <w:noProof/>
        </w:rPr>
        <w:tab/>
      </w:r>
      <w:r w:rsidR="00C1275E">
        <w:rPr>
          <w:noProof/>
        </w:rPr>
        <w:fldChar w:fldCharType="begin"/>
      </w:r>
      <w:r w:rsidR="00C1275E">
        <w:rPr>
          <w:noProof/>
        </w:rPr>
        <w:instrText xml:space="preserve"> PAGEREF _Toc421315656 \h </w:instrText>
      </w:r>
      <w:r w:rsidR="00C1275E">
        <w:rPr>
          <w:noProof/>
        </w:rPr>
      </w:r>
      <w:r w:rsidR="00C1275E">
        <w:rPr>
          <w:noProof/>
        </w:rPr>
        <w:fldChar w:fldCharType="separate"/>
      </w:r>
      <w:r w:rsidR="00C1275E">
        <w:rPr>
          <w:noProof/>
        </w:rPr>
        <w:t>41</w:t>
      </w:r>
      <w:r w:rsidR="00C1275E">
        <w:rPr>
          <w:noProof/>
        </w:rPr>
        <w:fldChar w:fldCharType="end"/>
      </w:r>
    </w:p>
    <w:p w:rsidR="00C1275E" w:rsidRDefault="00C1275E">
      <w:pPr>
        <w:pStyle w:val="TOC5"/>
        <w:tabs>
          <w:tab w:val="left" w:pos="1287"/>
        </w:tabs>
        <w:rPr>
          <w:rFonts w:asciiTheme="minorHAnsi" w:eastAsiaTheme="minorEastAsia" w:hAnsiTheme="minorHAnsi" w:cstheme="minorBidi"/>
          <w:noProof/>
          <w:sz w:val="22"/>
          <w:szCs w:val="22"/>
        </w:rPr>
      </w:pPr>
      <w:r>
        <w:rPr>
          <w:noProof/>
        </w:rPr>
        <w:t>Bảng 3.2</w:t>
      </w:r>
      <w:r>
        <w:rPr>
          <w:rFonts w:asciiTheme="minorHAnsi" w:eastAsiaTheme="minorEastAsia" w:hAnsiTheme="minorHAnsi" w:cstheme="minorBidi"/>
          <w:noProof/>
          <w:sz w:val="22"/>
          <w:szCs w:val="22"/>
        </w:rPr>
        <w:tab/>
      </w:r>
      <w:r>
        <w:rPr>
          <w:noProof/>
        </w:rPr>
        <w:t>Kết quả thực nghiệm với phương pháp lựa chọn thủ công</w:t>
      </w:r>
      <w:r>
        <w:rPr>
          <w:noProof/>
        </w:rPr>
        <w:tab/>
      </w:r>
      <w:r>
        <w:rPr>
          <w:noProof/>
        </w:rPr>
        <w:fldChar w:fldCharType="begin"/>
      </w:r>
      <w:r>
        <w:rPr>
          <w:noProof/>
        </w:rPr>
        <w:instrText xml:space="preserve"> PAGEREF _Toc421315657 \h </w:instrText>
      </w:r>
      <w:r>
        <w:rPr>
          <w:noProof/>
        </w:rPr>
      </w:r>
      <w:r>
        <w:rPr>
          <w:noProof/>
        </w:rPr>
        <w:fldChar w:fldCharType="separate"/>
      </w:r>
      <w:r>
        <w:rPr>
          <w:noProof/>
        </w:rPr>
        <w:t>44</w:t>
      </w:r>
      <w:r>
        <w:rPr>
          <w:noProof/>
        </w:rPr>
        <w:fldChar w:fldCharType="end"/>
      </w:r>
    </w:p>
    <w:p w:rsidR="00C1275E" w:rsidRDefault="00C1275E">
      <w:pPr>
        <w:pStyle w:val="TOC5"/>
        <w:tabs>
          <w:tab w:val="left" w:pos="1287"/>
        </w:tabs>
        <w:rPr>
          <w:rFonts w:asciiTheme="minorHAnsi" w:eastAsiaTheme="minorEastAsia" w:hAnsiTheme="minorHAnsi" w:cstheme="minorBidi"/>
          <w:noProof/>
          <w:sz w:val="22"/>
          <w:szCs w:val="22"/>
        </w:rPr>
      </w:pPr>
      <w:r>
        <w:rPr>
          <w:noProof/>
        </w:rPr>
        <w:t>Bảng 3.3</w:t>
      </w:r>
      <w:r>
        <w:rPr>
          <w:rFonts w:asciiTheme="minorHAnsi" w:eastAsiaTheme="minorEastAsia" w:hAnsiTheme="minorHAnsi" w:cstheme="minorBidi"/>
          <w:noProof/>
          <w:sz w:val="22"/>
          <w:szCs w:val="22"/>
        </w:rPr>
        <w:tab/>
      </w:r>
      <w:r>
        <w:rPr>
          <w:noProof/>
        </w:rPr>
        <w:t>Kết quả chi tiết với nhóm có 3 xương</w:t>
      </w:r>
      <w:r>
        <w:rPr>
          <w:noProof/>
        </w:rPr>
        <w:tab/>
      </w:r>
      <w:r>
        <w:rPr>
          <w:noProof/>
        </w:rPr>
        <w:fldChar w:fldCharType="begin"/>
      </w:r>
      <w:r>
        <w:rPr>
          <w:noProof/>
        </w:rPr>
        <w:instrText xml:space="preserve"> PAGEREF _Toc421315658 \h </w:instrText>
      </w:r>
      <w:r>
        <w:rPr>
          <w:noProof/>
        </w:rPr>
      </w:r>
      <w:r>
        <w:rPr>
          <w:noProof/>
        </w:rPr>
        <w:fldChar w:fldCharType="separate"/>
      </w:r>
      <w:r>
        <w:rPr>
          <w:noProof/>
        </w:rPr>
        <w:t>45</w:t>
      </w:r>
      <w:r>
        <w:rPr>
          <w:noProof/>
        </w:rPr>
        <w:fldChar w:fldCharType="end"/>
      </w:r>
    </w:p>
    <w:p w:rsidR="00C1275E" w:rsidRDefault="00C1275E">
      <w:pPr>
        <w:pStyle w:val="TOC5"/>
        <w:tabs>
          <w:tab w:val="left" w:pos="1287"/>
        </w:tabs>
        <w:rPr>
          <w:rFonts w:asciiTheme="minorHAnsi" w:eastAsiaTheme="minorEastAsia" w:hAnsiTheme="minorHAnsi" w:cstheme="minorBidi"/>
          <w:noProof/>
          <w:sz w:val="22"/>
          <w:szCs w:val="22"/>
        </w:rPr>
      </w:pPr>
      <w:r>
        <w:rPr>
          <w:noProof/>
        </w:rPr>
        <w:t>Bảng 3.4</w:t>
      </w:r>
      <w:r>
        <w:rPr>
          <w:rFonts w:asciiTheme="minorHAnsi" w:eastAsiaTheme="minorEastAsia" w:hAnsiTheme="minorHAnsi" w:cstheme="minorBidi"/>
          <w:noProof/>
          <w:sz w:val="22"/>
          <w:szCs w:val="22"/>
        </w:rPr>
        <w:tab/>
      </w:r>
      <w:r>
        <w:rPr>
          <w:noProof/>
        </w:rPr>
        <w:t>Kết quả chi tiết với nhóm có 4 xương</w:t>
      </w:r>
      <w:r>
        <w:rPr>
          <w:noProof/>
        </w:rPr>
        <w:tab/>
      </w:r>
      <w:r>
        <w:rPr>
          <w:noProof/>
        </w:rPr>
        <w:fldChar w:fldCharType="begin"/>
      </w:r>
      <w:r>
        <w:rPr>
          <w:noProof/>
        </w:rPr>
        <w:instrText xml:space="preserve"> PAGEREF _Toc421315659 \h </w:instrText>
      </w:r>
      <w:r>
        <w:rPr>
          <w:noProof/>
        </w:rPr>
      </w:r>
      <w:r>
        <w:rPr>
          <w:noProof/>
        </w:rPr>
        <w:fldChar w:fldCharType="separate"/>
      </w:r>
      <w:r>
        <w:rPr>
          <w:noProof/>
        </w:rPr>
        <w:t>45</w:t>
      </w:r>
      <w:r>
        <w:rPr>
          <w:noProof/>
        </w:rPr>
        <w:fldChar w:fldCharType="end"/>
      </w:r>
    </w:p>
    <w:p w:rsidR="00C1275E" w:rsidRDefault="00C1275E">
      <w:pPr>
        <w:pStyle w:val="TOC5"/>
        <w:tabs>
          <w:tab w:val="left" w:pos="1287"/>
        </w:tabs>
        <w:rPr>
          <w:rFonts w:asciiTheme="minorHAnsi" w:eastAsiaTheme="minorEastAsia" w:hAnsiTheme="minorHAnsi" w:cstheme="minorBidi"/>
          <w:noProof/>
          <w:sz w:val="22"/>
          <w:szCs w:val="22"/>
        </w:rPr>
      </w:pPr>
      <w:r>
        <w:rPr>
          <w:noProof/>
        </w:rPr>
        <w:t>Bảng 3.5</w:t>
      </w:r>
      <w:r>
        <w:rPr>
          <w:rFonts w:asciiTheme="minorHAnsi" w:eastAsiaTheme="minorEastAsia" w:hAnsiTheme="minorHAnsi" w:cstheme="minorBidi"/>
          <w:noProof/>
          <w:sz w:val="22"/>
          <w:szCs w:val="22"/>
        </w:rPr>
        <w:tab/>
      </w:r>
      <w:r>
        <w:rPr>
          <w:noProof/>
        </w:rPr>
        <w:t>Kết quả chi tiết với nhóm có 7 xương</w:t>
      </w:r>
      <w:r>
        <w:rPr>
          <w:noProof/>
        </w:rPr>
        <w:tab/>
      </w:r>
      <w:r>
        <w:rPr>
          <w:noProof/>
        </w:rPr>
        <w:fldChar w:fldCharType="begin"/>
      </w:r>
      <w:r>
        <w:rPr>
          <w:noProof/>
        </w:rPr>
        <w:instrText xml:space="preserve"> PAGEREF _Toc421315660 \h </w:instrText>
      </w:r>
      <w:r>
        <w:rPr>
          <w:noProof/>
        </w:rPr>
      </w:r>
      <w:r>
        <w:rPr>
          <w:noProof/>
        </w:rPr>
        <w:fldChar w:fldCharType="separate"/>
      </w:r>
      <w:r>
        <w:rPr>
          <w:noProof/>
        </w:rPr>
        <w:t>46</w:t>
      </w:r>
      <w:r>
        <w:rPr>
          <w:noProof/>
        </w:rPr>
        <w:fldChar w:fldCharType="end"/>
      </w:r>
    </w:p>
    <w:p w:rsidR="00C1275E" w:rsidRDefault="00C1275E">
      <w:pPr>
        <w:pStyle w:val="TOC5"/>
        <w:tabs>
          <w:tab w:val="left" w:pos="1287"/>
        </w:tabs>
        <w:rPr>
          <w:rFonts w:asciiTheme="minorHAnsi" w:eastAsiaTheme="minorEastAsia" w:hAnsiTheme="minorHAnsi" w:cstheme="minorBidi"/>
          <w:noProof/>
          <w:sz w:val="22"/>
          <w:szCs w:val="22"/>
        </w:rPr>
      </w:pPr>
      <w:r>
        <w:rPr>
          <w:noProof/>
        </w:rPr>
        <w:t>Bảng 3.6</w:t>
      </w:r>
      <w:r>
        <w:rPr>
          <w:rFonts w:asciiTheme="minorHAnsi" w:eastAsiaTheme="minorEastAsia" w:hAnsiTheme="minorHAnsi" w:cstheme="minorBidi"/>
          <w:noProof/>
          <w:sz w:val="22"/>
          <w:szCs w:val="22"/>
        </w:rPr>
        <w:tab/>
      </w:r>
      <w:r>
        <w:rPr>
          <w:noProof/>
        </w:rPr>
        <w:t>Kết quả chi tiết với nhóm có 13 xương</w:t>
      </w:r>
      <w:r>
        <w:rPr>
          <w:noProof/>
        </w:rPr>
        <w:tab/>
      </w:r>
      <w:r>
        <w:rPr>
          <w:noProof/>
        </w:rPr>
        <w:fldChar w:fldCharType="begin"/>
      </w:r>
      <w:r>
        <w:rPr>
          <w:noProof/>
        </w:rPr>
        <w:instrText xml:space="preserve"> PAGEREF _Toc421315661 \h </w:instrText>
      </w:r>
      <w:r>
        <w:rPr>
          <w:noProof/>
        </w:rPr>
      </w:r>
      <w:r>
        <w:rPr>
          <w:noProof/>
        </w:rPr>
        <w:fldChar w:fldCharType="separate"/>
      </w:r>
      <w:r>
        <w:rPr>
          <w:noProof/>
        </w:rPr>
        <w:t>46</w:t>
      </w:r>
      <w:r>
        <w:rPr>
          <w:noProof/>
        </w:rPr>
        <w:fldChar w:fldCharType="end"/>
      </w:r>
    </w:p>
    <w:p w:rsidR="00C1275E" w:rsidRDefault="00C1275E">
      <w:pPr>
        <w:pStyle w:val="TOC5"/>
        <w:tabs>
          <w:tab w:val="left" w:pos="1287"/>
        </w:tabs>
        <w:rPr>
          <w:rFonts w:asciiTheme="minorHAnsi" w:eastAsiaTheme="minorEastAsia" w:hAnsiTheme="minorHAnsi" w:cstheme="minorBidi"/>
          <w:noProof/>
          <w:sz w:val="22"/>
          <w:szCs w:val="22"/>
        </w:rPr>
      </w:pPr>
      <w:r>
        <w:rPr>
          <w:noProof/>
        </w:rPr>
        <w:t>Bảng 3.7</w:t>
      </w:r>
      <w:r>
        <w:rPr>
          <w:rFonts w:asciiTheme="minorHAnsi" w:eastAsiaTheme="minorEastAsia" w:hAnsiTheme="minorHAnsi" w:cstheme="minorBidi"/>
          <w:noProof/>
          <w:sz w:val="22"/>
          <w:szCs w:val="22"/>
        </w:rPr>
        <w:tab/>
      </w:r>
      <w:r>
        <w:rPr>
          <w:noProof/>
        </w:rPr>
        <w:t>Kết quả chi tiết với nhóm có 23 xương</w:t>
      </w:r>
      <w:r>
        <w:rPr>
          <w:noProof/>
        </w:rPr>
        <w:tab/>
      </w:r>
      <w:r>
        <w:rPr>
          <w:noProof/>
        </w:rPr>
        <w:fldChar w:fldCharType="begin"/>
      </w:r>
      <w:r>
        <w:rPr>
          <w:noProof/>
        </w:rPr>
        <w:instrText xml:space="preserve"> PAGEREF _Toc421315662 \h </w:instrText>
      </w:r>
      <w:r>
        <w:rPr>
          <w:noProof/>
        </w:rPr>
      </w:r>
      <w:r>
        <w:rPr>
          <w:noProof/>
        </w:rPr>
        <w:fldChar w:fldCharType="separate"/>
      </w:r>
      <w:r>
        <w:rPr>
          <w:noProof/>
        </w:rPr>
        <w:t>47</w:t>
      </w:r>
      <w:r>
        <w:rPr>
          <w:noProof/>
        </w:rPr>
        <w:fldChar w:fldCharType="end"/>
      </w:r>
    </w:p>
    <w:p w:rsidR="00C1275E" w:rsidRDefault="00C1275E">
      <w:pPr>
        <w:pStyle w:val="TOC5"/>
        <w:tabs>
          <w:tab w:val="left" w:pos="1287"/>
        </w:tabs>
        <w:rPr>
          <w:rFonts w:asciiTheme="minorHAnsi" w:eastAsiaTheme="minorEastAsia" w:hAnsiTheme="minorHAnsi" w:cstheme="minorBidi"/>
          <w:noProof/>
          <w:sz w:val="22"/>
          <w:szCs w:val="22"/>
        </w:rPr>
      </w:pPr>
      <w:r>
        <w:rPr>
          <w:noProof/>
        </w:rPr>
        <w:t>Bảng 3.8</w:t>
      </w:r>
      <w:r>
        <w:rPr>
          <w:rFonts w:asciiTheme="minorHAnsi" w:eastAsiaTheme="minorEastAsia" w:hAnsiTheme="minorHAnsi" w:cstheme="minorBidi"/>
          <w:noProof/>
          <w:sz w:val="22"/>
          <w:szCs w:val="22"/>
        </w:rPr>
        <w:tab/>
      </w:r>
      <w:r>
        <w:rPr>
          <w:noProof/>
        </w:rPr>
        <w:t>Kết quả chi tiết khi sử dụng 11 xương</w:t>
      </w:r>
      <w:r>
        <w:rPr>
          <w:noProof/>
        </w:rPr>
        <w:tab/>
      </w:r>
      <w:r>
        <w:rPr>
          <w:noProof/>
        </w:rPr>
        <w:fldChar w:fldCharType="begin"/>
      </w:r>
      <w:r>
        <w:rPr>
          <w:noProof/>
        </w:rPr>
        <w:instrText xml:space="preserve"> PAGEREF _Toc421315663 \h </w:instrText>
      </w:r>
      <w:r>
        <w:rPr>
          <w:noProof/>
        </w:rPr>
      </w:r>
      <w:r>
        <w:rPr>
          <w:noProof/>
        </w:rPr>
        <w:fldChar w:fldCharType="separate"/>
      </w:r>
      <w:r>
        <w:rPr>
          <w:noProof/>
        </w:rPr>
        <w:t>48</w:t>
      </w:r>
      <w:r>
        <w:rPr>
          <w:noProof/>
        </w:rPr>
        <w:fldChar w:fldCharType="end"/>
      </w:r>
    </w:p>
    <w:p w:rsidR="00C1275E" w:rsidRDefault="00C1275E">
      <w:pPr>
        <w:pStyle w:val="TOC5"/>
        <w:tabs>
          <w:tab w:val="left" w:pos="1287"/>
        </w:tabs>
        <w:rPr>
          <w:rFonts w:asciiTheme="minorHAnsi" w:eastAsiaTheme="minorEastAsia" w:hAnsiTheme="minorHAnsi" w:cstheme="minorBidi"/>
          <w:noProof/>
          <w:sz w:val="22"/>
          <w:szCs w:val="22"/>
        </w:rPr>
      </w:pPr>
      <w:r>
        <w:rPr>
          <w:noProof/>
        </w:rPr>
        <w:t>Bảng 3.9</w:t>
      </w:r>
      <w:r>
        <w:rPr>
          <w:rFonts w:asciiTheme="minorHAnsi" w:eastAsiaTheme="minorEastAsia" w:hAnsiTheme="minorHAnsi" w:cstheme="minorBidi"/>
          <w:noProof/>
          <w:sz w:val="22"/>
          <w:szCs w:val="22"/>
        </w:rPr>
        <w:tab/>
      </w:r>
      <w:r>
        <w:rPr>
          <w:noProof/>
        </w:rPr>
        <w:t>Kết quả chi tiết khi sử dụng tất cả xương</w:t>
      </w:r>
      <w:r>
        <w:rPr>
          <w:noProof/>
        </w:rPr>
        <w:tab/>
      </w:r>
      <w:r>
        <w:rPr>
          <w:noProof/>
        </w:rPr>
        <w:fldChar w:fldCharType="begin"/>
      </w:r>
      <w:r>
        <w:rPr>
          <w:noProof/>
        </w:rPr>
        <w:instrText xml:space="preserve"> PAGEREF _Toc421315664 \h </w:instrText>
      </w:r>
      <w:r>
        <w:rPr>
          <w:noProof/>
        </w:rPr>
      </w:r>
      <w:r>
        <w:rPr>
          <w:noProof/>
        </w:rPr>
        <w:fldChar w:fldCharType="separate"/>
      </w:r>
      <w:r>
        <w:rPr>
          <w:noProof/>
        </w:rPr>
        <w:t>48</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3.10</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PCA</w:t>
      </w:r>
      <w:r>
        <w:rPr>
          <w:noProof/>
        </w:rPr>
        <w:tab/>
      </w:r>
      <w:r>
        <w:rPr>
          <w:noProof/>
        </w:rPr>
        <w:fldChar w:fldCharType="begin"/>
      </w:r>
      <w:r>
        <w:rPr>
          <w:noProof/>
        </w:rPr>
        <w:instrText xml:space="preserve"> PAGEREF _Toc421315665 \h </w:instrText>
      </w:r>
      <w:r>
        <w:rPr>
          <w:noProof/>
        </w:rPr>
      </w:r>
      <w:r>
        <w:rPr>
          <w:noProof/>
        </w:rPr>
        <w:fldChar w:fldCharType="separate"/>
      </w:r>
      <w:r>
        <w:rPr>
          <w:noProof/>
        </w:rPr>
        <w:t>50</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3.11</w:t>
      </w:r>
      <w:r>
        <w:rPr>
          <w:rFonts w:asciiTheme="minorHAnsi" w:eastAsiaTheme="minorEastAsia" w:hAnsiTheme="minorHAnsi" w:cstheme="minorBidi"/>
          <w:noProof/>
          <w:sz w:val="22"/>
          <w:szCs w:val="22"/>
        </w:rPr>
        <w:tab/>
      </w:r>
      <w:r>
        <w:rPr>
          <w:noProof/>
        </w:rPr>
        <w:t>Kết quả nhận dạng chi tiết với số chiều bằng 1 trong PCA</w:t>
      </w:r>
      <w:r>
        <w:rPr>
          <w:noProof/>
        </w:rPr>
        <w:tab/>
      </w:r>
      <w:r>
        <w:rPr>
          <w:noProof/>
        </w:rPr>
        <w:fldChar w:fldCharType="begin"/>
      </w:r>
      <w:r>
        <w:rPr>
          <w:noProof/>
        </w:rPr>
        <w:instrText xml:space="preserve"> PAGEREF _Toc421315666 \h </w:instrText>
      </w:r>
      <w:r>
        <w:rPr>
          <w:noProof/>
        </w:rPr>
      </w:r>
      <w:r>
        <w:rPr>
          <w:noProof/>
        </w:rPr>
        <w:fldChar w:fldCharType="separate"/>
      </w:r>
      <w:r>
        <w:rPr>
          <w:noProof/>
        </w:rPr>
        <w:t>52</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3.12</w:t>
      </w:r>
      <w:r>
        <w:rPr>
          <w:rFonts w:asciiTheme="minorHAnsi" w:eastAsiaTheme="minorEastAsia" w:hAnsiTheme="minorHAnsi" w:cstheme="minorBidi"/>
          <w:noProof/>
          <w:sz w:val="22"/>
          <w:szCs w:val="22"/>
        </w:rPr>
        <w:tab/>
      </w:r>
      <w:r>
        <w:rPr>
          <w:noProof/>
        </w:rPr>
        <w:t>Kết quả nhận dạng chi tiết với số chiều bằng 2 trong PCA</w:t>
      </w:r>
      <w:r>
        <w:rPr>
          <w:noProof/>
        </w:rPr>
        <w:tab/>
      </w:r>
      <w:r>
        <w:rPr>
          <w:noProof/>
        </w:rPr>
        <w:fldChar w:fldCharType="begin"/>
      </w:r>
      <w:r>
        <w:rPr>
          <w:noProof/>
        </w:rPr>
        <w:instrText xml:space="preserve"> PAGEREF _Toc421315667 \h </w:instrText>
      </w:r>
      <w:r>
        <w:rPr>
          <w:noProof/>
        </w:rPr>
      </w:r>
      <w:r>
        <w:rPr>
          <w:noProof/>
        </w:rPr>
        <w:fldChar w:fldCharType="separate"/>
      </w:r>
      <w:r>
        <w:rPr>
          <w:noProof/>
        </w:rPr>
        <w:t>52</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3.13</w:t>
      </w:r>
      <w:r>
        <w:rPr>
          <w:rFonts w:asciiTheme="minorHAnsi" w:eastAsiaTheme="minorEastAsia" w:hAnsiTheme="minorHAnsi" w:cstheme="minorBidi"/>
          <w:noProof/>
          <w:sz w:val="22"/>
          <w:szCs w:val="22"/>
        </w:rPr>
        <w:tab/>
      </w:r>
      <w:r>
        <w:rPr>
          <w:noProof/>
        </w:rPr>
        <w:t>Kết quả nhận dạng chi tiết với số chiều bằng 11 trong PCA</w:t>
      </w:r>
      <w:r>
        <w:rPr>
          <w:noProof/>
        </w:rPr>
        <w:tab/>
      </w:r>
      <w:r>
        <w:rPr>
          <w:noProof/>
        </w:rPr>
        <w:fldChar w:fldCharType="begin"/>
      </w:r>
      <w:r>
        <w:rPr>
          <w:noProof/>
        </w:rPr>
        <w:instrText xml:space="preserve"> PAGEREF _Toc421315668 \h </w:instrText>
      </w:r>
      <w:r>
        <w:rPr>
          <w:noProof/>
        </w:rPr>
      </w:r>
      <w:r>
        <w:rPr>
          <w:noProof/>
        </w:rPr>
        <w:fldChar w:fldCharType="separate"/>
      </w:r>
      <w:r>
        <w:rPr>
          <w:noProof/>
        </w:rPr>
        <w:t>53</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3.14</w:t>
      </w:r>
      <w:r>
        <w:rPr>
          <w:rFonts w:asciiTheme="minorHAnsi" w:eastAsiaTheme="minorEastAsia" w:hAnsiTheme="minorHAnsi" w:cstheme="minorBidi"/>
          <w:noProof/>
          <w:sz w:val="22"/>
          <w:szCs w:val="22"/>
        </w:rPr>
        <w:tab/>
      </w:r>
      <w:r>
        <w:rPr>
          <w:noProof/>
        </w:rPr>
        <w:t>Kết quả nhận dạng chi tiết với số chiều bằng 34 trong PCA</w:t>
      </w:r>
      <w:r>
        <w:rPr>
          <w:noProof/>
        </w:rPr>
        <w:tab/>
      </w:r>
      <w:r>
        <w:rPr>
          <w:noProof/>
        </w:rPr>
        <w:fldChar w:fldCharType="begin"/>
      </w:r>
      <w:r>
        <w:rPr>
          <w:noProof/>
        </w:rPr>
        <w:instrText xml:space="preserve"> PAGEREF _Toc421315669 \h </w:instrText>
      </w:r>
      <w:r>
        <w:rPr>
          <w:noProof/>
        </w:rPr>
      </w:r>
      <w:r>
        <w:rPr>
          <w:noProof/>
        </w:rPr>
        <w:fldChar w:fldCharType="separate"/>
      </w:r>
      <w:r>
        <w:rPr>
          <w:noProof/>
        </w:rPr>
        <w:t>53</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3.15</w:t>
      </w:r>
      <w:r>
        <w:rPr>
          <w:rFonts w:asciiTheme="minorHAnsi" w:eastAsiaTheme="minorEastAsia" w:hAnsiTheme="minorHAnsi" w:cstheme="minorBidi"/>
          <w:noProof/>
          <w:sz w:val="22"/>
          <w:szCs w:val="22"/>
        </w:rPr>
        <w:tab/>
      </w:r>
      <w:r>
        <w:rPr>
          <w:noProof/>
        </w:rPr>
        <w:t>Kết quả nhận dạng chi tiết với số chiều bằng 49 trong PCA</w:t>
      </w:r>
      <w:r>
        <w:rPr>
          <w:noProof/>
        </w:rPr>
        <w:tab/>
      </w:r>
      <w:r>
        <w:rPr>
          <w:noProof/>
        </w:rPr>
        <w:fldChar w:fldCharType="begin"/>
      </w:r>
      <w:r>
        <w:rPr>
          <w:noProof/>
        </w:rPr>
        <w:instrText xml:space="preserve"> PAGEREF _Toc421315670 \h </w:instrText>
      </w:r>
      <w:r>
        <w:rPr>
          <w:noProof/>
        </w:rPr>
      </w:r>
      <w:r>
        <w:rPr>
          <w:noProof/>
        </w:rPr>
        <w:fldChar w:fldCharType="separate"/>
      </w:r>
      <w:r>
        <w:rPr>
          <w:noProof/>
        </w:rPr>
        <w:t>54</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3.16</w:t>
      </w:r>
      <w:r>
        <w:rPr>
          <w:rFonts w:asciiTheme="minorHAnsi" w:eastAsiaTheme="minorEastAsia" w:hAnsiTheme="minorHAnsi" w:cstheme="minorBidi"/>
          <w:noProof/>
          <w:sz w:val="22"/>
          <w:szCs w:val="22"/>
        </w:rPr>
        <w:tab/>
      </w:r>
      <w:r>
        <w:rPr>
          <w:noProof/>
        </w:rPr>
        <w:t>Kết quả nhận dạng chi tiết với số chiều bằng 50 trong PCA</w:t>
      </w:r>
      <w:r>
        <w:rPr>
          <w:noProof/>
        </w:rPr>
        <w:tab/>
      </w:r>
      <w:r>
        <w:rPr>
          <w:noProof/>
        </w:rPr>
        <w:fldChar w:fldCharType="begin"/>
      </w:r>
      <w:r>
        <w:rPr>
          <w:noProof/>
        </w:rPr>
        <w:instrText xml:space="preserve"> PAGEREF _Toc421315671 \h </w:instrText>
      </w:r>
      <w:r>
        <w:rPr>
          <w:noProof/>
        </w:rPr>
      </w:r>
      <w:r>
        <w:rPr>
          <w:noProof/>
        </w:rPr>
        <w:fldChar w:fldCharType="separate"/>
      </w:r>
      <w:r>
        <w:rPr>
          <w:noProof/>
        </w:rPr>
        <w:t>54</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3.17</w:t>
      </w:r>
      <w:r>
        <w:rPr>
          <w:rFonts w:asciiTheme="minorHAnsi" w:eastAsiaTheme="minorEastAsia" w:hAnsiTheme="minorHAnsi" w:cstheme="minorBidi"/>
          <w:noProof/>
          <w:sz w:val="22"/>
          <w:szCs w:val="22"/>
        </w:rPr>
        <w:tab/>
      </w:r>
      <w:r>
        <w:rPr>
          <w:noProof/>
        </w:rPr>
        <w:t>Kết quả thực nghiệm với các giá trị khác nhau của số chiều dữ liệu sau trích chọn trong LDA</w:t>
      </w:r>
      <w:r>
        <w:rPr>
          <w:noProof/>
        </w:rPr>
        <w:tab/>
      </w:r>
      <w:r>
        <w:rPr>
          <w:noProof/>
        </w:rPr>
        <w:fldChar w:fldCharType="begin"/>
      </w:r>
      <w:r>
        <w:rPr>
          <w:noProof/>
        </w:rPr>
        <w:instrText xml:space="preserve"> PAGEREF _Toc421315672 \h </w:instrText>
      </w:r>
      <w:r>
        <w:rPr>
          <w:noProof/>
        </w:rPr>
      </w:r>
      <w:r>
        <w:rPr>
          <w:noProof/>
        </w:rPr>
        <w:fldChar w:fldCharType="separate"/>
      </w:r>
      <w:r>
        <w:rPr>
          <w:noProof/>
        </w:rPr>
        <w:t>55</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3.18</w:t>
      </w:r>
      <w:r>
        <w:rPr>
          <w:rFonts w:asciiTheme="minorHAnsi" w:eastAsiaTheme="minorEastAsia" w:hAnsiTheme="minorHAnsi" w:cstheme="minorBidi"/>
          <w:noProof/>
          <w:sz w:val="22"/>
          <w:szCs w:val="22"/>
        </w:rPr>
        <w:tab/>
      </w:r>
      <w:r>
        <w:rPr>
          <w:noProof/>
        </w:rPr>
        <w:t>Kết quả nhận dạng chi tiết với số chiều bằng 1 trong LDA</w:t>
      </w:r>
      <w:r>
        <w:rPr>
          <w:noProof/>
        </w:rPr>
        <w:tab/>
      </w:r>
      <w:r>
        <w:rPr>
          <w:noProof/>
        </w:rPr>
        <w:fldChar w:fldCharType="begin"/>
      </w:r>
      <w:r>
        <w:rPr>
          <w:noProof/>
        </w:rPr>
        <w:instrText xml:space="preserve"> PAGEREF _Toc421315673 \h </w:instrText>
      </w:r>
      <w:r>
        <w:rPr>
          <w:noProof/>
        </w:rPr>
      </w:r>
      <w:r>
        <w:rPr>
          <w:noProof/>
        </w:rPr>
        <w:fldChar w:fldCharType="separate"/>
      </w:r>
      <w:r>
        <w:rPr>
          <w:noProof/>
        </w:rPr>
        <w:t>57</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3.19</w:t>
      </w:r>
      <w:r>
        <w:rPr>
          <w:rFonts w:asciiTheme="minorHAnsi" w:eastAsiaTheme="minorEastAsia" w:hAnsiTheme="minorHAnsi" w:cstheme="minorBidi"/>
          <w:noProof/>
          <w:sz w:val="22"/>
          <w:szCs w:val="22"/>
        </w:rPr>
        <w:tab/>
      </w:r>
      <w:r>
        <w:rPr>
          <w:noProof/>
        </w:rPr>
        <w:t>Kết quả nhận dạng chi tiết với số chiều bằng 2 trong LDA</w:t>
      </w:r>
      <w:r>
        <w:rPr>
          <w:noProof/>
        </w:rPr>
        <w:tab/>
      </w:r>
      <w:r>
        <w:rPr>
          <w:noProof/>
        </w:rPr>
        <w:fldChar w:fldCharType="begin"/>
      </w:r>
      <w:r>
        <w:rPr>
          <w:noProof/>
        </w:rPr>
        <w:instrText xml:space="preserve"> PAGEREF _Toc421315674 \h </w:instrText>
      </w:r>
      <w:r>
        <w:rPr>
          <w:noProof/>
        </w:rPr>
      </w:r>
      <w:r>
        <w:rPr>
          <w:noProof/>
        </w:rPr>
        <w:fldChar w:fldCharType="separate"/>
      </w:r>
      <w:r>
        <w:rPr>
          <w:noProof/>
        </w:rPr>
        <w:t>57</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3.20</w:t>
      </w:r>
      <w:r>
        <w:rPr>
          <w:rFonts w:asciiTheme="minorHAnsi" w:eastAsiaTheme="minorEastAsia" w:hAnsiTheme="minorHAnsi" w:cstheme="minorBidi"/>
          <w:noProof/>
          <w:sz w:val="22"/>
          <w:szCs w:val="22"/>
        </w:rPr>
        <w:tab/>
      </w:r>
      <w:r>
        <w:rPr>
          <w:noProof/>
        </w:rPr>
        <w:t>Kết quả nhận dạng chi tiết với số chiều bằng 3 trong LDA</w:t>
      </w:r>
      <w:r>
        <w:rPr>
          <w:noProof/>
        </w:rPr>
        <w:tab/>
      </w:r>
      <w:r>
        <w:rPr>
          <w:noProof/>
        </w:rPr>
        <w:fldChar w:fldCharType="begin"/>
      </w:r>
      <w:r>
        <w:rPr>
          <w:noProof/>
        </w:rPr>
        <w:instrText xml:space="preserve"> PAGEREF _Toc421315675 \h </w:instrText>
      </w:r>
      <w:r>
        <w:rPr>
          <w:noProof/>
        </w:rPr>
      </w:r>
      <w:r>
        <w:rPr>
          <w:noProof/>
        </w:rPr>
        <w:fldChar w:fldCharType="separate"/>
      </w:r>
      <w:r>
        <w:rPr>
          <w:noProof/>
        </w:rPr>
        <w:t>58</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3.21</w:t>
      </w:r>
      <w:r>
        <w:rPr>
          <w:rFonts w:asciiTheme="minorHAnsi" w:eastAsiaTheme="minorEastAsia" w:hAnsiTheme="minorHAnsi" w:cstheme="minorBidi"/>
          <w:noProof/>
          <w:sz w:val="22"/>
          <w:szCs w:val="22"/>
        </w:rPr>
        <w:tab/>
      </w:r>
      <w:r>
        <w:rPr>
          <w:noProof/>
        </w:rPr>
        <w:t>Kết quả nhận dạng chi tiết với số chiều bằng 125 trong LDA</w:t>
      </w:r>
      <w:r>
        <w:rPr>
          <w:noProof/>
        </w:rPr>
        <w:tab/>
      </w:r>
      <w:r>
        <w:rPr>
          <w:noProof/>
        </w:rPr>
        <w:fldChar w:fldCharType="begin"/>
      </w:r>
      <w:r>
        <w:rPr>
          <w:noProof/>
        </w:rPr>
        <w:instrText xml:space="preserve"> PAGEREF _Toc421315676 \h </w:instrText>
      </w:r>
      <w:r>
        <w:rPr>
          <w:noProof/>
        </w:rPr>
      </w:r>
      <w:r>
        <w:rPr>
          <w:noProof/>
        </w:rPr>
        <w:fldChar w:fldCharType="separate"/>
      </w:r>
      <w:r>
        <w:rPr>
          <w:noProof/>
        </w:rPr>
        <w:t>58</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3.22</w:t>
      </w:r>
      <w:r>
        <w:rPr>
          <w:rFonts w:asciiTheme="minorHAnsi" w:eastAsiaTheme="minorEastAsia" w:hAnsiTheme="minorHAnsi" w:cstheme="minorBidi"/>
          <w:noProof/>
          <w:sz w:val="22"/>
          <w:szCs w:val="22"/>
        </w:rPr>
        <w:tab/>
      </w:r>
      <w:r>
        <w:rPr>
          <w:noProof/>
        </w:rPr>
        <w:t>Kết quả nhận dạng chi tiết với số chiều bằng 138 trong LDA</w:t>
      </w:r>
      <w:r>
        <w:rPr>
          <w:noProof/>
        </w:rPr>
        <w:tab/>
      </w:r>
      <w:r>
        <w:rPr>
          <w:noProof/>
        </w:rPr>
        <w:fldChar w:fldCharType="begin"/>
      </w:r>
      <w:r>
        <w:rPr>
          <w:noProof/>
        </w:rPr>
        <w:instrText xml:space="preserve"> PAGEREF _Toc421315677 \h </w:instrText>
      </w:r>
      <w:r>
        <w:rPr>
          <w:noProof/>
        </w:rPr>
      </w:r>
      <w:r>
        <w:rPr>
          <w:noProof/>
        </w:rPr>
        <w:fldChar w:fldCharType="separate"/>
      </w:r>
      <w:r>
        <w:rPr>
          <w:noProof/>
        </w:rPr>
        <w:t>59</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3.23</w:t>
      </w:r>
      <w:r>
        <w:rPr>
          <w:rFonts w:asciiTheme="minorHAnsi" w:eastAsiaTheme="minorEastAsia" w:hAnsiTheme="minorHAnsi" w:cstheme="minorBidi"/>
          <w:noProof/>
          <w:sz w:val="22"/>
          <w:szCs w:val="22"/>
        </w:rPr>
        <w:tab/>
      </w:r>
      <w:r>
        <w:rPr>
          <w:noProof/>
        </w:rPr>
        <w:t>Kết quả nhận dạng chi tiết với số chiều bằng 145 trong LDA</w:t>
      </w:r>
      <w:r>
        <w:rPr>
          <w:noProof/>
        </w:rPr>
        <w:tab/>
      </w:r>
      <w:r>
        <w:rPr>
          <w:noProof/>
        </w:rPr>
        <w:fldChar w:fldCharType="begin"/>
      </w:r>
      <w:r>
        <w:rPr>
          <w:noProof/>
        </w:rPr>
        <w:instrText xml:space="preserve"> PAGEREF _Toc421315678 \h </w:instrText>
      </w:r>
      <w:r>
        <w:rPr>
          <w:noProof/>
        </w:rPr>
      </w:r>
      <w:r>
        <w:rPr>
          <w:noProof/>
        </w:rPr>
        <w:fldChar w:fldCharType="separate"/>
      </w:r>
      <w:r>
        <w:rPr>
          <w:noProof/>
        </w:rPr>
        <w:t>59</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lastRenderedPageBreak/>
        <w:t>Bảng 3.24</w:t>
      </w:r>
      <w:r>
        <w:rPr>
          <w:rFonts w:asciiTheme="minorHAnsi" w:eastAsiaTheme="minorEastAsia" w:hAnsiTheme="minorHAnsi" w:cstheme="minorBidi"/>
          <w:noProof/>
          <w:sz w:val="22"/>
          <w:szCs w:val="22"/>
        </w:rPr>
        <w:tab/>
      </w:r>
      <w:r>
        <w:rPr>
          <w:noProof/>
        </w:rPr>
        <w:t>Trọng số thu được sau giai đoạn kiểm định</w:t>
      </w:r>
      <w:r>
        <w:rPr>
          <w:noProof/>
        </w:rPr>
        <w:tab/>
      </w:r>
      <w:r>
        <w:rPr>
          <w:noProof/>
        </w:rPr>
        <w:fldChar w:fldCharType="begin"/>
      </w:r>
      <w:r>
        <w:rPr>
          <w:noProof/>
        </w:rPr>
        <w:instrText xml:space="preserve"> PAGEREF _Toc421315679 \h </w:instrText>
      </w:r>
      <w:r>
        <w:rPr>
          <w:noProof/>
        </w:rPr>
      </w:r>
      <w:r>
        <w:rPr>
          <w:noProof/>
        </w:rPr>
        <w:fldChar w:fldCharType="separate"/>
      </w:r>
      <w:r>
        <w:rPr>
          <w:noProof/>
        </w:rPr>
        <w:t>60</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3.25</w:t>
      </w:r>
      <w:r>
        <w:rPr>
          <w:rFonts w:asciiTheme="minorHAnsi" w:eastAsiaTheme="minorEastAsia" w:hAnsiTheme="minorHAnsi" w:cstheme="minorBidi"/>
          <w:noProof/>
          <w:sz w:val="22"/>
          <w:szCs w:val="22"/>
        </w:rPr>
        <w:tab/>
      </w:r>
      <w:r>
        <w:rPr>
          <w:noProof/>
        </w:rPr>
        <w:t>Kết quả giai đoạn thực nghiệm thứ hai</w:t>
      </w:r>
      <w:r>
        <w:rPr>
          <w:noProof/>
        </w:rPr>
        <w:tab/>
      </w:r>
      <w:r>
        <w:rPr>
          <w:noProof/>
        </w:rPr>
        <w:fldChar w:fldCharType="begin"/>
      </w:r>
      <w:r>
        <w:rPr>
          <w:noProof/>
        </w:rPr>
        <w:instrText xml:space="preserve"> PAGEREF _Toc421315680 \h </w:instrText>
      </w:r>
      <w:r>
        <w:rPr>
          <w:noProof/>
        </w:rPr>
      </w:r>
      <w:r>
        <w:rPr>
          <w:noProof/>
        </w:rPr>
        <w:fldChar w:fldCharType="separate"/>
      </w:r>
      <w:r>
        <w:rPr>
          <w:noProof/>
        </w:rPr>
        <w:t>60</w:t>
      </w:r>
      <w:r>
        <w:rPr>
          <w:noProof/>
        </w:rPr>
        <w:fldChar w:fldCharType="end"/>
      </w:r>
    </w:p>
    <w:p w:rsidR="00C1275E" w:rsidRDefault="00C1275E">
      <w:pPr>
        <w:pStyle w:val="TOC5"/>
        <w:tabs>
          <w:tab w:val="left" w:pos="1440"/>
        </w:tabs>
        <w:rPr>
          <w:rFonts w:asciiTheme="minorHAnsi" w:eastAsiaTheme="minorEastAsia" w:hAnsiTheme="minorHAnsi" w:cstheme="minorBidi"/>
          <w:noProof/>
          <w:sz w:val="22"/>
          <w:szCs w:val="22"/>
        </w:rPr>
      </w:pPr>
      <w:r>
        <w:rPr>
          <w:noProof/>
        </w:rPr>
        <w:t>Bảng 3.26</w:t>
      </w:r>
      <w:r>
        <w:rPr>
          <w:rFonts w:asciiTheme="minorHAnsi" w:eastAsiaTheme="minorEastAsia" w:hAnsiTheme="minorHAnsi" w:cstheme="minorBidi"/>
          <w:noProof/>
          <w:sz w:val="22"/>
          <w:szCs w:val="22"/>
        </w:rPr>
        <w:tab/>
      </w:r>
      <w:r>
        <w:rPr>
          <w:noProof/>
        </w:rPr>
        <w:t>So sánh thời gian giữa các phương pháp</w:t>
      </w:r>
      <w:r>
        <w:rPr>
          <w:noProof/>
        </w:rPr>
        <w:tab/>
      </w:r>
      <w:r>
        <w:rPr>
          <w:noProof/>
        </w:rPr>
        <w:fldChar w:fldCharType="begin"/>
      </w:r>
      <w:r>
        <w:rPr>
          <w:noProof/>
        </w:rPr>
        <w:instrText xml:space="preserve"> PAGEREF _Toc421315681 \h </w:instrText>
      </w:r>
      <w:r>
        <w:rPr>
          <w:noProof/>
        </w:rPr>
      </w:r>
      <w:r>
        <w:rPr>
          <w:noProof/>
        </w:rPr>
        <w:fldChar w:fldCharType="separate"/>
      </w:r>
      <w:r>
        <w:rPr>
          <w:noProof/>
        </w:rPr>
        <w:t>61</w:t>
      </w:r>
      <w:r>
        <w:rPr>
          <w:noProof/>
        </w:rPr>
        <w:fldChar w:fldCharType="end"/>
      </w:r>
    </w:p>
    <w:p w:rsidR="009E05B1" w:rsidRDefault="00CA1BA0" w:rsidP="009E05B1">
      <w:pPr>
        <w:pStyle w:val="Title"/>
        <w:rPr>
          <w:noProof/>
        </w:rPr>
      </w:pPr>
      <w:r>
        <w:rPr>
          <w:b w:val="0"/>
          <w:noProof/>
          <w:color w:val="auto"/>
          <w:sz w:val="24"/>
        </w:rPr>
        <w:fldChar w:fldCharType="end"/>
      </w:r>
      <w:r w:rsidR="00C93CD2" w:rsidRPr="00E30E4B">
        <w:rPr>
          <w:noProof/>
          <w:sz w:val="24"/>
          <w:lang w:val="vi-VN"/>
        </w:rPr>
        <w:br w:type="page"/>
      </w:r>
      <w:r w:rsidR="00C93CD2" w:rsidRPr="00E30E4B">
        <w:rPr>
          <w:noProof/>
          <w:lang w:val="vi-VN"/>
        </w:rPr>
        <w:lastRenderedPageBreak/>
        <w:t>DANH MỤC CÁC HÌNH VẼ</w:t>
      </w:r>
      <w:r w:rsidRPr="00CA1BA0">
        <w:rPr>
          <w:noProof/>
          <w:sz w:val="24"/>
          <w:lang w:val="vi-VN"/>
        </w:rPr>
        <w:fldChar w:fldCharType="begin"/>
      </w:r>
      <w:r w:rsidR="00C93CD2" w:rsidRPr="00E30E4B">
        <w:rPr>
          <w:noProof/>
          <w:sz w:val="24"/>
          <w:lang w:val="vi-VN"/>
        </w:rPr>
        <w:instrText xml:space="preserve"> TOC \h \z \c "Hình " </w:instrText>
      </w:r>
      <w:r w:rsidRPr="00CA1BA0">
        <w:rPr>
          <w:noProof/>
          <w:sz w:val="24"/>
          <w:lang w:val="vi-VN"/>
        </w:rPr>
        <w:fldChar w:fldCharType="separate"/>
      </w:r>
      <w:r w:rsidR="009E05B1">
        <w:rPr>
          <w:noProof/>
          <w:lang w:val="vi-VN"/>
        </w:rPr>
        <w:fldChar w:fldCharType="begin"/>
      </w:r>
      <w:r w:rsidR="009E05B1">
        <w:rPr>
          <w:noProof/>
          <w:lang w:val="vi-VN"/>
        </w:rPr>
        <w:instrText xml:space="preserve"> TOC \t "HinhC0,6,HinhC1,6,HinhC2,6,HinhC3,6" </w:instrText>
      </w:r>
      <w:r w:rsidR="009E05B1">
        <w:rPr>
          <w:noProof/>
          <w:lang w:val="vi-VN"/>
        </w:rPr>
        <w:fldChar w:fldCharType="separate"/>
      </w:r>
    </w:p>
    <w:p w:rsidR="009E05B1" w:rsidRDefault="009E05B1">
      <w:pPr>
        <w:pStyle w:val="TOC6"/>
        <w:tabs>
          <w:tab w:val="left" w:pos="1287"/>
        </w:tabs>
        <w:rPr>
          <w:rFonts w:asciiTheme="minorHAnsi" w:eastAsiaTheme="minorEastAsia" w:hAnsiTheme="minorHAnsi" w:cstheme="minorBidi"/>
          <w:noProof/>
          <w:sz w:val="22"/>
          <w:szCs w:val="22"/>
        </w:rPr>
      </w:pPr>
      <w:r w:rsidRPr="00912846">
        <w:rPr>
          <w:noProof/>
          <w:lang w:val="vi-VN"/>
        </w:rPr>
        <w:t>Hình 0.1</w:t>
      </w:r>
      <w:r>
        <w:rPr>
          <w:rFonts w:asciiTheme="minorHAnsi" w:eastAsiaTheme="minorEastAsia" w:hAnsiTheme="minorHAnsi" w:cstheme="minorBidi"/>
          <w:noProof/>
          <w:sz w:val="22"/>
          <w:szCs w:val="22"/>
        </w:rPr>
        <w:tab/>
      </w:r>
      <w:r w:rsidRPr="00912846">
        <w:rPr>
          <w:noProof/>
          <w:lang w:val="vi-VN"/>
        </w:rPr>
        <w:t>Microsoft Kinect Camera</w:t>
      </w:r>
      <w:r>
        <w:rPr>
          <w:noProof/>
        </w:rPr>
        <w:tab/>
      </w:r>
      <w:r>
        <w:rPr>
          <w:noProof/>
        </w:rPr>
        <w:fldChar w:fldCharType="begin"/>
      </w:r>
      <w:r>
        <w:rPr>
          <w:noProof/>
        </w:rPr>
        <w:instrText xml:space="preserve"> PAGEREF _Toc421315717 \h </w:instrText>
      </w:r>
      <w:r>
        <w:rPr>
          <w:noProof/>
        </w:rPr>
      </w:r>
      <w:r>
        <w:rPr>
          <w:noProof/>
        </w:rPr>
        <w:fldChar w:fldCharType="separate"/>
      </w:r>
      <w:r>
        <w:rPr>
          <w:noProof/>
        </w:rPr>
        <w:t>2</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sidRPr="00912846">
        <w:rPr>
          <w:noProof/>
          <w:lang w:val="vi-VN"/>
        </w:rPr>
        <w:t>Hình 0.2</w:t>
      </w:r>
      <w:r>
        <w:rPr>
          <w:rFonts w:asciiTheme="minorHAnsi" w:eastAsiaTheme="minorEastAsia" w:hAnsiTheme="minorHAnsi" w:cstheme="minorBidi"/>
          <w:noProof/>
          <w:sz w:val="22"/>
          <w:szCs w:val="22"/>
        </w:rPr>
        <w:tab/>
      </w:r>
      <w:r w:rsidRPr="00912846">
        <w:rPr>
          <w:noProof/>
          <w:lang w:val="vi-VN"/>
        </w:rPr>
        <w:t>So sánh kết quả giữa các phương pháp trích chọn đặc tính</w:t>
      </w:r>
      <w:r>
        <w:rPr>
          <w:noProof/>
        </w:rPr>
        <w:tab/>
      </w:r>
      <w:r>
        <w:rPr>
          <w:noProof/>
        </w:rPr>
        <w:fldChar w:fldCharType="begin"/>
      </w:r>
      <w:r>
        <w:rPr>
          <w:noProof/>
        </w:rPr>
        <w:instrText xml:space="preserve"> PAGEREF _Toc421315718 \h </w:instrText>
      </w:r>
      <w:r>
        <w:rPr>
          <w:noProof/>
        </w:rPr>
      </w:r>
      <w:r>
        <w:rPr>
          <w:noProof/>
        </w:rPr>
        <w:fldChar w:fldCharType="separate"/>
      </w:r>
      <w:r>
        <w:rPr>
          <w:noProof/>
        </w:rPr>
        <w:t>3</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sidRPr="00912846">
        <w:rPr>
          <w:noProof/>
          <w:lang w:val="vi-VN"/>
        </w:rPr>
        <w:t>Hình 0.3</w:t>
      </w:r>
      <w:r>
        <w:rPr>
          <w:rFonts w:asciiTheme="minorHAnsi" w:eastAsiaTheme="minorEastAsia" w:hAnsiTheme="minorHAnsi" w:cstheme="minorBidi"/>
          <w:noProof/>
          <w:sz w:val="22"/>
          <w:szCs w:val="22"/>
        </w:rPr>
        <w:tab/>
      </w:r>
      <w:r w:rsidRPr="00912846">
        <w:rPr>
          <w:noProof/>
          <w:lang w:val="vi-VN"/>
        </w:rPr>
        <w:t xml:space="preserve">Kết quả nhận </w:t>
      </w:r>
      <w:r>
        <w:rPr>
          <w:noProof/>
        </w:rPr>
        <w:t xml:space="preserve">dạng </w:t>
      </w:r>
      <w:r w:rsidRPr="00912846">
        <w:rPr>
          <w:noProof/>
          <w:lang w:val="vi-VN"/>
        </w:rPr>
        <w:t>dùng bảy loại đặc tính do L. Fengjun đề xuất</w:t>
      </w:r>
      <w:r>
        <w:rPr>
          <w:noProof/>
        </w:rPr>
        <w:tab/>
      </w:r>
      <w:r>
        <w:rPr>
          <w:noProof/>
        </w:rPr>
        <w:fldChar w:fldCharType="begin"/>
      </w:r>
      <w:r>
        <w:rPr>
          <w:noProof/>
        </w:rPr>
        <w:instrText xml:space="preserve"> PAGEREF _Toc421315719 \h </w:instrText>
      </w:r>
      <w:r>
        <w:rPr>
          <w:noProof/>
        </w:rPr>
      </w:r>
      <w:r>
        <w:rPr>
          <w:noProof/>
        </w:rPr>
        <w:fldChar w:fldCharType="separate"/>
      </w:r>
      <w:r>
        <w:rPr>
          <w:noProof/>
        </w:rPr>
        <w:t>4</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Pr>
          <w:noProof/>
        </w:rPr>
        <w:t>Hình 1.1</w:t>
      </w:r>
      <w:r>
        <w:rPr>
          <w:rFonts w:asciiTheme="minorHAnsi" w:eastAsiaTheme="minorEastAsia" w:hAnsiTheme="minorHAnsi" w:cstheme="minorBidi"/>
          <w:noProof/>
          <w:sz w:val="22"/>
          <w:szCs w:val="22"/>
        </w:rPr>
        <w:tab/>
      </w:r>
      <w:r>
        <w:rPr>
          <w:noProof/>
        </w:rPr>
        <w:t>Kodak stereo camera</w:t>
      </w:r>
      <w:r>
        <w:rPr>
          <w:noProof/>
        </w:rPr>
        <w:tab/>
      </w:r>
      <w:r>
        <w:rPr>
          <w:noProof/>
        </w:rPr>
        <w:fldChar w:fldCharType="begin"/>
      </w:r>
      <w:r>
        <w:rPr>
          <w:noProof/>
        </w:rPr>
        <w:instrText xml:space="preserve"> PAGEREF _Toc421315720 \h </w:instrText>
      </w:r>
      <w:r>
        <w:rPr>
          <w:noProof/>
        </w:rPr>
      </w:r>
      <w:r>
        <w:rPr>
          <w:noProof/>
        </w:rPr>
        <w:fldChar w:fldCharType="separate"/>
      </w:r>
      <w:r>
        <w:rPr>
          <w:noProof/>
        </w:rPr>
        <w:t>9</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Pr>
          <w:noProof/>
        </w:rPr>
        <w:t>Hình 1.2</w:t>
      </w:r>
      <w:r>
        <w:rPr>
          <w:rFonts w:asciiTheme="minorHAnsi" w:eastAsiaTheme="minorEastAsia" w:hAnsiTheme="minorHAnsi" w:cstheme="minorBidi"/>
          <w:noProof/>
          <w:sz w:val="22"/>
          <w:szCs w:val="22"/>
        </w:rPr>
        <w:tab/>
      </w:r>
      <w:r>
        <w:rPr>
          <w:noProof/>
        </w:rPr>
        <w:t>Sputnik stereo camera</w:t>
      </w:r>
      <w:r>
        <w:rPr>
          <w:noProof/>
        </w:rPr>
        <w:tab/>
      </w:r>
      <w:r>
        <w:rPr>
          <w:noProof/>
        </w:rPr>
        <w:fldChar w:fldCharType="begin"/>
      </w:r>
      <w:r>
        <w:rPr>
          <w:noProof/>
        </w:rPr>
        <w:instrText xml:space="preserve"> PAGEREF _Toc421315721 \h </w:instrText>
      </w:r>
      <w:r>
        <w:rPr>
          <w:noProof/>
        </w:rPr>
      </w:r>
      <w:r>
        <w:rPr>
          <w:noProof/>
        </w:rPr>
        <w:fldChar w:fldCharType="separate"/>
      </w:r>
      <w:r>
        <w:rPr>
          <w:noProof/>
        </w:rPr>
        <w:t>10</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Pr>
          <w:noProof/>
        </w:rPr>
        <w:t>Hình 1.3</w:t>
      </w:r>
      <w:r>
        <w:rPr>
          <w:rFonts w:asciiTheme="minorHAnsi" w:eastAsiaTheme="minorEastAsia" w:hAnsiTheme="minorHAnsi" w:cstheme="minorBidi"/>
          <w:noProof/>
          <w:sz w:val="22"/>
          <w:szCs w:val="22"/>
        </w:rPr>
        <w:tab/>
      </w:r>
      <w:r>
        <w:rPr>
          <w:noProof/>
        </w:rPr>
        <w:t>Một hệ thống chụp chuyển động</w:t>
      </w:r>
      <w:r>
        <w:rPr>
          <w:noProof/>
        </w:rPr>
        <w:tab/>
      </w:r>
      <w:r>
        <w:rPr>
          <w:noProof/>
        </w:rPr>
        <w:fldChar w:fldCharType="begin"/>
      </w:r>
      <w:r>
        <w:rPr>
          <w:noProof/>
        </w:rPr>
        <w:instrText xml:space="preserve"> PAGEREF _Toc421315722 \h </w:instrText>
      </w:r>
      <w:r>
        <w:rPr>
          <w:noProof/>
        </w:rPr>
      </w:r>
      <w:r>
        <w:rPr>
          <w:noProof/>
        </w:rPr>
        <w:fldChar w:fldCharType="separate"/>
      </w:r>
      <w:r>
        <w:rPr>
          <w:noProof/>
        </w:rPr>
        <w:t>11</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Pr>
          <w:noProof/>
        </w:rPr>
        <w:t>Hình 1.4</w:t>
      </w:r>
      <w:r>
        <w:rPr>
          <w:rFonts w:asciiTheme="minorHAnsi" w:eastAsiaTheme="minorEastAsia" w:hAnsiTheme="minorHAnsi" w:cstheme="minorBidi"/>
          <w:noProof/>
          <w:sz w:val="22"/>
          <w:szCs w:val="22"/>
        </w:rPr>
        <w:tab/>
      </w:r>
      <w:r>
        <w:rPr>
          <w:noProof/>
        </w:rPr>
        <w:t>Một ví dụ minh họa cho range image</w:t>
      </w:r>
      <w:r>
        <w:rPr>
          <w:noProof/>
        </w:rPr>
        <w:tab/>
      </w:r>
      <w:r>
        <w:rPr>
          <w:noProof/>
        </w:rPr>
        <w:fldChar w:fldCharType="begin"/>
      </w:r>
      <w:r>
        <w:rPr>
          <w:noProof/>
        </w:rPr>
        <w:instrText xml:space="preserve"> PAGEREF _Toc421315723 \h </w:instrText>
      </w:r>
      <w:r>
        <w:rPr>
          <w:noProof/>
        </w:rPr>
      </w:r>
      <w:r>
        <w:rPr>
          <w:noProof/>
        </w:rPr>
        <w:fldChar w:fldCharType="separate"/>
      </w:r>
      <w:r>
        <w:rPr>
          <w:noProof/>
        </w:rPr>
        <w:t>12</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Pr>
          <w:noProof/>
        </w:rPr>
        <w:t>Hình 1.5</w:t>
      </w:r>
      <w:r>
        <w:rPr>
          <w:rFonts w:asciiTheme="minorHAnsi" w:eastAsiaTheme="minorEastAsia" w:hAnsiTheme="minorHAnsi" w:cstheme="minorBidi"/>
          <w:noProof/>
          <w:sz w:val="22"/>
          <w:szCs w:val="22"/>
        </w:rPr>
        <w:tab/>
      </w:r>
      <w:r>
        <w:rPr>
          <w:noProof/>
        </w:rPr>
        <w:t>Siêu phẳng với lề cực đại trong không gian hai chiều</w:t>
      </w:r>
      <w:r>
        <w:rPr>
          <w:noProof/>
        </w:rPr>
        <w:tab/>
      </w:r>
      <w:r>
        <w:rPr>
          <w:noProof/>
        </w:rPr>
        <w:fldChar w:fldCharType="begin"/>
      </w:r>
      <w:r>
        <w:rPr>
          <w:noProof/>
        </w:rPr>
        <w:instrText xml:space="preserve"> PAGEREF _Toc421315724 \h </w:instrText>
      </w:r>
      <w:r>
        <w:rPr>
          <w:noProof/>
        </w:rPr>
      </w:r>
      <w:r>
        <w:rPr>
          <w:noProof/>
        </w:rPr>
        <w:fldChar w:fldCharType="separate"/>
      </w:r>
      <w:r>
        <w:rPr>
          <w:noProof/>
        </w:rPr>
        <w:t>15</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Pr>
          <w:noProof/>
        </w:rPr>
        <w:t>Hình 1.6</w:t>
      </w:r>
      <w:r>
        <w:rPr>
          <w:rFonts w:asciiTheme="minorHAnsi" w:eastAsiaTheme="minorEastAsia" w:hAnsiTheme="minorHAnsi" w:cstheme="minorBidi"/>
          <w:noProof/>
          <w:sz w:val="22"/>
          <w:szCs w:val="22"/>
        </w:rPr>
        <w:tab/>
      </w:r>
      <w:r>
        <w:rPr>
          <w:noProof/>
        </w:rPr>
        <w:t>Các chuyển tiếp trạng thái trong HMM</w:t>
      </w:r>
      <w:r>
        <w:rPr>
          <w:noProof/>
        </w:rPr>
        <w:tab/>
      </w:r>
      <w:r>
        <w:rPr>
          <w:noProof/>
        </w:rPr>
        <w:fldChar w:fldCharType="begin"/>
      </w:r>
      <w:r>
        <w:rPr>
          <w:noProof/>
        </w:rPr>
        <w:instrText xml:space="preserve"> PAGEREF _Toc421315725 \h </w:instrText>
      </w:r>
      <w:r>
        <w:rPr>
          <w:noProof/>
        </w:rPr>
      </w:r>
      <w:r>
        <w:rPr>
          <w:noProof/>
        </w:rPr>
        <w:fldChar w:fldCharType="separate"/>
      </w:r>
      <w:r>
        <w:rPr>
          <w:noProof/>
        </w:rPr>
        <w:t>16</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Pr>
          <w:noProof/>
        </w:rPr>
        <w:t>Hình 1.7</w:t>
      </w:r>
      <w:r>
        <w:rPr>
          <w:rFonts w:asciiTheme="minorHAnsi" w:eastAsiaTheme="minorEastAsia" w:hAnsiTheme="minorHAnsi" w:cstheme="minorBidi"/>
          <w:noProof/>
          <w:sz w:val="22"/>
          <w:szCs w:val="22"/>
        </w:rPr>
        <w:tab/>
      </w:r>
      <w:r>
        <w:rPr>
          <w:noProof/>
        </w:rPr>
        <w:t>Vị trí của một số marker</w:t>
      </w:r>
      <w:r>
        <w:rPr>
          <w:noProof/>
        </w:rPr>
        <w:tab/>
      </w:r>
      <w:r>
        <w:rPr>
          <w:noProof/>
        </w:rPr>
        <w:fldChar w:fldCharType="begin"/>
      </w:r>
      <w:r>
        <w:rPr>
          <w:noProof/>
        </w:rPr>
        <w:instrText xml:space="preserve"> PAGEREF _Toc421315726 \h </w:instrText>
      </w:r>
      <w:r>
        <w:rPr>
          <w:noProof/>
        </w:rPr>
      </w:r>
      <w:r>
        <w:rPr>
          <w:noProof/>
        </w:rPr>
        <w:fldChar w:fldCharType="separate"/>
      </w:r>
      <w:r>
        <w:rPr>
          <w:noProof/>
        </w:rPr>
        <w:t>18</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Pr>
          <w:noProof/>
        </w:rPr>
        <w:t>Hình 1.8</w:t>
      </w:r>
      <w:r>
        <w:rPr>
          <w:rFonts w:asciiTheme="minorHAnsi" w:eastAsiaTheme="minorEastAsia" w:hAnsiTheme="minorHAnsi" w:cstheme="minorBidi"/>
          <w:noProof/>
          <w:sz w:val="22"/>
          <w:szCs w:val="22"/>
        </w:rPr>
        <w:tab/>
      </w:r>
      <w:r>
        <w:rPr>
          <w:noProof/>
        </w:rPr>
        <w:t>Mô hình 3D của xương người được dựng lại từ tệp .asf</w:t>
      </w:r>
      <w:r>
        <w:rPr>
          <w:noProof/>
        </w:rPr>
        <w:tab/>
      </w:r>
      <w:r>
        <w:rPr>
          <w:noProof/>
        </w:rPr>
        <w:fldChar w:fldCharType="begin"/>
      </w:r>
      <w:r>
        <w:rPr>
          <w:noProof/>
        </w:rPr>
        <w:instrText xml:space="preserve"> PAGEREF _Toc421315727 \h </w:instrText>
      </w:r>
      <w:r>
        <w:rPr>
          <w:noProof/>
        </w:rPr>
      </w:r>
      <w:r>
        <w:rPr>
          <w:noProof/>
        </w:rPr>
        <w:fldChar w:fldCharType="separate"/>
      </w:r>
      <w:r>
        <w:rPr>
          <w:noProof/>
        </w:rPr>
        <w:t>20</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Pr>
          <w:noProof/>
        </w:rPr>
        <w:t>Hình 1.9</w:t>
      </w:r>
      <w:r>
        <w:rPr>
          <w:rFonts w:asciiTheme="minorHAnsi" w:eastAsiaTheme="minorEastAsia" w:hAnsiTheme="minorHAnsi" w:cstheme="minorBidi"/>
          <w:noProof/>
          <w:sz w:val="22"/>
          <w:szCs w:val="22"/>
        </w:rPr>
        <w:tab/>
      </w:r>
      <w:r>
        <w:rPr>
          <w:noProof/>
        </w:rPr>
        <w:t>Một đoạn tệp ASF</w:t>
      </w:r>
      <w:r>
        <w:rPr>
          <w:noProof/>
        </w:rPr>
        <w:tab/>
      </w:r>
      <w:r>
        <w:rPr>
          <w:noProof/>
        </w:rPr>
        <w:fldChar w:fldCharType="begin"/>
      </w:r>
      <w:r>
        <w:rPr>
          <w:noProof/>
        </w:rPr>
        <w:instrText xml:space="preserve"> PAGEREF _Toc421315728 \h </w:instrText>
      </w:r>
      <w:r>
        <w:rPr>
          <w:noProof/>
        </w:rPr>
      </w:r>
      <w:r>
        <w:rPr>
          <w:noProof/>
        </w:rPr>
        <w:fldChar w:fldCharType="separate"/>
      </w:r>
      <w:r>
        <w:rPr>
          <w:noProof/>
        </w:rPr>
        <w:t>22</w:t>
      </w:r>
      <w:r>
        <w:rPr>
          <w:noProof/>
        </w:rPr>
        <w:fldChar w:fldCharType="end"/>
      </w:r>
    </w:p>
    <w:p w:rsidR="009E05B1" w:rsidRDefault="009E05B1">
      <w:pPr>
        <w:pStyle w:val="TOC6"/>
        <w:tabs>
          <w:tab w:val="left" w:pos="1440"/>
        </w:tabs>
        <w:rPr>
          <w:rFonts w:asciiTheme="minorHAnsi" w:eastAsiaTheme="minorEastAsia" w:hAnsiTheme="minorHAnsi" w:cstheme="minorBidi"/>
          <w:noProof/>
          <w:sz w:val="22"/>
          <w:szCs w:val="22"/>
        </w:rPr>
      </w:pPr>
      <w:r>
        <w:rPr>
          <w:noProof/>
        </w:rPr>
        <w:t>Hình 1.10</w:t>
      </w:r>
      <w:r>
        <w:rPr>
          <w:rFonts w:asciiTheme="minorHAnsi" w:eastAsiaTheme="minorEastAsia" w:hAnsiTheme="minorHAnsi" w:cstheme="minorBidi"/>
          <w:noProof/>
          <w:sz w:val="22"/>
          <w:szCs w:val="22"/>
        </w:rPr>
        <w:tab/>
      </w:r>
      <w:r>
        <w:rPr>
          <w:noProof/>
        </w:rPr>
        <w:t>Một đoạn tệp AMC</w:t>
      </w:r>
      <w:r>
        <w:rPr>
          <w:noProof/>
        </w:rPr>
        <w:tab/>
      </w:r>
      <w:r>
        <w:rPr>
          <w:noProof/>
        </w:rPr>
        <w:fldChar w:fldCharType="begin"/>
      </w:r>
      <w:r>
        <w:rPr>
          <w:noProof/>
        </w:rPr>
        <w:instrText xml:space="preserve"> PAGEREF _Toc421315729 \h </w:instrText>
      </w:r>
      <w:r>
        <w:rPr>
          <w:noProof/>
        </w:rPr>
      </w:r>
      <w:r>
        <w:rPr>
          <w:noProof/>
        </w:rPr>
        <w:fldChar w:fldCharType="separate"/>
      </w:r>
      <w:r>
        <w:rPr>
          <w:noProof/>
        </w:rPr>
        <w:t>23</w:t>
      </w:r>
      <w:r>
        <w:rPr>
          <w:noProof/>
        </w:rPr>
        <w:fldChar w:fldCharType="end"/>
      </w:r>
    </w:p>
    <w:p w:rsidR="009E05B1" w:rsidRDefault="009E05B1">
      <w:pPr>
        <w:pStyle w:val="TOC6"/>
        <w:tabs>
          <w:tab w:val="left" w:pos="1440"/>
        </w:tabs>
        <w:rPr>
          <w:rFonts w:asciiTheme="minorHAnsi" w:eastAsiaTheme="minorEastAsia" w:hAnsiTheme="minorHAnsi" w:cstheme="minorBidi"/>
          <w:noProof/>
          <w:sz w:val="22"/>
          <w:szCs w:val="22"/>
        </w:rPr>
      </w:pPr>
      <w:r>
        <w:rPr>
          <w:noProof/>
        </w:rPr>
        <w:t>Hình 1.11</w:t>
      </w:r>
      <w:r>
        <w:rPr>
          <w:rFonts w:asciiTheme="minorHAnsi" w:eastAsiaTheme="minorEastAsia" w:hAnsiTheme="minorHAnsi" w:cstheme="minorBidi"/>
          <w:noProof/>
          <w:sz w:val="22"/>
          <w:szCs w:val="22"/>
        </w:rPr>
        <w:tab/>
      </w:r>
      <w:r w:rsidRPr="00912846">
        <w:rPr>
          <w:noProof/>
        </w:rPr>
        <w:t>Mô tả</w:t>
      </w:r>
      <w:r>
        <w:rPr>
          <w:noProof/>
        </w:rPr>
        <w:t xml:space="preserve"> lựa ch</w:t>
      </w:r>
      <w:r w:rsidRPr="00912846">
        <w:rPr>
          <w:noProof/>
        </w:rPr>
        <w:t>ọ</w:t>
      </w:r>
      <w:r>
        <w:rPr>
          <w:noProof/>
        </w:rPr>
        <w:t>n đặc tính</w:t>
      </w:r>
      <w:r w:rsidRPr="00912846">
        <w:rPr>
          <w:noProof/>
        </w:rPr>
        <w:t xml:space="preserve"> (trái)</w:t>
      </w:r>
      <w:r>
        <w:rPr>
          <w:noProof/>
        </w:rPr>
        <w:t xml:space="preserve"> và trích chọn đặc tính</w:t>
      </w:r>
      <w:r w:rsidRPr="00912846">
        <w:rPr>
          <w:noProof/>
        </w:rPr>
        <w:t xml:space="preserve"> (phải)</w:t>
      </w:r>
      <w:r>
        <w:rPr>
          <w:noProof/>
        </w:rPr>
        <w:tab/>
      </w:r>
      <w:r>
        <w:rPr>
          <w:noProof/>
        </w:rPr>
        <w:fldChar w:fldCharType="begin"/>
      </w:r>
      <w:r>
        <w:rPr>
          <w:noProof/>
        </w:rPr>
        <w:instrText xml:space="preserve"> PAGEREF _Toc421315730 \h </w:instrText>
      </w:r>
      <w:r>
        <w:rPr>
          <w:noProof/>
        </w:rPr>
      </w:r>
      <w:r>
        <w:rPr>
          <w:noProof/>
        </w:rPr>
        <w:fldChar w:fldCharType="separate"/>
      </w:r>
      <w:r>
        <w:rPr>
          <w:noProof/>
        </w:rPr>
        <w:t>24</w:t>
      </w:r>
      <w:r>
        <w:rPr>
          <w:noProof/>
        </w:rPr>
        <w:fldChar w:fldCharType="end"/>
      </w:r>
    </w:p>
    <w:p w:rsidR="009E05B1" w:rsidRDefault="009E05B1">
      <w:pPr>
        <w:pStyle w:val="TOC6"/>
        <w:tabs>
          <w:tab w:val="left" w:pos="1440"/>
        </w:tabs>
        <w:rPr>
          <w:rFonts w:asciiTheme="minorHAnsi" w:eastAsiaTheme="minorEastAsia" w:hAnsiTheme="minorHAnsi" w:cstheme="minorBidi"/>
          <w:noProof/>
          <w:sz w:val="22"/>
          <w:szCs w:val="22"/>
        </w:rPr>
      </w:pPr>
      <w:r>
        <w:rPr>
          <w:noProof/>
        </w:rPr>
        <w:t>Hình 1.12</w:t>
      </w:r>
      <w:r>
        <w:rPr>
          <w:rFonts w:asciiTheme="minorHAnsi" w:eastAsiaTheme="minorEastAsia" w:hAnsiTheme="minorHAnsi" w:cstheme="minorBidi"/>
          <w:noProof/>
          <w:sz w:val="22"/>
          <w:szCs w:val="22"/>
        </w:rPr>
        <w:tab/>
      </w:r>
      <w:r w:rsidRPr="00912846">
        <w:rPr>
          <w:noProof/>
        </w:rPr>
        <w:t>Hình ảnh con lạc đà qua 2 góc độ khác nhau</w:t>
      </w:r>
      <w:r>
        <w:rPr>
          <w:noProof/>
        </w:rPr>
        <w:tab/>
      </w:r>
      <w:r>
        <w:rPr>
          <w:noProof/>
        </w:rPr>
        <w:fldChar w:fldCharType="begin"/>
      </w:r>
      <w:r>
        <w:rPr>
          <w:noProof/>
        </w:rPr>
        <w:instrText xml:space="preserve"> PAGEREF _Toc421315731 \h </w:instrText>
      </w:r>
      <w:r>
        <w:rPr>
          <w:noProof/>
        </w:rPr>
      </w:r>
      <w:r>
        <w:rPr>
          <w:noProof/>
        </w:rPr>
        <w:fldChar w:fldCharType="separate"/>
      </w:r>
      <w:r>
        <w:rPr>
          <w:noProof/>
        </w:rPr>
        <w:t>25</w:t>
      </w:r>
      <w:r>
        <w:rPr>
          <w:noProof/>
        </w:rPr>
        <w:fldChar w:fldCharType="end"/>
      </w:r>
    </w:p>
    <w:p w:rsidR="009E05B1" w:rsidRDefault="009E05B1">
      <w:pPr>
        <w:pStyle w:val="TOC6"/>
        <w:tabs>
          <w:tab w:val="left" w:pos="1440"/>
        </w:tabs>
        <w:rPr>
          <w:rFonts w:asciiTheme="minorHAnsi" w:eastAsiaTheme="minorEastAsia" w:hAnsiTheme="minorHAnsi" w:cstheme="minorBidi"/>
          <w:noProof/>
          <w:sz w:val="22"/>
          <w:szCs w:val="22"/>
        </w:rPr>
      </w:pPr>
      <w:r>
        <w:rPr>
          <w:noProof/>
        </w:rPr>
        <w:t>Hình 1.13</w:t>
      </w:r>
      <w:r>
        <w:rPr>
          <w:rFonts w:asciiTheme="minorHAnsi" w:eastAsiaTheme="minorEastAsia" w:hAnsiTheme="minorHAnsi" w:cstheme="minorBidi"/>
          <w:noProof/>
          <w:sz w:val="22"/>
          <w:szCs w:val="22"/>
        </w:rPr>
        <w:tab/>
      </w:r>
      <w:r>
        <w:rPr>
          <w:noProof/>
        </w:rPr>
        <w:t>Minh họa PCA</w:t>
      </w:r>
      <w:r>
        <w:rPr>
          <w:noProof/>
        </w:rPr>
        <w:tab/>
      </w:r>
      <w:r>
        <w:rPr>
          <w:noProof/>
        </w:rPr>
        <w:fldChar w:fldCharType="begin"/>
      </w:r>
      <w:r>
        <w:rPr>
          <w:noProof/>
        </w:rPr>
        <w:instrText xml:space="preserve"> PAGEREF _Toc421315732 \h </w:instrText>
      </w:r>
      <w:r>
        <w:rPr>
          <w:noProof/>
        </w:rPr>
      </w:r>
      <w:r>
        <w:rPr>
          <w:noProof/>
        </w:rPr>
        <w:fldChar w:fldCharType="separate"/>
      </w:r>
      <w:r>
        <w:rPr>
          <w:noProof/>
        </w:rPr>
        <w:t>26</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Pr>
          <w:noProof/>
        </w:rPr>
        <w:t>Hình 2.1</w:t>
      </w:r>
      <w:r>
        <w:rPr>
          <w:rFonts w:asciiTheme="minorHAnsi" w:eastAsiaTheme="minorEastAsia" w:hAnsiTheme="minorHAnsi" w:cstheme="minorBidi"/>
          <w:noProof/>
          <w:sz w:val="22"/>
          <w:szCs w:val="22"/>
        </w:rPr>
        <w:tab/>
      </w:r>
      <w:r>
        <w:rPr>
          <w:noProof/>
        </w:rPr>
        <w:t>Mô hình chức năng</w:t>
      </w:r>
      <w:r>
        <w:rPr>
          <w:noProof/>
        </w:rPr>
        <w:tab/>
      </w:r>
      <w:r>
        <w:rPr>
          <w:noProof/>
        </w:rPr>
        <w:fldChar w:fldCharType="begin"/>
      </w:r>
      <w:r>
        <w:rPr>
          <w:noProof/>
        </w:rPr>
        <w:instrText xml:space="preserve"> PAGEREF _Toc421315733 \h </w:instrText>
      </w:r>
      <w:r>
        <w:rPr>
          <w:noProof/>
        </w:rPr>
      </w:r>
      <w:r>
        <w:rPr>
          <w:noProof/>
        </w:rPr>
        <w:fldChar w:fldCharType="separate"/>
      </w:r>
      <w:r>
        <w:rPr>
          <w:noProof/>
        </w:rPr>
        <w:t>32</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Pr>
          <w:noProof/>
        </w:rPr>
        <w:t>Hình 2.2</w:t>
      </w:r>
      <w:r>
        <w:rPr>
          <w:rFonts w:asciiTheme="minorHAnsi" w:eastAsiaTheme="minorEastAsia" w:hAnsiTheme="minorHAnsi" w:cstheme="minorBidi"/>
          <w:noProof/>
          <w:sz w:val="22"/>
          <w:szCs w:val="22"/>
        </w:rPr>
        <w:tab/>
      </w:r>
      <w:r>
        <w:rPr>
          <w:noProof/>
        </w:rPr>
        <w:t>Luồng dữ liệu đối với dữ liệu huấn luyện</w:t>
      </w:r>
      <w:r>
        <w:rPr>
          <w:noProof/>
        </w:rPr>
        <w:tab/>
      </w:r>
      <w:r>
        <w:rPr>
          <w:noProof/>
        </w:rPr>
        <w:fldChar w:fldCharType="begin"/>
      </w:r>
      <w:r>
        <w:rPr>
          <w:noProof/>
        </w:rPr>
        <w:instrText xml:space="preserve"> PAGEREF _Toc421315734 \h </w:instrText>
      </w:r>
      <w:r>
        <w:rPr>
          <w:noProof/>
        </w:rPr>
      </w:r>
      <w:r>
        <w:rPr>
          <w:noProof/>
        </w:rPr>
        <w:fldChar w:fldCharType="separate"/>
      </w:r>
      <w:r>
        <w:rPr>
          <w:noProof/>
        </w:rPr>
        <w:t>32</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sidRPr="00912846">
        <w:rPr>
          <w:noProof/>
          <w:lang w:val="vi-VN"/>
        </w:rPr>
        <w:t>Hình 2.3</w:t>
      </w:r>
      <w:r>
        <w:rPr>
          <w:rFonts w:asciiTheme="minorHAnsi" w:eastAsiaTheme="minorEastAsia" w:hAnsiTheme="minorHAnsi" w:cstheme="minorBidi"/>
          <w:noProof/>
          <w:sz w:val="22"/>
          <w:szCs w:val="22"/>
        </w:rPr>
        <w:tab/>
      </w:r>
      <w:r w:rsidRPr="00912846">
        <w:rPr>
          <w:noProof/>
          <w:lang w:val="vi-VN"/>
        </w:rPr>
        <w:t>Luồng dữ liệu đối với dữ liệu kiểm định</w:t>
      </w:r>
      <w:r>
        <w:rPr>
          <w:noProof/>
        </w:rPr>
        <w:tab/>
      </w:r>
      <w:r>
        <w:rPr>
          <w:noProof/>
        </w:rPr>
        <w:fldChar w:fldCharType="begin"/>
      </w:r>
      <w:r>
        <w:rPr>
          <w:noProof/>
        </w:rPr>
        <w:instrText xml:space="preserve"> PAGEREF _Toc421315735 \h </w:instrText>
      </w:r>
      <w:r>
        <w:rPr>
          <w:noProof/>
        </w:rPr>
      </w:r>
      <w:r>
        <w:rPr>
          <w:noProof/>
        </w:rPr>
        <w:fldChar w:fldCharType="separate"/>
      </w:r>
      <w:r>
        <w:rPr>
          <w:noProof/>
        </w:rPr>
        <w:t>33</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sidRPr="00912846">
        <w:rPr>
          <w:noProof/>
          <w:lang w:val="vi-VN"/>
        </w:rPr>
        <w:t>Hình 2.4</w:t>
      </w:r>
      <w:r>
        <w:rPr>
          <w:rFonts w:asciiTheme="minorHAnsi" w:eastAsiaTheme="minorEastAsia" w:hAnsiTheme="minorHAnsi" w:cstheme="minorBidi"/>
          <w:noProof/>
          <w:sz w:val="22"/>
          <w:szCs w:val="22"/>
        </w:rPr>
        <w:tab/>
      </w:r>
      <w:r w:rsidRPr="00912846">
        <w:rPr>
          <w:noProof/>
          <w:lang w:val="vi-VN"/>
        </w:rPr>
        <w:t>Luồng dữ liệu đối với dữ liệu kiểm thử</w:t>
      </w:r>
      <w:r>
        <w:rPr>
          <w:noProof/>
        </w:rPr>
        <w:tab/>
      </w:r>
      <w:r>
        <w:rPr>
          <w:noProof/>
        </w:rPr>
        <w:fldChar w:fldCharType="begin"/>
      </w:r>
      <w:r>
        <w:rPr>
          <w:noProof/>
        </w:rPr>
        <w:instrText xml:space="preserve"> PAGEREF _Toc421315736 \h </w:instrText>
      </w:r>
      <w:r>
        <w:rPr>
          <w:noProof/>
        </w:rPr>
      </w:r>
      <w:r>
        <w:rPr>
          <w:noProof/>
        </w:rPr>
        <w:fldChar w:fldCharType="separate"/>
      </w:r>
      <w:r>
        <w:rPr>
          <w:noProof/>
        </w:rPr>
        <w:t>34</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sidRPr="00912846">
        <w:rPr>
          <w:noProof/>
          <w:lang w:val="vi-VN"/>
        </w:rPr>
        <w:t>Hình 2.5</w:t>
      </w:r>
      <w:r>
        <w:rPr>
          <w:rFonts w:asciiTheme="minorHAnsi" w:eastAsiaTheme="minorEastAsia" w:hAnsiTheme="minorHAnsi" w:cstheme="minorBidi"/>
          <w:noProof/>
          <w:sz w:val="22"/>
          <w:szCs w:val="22"/>
        </w:rPr>
        <w:tab/>
      </w:r>
      <w:r w:rsidRPr="00912846">
        <w:rPr>
          <w:noProof/>
          <w:lang w:val="vi-VN"/>
        </w:rPr>
        <w:t>Mô tả vị trí các</w:t>
      </w:r>
      <w:r>
        <w:rPr>
          <w:noProof/>
        </w:rPr>
        <w:t xml:space="preserve"> xương</w:t>
      </w:r>
      <w:r>
        <w:rPr>
          <w:noProof/>
        </w:rPr>
        <w:tab/>
      </w:r>
      <w:r>
        <w:rPr>
          <w:noProof/>
        </w:rPr>
        <w:fldChar w:fldCharType="begin"/>
      </w:r>
      <w:r>
        <w:rPr>
          <w:noProof/>
        </w:rPr>
        <w:instrText xml:space="preserve"> PAGEREF _Toc421315737 \h </w:instrText>
      </w:r>
      <w:r>
        <w:rPr>
          <w:noProof/>
        </w:rPr>
      </w:r>
      <w:r>
        <w:rPr>
          <w:noProof/>
        </w:rPr>
        <w:fldChar w:fldCharType="separate"/>
      </w:r>
      <w:r>
        <w:rPr>
          <w:noProof/>
        </w:rPr>
        <w:t>35</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sidRPr="00912846">
        <w:rPr>
          <w:noProof/>
          <w:lang w:val="vi-VN"/>
        </w:rPr>
        <w:t>Hình 2.6</w:t>
      </w:r>
      <w:r>
        <w:rPr>
          <w:rFonts w:asciiTheme="minorHAnsi" w:eastAsiaTheme="minorEastAsia" w:hAnsiTheme="minorHAnsi" w:cstheme="minorBidi"/>
          <w:noProof/>
          <w:sz w:val="22"/>
          <w:szCs w:val="22"/>
        </w:rPr>
        <w:tab/>
      </w:r>
      <w:r w:rsidRPr="00912846">
        <w:rPr>
          <w:noProof/>
          <w:lang w:val="vi-VN"/>
        </w:rPr>
        <w:t>Không thể phân chia dữ liệu bằng một siêu phẳng tuyến tính</w:t>
      </w:r>
      <w:r>
        <w:rPr>
          <w:noProof/>
        </w:rPr>
        <w:tab/>
      </w:r>
      <w:r>
        <w:rPr>
          <w:noProof/>
        </w:rPr>
        <w:fldChar w:fldCharType="begin"/>
      </w:r>
      <w:r>
        <w:rPr>
          <w:noProof/>
        </w:rPr>
        <w:instrText xml:space="preserve"> PAGEREF _Toc421315738 \h </w:instrText>
      </w:r>
      <w:r>
        <w:rPr>
          <w:noProof/>
        </w:rPr>
      </w:r>
      <w:r>
        <w:rPr>
          <w:noProof/>
        </w:rPr>
        <w:fldChar w:fldCharType="separate"/>
      </w:r>
      <w:r>
        <w:rPr>
          <w:noProof/>
        </w:rPr>
        <w:t>38</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Pr>
          <w:noProof/>
        </w:rPr>
        <w:t>Hình 3.1</w:t>
      </w:r>
      <w:r>
        <w:rPr>
          <w:rFonts w:asciiTheme="minorHAnsi" w:eastAsiaTheme="minorEastAsia" w:hAnsiTheme="minorHAnsi" w:cstheme="minorBidi"/>
          <w:noProof/>
          <w:sz w:val="22"/>
          <w:szCs w:val="22"/>
        </w:rPr>
        <w:tab/>
      </w:r>
      <w:r>
        <w:rPr>
          <w:noProof/>
        </w:rPr>
        <w:t>Sự biến thiên của tỉ lệ nhận dạng trong PCA</w:t>
      </w:r>
      <w:r>
        <w:rPr>
          <w:noProof/>
        </w:rPr>
        <w:tab/>
      </w:r>
      <w:r>
        <w:rPr>
          <w:noProof/>
        </w:rPr>
        <w:fldChar w:fldCharType="begin"/>
      </w:r>
      <w:r>
        <w:rPr>
          <w:noProof/>
        </w:rPr>
        <w:instrText xml:space="preserve"> PAGEREF _Toc421315739 \h </w:instrText>
      </w:r>
      <w:r>
        <w:rPr>
          <w:noProof/>
        </w:rPr>
      </w:r>
      <w:r>
        <w:rPr>
          <w:noProof/>
        </w:rPr>
        <w:fldChar w:fldCharType="separate"/>
      </w:r>
      <w:r>
        <w:rPr>
          <w:noProof/>
        </w:rPr>
        <w:t>49</w:t>
      </w:r>
      <w:r>
        <w:rPr>
          <w:noProof/>
        </w:rPr>
        <w:fldChar w:fldCharType="end"/>
      </w:r>
    </w:p>
    <w:p w:rsidR="009E05B1" w:rsidRDefault="009E05B1">
      <w:pPr>
        <w:pStyle w:val="TOC6"/>
        <w:tabs>
          <w:tab w:val="left" w:pos="1287"/>
        </w:tabs>
        <w:rPr>
          <w:rFonts w:asciiTheme="minorHAnsi" w:eastAsiaTheme="minorEastAsia" w:hAnsiTheme="minorHAnsi" w:cstheme="minorBidi"/>
          <w:noProof/>
          <w:sz w:val="22"/>
          <w:szCs w:val="22"/>
        </w:rPr>
      </w:pPr>
      <w:r>
        <w:rPr>
          <w:noProof/>
        </w:rPr>
        <w:t>Hình 3.2</w:t>
      </w:r>
      <w:r>
        <w:rPr>
          <w:rFonts w:asciiTheme="minorHAnsi" w:eastAsiaTheme="minorEastAsia" w:hAnsiTheme="minorHAnsi" w:cstheme="minorBidi"/>
          <w:noProof/>
          <w:sz w:val="22"/>
          <w:szCs w:val="22"/>
        </w:rPr>
        <w:tab/>
      </w:r>
      <w:r>
        <w:rPr>
          <w:noProof/>
        </w:rPr>
        <w:t>Sự biến thiên của tỉ lệ nhận dạng trong LDA</w:t>
      </w:r>
      <w:r>
        <w:rPr>
          <w:noProof/>
        </w:rPr>
        <w:tab/>
      </w:r>
      <w:r>
        <w:rPr>
          <w:noProof/>
        </w:rPr>
        <w:fldChar w:fldCharType="begin"/>
      </w:r>
      <w:r>
        <w:rPr>
          <w:noProof/>
        </w:rPr>
        <w:instrText xml:space="preserve"> PAGEREF _Toc421315740 \h </w:instrText>
      </w:r>
      <w:r>
        <w:rPr>
          <w:noProof/>
        </w:rPr>
      </w:r>
      <w:r>
        <w:rPr>
          <w:noProof/>
        </w:rPr>
        <w:fldChar w:fldCharType="separate"/>
      </w:r>
      <w:r>
        <w:rPr>
          <w:noProof/>
        </w:rPr>
        <w:t>56</w:t>
      </w:r>
      <w:r>
        <w:rPr>
          <w:noProof/>
        </w:rPr>
        <w:fldChar w:fldCharType="end"/>
      </w:r>
    </w:p>
    <w:p w:rsidR="009F0C77" w:rsidRPr="00516361" w:rsidRDefault="009E05B1" w:rsidP="009E05B1">
      <w:pPr>
        <w:pStyle w:val="Title"/>
        <w:rPr>
          <w:noProof/>
        </w:rPr>
        <w:sectPr w:rsidR="009F0C77" w:rsidRPr="00516361" w:rsidSect="00146FE4">
          <w:footnotePr>
            <w:numRestart w:val="eachPage"/>
          </w:footnotePr>
          <w:type w:val="continuous"/>
          <w:pgSz w:w="11907" w:h="16840" w:code="9"/>
          <w:pgMar w:top="1985" w:right="1134" w:bottom="1985" w:left="1985" w:header="851" w:footer="567" w:gutter="0"/>
          <w:pgNumType w:fmt="lowerRoman"/>
          <w:cols w:space="720"/>
          <w:docGrid w:linePitch="265"/>
        </w:sectPr>
      </w:pPr>
      <w:r>
        <w:rPr>
          <w:noProof/>
          <w:lang w:val="vi-VN"/>
        </w:rPr>
        <w:fldChar w:fldCharType="end"/>
      </w:r>
    </w:p>
    <w:p w:rsidR="00C93CD2" w:rsidRPr="00E30E4B" w:rsidRDefault="00CA1BA0" w:rsidP="004A04EF">
      <w:pPr>
        <w:pStyle w:val="Heading1"/>
        <w:rPr>
          <w:noProof/>
          <w:lang w:val="vi-VN"/>
        </w:rPr>
      </w:pPr>
      <w:r w:rsidRPr="00E30E4B">
        <w:rPr>
          <w:noProof/>
          <w:lang w:val="vi-VN"/>
        </w:rPr>
        <w:lastRenderedPageBreak/>
        <w:fldChar w:fldCharType="end"/>
      </w:r>
      <w:bookmarkStart w:id="0" w:name="_Toc28431826"/>
      <w:bookmarkStart w:id="1" w:name="_Toc28431979"/>
      <w:bookmarkStart w:id="2" w:name="_Toc29825280"/>
      <w:bookmarkStart w:id="3" w:name="_Toc30606088"/>
      <w:bookmarkStart w:id="4" w:name="_Toc30608843"/>
      <w:bookmarkStart w:id="5" w:name="_Toc32840777"/>
      <w:bookmarkStart w:id="6" w:name="_Toc40489211"/>
      <w:bookmarkStart w:id="7" w:name="_Toc421315617"/>
      <w:r w:rsidR="00C93CD2" w:rsidRPr="00E30E4B">
        <w:rPr>
          <w:noProof/>
          <w:lang w:val="vi-VN"/>
        </w:rPr>
        <w:t>MỞ ĐẦU</w:t>
      </w:r>
      <w:bookmarkEnd w:id="7"/>
    </w:p>
    <w:bookmarkEnd w:id="0"/>
    <w:bookmarkEnd w:id="1"/>
    <w:bookmarkEnd w:id="2"/>
    <w:bookmarkEnd w:id="3"/>
    <w:bookmarkEnd w:id="4"/>
    <w:bookmarkEnd w:id="5"/>
    <w:bookmarkEnd w:id="6"/>
    <w:p w:rsidR="00AE2EEE" w:rsidRPr="00196143" w:rsidRDefault="00AE2EEE" w:rsidP="00196143">
      <w:pPr>
        <w:pStyle w:val="hd2md"/>
      </w:pPr>
      <w:r w:rsidRPr="00196143">
        <w:t>Lý do chọn đề tài</w:t>
      </w:r>
    </w:p>
    <w:p w:rsidR="00CB4636" w:rsidRPr="007D0C26" w:rsidRDefault="00CB4636" w:rsidP="007D0C26">
      <w:pPr>
        <w:pStyle w:val="hd3md"/>
      </w:pPr>
      <w:r w:rsidRPr="007D0C26">
        <w:t>Bối cảnh chung</w:t>
      </w:r>
    </w:p>
    <w:p w:rsidR="00CB4636" w:rsidRPr="00E30E4B" w:rsidRDefault="00CB4636" w:rsidP="00E82C06">
      <w:pPr>
        <w:pStyle w:val="000-Noi-Dung"/>
        <w:rPr>
          <w:noProof/>
          <w:lang w:val="vi-VN"/>
        </w:rPr>
      </w:pPr>
      <w:r w:rsidRPr="00E30E4B">
        <w:rPr>
          <w:noProof/>
          <w:lang w:val="vi-VN"/>
        </w:rPr>
        <w:t>Từ những năm 80 của thế kỷ trước, nhận dạng hành</w:t>
      </w:r>
      <w:r w:rsidR="005E415D" w:rsidRPr="00E30E4B">
        <w:rPr>
          <w:noProof/>
          <w:lang w:val="vi-VN"/>
        </w:rPr>
        <w:t xml:space="preserve"> động</w:t>
      </w:r>
      <w:r w:rsidR="007D5FAC" w:rsidRPr="00E30E4B">
        <w:rPr>
          <w:noProof/>
          <w:lang w:val="vi-VN"/>
        </w:rPr>
        <w:t xml:space="preserve"> người</w:t>
      </w:r>
      <w:r w:rsidR="005E415D" w:rsidRPr="00E30E4B">
        <w:rPr>
          <w:noProof/>
          <w:lang w:val="vi-VN"/>
        </w:rPr>
        <w:t xml:space="preserve"> (</w:t>
      </w:r>
      <w:r w:rsidR="007D5FAC" w:rsidRPr="00E30E4B">
        <w:rPr>
          <w:noProof/>
          <w:lang w:val="vi-VN"/>
        </w:rPr>
        <w:t xml:space="preserve">human </w:t>
      </w:r>
      <w:r w:rsidR="005E415D" w:rsidRPr="00E30E4B">
        <w:rPr>
          <w:noProof/>
          <w:lang w:val="vi-VN"/>
        </w:rPr>
        <w:t>activity recognition)</w:t>
      </w:r>
      <w:r w:rsidRPr="00E30E4B">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30E4B">
        <w:rPr>
          <w:noProof/>
          <w:lang w:val="vi-VN"/>
        </w:rPr>
        <w:t xml:space="preserve"> hình ảnh (vision-based)</w:t>
      </w:r>
      <w:r w:rsidRPr="00E30E4B">
        <w:rPr>
          <w:noProof/>
          <w:lang w:val="vi-VN"/>
        </w:rPr>
        <w:t>.</w:t>
      </w:r>
    </w:p>
    <w:p w:rsidR="00CB4636" w:rsidRPr="00E30E4B" w:rsidRDefault="00CB4636" w:rsidP="00E82C06">
      <w:pPr>
        <w:pStyle w:val="000-Noi-Dung"/>
        <w:rPr>
          <w:noProof/>
          <w:lang w:val="vi-VN"/>
        </w:rPr>
      </w:pPr>
      <w:r w:rsidRPr="00E30E4B">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30E4B">
        <w:rPr>
          <w:noProof/>
          <w:lang w:val="vi-VN"/>
        </w:rPr>
        <w:t>ều loại cảm biến khác nhau và xử</w:t>
      </w:r>
      <w:r w:rsidRPr="00E30E4B">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30E4B">
        <w:rPr>
          <w:noProof/>
          <w:lang w:val="vi-VN"/>
        </w:rPr>
        <w:t>người sẽ trở nên dễ dàng hơn</w:t>
      </w:r>
      <w:r w:rsidRPr="00E30E4B">
        <w:rPr>
          <w:noProof/>
          <w:lang w:val="vi-VN"/>
        </w:rPr>
        <w:t>.</w:t>
      </w:r>
    </w:p>
    <w:p w:rsidR="00D071E4" w:rsidRPr="00E30E4B" w:rsidRDefault="00CB4636" w:rsidP="00E82C06">
      <w:pPr>
        <w:pStyle w:val="000-Noi-Dung"/>
        <w:rPr>
          <w:noProof/>
          <w:lang w:val="vi-VN"/>
        </w:rPr>
      </w:pPr>
      <w:r w:rsidRPr="00E30E4B">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30E4B">
        <w:rPr>
          <w:noProof/>
          <w:lang w:val="vi-VN"/>
        </w:rPr>
        <w:t xml:space="preserve">ọc Kalman, mô hình Markov ẩn, </w:t>
      </w:r>
      <w:r w:rsidRPr="00E30E4B">
        <w:rPr>
          <w:noProof/>
          <w:lang w:val="vi-VN"/>
        </w:rPr>
        <w:t>sử dụng các dữ liệu khác nhau từ camera</w:t>
      </w:r>
      <w:r w:rsidR="00667307" w:rsidRPr="00E30E4B">
        <w:rPr>
          <w:noProof/>
          <w:lang w:val="vi-VN"/>
        </w:rPr>
        <w:t>, sóng âm (stereo) và hồng ngoại</w:t>
      </w:r>
      <w:r w:rsidRPr="00E30E4B">
        <w:rPr>
          <w:noProof/>
          <w:lang w:val="vi-VN"/>
        </w:rPr>
        <w:t>.</w:t>
      </w:r>
    </w:p>
    <w:p w:rsidR="00CB4636" w:rsidRPr="00E30E4B" w:rsidRDefault="00CB4636" w:rsidP="00E82C06">
      <w:pPr>
        <w:pStyle w:val="000-Noi-Dung"/>
        <w:rPr>
          <w:noProof/>
          <w:lang w:val="vi-VN"/>
        </w:rPr>
      </w:pPr>
      <w:r w:rsidRPr="00E30E4B">
        <w:rPr>
          <w:noProof/>
          <w:lang w:val="vi-VN"/>
        </w:rPr>
        <w:lastRenderedPageBreak/>
        <w:t>Gần đây, một số nhà nghiên cứu đã sử dụng camera RGBD (Red, Green, Blue, De</w:t>
      </w:r>
      <w:r w:rsidR="00D11947" w:rsidRPr="00E30E4B">
        <w:rPr>
          <w:noProof/>
          <w:lang w:val="vi-VN"/>
        </w:rPr>
        <w:t>pth) như Kinect</w:t>
      </w:r>
      <w:r w:rsidR="0037398C" w:rsidRPr="00E30E4B">
        <w:rPr>
          <w:rStyle w:val="FootnoteReference"/>
          <w:noProof/>
          <w:szCs w:val="26"/>
          <w:lang w:val="vi-VN"/>
        </w:rPr>
        <w:footnoteReference w:id="2"/>
      </w:r>
      <w:r w:rsidR="00D11947" w:rsidRPr="00E30E4B">
        <w:rPr>
          <w:noProof/>
          <w:lang w:val="vi-VN"/>
        </w:rPr>
        <w:t xml:space="preserve"> </w:t>
      </w:r>
      <w:r w:rsidRPr="00E30E4B">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30E4B" w:rsidRDefault="008A3436" w:rsidP="00673EA8">
      <w:pPr>
        <w:pStyle w:val="Center"/>
        <w:rPr>
          <w:noProof/>
          <w:lang w:val="vi-VN"/>
        </w:rPr>
      </w:pPr>
      <w:r w:rsidRPr="00E30E4B">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5"/>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30E4B" w:rsidRDefault="008A3436" w:rsidP="004A04EF">
      <w:pPr>
        <w:pStyle w:val="HinhC0"/>
        <w:rPr>
          <w:lang w:val="vi-VN"/>
        </w:rPr>
      </w:pPr>
      <w:bookmarkStart w:id="8" w:name="_Toc420737864"/>
      <w:bookmarkStart w:id="9" w:name="_Toc421315717"/>
      <w:r w:rsidRPr="00E30E4B">
        <w:rPr>
          <w:lang w:val="vi-VN"/>
        </w:rPr>
        <w:t>Microsoft Kinect Camera</w:t>
      </w:r>
      <w:bookmarkEnd w:id="8"/>
      <w:bookmarkEnd w:id="9"/>
    </w:p>
    <w:p w:rsidR="004449FE" w:rsidRPr="007D0C26" w:rsidRDefault="004449FE" w:rsidP="007D0C26">
      <w:pPr>
        <w:pStyle w:val="hd3md"/>
      </w:pPr>
      <w:r w:rsidRPr="007D0C26">
        <w:t>Các phương pháp trước đây</w:t>
      </w:r>
    </w:p>
    <w:p w:rsidR="003A4260" w:rsidRPr="00E30E4B" w:rsidRDefault="003A4260" w:rsidP="00E82C06">
      <w:pPr>
        <w:pStyle w:val="000-Noi-Dung"/>
        <w:rPr>
          <w:noProof/>
          <w:lang w:val="vi-VN"/>
        </w:rPr>
      </w:pPr>
      <w:r w:rsidRPr="00E30E4B">
        <w:rPr>
          <w:noProof/>
          <w:lang w:val="vi-VN"/>
        </w:rPr>
        <w:t xml:space="preserve">Những nghiên cứu gần đây trong lĩnh vực nhận dạng hoạt động người chủ yếu tập trung vào nghiên cứu và nhận dạng từ những video được quay </w:t>
      </w:r>
      <w:r w:rsidR="00B372EB" w:rsidRPr="00E30E4B">
        <w:rPr>
          <w:noProof/>
          <w:lang w:val="vi-VN"/>
        </w:rPr>
        <w:t>bởi các camera thông dụng</w:t>
      </w:r>
      <w:r w:rsidRPr="00E30E4B">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30E4B" w:rsidRDefault="003A4260" w:rsidP="00E82C06">
      <w:pPr>
        <w:pStyle w:val="000-Noi-Dung"/>
        <w:rPr>
          <w:noProof/>
          <w:lang w:val="vi-VN"/>
        </w:rPr>
      </w:pPr>
      <w:r w:rsidRPr="00E30E4B">
        <w:rPr>
          <w:noProof/>
          <w:lang w:val="vi-VN"/>
        </w:rPr>
        <w:t>Từ sau sự ra đời của các thiết bị cảm b</w:t>
      </w:r>
      <w:r w:rsidR="00D66ECA" w:rsidRPr="00E30E4B">
        <w:rPr>
          <w:noProof/>
          <w:lang w:val="vi-VN"/>
        </w:rPr>
        <w:t>iến chiều sâu (depth sensor)</w:t>
      </w:r>
      <w:r w:rsidRPr="00E30E4B">
        <w:rPr>
          <w:noProof/>
          <w:lang w:val="vi-VN"/>
        </w:rPr>
        <w:t>, đã có một hướng tiếp cận mới trong nhận dạng hành động người, đó là sử dụn</w:t>
      </w:r>
      <w:r w:rsidR="001E5F73" w:rsidRPr="00E30E4B">
        <w:rPr>
          <w:noProof/>
          <w:lang w:val="vi-VN"/>
        </w:rPr>
        <w:t>g dữ liệu chuyển động 3D</w:t>
      </w:r>
      <w:r w:rsidRPr="00E30E4B">
        <w:rPr>
          <w:noProof/>
          <w:lang w:val="vi-VN"/>
        </w:rPr>
        <w:t>. Trong 20 năm trở lại, một số phương pháp chính để thu thập dữ liệu 3D hoặc là sử hệ thống chụp chuyển động dựa vào marker</w:t>
      </w:r>
      <w:r w:rsidR="00F847BF" w:rsidRPr="00E30E4B">
        <w:rPr>
          <w:rStyle w:val="FootnoteReference"/>
          <w:noProof/>
          <w:szCs w:val="26"/>
          <w:lang w:val="vi-VN"/>
        </w:rPr>
        <w:footnoteReference w:id="3"/>
      </w:r>
      <w:r w:rsidRPr="00E30E4B">
        <w:rPr>
          <w:noProof/>
          <w:lang w:val="vi-VN"/>
        </w:rPr>
        <w:t xml:space="preserve"> như </w:t>
      </w:r>
      <w:r w:rsidRPr="00E30E4B">
        <w:rPr>
          <w:noProof/>
          <w:lang w:val="vi-VN"/>
        </w:rPr>
        <w:lastRenderedPageBreak/>
        <w:t>là Mocap</w:t>
      </w:r>
      <w:r w:rsidR="00BC3BEE" w:rsidRPr="00E30E4B">
        <w:rPr>
          <w:rStyle w:val="FootnoteReference"/>
          <w:noProof/>
          <w:szCs w:val="26"/>
          <w:lang w:val="vi-VN"/>
        </w:rPr>
        <w:footnoteReference w:id="4"/>
      </w:r>
      <w:r w:rsidRPr="00E30E4B">
        <w:rPr>
          <w:noProof/>
          <w:lang w:val="vi-VN"/>
        </w:rPr>
        <w:t xml:space="preserve"> (Motion Cap</w:t>
      </w:r>
      <w:r w:rsidR="00C841BD" w:rsidRPr="00E30E4B">
        <w:rPr>
          <w:noProof/>
          <w:lang w:val="vi-VN"/>
        </w:rPr>
        <w:t>ture)</w:t>
      </w:r>
      <w:r w:rsidRPr="00E30E4B">
        <w:rPr>
          <w:noProof/>
          <w:lang w:val="vi-VN"/>
        </w:rPr>
        <w:t xml:space="preserve"> hoặc là dùng sóng âm (stereo) - chụp hình ảnh 2D từ nhiều hướng khác nhau để dựng thành mô hình </w:t>
      </w:r>
      <w:r w:rsidR="00703FC2" w:rsidRPr="00E30E4B">
        <w:rPr>
          <w:noProof/>
          <w:lang w:val="vi-VN"/>
        </w:rPr>
        <w:t>3D</w:t>
      </w:r>
      <w:r w:rsidRPr="00E30E4B">
        <w:rPr>
          <w:noProof/>
          <w:lang w:val="vi-VN"/>
        </w:rPr>
        <w:t>.</w:t>
      </w:r>
    </w:p>
    <w:p w:rsidR="003A4260" w:rsidRPr="00E30E4B" w:rsidRDefault="001D408C" w:rsidP="00673EA8">
      <w:pPr>
        <w:pStyle w:val="Center"/>
        <w:rPr>
          <w:noProof/>
          <w:lang w:val="vi-VN"/>
        </w:rPr>
      </w:pPr>
      <w:r w:rsidRPr="00E30E4B">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30E4B" w:rsidRDefault="003A4260" w:rsidP="004A04EF">
      <w:pPr>
        <w:pStyle w:val="HinhC0"/>
        <w:rPr>
          <w:lang w:val="vi-VN"/>
        </w:rPr>
      </w:pPr>
      <w:bookmarkStart w:id="10" w:name="_Toc420737865"/>
      <w:bookmarkStart w:id="11" w:name="_Toc421315718"/>
      <w:r w:rsidRPr="00E30E4B">
        <w:rPr>
          <w:lang w:val="vi-VN"/>
        </w:rPr>
        <w:t>So sánh kết quả giữa các phương pháp trích chọn đặc tính</w:t>
      </w:r>
      <w:bookmarkEnd w:id="10"/>
      <w:bookmarkEnd w:id="11"/>
    </w:p>
    <w:p w:rsidR="003A4260" w:rsidRPr="00E30E4B" w:rsidRDefault="003A4260" w:rsidP="00E82C06">
      <w:pPr>
        <w:pStyle w:val="000-Noi-Dung"/>
        <w:rPr>
          <w:noProof/>
          <w:lang w:val="vi-VN"/>
        </w:rPr>
      </w:pPr>
      <w:r w:rsidRPr="00E30E4B">
        <w:rPr>
          <w:noProof/>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E30E4B">
        <w:rPr>
          <w:noProof/>
          <w:lang w:val="vi-VN"/>
        </w:rPr>
        <w:t xml:space="preserve">trên </w:t>
      </w:r>
      <w:r w:rsidRPr="00E30E4B">
        <w:rPr>
          <w:noProof/>
          <w:lang w:val="vi-VN"/>
        </w:rPr>
        <w:t>ba phương pháp trích chọn và lựa chọn đặc tính khác nhau (Brute Force, SFS, LDA)</w:t>
      </w:r>
      <w:r w:rsidR="000A1EF0">
        <w:rPr>
          <w:noProof/>
        </w:rPr>
        <w:t xml:space="preserve"> (xem hình 0.2)</w:t>
      </w:r>
      <w:r w:rsidRPr="00E30E4B">
        <w:rPr>
          <w:noProof/>
          <w:lang w:val="vi-VN"/>
        </w:rPr>
        <w:t xml:space="preserve"> và đã giảm đáng kể hiệu năng của quá trình nhận dạng so với dữ liệu ban đầu [10].</w:t>
      </w:r>
      <w:r w:rsidR="00C676A8" w:rsidRPr="00E30E4B">
        <w:rPr>
          <w:noProof/>
          <w:lang w:val="vi-VN"/>
        </w:rPr>
        <w:t xml:space="preserve"> </w:t>
      </w:r>
      <w:r w:rsidRPr="00E30E4B">
        <w:rPr>
          <w:noProof/>
          <w:lang w:val="vi-VN"/>
        </w:rPr>
        <w:t>L. Fengjun phân tích và đưa ra bảy loại đặc tính khác nhau dựa vào tư thế và sự kết hợp giữa các khớp xương, sau đó dựng mô hình huấn luyện và nhận dạng dùng Markov ẩn [5]</w:t>
      </w:r>
      <w:r w:rsidR="005F71E6">
        <w:rPr>
          <w:noProof/>
        </w:rPr>
        <w:t xml:space="preserve"> (xem ình 0.3)</w:t>
      </w:r>
      <w:r w:rsidRPr="00E30E4B">
        <w:rPr>
          <w:noProof/>
          <w:lang w:val="vi-VN"/>
        </w:rPr>
        <w:t>. K. Dana</w:t>
      </w:r>
      <w:r w:rsidR="00656E4D" w:rsidRPr="00E30E4B">
        <w:rPr>
          <w:noProof/>
          <w:lang w:val="vi-VN"/>
        </w:rPr>
        <w:t xml:space="preserve"> </w:t>
      </w:r>
      <w:r w:rsidRPr="00E30E4B">
        <w:rPr>
          <w:noProof/>
          <w:lang w:val="vi-VN"/>
        </w:rPr>
        <w:t>đã phát triển một mô hình học tăng cường mới dựa trên mô hình Markov ẩn [11].</w:t>
      </w:r>
    </w:p>
    <w:p w:rsidR="003A4260" w:rsidRPr="00E30E4B" w:rsidRDefault="001D408C" w:rsidP="00673EA8">
      <w:pPr>
        <w:pStyle w:val="Center"/>
        <w:rPr>
          <w:noProof/>
          <w:lang w:val="vi-VN"/>
        </w:rPr>
      </w:pPr>
      <w:r w:rsidRPr="00E30E4B">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7"/>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30E4B" w:rsidRDefault="003A4260" w:rsidP="004A04EF">
      <w:pPr>
        <w:pStyle w:val="HinhC0"/>
        <w:rPr>
          <w:lang w:val="vi-VN"/>
        </w:rPr>
      </w:pPr>
      <w:bookmarkStart w:id="12" w:name="_Toc420737866"/>
      <w:bookmarkStart w:id="13" w:name="_Toc421315719"/>
      <w:r w:rsidRPr="00E30E4B">
        <w:rPr>
          <w:lang w:val="vi-VN"/>
        </w:rPr>
        <w:t xml:space="preserve">Kết quả nhận </w:t>
      </w:r>
      <w:r w:rsidR="00EF6100">
        <w:t xml:space="preserve">dạng </w:t>
      </w:r>
      <w:r w:rsidRPr="00E30E4B">
        <w:rPr>
          <w:lang w:val="vi-VN"/>
        </w:rPr>
        <w:t xml:space="preserve">dùng bảy </w:t>
      </w:r>
      <w:r w:rsidR="00BC42CE">
        <w:rPr>
          <w:lang w:val="vi-VN"/>
        </w:rPr>
        <w:t xml:space="preserve">loại đặc tính do L. Fengjun </w:t>
      </w:r>
      <w:r w:rsidRPr="00E30E4B">
        <w:rPr>
          <w:lang w:val="vi-VN"/>
        </w:rPr>
        <w:t>đề xuất</w:t>
      </w:r>
      <w:bookmarkEnd w:id="12"/>
      <w:bookmarkEnd w:id="13"/>
    </w:p>
    <w:p w:rsidR="00CD09E1" w:rsidRPr="007D0C26" w:rsidRDefault="00CD09E1" w:rsidP="007D0C26">
      <w:pPr>
        <w:pStyle w:val="hd3md"/>
      </w:pPr>
      <w:r w:rsidRPr="007D0C26">
        <w:t>Những vấn đề tồn tại</w:t>
      </w:r>
    </w:p>
    <w:p w:rsidR="00CD09E1" w:rsidRPr="00E30E4B" w:rsidRDefault="00CD09E1" w:rsidP="00E82C06">
      <w:pPr>
        <w:pStyle w:val="000-Noi-Dung"/>
        <w:rPr>
          <w:noProof/>
          <w:lang w:val="vi-VN"/>
        </w:rPr>
      </w:pPr>
      <w:r w:rsidRPr="00E30E4B">
        <w:rPr>
          <w:noProof/>
          <w:lang w:val="vi-VN"/>
        </w:rPr>
        <w:t>Việc xây dựng mô hình nhận dạng sử dụng dữ liệu chuyển động 3D vẫn còn nhiều điểm chưa tốt về hiệu năng cũng như chi phí.</w:t>
      </w:r>
      <w:r w:rsidR="002E29D7" w:rsidRPr="00E30E4B">
        <w:rPr>
          <w:noProof/>
          <w:lang w:val="vi-VN"/>
        </w:rPr>
        <w:t xml:space="preserve"> Các hạn chế đó là: d</w:t>
      </w:r>
      <w:r w:rsidRPr="00E30E4B">
        <w:rPr>
          <w:noProof/>
          <w:lang w:val="vi-VN"/>
        </w:rPr>
        <w:t>ữ liệu chuyển động 3D là dữ liệu phức tạp, có số lượng thuộc tính lớn</w:t>
      </w:r>
      <w:r w:rsidR="002E29D7" w:rsidRPr="00E30E4B">
        <w:rPr>
          <w:noProof/>
          <w:lang w:val="vi-VN"/>
        </w:rPr>
        <w:t xml:space="preserve"> dẫn đến c</w:t>
      </w:r>
      <w:r w:rsidRPr="00E30E4B">
        <w:rPr>
          <w:noProof/>
          <w:lang w:val="vi-VN"/>
        </w:rPr>
        <w:t>hi phí tính toán lớn</w:t>
      </w:r>
      <w:r w:rsidR="002E29D7" w:rsidRPr="00E30E4B">
        <w:rPr>
          <w:noProof/>
          <w:lang w:val="vi-VN"/>
        </w:rPr>
        <w:t xml:space="preserve"> do đó h</w:t>
      </w:r>
      <w:r w:rsidRPr="00E30E4B">
        <w:rPr>
          <w:noProof/>
          <w:lang w:val="vi-VN"/>
        </w:rPr>
        <w:t>iệu năng</w:t>
      </w:r>
      <w:r w:rsidR="002E29D7" w:rsidRPr="00E30E4B">
        <w:rPr>
          <w:noProof/>
          <w:lang w:val="vi-VN"/>
        </w:rPr>
        <w:t xml:space="preserve"> sẽ</w:t>
      </w:r>
      <w:r w:rsidRPr="00E30E4B">
        <w:rPr>
          <w:noProof/>
          <w:lang w:val="vi-VN"/>
        </w:rPr>
        <w:t xml:space="preserve"> không cao</w:t>
      </w:r>
      <w:r w:rsidR="007912AE" w:rsidRPr="00E30E4B">
        <w:rPr>
          <w:noProof/>
          <w:lang w:val="vi-VN"/>
        </w:rPr>
        <w:t xml:space="preserve"> và t</w:t>
      </w:r>
      <w:r w:rsidR="00261AFE" w:rsidRPr="00E30E4B">
        <w:rPr>
          <w:noProof/>
          <w:lang w:val="vi-VN"/>
        </w:rPr>
        <w:t>ỉ</w:t>
      </w:r>
      <w:r w:rsidRPr="00E30E4B">
        <w:rPr>
          <w:noProof/>
          <w:lang w:val="vi-VN"/>
        </w:rPr>
        <w:t xml:space="preserve"> lệ nhận dạng đúng thấp, đặc biệt với những hoạt động phức tạp</w:t>
      </w:r>
      <w:r w:rsidR="00931AEC" w:rsidRPr="00E30E4B">
        <w:rPr>
          <w:noProof/>
          <w:lang w:val="vi-VN"/>
        </w:rPr>
        <w:t>.</w:t>
      </w:r>
    </w:p>
    <w:p w:rsidR="00AE2EEE" w:rsidRPr="00196143" w:rsidRDefault="00AE2EEE" w:rsidP="00196143">
      <w:pPr>
        <w:pStyle w:val="hd2md"/>
      </w:pPr>
      <w:r w:rsidRPr="00196143">
        <w:t>Mục tiêu và nhiệm vụ</w:t>
      </w:r>
    </w:p>
    <w:p w:rsidR="00274829" w:rsidRPr="00E30E4B" w:rsidRDefault="00F75F87" w:rsidP="00E82C06">
      <w:pPr>
        <w:pStyle w:val="000-Noi-Dung"/>
        <w:rPr>
          <w:b/>
          <w:bCs/>
          <w:noProof/>
          <w:lang w:val="vi-VN"/>
        </w:rPr>
      </w:pPr>
      <w:r w:rsidRPr="00E30E4B">
        <w:rPr>
          <w:noProof/>
          <w:lang w:val="vi-VN"/>
        </w:rPr>
        <w:t>T</w:t>
      </w:r>
      <w:r w:rsidR="00331FF8" w:rsidRPr="00E30E4B">
        <w:rPr>
          <w:noProof/>
          <w:lang w:val="vi-VN"/>
        </w:rPr>
        <w:t>rước</w:t>
      </w:r>
      <w:r w:rsidRPr="00E30E4B">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30E4B">
        <w:rPr>
          <w:noProof/>
          <w:lang w:val="vi-VN"/>
        </w:rPr>
        <w:t xml:space="preserve"> nhằm</w:t>
      </w:r>
      <w:r w:rsidR="00CF1BF1" w:rsidRPr="00E30E4B">
        <w:rPr>
          <w:noProof/>
          <w:lang w:val="vi-VN"/>
        </w:rPr>
        <w:t xml:space="preserve"> làm giảm số chiều và độ lớn của dữ liệu</w:t>
      </w:r>
      <w:r w:rsidR="00737FAC" w:rsidRPr="00E30E4B">
        <w:rPr>
          <w:noProof/>
          <w:lang w:val="vi-VN"/>
        </w:rPr>
        <w:t>, góp phần nâng cao độ chính xác và hiệu năng của mô hình.</w:t>
      </w:r>
    </w:p>
    <w:p w:rsidR="00AE2EEE" w:rsidRPr="00196143" w:rsidRDefault="00AE2EEE" w:rsidP="00196143">
      <w:pPr>
        <w:pStyle w:val="hd2md"/>
      </w:pPr>
      <w:r w:rsidRPr="00196143">
        <w:lastRenderedPageBreak/>
        <w:t>Đối tượng và phạm vi nghiên cứu</w:t>
      </w:r>
    </w:p>
    <w:p w:rsidR="00BF1E30" w:rsidRPr="007D0C26" w:rsidRDefault="00665504" w:rsidP="007D0C26">
      <w:pPr>
        <w:pStyle w:val="hd3md"/>
      </w:pPr>
      <w:r w:rsidRPr="007D0C26">
        <w:t>Đối tượng nghiên cứu</w:t>
      </w:r>
    </w:p>
    <w:p w:rsidR="00DC0BBD" w:rsidRPr="00E30E4B" w:rsidRDefault="00C4051B" w:rsidP="00E82C06">
      <w:pPr>
        <w:pStyle w:val="000-Noi-Dung"/>
        <w:rPr>
          <w:noProof/>
          <w:lang w:val="vi-VN"/>
        </w:rPr>
      </w:pPr>
      <w:r w:rsidRPr="00E30E4B">
        <w:rPr>
          <w:noProof/>
          <w:lang w:val="vi-VN"/>
        </w:rPr>
        <w:t>Đối tượng nghiên cứu trong luận văn này là mô hình nhận dạng hành động người, cụ thể hơn là dữ liệu chuyển động 3D trong định dạng Acclaim</w:t>
      </w:r>
      <w:r w:rsidR="008D7B1E" w:rsidRPr="00E30E4B">
        <w:rPr>
          <w:rStyle w:val="FootnoteReference"/>
          <w:noProof/>
          <w:szCs w:val="26"/>
          <w:lang w:val="vi-VN"/>
        </w:rPr>
        <w:footnoteReference w:id="5"/>
      </w:r>
      <w:r w:rsidRPr="00E30E4B">
        <w:rPr>
          <w:noProof/>
          <w:lang w:val="vi-VN"/>
        </w:rPr>
        <w:t xml:space="preserve"> (asf/amc)</w:t>
      </w:r>
      <w:r w:rsidR="005E76C3" w:rsidRPr="00E30E4B">
        <w:rPr>
          <w:noProof/>
          <w:lang w:val="vi-VN"/>
        </w:rPr>
        <w:t xml:space="preserve"> </w:t>
      </w:r>
      <w:r w:rsidR="00D95CC8" w:rsidRPr="00E30E4B">
        <w:rPr>
          <w:noProof/>
          <w:lang w:val="vi-VN"/>
        </w:rPr>
        <w:t>do trường đại học CMU (Carnegie Mellon University) thu thập bằng Mocap của h</w:t>
      </w:r>
      <w:r w:rsidR="00347F78" w:rsidRPr="00E30E4B">
        <w:rPr>
          <w:noProof/>
          <w:lang w:val="vi-VN"/>
        </w:rPr>
        <w:t>ọ</w:t>
      </w:r>
      <w:r w:rsidR="00D95CC8" w:rsidRPr="00E30E4B">
        <w:rPr>
          <w:noProof/>
          <w:lang w:val="vi-VN"/>
        </w:rPr>
        <w:t xml:space="preserve">; </w:t>
      </w:r>
      <w:r w:rsidR="005E76C3" w:rsidRPr="00E30E4B">
        <w:rPr>
          <w:noProof/>
          <w:lang w:val="vi-VN"/>
        </w:rPr>
        <w:t>và các phương pháp trích chọn, lựa chọn đặc tính phù hợp.</w:t>
      </w:r>
    </w:p>
    <w:p w:rsidR="00665504" w:rsidRPr="007D0C26" w:rsidRDefault="00DC0BBD" w:rsidP="007D0C26">
      <w:pPr>
        <w:pStyle w:val="hd3md"/>
      </w:pPr>
      <w:r w:rsidRPr="007D0C26">
        <w:t>Phạm vi nghiên cứu</w:t>
      </w:r>
    </w:p>
    <w:p w:rsidR="00DC0BBD" w:rsidRPr="00E30E4B" w:rsidRDefault="00972EA0" w:rsidP="00E82C06">
      <w:pPr>
        <w:pStyle w:val="000-Noi-Dung"/>
        <w:rPr>
          <w:noProof/>
          <w:lang w:val="vi-VN"/>
        </w:rPr>
      </w:pPr>
      <w:r w:rsidRPr="00E30E4B">
        <w:rPr>
          <w:noProof/>
          <w:lang w:val="vi-VN"/>
        </w:rPr>
        <w:t>Bộ dữ</w:t>
      </w:r>
      <w:r w:rsidR="00D95CC8" w:rsidRPr="00E30E4B">
        <w:rPr>
          <w:noProof/>
          <w:lang w:val="vi-VN"/>
        </w:rPr>
        <w:t xml:space="preserve"> </w:t>
      </w:r>
      <w:r w:rsidRPr="00E30E4B">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30E4B">
        <w:rPr>
          <w:noProof/>
          <w:lang w:val="vi-VN"/>
        </w:rPr>
        <w:t xml:space="preserve"> Ngoài ra, luận văn chỉ tập trung nghiên cứu một số phương pháp trích chọn đặc tính thông dụng như PCA</w:t>
      </w:r>
      <w:r w:rsidR="00FC7E07" w:rsidRPr="00E30E4B">
        <w:rPr>
          <w:noProof/>
          <w:lang w:val="vi-VN"/>
        </w:rPr>
        <w:t xml:space="preserve"> (Principal Component Analysis</w:t>
      </w:r>
      <w:r w:rsidR="00963A5E" w:rsidRPr="00E30E4B">
        <w:rPr>
          <w:noProof/>
          <w:lang w:val="vi-VN"/>
        </w:rPr>
        <w:t>)</w:t>
      </w:r>
      <w:r w:rsidR="000874F7" w:rsidRPr="00E30E4B">
        <w:rPr>
          <w:noProof/>
          <w:lang w:val="vi-VN"/>
        </w:rPr>
        <w:t>, LDA</w:t>
      </w:r>
      <w:r w:rsidR="00900C11" w:rsidRPr="00E30E4B">
        <w:rPr>
          <w:noProof/>
          <w:lang w:val="vi-VN"/>
        </w:rPr>
        <w:t xml:space="preserve"> (Linear Discriminant Analysis)</w:t>
      </w:r>
      <w:r w:rsidR="00874982" w:rsidRPr="00E30E4B">
        <w:rPr>
          <w:noProof/>
          <w:lang w:val="vi-VN"/>
        </w:rPr>
        <w:t>; và dùng máy vectơ hỗ trợ (SVM) trong học máy.</w:t>
      </w:r>
    </w:p>
    <w:p w:rsidR="00AE2EEE" w:rsidRPr="00196143" w:rsidRDefault="00AE2EEE" w:rsidP="00196143">
      <w:pPr>
        <w:pStyle w:val="hd2md"/>
      </w:pPr>
      <w:r w:rsidRPr="00196143">
        <w:t>Phương pháp nghiên cứu</w:t>
      </w:r>
    </w:p>
    <w:p w:rsidR="00511189" w:rsidRPr="007D0C26" w:rsidRDefault="00275837" w:rsidP="007D0C26">
      <w:pPr>
        <w:pStyle w:val="hd3md"/>
      </w:pPr>
      <w:r w:rsidRPr="007D0C26">
        <w:t>Nghiên cứu lý thuyết</w:t>
      </w:r>
    </w:p>
    <w:p w:rsidR="00275837" w:rsidRPr="00E30E4B" w:rsidRDefault="002470EE" w:rsidP="00E82C06">
      <w:pPr>
        <w:pStyle w:val="000-Noi-Dung"/>
        <w:rPr>
          <w:noProof/>
          <w:lang w:val="vi-VN"/>
        </w:rPr>
      </w:pPr>
      <w:r w:rsidRPr="00E30E4B">
        <w:rPr>
          <w:noProof/>
          <w:lang w:val="vi-VN"/>
        </w:rPr>
        <w:t>Về phần lý thuyết, luận văn tập trung nghiên cứu</w:t>
      </w:r>
      <w:r w:rsidR="007255C5" w:rsidRPr="00E30E4B">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30E4B">
        <w:rPr>
          <w:noProof/>
          <w:lang w:val="vi-VN"/>
        </w:rPr>
        <w:t xml:space="preserve"> máy vectơ</w:t>
      </w:r>
      <w:r w:rsidR="007255C5" w:rsidRPr="00E30E4B">
        <w:rPr>
          <w:noProof/>
          <w:lang w:val="vi-VN"/>
        </w:rPr>
        <w:t xml:space="preserve"> </w:t>
      </w:r>
      <w:r w:rsidR="00E87A12" w:rsidRPr="00E30E4B">
        <w:rPr>
          <w:noProof/>
          <w:lang w:val="vi-VN"/>
        </w:rPr>
        <w:t xml:space="preserve">hỗ trợ (SVM) </w:t>
      </w:r>
      <w:r w:rsidR="007255C5" w:rsidRPr="00E30E4B">
        <w:rPr>
          <w:noProof/>
          <w:lang w:val="vi-VN"/>
        </w:rPr>
        <w:t>và các phương pháp trích chọn, lựa chọn đặc tính.</w:t>
      </w:r>
    </w:p>
    <w:p w:rsidR="00275837" w:rsidRPr="007D0C26" w:rsidRDefault="00275837" w:rsidP="007D0C26">
      <w:pPr>
        <w:pStyle w:val="hd3md"/>
      </w:pPr>
      <w:r w:rsidRPr="007D0C26">
        <w:lastRenderedPageBreak/>
        <w:t>Nghiên cứu thực nghiệm</w:t>
      </w:r>
    </w:p>
    <w:p w:rsidR="00722AFD" w:rsidRPr="00E30E4B" w:rsidRDefault="00BB0AB6" w:rsidP="00E82C06">
      <w:pPr>
        <w:pStyle w:val="000-Noi-Dung"/>
        <w:rPr>
          <w:noProof/>
          <w:lang w:val="vi-VN"/>
        </w:rPr>
      </w:pPr>
      <w:r w:rsidRPr="00E30E4B">
        <w:rPr>
          <w:noProof/>
          <w:lang w:val="vi-VN"/>
        </w:rPr>
        <w:t>Quá trình nghiên cứu thực nghiệm sử dụng ngôn ngữ lập trình</w:t>
      </w:r>
      <w:r w:rsidR="00FA3960">
        <w:rPr>
          <w:noProof/>
          <w:lang w:val="vi-VN"/>
        </w:rPr>
        <w:t xml:space="preserve"> </w:t>
      </w:r>
      <w:r w:rsidR="00FA3960">
        <w:rPr>
          <w:noProof/>
        </w:rPr>
        <w:t>C</w:t>
      </w:r>
      <w:r w:rsidR="0011320C" w:rsidRPr="00E30E4B">
        <w:rPr>
          <w:noProof/>
          <w:lang w:val="vi-VN"/>
        </w:rPr>
        <w:t># trên nền tảng của thư viện học máy mã nguồn mở Accord.NET Framework</w:t>
      </w:r>
      <w:r w:rsidR="00822718" w:rsidRPr="00E30E4B">
        <w:rPr>
          <w:rStyle w:val="FootnoteReference"/>
          <w:noProof/>
          <w:szCs w:val="26"/>
          <w:lang w:val="vi-VN"/>
        </w:rPr>
        <w:footnoteReference w:id="6"/>
      </w:r>
      <w:r w:rsidR="002A0E2C" w:rsidRPr="00E30E4B">
        <w:rPr>
          <w:noProof/>
          <w:lang w:val="vi-VN"/>
        </w:rPr>
        <w:t xml:space="preserve"> xây dựng mô hình nhận dạng với các phương pháp trích chọn đặc tính khác nhau so sánh kết quả thu được và đưa ra kết luận</w:t>
      </w:r>
      <w:r w:rsidR="00237D34" w:rsidRPr="00E30E4B">
        <w:rPr>
          <w:noProof/>
          <w:lang w:val="vi-VN"/>
        </w:rPr>
        <w:t>.</w:t>
      </w:r>
    </w:p>
    <w:p w:rsidR="00AE2EEE" w:rsidRPr="00196143" w:rsidRDefault="00AE2EEE" w:rsidP="00196143">
      <w:pPr>
        <w:pStyle w:val="hd2md"/>
      </w:pPr>
      <w:r w:rsidRPr="00196143">
        <w:t>Ý nghĩa khoa học và thực tiễn của đề tài</w:t>
      </w:r>
    </w:p>
    <w:p w:rsidR="00FD7DCE" w:rsidRPr="007D0C26" w:rsidRDefault="001D5625" w:rsidP="007D0C26">
      <w:pPr>
        <w:pStyle w:val="hd3md"/>
      </w:pPr>
      <w:r w:rsidRPr="007D0C26">
        <w:t>Về mặt lý thuyết</w:t>
      </w:r>
    </w:p>
    <w:p w:rsidR="00FD7DCE" w:rsidRPr="00E30E4B" w:rsidRDefault="002F27DB" w:rsidP="00E82C06">
      <w:pPr>
        <w:pStyle w:val="000-Noi-Dung"/>
        <w:rPr>
          <w:noProof/>
          <w:lang w:val="vi-VN"/>
        </w:rPr>
      </w:pPr>
      <w:r w:rsidRPr="00E30E4B">
        <w:rPr>
          <w:noProof/>
          <w:lang w:val="vi-VN"/>
        </w:rPr>
        <w:t>Luận văn này củng cố các lý thuyết về nhận dạng hành động người trong không gian 3D, dữ liệu chuyển động 3D, các phương pháp trích chọn, lựa chọn đặc tính.</w:t>
      </w:r>
    </w:p>
    <w:p w:rsidR="00FD7DCE" w:rsidRPr="007D0C26" w:rsidRDefault="00FD7DCE" w:rsidP="007D0C26">
      <w:pPr>
        <w:pStyle w:val="hd3md"/>
      </w:pPr>
      <w:r w:rsidRPr="007D0C26">
        <w:t>Về mặt thực tiễn</w:t>
      </w:r>
    </w:p>
    <w:p w:rsidR="00FD7DCE" w:rsidRPr="00E30E4B" w:rsidRDefault="00E10DFD" w:rsidP="00E82C06">
      <w:pPr>
        <w:pStyle w:val="000-Noi-Dung"/>
        <w:rPr>
          <w:noProof/>
          <w:lang w:val="vi-VN"/>
        </w:rPr>
      </w:pPr>
      <w:r>
        <w:rPr>
          <w:noProof/>
        </w:rPr>
        <w:t>Đề xuất, x</w:t>
      </w:r>
      <w:r w:rsidR="009675B9" w:rsidRPr="00E30E4B">
        <w:rPr>
          <w:noProof/>
          <w:lang w:val="vi-VN"/>
        </w:rPr>
        <w:t>ây dựng mô hình nhận dạng hành động người trong không gian 3D sử dụng các phương pháp trích chọn đặc tính và học máy.</w:t>
      </w:r>
    </w:p>
    <w:p w:rsidR="00A9617A" w:rsidRPr="00196143" w:rsidRDefault="00AE2EEE" w:rsidP="00196143">
      <w:pPr>
        <w:pStyle w:val="hd2md"/>
      </w:pPr>
      <w:r w:rsidRPr="00196143">
        <w:t>Bố cục của luận vă</w:t>
      </w:r>
      <w:r w:rsidR="00A50661" w:rsidRPr="00196143">
        <w:t>n</w:t>
      </w:r>
    </w:p>
    <w:p w:rsidR="00A50661" w:rsidRPr="00E30E4B" w:rsidRDefault="00F472AF" w:rsidP="00E82C06">
      <w:pPr>
        <w:pStyle w:val="000-Noi-Dung"/>
        <w:rPr>
          <w:noProof/>
          <w:lang w:val="vi-VN"/>
        </w:rPr>
      </w:pPr>
      <w:r w:rsidRPr="00E30E4B">
        <w:rPr>
          <w:noProof/>
          <w:lang w:val="vi-VN"/>
        </w:rPr>
        <w:t>Ngoài phần mở đầu và kết luận, luận văn gồm</w:t>
      </w:r>
      <w:r w:rsidR="00A34648" w:rsidRPr="00E30E4B">
        <w:rPr>
          <w:noProof/>
          <w:lang w:val="vi-VN"/>
        </w:rPr>
        <w:t xml:space="preserve"> có ba chương với các nội dung chính như sau:</w:t>
      </w:r>
    </w:p>
    <w:p w:rsidR="00A34648" w:rsidRPr="00E30E4B" w:rsidRDefault="009C02B4" w:rsidP="00E82C06">
      <w:pPr>
        <w:pStyle w:val="cbc"/>
        <w:rPr>
          <w:noProof/>
        </w:rPr>
      </w:pPr>
      <w:r w:rsidRPr="00E30E4B">
        <w:rPr>
          <w:noProof/>
        </w:rPr>
        <w:t xml:space="preserve">Chương 1: </w:t>
      </w:r>
      <w:r w:rsidR="00801F2A" w:rsidRPr="00E30E4B">
        <w:rPr>
          <w:noProof/>
        </w:rPr>
        <w:t>Nghiên cứu tổng quan</w:t>
      </w:r>
    </w:p>
    <w:p w:rsidR="0034351B" w:rsidRPr="00E30E4B" w:rsidRDefault="0034351B" w:rsidP="00E82C06">
      <w:pPr>
        <w:pStyle w:val="000-Noi-Dung"/>
        <w:rPr>
          <w:noProof/>
          <w:lang w:val="vi-VN"/>
        </w:rPr>
      </w:pPr>
      <w:r w:rsidRPr="00E30E4B">
        <w:rPr>
          <w:noProof/>
          <w:lang w:val="vi-VN"/>
        </w:rPr>
        <w:t xml:space="preserve">Chương này trình bày tổng quan các vấn đề liên quan đến </w:t>
      </w:r>
      <w:r w:rsidR="00814786" w:rsidRPr="00E30E4B">
        <w:rPr>
          <w:noProof/>
          <w:lang w:val="vi-VN"/>
        </w:rPr>
        <w:t>đề tài của luận văn</w:t>
      </w:r>
      <w:r w:rsidRPr="00E30E4B">
        <w:rPr>
          <w:noProof/>
          <w:lang w:val="vi-VN"/>
        </w:rPr>
        <w:t>.</w:t>
      </w:r>
      <w:r w:rsidR="00680855" w:rsidRPr="00E30E4B">
        <w:rPr>
          <w:noProof/>
          <w:lang w:val="vi-VN"/>
        </w:rPr>
        <w:t xml:space="preserve"> Nội dung chủ yếu xoay quanh </w:t>
      </w:r>
      <w:r w:rsidR="004733D4" w:rsidRPr="00E30E4B">
        <w:rPr>
          <w:noProof/>
          <w:lang w:val="vi-VN"/>
        </w:rPr>
        <w:t>các</w:t>
      </w:r>
      <w:r w:rsidR="00680855" w:rsidRPr="00E30E4B">
        <w:rPr>
          <w:noProof/>
          <w:lang w:val="vi-VN"/>
        </w:rPr>
        <w:t xml:space="preserve"> chủ đề chính. </w:t>
      </w:r>
      <w:r w:rsidR="004733D4" w:rsidRPr="00E30E4B">
        <w:rPr>
          <w:noProof/>
          <w:lang w:val="vi-VN"/>
        </w:rPr>
        <w:t>H</w:t>
      </w:r>
      <w:r w:rsidR="00680855" w:rsidRPr="00E30E4B">
        <w:rPr>
          <w:noProof/>
          <w:lang w:val="vi-VN"/>
        </w:rPr>
        <w:t>oạt động nhận dạng hành động người</w:t>
      </w:r>
      <w:r w:rsidR="004733D4" w:rsidRPr="00E30E4B">
        <w:rPr>
          <w:noProof/>
          <w:lang w:val="vi-VN"/>
        </w:rPr>
        <w:t>;</w:t>
      </w:r>
      <w:r w:rsidR="00680855" w:rsidRPr="00E30E4B">
        <w:rPr>
          <w:noProof/>
          <w:lang w:val="vi-VN"/>
        </w:rPr>
        <w:t xml:space="preserve"> mô hình chụp chuyển động</w:t>
      </w:r>
      <w:r w:rsidR="004733D4" w:rsidRPr="00E30E4B">
        <w:rPr>
          <w:noProof/>
          <w:lang w:val="vi-VN"/>
        </w:rPr>
        <w:t>; các phương pháp học máy;</w:t>
      </w:r>
      <w:r w:rsidR="001764CC" w:rsidRPr="00E30E4B">
        <w:rPr>
          <w:noProof/>
          <w:lang w:val="vi-VN"/>
        </w:rPr>
        <w:t xml:space="preserve"> các phương pháp trích chọn và lựa chọn đặc tính.</w:t>
      </w:r>
    </w:p>
    <w:p w:rsidR="00570D5E" w:rsidRPr="00E30E4B" w:rsidRDefault="00570D5E" w:rsidP="00E82C06">
      <w:pPr>
        <w:pStyle w:val="cbc"/>
        <w:rPr>
          <w:noProof/>
        </w:rPr>
      </w:pPr>
      <w:r w:rsidRPr="00E30E4B">
        <w:rPr>
          <w:noProof/>
        </w:rPr>
        <w:lastRenderedPageBreak/>
        <w:t>Chương 2: Giải pháp đề xuất</w:t>
      </w:r>
    </w:p>
    <w:p w:rsidR="008C7D9F" w:rsidRPr="00E30E4B" w:rsidRDefault="00A728BC" w:rsidP="00E82C06">
      <w:pPr>
        <w:pStyle w:val="000-Noi-Dung"/>
        <w:rPr>
          <w:noProof/>
          <w:lang w:val="vi-VN"/>
        </w:rPr>
      </w:pPr>
      <w:r w:rsidRPr="00E30E4B">
        <w:rPr>
          <w:noProof/>
          <w:lang w:val="vi-VN"/>
        </w:rPr>
        <w:t xml:space="preserve">Chương này tập trung vào trình bày </w:t>
      </w:r>
      <w:r w:rsidR="003B2737" w:rsidRPr="00E30E4B">
        <w:rPr>
          <w:noProof/>
          <w:lang w:val="vi-VN"/>
        </w:rPr>
        <w:t>và giải thích chi tết mô hình nhận dạng đề xuất và các thành phần trong mô hình.</w:t>
      </w:r>
    </w:p>
    <w:p w:rsidR="00570D5E" w:rsidRPr="00E30E4B" w:rsidRDefault="00570D5E" w:rsidP="00E82C06">
      <w:pPr>
        <w:pStyle w:val="cbc"/>
        <w:rPr>
          <w:noProof/>
        </w:rPr>
      </w:pPr>
      <w:r w:rsidRPr="00E30E4B">
        <w:rPr>
          <w:noProof/>
        </w:rPr>
        <w:t xml:space="preserve">Chương 3: </w:t>
      </w:r>
      <w:r w:rsidR="00B309E6" w:rsidRPr="00E30E4B">
        <w:rPr>
          <w:noProof/>
        </w:rPr>
        <w:t>Thực nghiệm</w:t>
      </w:r>
      <w:r w:rsidRPr="00E30E4B">
        <w:rPr>
          <w:noProof/>
        </w:rPr>
        <w:t xml:space="preserve"> và đánh giá kết quả</w:t>
      </w:r>
    </w:p>
    <w:p w:rsidR="00EB36B4" w:rsidRPr="00513F47" w:rsidRDefault="00513F47" w:rsidP="00E82C06">
      <w:pPr>
        <w:pStyle w:val="000-Noi-Dung"/>
        <w:rPr>
          <w:noProof/>
        </w:rPr>
      </w:pPr>
      <w:r>
        <w:rPr>
          <w:noProof/>
        </w:rPr>
        <w:t>Chương này trình bày chi tết quá trình thực nghiệm</w:t>
      </w:r>
      <w:r w:rsidR="00BC465A">
        <w:rPr>
          <w:noProof/>
        </w:rPr>
        <w:t xml:space="preserve"> bao gồm môi trường thực nghiệm, các giai đoạn thực nghiệm và kết quả thực nghiệm qua từng giai đoạn. Từ đó đưa ra các nhận xét, đánh giá.</w:t>
      </w:r>
    </w:p>
    <w:p w:rsidR="00EB36B4" w:rsidRPr="00E30E4B" w:rsidRDefault="00EB36B4" w:rsidP="004A04EF">
      <w:pPr>
        <w:overflowPunct/>
        <w:autoSpaceDE/>
        <w:autoSpaceDN/>
        <w:adjustRightInd/>
        <w:jc w:val="center"/>
        <w:textAlignment w:val="auto"/>
        <w:rPr>
          <w:noProof/>
          <w:szCs w:val="26"/>
          <w:lang w:val="vi-VN"/>
        </w:rPr>
      </w:pPr>
      <w:r w:rsidRPr="00E30E4B">
        <w:rPr>
          <w:noProof/>
          <w:szCs w:val="26"/>
          <w:lang w:val="vi-VN"/>
        </w:rPr>
        <w:br w:type="page"/>
      </w:r>
    </w:p>
    <w:p w:rsidR="00585CED" w:rsidRPr="00E30E4B" w:rsidRDefault="00585CED" w:rsidP="004A04EF">
      <w:pPr>
        <w:pStyle w:val="CHUONG"/>
      </w:pPr>
      <w:r w:rsidRPr="00E30E4B">
        <w:lastRenderedPageBreak/>
        <w:t xml:space="preserve">CHƯƠNG </w:t>
      </w:r>
      <w:r w:rsidR="00CA1BA0" w:rsidRPr="00E30E4B">
        <w:fldChar w:fldCharType="begin"/>
      </w:r>
      <w:r w:rsidRPr="00E30E4B">
        <w:instrText xml:space="preserve"> SEQ CHƯƠNG \* ARABIC </w:instrText>
      </w:r>
      <w:r w:rsidR="00CA1BA0" w:rsidRPr="00E30E4B">
        <w:fldChar w:fldCharType="separate"/>
      </w:r>
      <w:r w:rsidR="00DE31C4">
        <w:t>1</w:t>
      </w:r>
      <w:r w:rsidR="00CA1BA0" w:rsidRPr="00E30E4B">
        <w:fldChar w:fldCharType="end"/>
      </w:r>
    </w:p>
    <w:p w:rsidR="007900C4" w:rsidRPr="00E30E4B" w:rsidRDefault="00E468FC" w:rsidP="004A04EF">
      <w:pPr>
        <w:pStyle w:val="Heading1"/>
        <w:rPr>
          <w:noProof/>
          <w:lang w:val="vi-VN"/>
        </w:rPr>
      </w:pPr>
      <w:bookmarkStart w:id="14" w:name="_Toc421315618"/>
      <w:r w:rsidRPr="00E30E4B">
        <w:rPr>
          <w:noProof/>
          <w:lang w:val="vi-VN"/>
        </w:rPr>
        <w:t>NGHIÊN CỨU TỔNG QUAN</w:t>
      </w:r>
      <w:bookmarkEnd w:id="14"/>
    </w:p>
    <w:p w:rsidR="0058431C" w:rsidRPr="00804A10" w:rsidRDefault="003342C3" w:rsidP="00804A10">
      <w:pPr>
        <w:pStyle w:val="Heading2"/>
      </w:pPr>
      <w:bookmarkStart w:id="15" w:name="_Toc421315619"/>
      <w:r w:rsidRPr="00804A10">
        <w:t>Nhận dạng hành động người trong không gian 3D</w:t>
      </w:r>
      <w:bookmarkEnd w:id="15"/>
    </w:p>
    <w:p w:rsidR="003342C3" w:rsidRPr="00E30E4B" w:rsidRDefault="00B25795" w:rsidP="00E82C06">
      <w:pPr>
        <w:pStyle w:val="000-Noi-Dung"/>
        <w:rPr>
          <w:noProof/>
          <w:lang w:val="vi-VN"/>
        </w:rPr>
      </w:pPr>
      <w:r w:rsidRPr="00E30E4B">
        <w:rPr>
          <w:noProof/>
          <w:lang w:val="vi-VN"/>
        </w:rPr>
        <w:t>Từ những nă</w:t>
      </w:r>
      <w:r w:rsidR="00AD5FC4" w:rsidRPr="00E30E4B">
        <w:rPr>
          <w:noProof/>
          <w:lang w:val="vi-VN"/>
        </w:rPr>
        <w:t>m 19</w:t>
      </w:r>
      <w:r w:rsidRPr="00E30E4B">
        <w:rPr>
          <w:noProof/>
          <w:lang w:val="vi-VN"/>
        </w:rPr>
        <w:t xml:space="preserve">80, nhận dạng hành động người luôn là lĩnh vực quan trọng trong các nghiên cứu về thị giác máy tính. </w:t>
      </w:r>
      <w:r w:rsidR="000366EA" w:rsidRPr="00E30E4B">
        <w:rPr>
          <w:noProof/>
          <w:lang w:val="vi-VN"/>
        </w:rPr>
        <w:t xml:space="preserve">Có rất nhiều hướng tiếp cận khác nhau đã được đề xuất và phần lớn trong số đó sử dụng hình ảnh từ các camera thông dụng. </w:t>
      </w:r>
      <w:r w:rsidR="002C40F4" w:rsidRPr="00E30E4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2F734A" w:rsidRDefault="00B14EBE" w:rsidP="002F734A">
      <w:pPr>
        <w:pStyle w:val="Heading3"/>
      </w:pPr>
      <w:bookmarkStart w:id="16" w:name="_Toc421315620"/>
      <w:r w:rsidRPr="002F734A">
        <w:t>Các phương pháp thu thập dữ liệu chuyển động 3D</w:t>
      </w:r>
      <w:bookmarkEnd w:id="16"/>
    </w:p>
    <w:p w:rsidR="00AA3B19" w:rsidRPr="00E30E4B" w:rsidRDefault="005C4724" w:rsidP="00E82C06">
      <w:pPr>
        <w:pStyle w:val="000-Noi-Dung"/>
        <w:rPr>
          <w:noProof/>
          <w:lang w:val="vi-VN"/>
        </w:rPr>
      </w:pPr>
      <w:r w:rsidRPr="00E30E4B">
        <w:rPr>
          <w:noProof/>
          <w:lang w:val="vi-VN"/>
        </w:rPr>
        <w:t>Từ sau sự ra đời của các thiết bị cảm biến chiều sâu</w:t>
      </w:r>
      <w:r w:rsidR="00662B93" w:rsidRPr="00E30E4B">
        <w:rPr>
          <w:noProof/>
          <w:lang w:val="vi-VN"/>
        </w:rPr>
        <w:t xml:space="preserve"> (depth sensor)</w:t>
      </w:r>
      <w:r w:rsidRPr="00E30E4B">
        <w:rPr>
          <w:noProof/>
          <w:lang w:val="vi-VN"/>
        </w:rPr>
        <w:t>,</w:t>
      </w:r>
      <w:r w:rsidR="00662B93" w:rsidRPr="00E30E4B">
        <w:rPr>
          <w:noProof/>
          <w:lang w:val="vi-VN"/>
        </w:rPr>
        <w:t xml:space="preserve"> </w:t>
      </w:r>
      <w:r w:rsidR="00C33759" w:rsidRPr="00E30E4B">
        <w:rPr>
          <w:noProof/>
          <w:lang w:val="vi-VN"/>
        </w:rPr>
        <w:t xml:space="preserve">hoạt đông nghiên cứu trên </w:t>
      </w:r>
      <w:r w:rsidR="00F275B8" w:rsidRPr="00E30E4B">
        <w:rPr>
          <w:noProof/>
          <w:lang w:val="vi-VN"/>
        </w:rPr>
        <w:t xml:space="preserve">dữ liệu 3D đã có những chuyển biến tích cực. </w:t>
      </w:r>
      <w:r w:rsidR="00C33759" w:rsidRPr="00E30E4B">
        <w:rPr>
          <w:noProof/>
          <w:lang w:val="vi-VN"/>
        </w:rPr>
        <w:t xml:space="preserve">Nhìn chung có </w:t>
      </w:r>
      <w:r w:rsidR="004F4EAD" w:rsidRPr="00E30E4B">
        <w:rPr>
          <w:noProof/>
          <w:lang w:val="vi-VN"/>
        </w:rPr>
        <w:t xml:space="preserve">ba phương pháp chính trong việc thu thập dữ liệu chuyển động 3D. </w:t>
      </w:r>
      <w:r w:rsidR="000E59FF" w:rsidRPr="00E30E4B">
        <w:rPr>
          <w:noProof/>
          <w:lang w:val="vi-VN"/>
        </w:rPr>
        <w:t>Đầu tiên là</w:t>
      </w:r>
      <w:r w:rsidR="004D4439" w:rsidRPr="00E30E4B">
        <w:rPr>
          <w:noProof/>
          <w:lang w:val="vi-VN"/>
        </w:rPr>
        <w:t xml:space="preserve"> phương pháp</w:t>
      </w:r>
      <w:r w:rsidR="000E59FF" w:rsidRPr="00E30E4B">
        <w:rPr>
          <w:noProof/>
          <w:lang w:val="vi-VN"/>
        </w:rPr>
        <w:t xml:space="preserve"> sử dụng hệ thống chụp chuyển động dựa vào các marker như là Mocap (Motion Capture)</w:t>
      </w:r>
      <w:r w:rsidR="00B63F9F" w:rsidRPr="00E30E4B">
        <w:rPr>
          <w:noProof/>
          <w:lang w:val="vi-VN"/>
        </w:rPr>
        <w:t>. Kế đến là phương pháp sử dụng</w:t>
      </w:r>
      <w:r w:rsidR="00F10299" w:rsidRPr="00E30E4B">
        <w:rPr>
          <w:noProof/>
          <w:lang w:val="vi-VN"/>
        </w:rPr>
        <w:t xml:space="preserve"> stereo camera</w:t>
      </w:r>
      <w:r w:rsidR="00327201" w:rsidRPr="00E30E4B">
        <w:rPr>
          <w:rStyle w:val="FootnoteReference"/>
          <w:noProof/>
          <w:lang w:val="vi-VN"/>
        </w:rPr>
        <w:footnoteReference w:id="7"/>
      </w:r>
      <w:r w:rsidR="00B63F9F" w:rsidRPr="00E30E4B">
        <w:rPr>
          <w:noProof/>
          <w:lang w:val="vi-VN"/>
        </w:rPr>
        <w:t>. Cuối cùng là phương pháp sử dụng</w:t>
      </w:r>
      <w:r w:rsidR="00266EE7" w:rsidRPr="00E30E4B">
        <w:rPr>
          <w:noProof/>
          <w:lang w:val="vi-VN"/>
        </w:rPr>
        <w:t xml:space="preserve"> </w:t>
      </w:r>
      <w:r w:rsidR="00E5690A" w:rsidRPr="00E30E4B">
        <w:rPr>
          <w:noProof/>
          <w:lang w:val="vi-VN"/>
        </w:rPr>
        <w:t>range</w:t>
      </w:r>
      <w:r w:rsidR="00F850AD" w:rsidRPr="00E30E4B">
        <w:rPr>
          <w:noProof/>
          <w:lang w:val="vi-VN"/>
        </w:rPr>
        <w:t xml:space="preserve"> sensor</w:t>
      </w:r>
      <w:r w:rsidR="00530286" w:rsidRPr="00E30E4B">
        <w:rPr>
          <w:rStyle w:val="FootnoteReference"/>
          <w:noProof/>
          <w:lang w:val="vi-VN"/>
        </w:rPr>
        <w:footnoteReference w:id="8"/>
      </w:r>
      <w:r w:rsidR="00623A27" w:rsidRPr="00E30E4B">
        <w:rPr>
          <w:noProof/>
          <w:lang w:val="vi-VN"/>
        </w:rPr>
        <w:t xml:space="preserve">. </w:t>
      </w:r>
      <w:r w:rsidR="000B1327" w:rsidRPr="00E30E4B">
        <w:rPr>
          <w:noProof/>
          <w:lang w:val="vi-VN"/>
        </w:rPr>
        <w:t>Mục này sẽ</w:t>
      </w:r>
      <w:r w:rsidR="008A646D" w:rsidRPr="00E30E4B">
        <w:rPr>
          <w:noProof/>
          <w:lang w:val="vi-VN"/>
        </w:rPr>
        <w:t xml:space="preserve"> trình bày</w:t>
      </w:r>
      <w:r w:rsidR="000B1327" w:rsidRPr="00E30E4B">
        <w:rPr>
          <w:noProof/>
          <w:lang w:val="vi-VN"/>
        </w:rPr>
        <w:t xml:space="preserve"> </w:t>
      </w:r>
      <w:r w:rsidR="00785EE7">
        <w:rPr>
          <w:noProof/>
        </w:rPr>
        <w:t>chi tiết</w:t>
      </w:r>
      <w:r w:rsidR="008C70C6" w:rsidRPr="00E30E4B">
        <w:rPr>
          <w:noProof/>
          <w:lang w:val="vi-VN"/>
        </w:rPr>
        <w:t xml:space="preserve"> từng phương pháp.</w:t>
      </w:r>
    </w:p>
    <w:p w:rsidR="006A61FF" w:rsidRPr="006B1483" w:rsidRDefault="006C7B05" w:rsidP="006B1483">
      <w:pPr>
        <w:pStyle w:val="Heading4"/>
      </w:pPr>
      <w:bookmarkStart w:id="17" w:name="_Toc421315621"/>
      <w:r w:rsidRPr="006B1483">
        <w:lastRenderedPageBreak/>
        <w:t xml:space="preserve">Phương pháp sử dụng </w:t>
      </w:r>
      <w:r w:rsidR="002E4541" w:rsidRPr="006B1483">
        <w:t>stereo camera</w:t>
      </w:r>
      <w:bookmarkEnd w:id="17"/>
    </w:p>
    <w:p w:rsidR="0055791C" w:rsidRPr="00255A53" w:rsidRDefault="00696C43" w:rsidP="00E82C06">
      <w:pPr>
        <w:pStyle w:val="000-Noi-Dung"/>
        <w:rPr>
          <w:noProof/>
        </w:rPr>
      </w:pPr>
      <w:r w:rsidRPr="00E30E4B">
        <w:rPr>
          <w:noProof/>
          <w:lang w:val="vi-VN"/>
        </w:rPr>
        <w:t>Thu thập dữ liệu 3D từ stereo camera là một trong những nghiên cứu kinh điển trong lĩnh vực thị giác máy tính.</w:t>
      </w:r>
      <w:r w:rsidR="003C20DC" w:rsidRPr="00E30E4B">
        <w:rPr>
          <w:noProof/>
          <w:lang w:val="vi-VN"/>
        </w:rPr>
        <w:t xml:space="preserve"> Trước đâ</w:t>
      </w:r>
      <w:r w:rsidR="00233A4A" w:rsidRPr="00E30E4B">
        <w:rPr>
          <w:noProof/>
          <w:lang w:val="vi-VN"/>
        </w:rPr>
        <w:t xml:space="preserve">y </w:t>
      </w:r>
      <w:r w:rsidR="003C20DC" w:rsidRPr="00E30E4B">
        <w:rPr>
          <w:noProof/>
          <w:lang w:val="vi-VN"/>
        </w:rPr>
        <w:t>các thiết bị range sensor</w:t>
      </w:r>
      <w:r w:rsidR="00233A4A" w:rsidRPr="00E30E4B">
        <w:rPr>
          <w:noProof/>
          <w:lang w:val="vi-VN"/>
        </w:rPr>
        <w:t xml:space="preserve"> rất đắt đỏ và cồng kềnh, do đó stereo camera đã thu hút được sự quan tâm của các nhà nghiên cứu trong việc xây dựng các hệ thống thị giác.</w:t>
      </w:r>
      <w:r w:rsidR="000C2AD0" w:rsidRPr="00E30E4B">
        <w:rPr>
          <w:noProof/>
          <w:lang w:val="vi-VN"/>
        </w:rPr>
        <w:t xml:space="preserve"> Một stereo camera được trang bị hai hay nhiều ống kính với cảm biến ảnh hoặc khung phim riêng biệt cho mỗi ống kính.</w:t>
      </w:r>
      <w:r w:rsidR="00255A53">
        <w:rPr>
          <w:noProof/>
        </w:rPr>
        <w:t xml:space="preserve"> </w:t>
      </w:r>
      <w:r w:rsidR="000C2AD0" w:rsidRPr="00E30E4B">
        <w:rPr>
          <w:noProof/>
          <w:lang w:val="vi-VN"/>
        </w:rPr>
        <w:t>Điều đó cho phép camera có thể mô phỏng thị giác của con người, đây là tiền đề cho khả năng xây dựng dữ liệu hình ảnh 3D.</w:t>
      </w:r>
      <w:r w:rsidR="00255A53">
        <w:rPr>
          <w:noProof/>
        </w:rPr>
        <w:t xml:space="preserve"> Hình 1.1 và hình 1.2 là hình ảnh về stereo camera của Kodak và Sput</w:t>
      </w:r>
      <w:r w:rsidR="005263E3">
        <w:rPr>
          <w:noProof/>
        </w:rPr>
        <w:t>nik với nhiều ống kính riêng biệt</w:t>
      </w:r>
      <w:r w:rsidR="00255A53">
        <w:rPr>
          <w:noProof/>
        </w:rPr>
        <w:t>.</w:t>
      </w:r>
    </w:p>
    <w:p w:rsidR="009615F3" w:rsidRPr="00E30E4B" w:rsidRDefault="009615F3" w:rsidP="00673EA8">
      <w:pPr>
        <w:pStyle w:val="Center"/>
        <w:rPr>
          <w:noProof/>
          <w:lang w:val="vi-VN"/>
        </w:rPr>
      </w:pPr>
      <w:r w:rsidRPr="00E30E4B">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8"/>
                    <a:stretch>
                      <a:fillRect/>
                    </a:stretch>
                  </pic:blipFill>
                  <pic:spPr>
                    <a:xfrm>
                      <a:off x="0" y="0"/>
                      <a:ext cx="4030529" cy="1917650"/>
                    </a:xfrm>
                    <a:prstGeom prst="rect">
                      <a:avLst/>
                    </a:prstGeom>
                  </pic:spPr>
                </pic:pic>
              </a:graphicData>
            </a:graphic>
          </wp:inline>
        </w:drawing>
      </w:r>
    </w:p>
    <w:p w:rsidR="009615F3" w:rsidRPr="00E30E4B" w:rsidRDefault="00310C5E" w:rsidP="004A04EF">
      <w:pPr>
        <w:pStyle w:val="HinhC1"/>
      </w:pPr>
      <w:bookmarkStart w:id="18" w:name="_Toc420737867"/>
      <w:bookmarkStart w:id="19" w:name="_Toc421315720"/>
      <w:r w:rsidRPr="00E30E4B">
        <w:t>Kodak</w:t>
      </w:r>
      <w:r>
        <w:t xml:space="preserve"> stereo camera</w:t>
      </w:r>
      <w:bookmarkEnd w:id="18"/>
      <w:bookmarkEnd w:id="19"/>
    </w:p>
    <w:p w:rsidR="00457E3B" w:rsidRPr="00E30E4B" w:rsidRDefault="00294D98" w:rsidP="00E82C06">
      <w:pPr>
        <w:pStyle w:val="000-Noi-Dung"/>
        <w:rPr>
          <w:noProof/>
          <w:lang w:val="vi-VN"/>
        </w:rPr>
      </w:pPr>
      <w:r w:rsidRPr="00E30E4B">
        <w:rPr>
          <w:noProof/>
          <w:lang w:val="vi-VN"/>
        </w:rPr>
        <w:t>Stereo cameara có vai trò đặc biệt quan trọng trong các lĩnh vực như người máy (robotics) và được ứng dụng rộng rãi trong giải trí, truyền thông và các hệ thống tự hành.</w:t>
      </w:r>
      <w:r w:rsidR="00962669" w:rsidRPr="00E30E4B">
        <w:rPr>
          <w:noProof/>
          <w:lang w:val="vi-VN"/>
        </w:rPr>
        <w:t xml:space="preserve"> Điển hình như k</w:t>
      </w:r>
      <w:r w:rsidR="000E1510">
        <w:rPr>
          <w:noProof/>
          <w:lang w:val="vi-VN"/>
        </w:rPr>
        <w:t xml:space="preserve">ỹ thuật stereo trắc quang của </w:t>
      </w:r>
      <w:r w:rsidR="000E1510">
        <w:rPr>
          <w:noProof/>
        </w:rPr>
        <w:t>tiến sĩ</w:t>
      </w:r>
      <w:r w:rsidR="000E1510">
        <w:rPr>
          <w:noProof/>
          <w:lang w:val="vi-VN"/>
        </w:rPr>
        <w:t xml:space="preserve"> M</w:t>
      </w:r>
      <w:r w:rsidR="000E1510">
        <w:rPr>
          <w:noProof/>
        </w:rPr>
        <w:t>.</w:t>
      </w:r>
      <w:r w:rsidR="00962669" w:rsidRPr="00E30E4B">
        <w:rPr>
          <w:noProof/>
          <w:lang w:val="vi-VN"/>
        </w:rPr>
        <w:t xml:space="preserve"> Petrou</w:t>
      </w:r>
      <w:r w:rsidR="005E40CD" w:rsidRPr="00E30E4B">
        <w:rPr>
          <w:noProof/>
          <w:lang w:val="vi-VN"/>
        </w:rPr>
        <w:t xml:space="preserve"> [</w:t>
      </w:r>
      <w:r w:rsidR="00CE2D02" w:rsidRPr="00E30E4B">
        <w:rPr>
          <w:noProof/>
          <w:lang w:val="vi-VN"/>
        </w:rPr>
        <w:t>17</w:t>
      </w:r>
      <w:r w:rsidR="005E40CD" w:rsidRPr="00E30E4B">
        <w:rPr>
          <w:noProof/>
          <w:lang w:val="vi-VN"/>
        </w:rPr>
        <w:t>]</w:t>
      </w:r>
      <w:r w:rsidR="00962669" w:rsidRPr="00E30E4B">
        <w:rPr>
          <w:noProof/>
          <w:lang w:val="vi-VN"/>
        </w:rPr>
        <w:t>.</w:t>
      </w:r>
      <w:r w:rsidR="00351EB7" w:rsidRPr="00E30E4B">
        <w:rPr>
          <w:noProof/>
          <w:lang w:val="vi-VN"/>
        </w:rPr>
        <w:t xml:space="preserve"> Ông phát triển một hệ thống gồm một camera cố định và ba đèn chiếu sáng đối tượng từ các g</w:t>
      </w:r>
      <w:r w:rsidR="003A369C" w:rsidRPr="00E30E4B">
        <w:rPr>
          <w:noProof/>
          <w:lang w:val="vi-VN"/>
        </w:rPr>
        <w:t>óc</w:t>
      </w:r>
      <w:r w:rsidR="00351EB7" w:rsidRPr="00E30E4B">
        <w:rPr>
          <w:noProof/>
          <w:lang w:val="vi-VN"/>
        </w:rPr>
        <w:t xml:space="preserve"> độ khác nhau.</w:t>
      </w:r>
      <w:r w:rsidR="001C4D39" w:rsidRPr="00E30E4B">
        <w:rPr>
          <w:noProof/>
          <w:lang w:val="vi-VN"/>
        </w:rPr>
        <w:t xml:space="preserve"> Tất cả dữ liệu được kết hợp thành một dạng dữ liệu 3D bằng cách phân tích các vùng tối sáng khác nhau.</w:t>
      </w:r>
      <w:r w:rsidR="000F3D41" w:rsidRPr="00E30E4B">
        <w:rPr>
          <w:noProof/>
          <w:lang w:val="vi-VN"/>
        </w:rPr>
        <w:t xml:space="preserve"> Nó đã được ứng dụng để tìm lỗi của các sản phẩm công nghiệp và mô phỏng mô hình 3D của khuôn mặt con người.</w:t>
      </w:r>
    </w:p>
    <w:p w:rsidR="000637F3" w:rsidRPr="00E30E4B" w:rsidRDefault="00E63BAA" w:rsidP="007D7BB6">
      <w:pPr>
        <w:pStyle w:val="Center"/>
        <w:rPr>
          <w:noProof/>
          <w:lang w:val="vi-VN"/>
        </w:rPr>
      </w:pPr>
      <w:r w:rsidRPr="00E30E4B">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19"/>
                    <a:stretch>
                      <a:fillRect/>
                    </a:stretch>
                  </pic:blipFill>
                  <pic:spPr>
                    <a:xfrm>
                      <a:off x="0" y="0"/>
                      <a:ext cx="2438400" cy="2438400"/>
                    </a:xfrm>
                    <a:prstGeom prst="rect">
                      <a:avLst/>
                    </a:prstGeom>
                  </pic:spPr>
                </pic:pic>
              </a:graphicData>
            </a:graphic>
          </wp:inline>
        </w:drawing>
      </w:r>
    </w:p>
    <w:p w:rsidR="00E63BAA" w:rsidRPr="00E30E4B" w:rsidRDefault="00DF5DD6" w:rsidP="004A04EF">
      <w:pPr>
        <w:pStyle w:val="HinhC1"/>
      </w:pPr>
      <w:bookmarkStart w:id="20" w:name="_Toc420737868"/>
      <w:bookmarkStart w:id="21" w:name="_Toc421315721"/>
      <w:r w:rsidRPr="00E30E4B">
        <w:t>Sputnik stereo camera</w:t>
      </w:r>
      <w:bookmarkEnd w:id="20"/>
      <w:bookmarkEnd w:id="21"/>
    </w:p>
    <w:p w:rsidR="007F78E9" w:rsidRPr="00E30E4B" w:rsidRDefault="007F78E9" w:rsidP="00E82C06">
      <w:pPr>
        <w:pStyle w:val="000-Noi-Dung"/>
        <w:rPr>
          <w:noProof/>
          <w:lang w:val="vi-VN"/>
        </w:rPr>
      </w:pPr>
      <w:r w:rsidRPr="00E30E4B">
        <w:rPr>
          <w:noProof/>
          <w:lang w:val="vi-VN"/>
        </w:rPr>
        <w:t>Vì sự phức tạp của hình học, việc thu thập dữ liệu 3D từ stereo camera vẫn còn là một nhiệm vụ đầy thử thách.</w:t>
      </w:r>
      <w:r w:rsidR="003E0270" w:rsidRPr="00E30E4B">
        <w:rPr>
          <w:noProof/>
          <w:lang w:val="vi-VN"/>
        </w:rPr>
        <w:t xml:space="preserve"> Với sự ra đời và phát triên mạnh mẽ của range sensor, hầu hết các thiết bị stereo camera đã không còn được sản xuất cho tới ngày nay.</w:t>
      </w:r>
    </w:p>
    <w:p w:rsidR="006C7B05" w:rsidRPr="006B1483" w:rsidRDefault="004B5CDE" w:rsidP="006B1483">
      <w:pPr>
        <w:pStyle w:val="Heading4"/>
      </w:pPr>
      <w:bookmarkStart w:id="22" w:name="_Toc421315622"/>
      <w:r w:rsidRPr="006B1483">
        <w:t>Phương pháp sử dụng Mocap</w:t>
      </w:r>
      <w:bookmarkEnd w:id="22"/>
    </w:p>
    <w:p w:rsidR="00302E9B" w:rsidRPr="00E657DE" w:rsidRDefault="00A7749C" w:rsidP="00E82C06">
      <w:pPr>
        <w:pStyle w:val="000-Noi-Dung"/>
        <w:rPr>
          <w:noProof/>
        </w:rPr>
      </w:pPr>
      <w:r w:rsidRPr="00E30E4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30E4B">
        <w:rPr>
          <w:noProof/>
          <w:lang w:val="vi-VN"/>
        </w:rPr>
        <w:t xml:space="preserve"> Mocap được sử dụng rộng rãi trong </w:t>
      </w:r>
      <w:r w:rsidR="001452A9">
        <w:rPr>
          <w:noProof/>
        </w:rPr>
        <w:t xml:space="preserve">điện ảnh, </w:t>
      </w:r>
      <w:r w:rsidR="005E124E" w:rsidRPr="00E30E4B">
        <w:rPr>
          <w:noProof/>
          <w:lang w:val="vi-VN"/>
        </w:rPr>
        <w:t>hoạt hình và trò chơi điện tử. Ngoài ra, người ta còn sử dụng Mocap để phân tích và hoàn thiện các động tác trong thể thao,</w:t>
      </w:r>
      <w:r w:rsidR="001322DD">
        <w:rPr>
          <w:noProof/>
          <w:lang w:val="vi-VN"/>
        </w:rPr>
        <w:t xml:space="preserve"> khiêu vũ, c</w:t>
      </w:r>
      <w:r w:rsidR="001322DD">
        <w:rPr>
          <w:noProof/>
        </w:rPr>
        <w:t>ũ</w:t>
      </w:r>
      <w:r w:rsidR="005E124E" w:rsidRPr="00E30E4B">
        <w:rPr>
          <w:noProof/>
          <w:lang w:val="vi-VN"/>
        </w:rPr>
        <w:t>ng như giám sát tiến độ phục hồi trong vật lý trị liệu.</w:t>
      </w:r>
      <w:r w:rsidR="00E657DE">
        <w:rPr>
          <w:noProof/>
        </w:rPr>
        <w:t xml:space="preserve"> Hình 1.3 </w:t>
      </w:r>
      <w:r w:rsidR="00AF62DC">
        <w:rPr>
          <w:noProof/>
        </w:rPr>
        <w:t xml:space="preserve">là hình ảnh </w:t>
      </w:r>
      <w:r w:rsidR="00111DF3">
        <w:rPr>
          <w:noProof/>
        </w:rPr>
        <w:t xml:space="preserve">một Mocap đang ghi nhận chuyển động của một </w:t>
      </w:r>
      <w:r w:rsidR="00177578">
        <w:rPr>
          <w:noProof/>
        </w:rPr>
        <w:t>đối tượng</w:t>
      </w:r>
      <w:r w:rsidR="00C12A87">
        <w:rPr>
          <w:noProof/>
        </w:rPr>
        <w:t>.</w:t>
      </w:r>
    </w:p>
    <w:p w:rsidR="00686FFA" w:rsidRPr="00E30E4B" w:rsidRDefault="00FC7866" w:rsidP="007A67A5">
      <w:pPr>
        <w:pStyle w:val="Center"/>
        <w:rPr>
          <w:noProof/>
          <w:lang w:val="vi-VN"/>
        </w:rPr>
      </w:pPr>
      <w:r w:rsidRPr="00E30E4B">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0"/>
                    <a:stretch>
                      <a:fillRect/>
                    </a:stretch>
                  </pic:blipFill>
                  <pic:spPr>
                    <a:xfrm>
                      <a:off x="0" y="0"/>
                      <a:ext cx="3972133" cy="2896373"/>
                    </a:xfrm>
                    <a:prstGeom prst="rect">
                      <a:avLst/>
                    </a:prstGeom>
                  </pic:spPr>
                </pic:pic>
              </a:graphicData>
            </a:graphic>
          </wp:inline>
        </w:drawing>
      </w:r>
    </w:p>
    <w:p w:rsidR="00FC7866" w:rsidRPr="00E30E4B" w:rsidRDefault="00C956C9" w:rsidP="004A04EF">
      <w:pPr>
        <w:pStyle w:val="HinhC1"/>
      </w:pPr>
      <w:bookmarkStart w:id="23" w:name="_Toc420737869"/>
      <w:bookmarkStart w:id="24" w:name="_Toc421315722"/>
      <w:r w:rsidRPr="00E30E4B">
        <w:t>Một hệ thống chụp chuyển động</w:t>
      </w:r>
      <w:bookmarkEnd w:id="23"/>
      <w:bookmarkEnd w:id="24"/>
    </w:p>
    <w:p w:rsidR="00B64805" w:rsidRPr="00D413CB" w:rsidRDefault="00E54431" w:rsidP="00E82C06">
      <w:pPr>
        <w:pStyle w:val="000-Noi-Dung"/>
        <w:rPr>
          <w:noProof/>
        </w:rPr>
      </w:pPr>
      <w:r w:rsidRPr="00E30E4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30E4B">
        <w:rPr>
          <w:noProof/>
          <w:lang w:val="vi-VN"/>
        </w:rPr>
        <w:t xml:space="preserve"> Ngoài ra, một số hệ thống sử dụng thẻ RFID (Radio Frequency Identification) hay các loại thẻ từ khác để thay thế cho marker.</w:t>
      </w:r>
      <w:r w:rsidR="00F60C83" w:rsidRPr="00E30E4B">
        <w:rPr>
          <w:noProof/>
          <w:lang w:val="vi-VN"/>
        </w:rPr>
        <w:t xml:space="preserve"> Chi tiết về hệ thống chụp chuyển động của CMU (Carnegie Mellon University) </w:t>
      </w:r>
      <w:r w:rsidR="00D413CB">
        <w:rPr>
          <w:noProof/>
          <w:lang w:val="vi-VN"/>
        </w:rPr>
        <w:t>sẽ được trình bày trong phần</w:t>
      </w:r>
      <w:r w:rsidR="00D413CB">
        <w:rPr>
          <w:noProof/>
        </w:rPr>
        <w:t xml:space="preserve"> </w:t>
      </w:r>
      <w:r w:rsidR="00D413CB" w:rsidRPr="003A4F99">
        <w:rPr>
          <w:b/>
          <w:noProof/>
        </w:rPr>
        <w:t>2</w:t>
      </w:r>
      <w:r w:rsidR="00AA66B2">
        <w:rPr>
          <w:b/>
          <w:noProof/>
        </w:rPr>
        <w:t>.</w:t>
      </w:r>
      <w:r w:rsidR="00D413CB">
        <w:rPr>
          <w:noProof/>
        </w:rPr>
        <w:t xml:space="preserve"> của chương này.</w:t>
      </w:r>
    </w:p>
    <w:p w:rsidR="00FC7B01" w:rsidRPr="0067747A" w:rsidRDefault="00E71810" w:rsidP="00E82C06">
      <w:pPr>
        <w:pStyle w:val="000-Noi-Dung"/>
        <w:rPr>
          <w:noProof/>
        </w:rPr>
      </w:pPr>
      <w:r>
        <w:rPr>
          <w:noProof/>
          <w:lang w:val="vi-VN"/>
        </w:rPr>
        <w:t>Hiện nay</w:t>
      </w:r>
      <w:r>
        <w:rPr>
          <w:noProof/>
        </w:rPr>
        <w:t xml:space="preserve"> </w:t>
      </w:r>
      <w:r w:rsidR="00855AAA" w:rsidRPr="00E30E4B">
        <w:rPr>
          <w:noProof/>
          <w:lang w:val="vi-VN"/>
        </w:rPr>
        <w:t xml:space="preserve">có một số </w:t>
      </w:r>
      <w:r w:rsidR="009B0DB3">
        <w:rPr>
          <w:noProof/>
        </w:rPr>
        <w:t>cơ sở</w:t>
      </w:r>
      <w:r w:rsidR="00855AAA" w:rsidRPr="00E30E4B">
        <w:rPr>
          <w:noProof/>
          <w:lang w:val="vi-VN"/>
        </w:rPr>
        <w:t xml:space="preserve"> dữ liệu chuyển động 3D được thu thập bởi hệ thống chụp chuyển động như CMU Motion Capture Database</w:t>
      </w:r>
      <w:r w:rsidR="00AF7254" w:rsidRPr="00E30E4B">
        <w:rPr>
          <w:rStyle w:val="FootnoteReference"/>
          <w:noProof/>
          <w:lang w:val="vi-VN"/>
        </w:rPr>
        <w:footnoteReference w:id="9"/>
      </w:r>
      <w:r w:rsidR="00855AAA" w:rsidRPr="00E30E4B">
        <w:rPr>
          <w:noProof/>
          <w:lang w:val="vi-VN"/>
        </w:rPr>
        <w:t>, MPI HDM05 Motion Capture Database2</w:t>
      </w:r>
      <w:r w:rsidR="00AF7254" w:rsidRPr="00E30E4B">
        <w:rPr>
          <w:rStyle w:val="FootnoteReference"/>
          <w:noProof/>
          <w:lang w:val="vi-VN"/>
        </w:rPr>
        <w:footnoteReference w:id="10"/>
      </w:r>
      <w:r w:rsidR="00855AAA" w:rsidRPr="00E30E4B">
        <w:rPr>
          <w:noProof/>
          <w:lang w:val="vi-VN"/>
        </w:rPr>
        <w:t>, CMU Kitchen DataSet</w:t>
      </w:r>
      <w:r w:rsidR="00AF7254" w:rsidRPr="00E30E4B">
        <w:rPr>
          <w:rStyle w:val="FootnoteReference"/>
          <w:noProof/>
          <w:lang w:val="vi-VN"/>
        </w:rPr>
        <w:footnoteReference w:id="11"/>
      </w:r>
      <w:r w:rsidR="00855AAA" w:rsidRPr="00E30E4B">
        <w:rPr>
          <w:noProof/>
          <w:lang w:val="vi-VN"/>
        </w:rPr>
        <w:t>, LACE Indoor Activity Benchmark Dataset</w:t>
      </w:r>
      <w:r w:rsidR="00AF7254" w:rsidRPr="00E30E4B">
        <w:rPr>
          <w:rStyle w:val="FootnoteReference"/>
          <w:noProof/>
          <w:lang w:val="vi-VN"/>
        </w:rPr>
        <w:footnoteReference w:id="12"/>
      </w:r>
      <w:r w:rsidR="00855AAA" w:rsidRPr="00E30E4B">
        <w:rPr>
          <w:noProof/>
          <w:lang w:val="vi-VN"/>
        </w:rPr>
        <w:t>, và TUM Kitchen Dataset</w:t>
      </w:r>
      <w:r w:rsidR="00057A56" w:rsidRPr="00E30E4B">
        <w:rPr>
          <w:rStyle w:val="FootnoteReference"/>
          <w:noProof/>
          <w:lang w:val="vi-VN"/>
        </w:rPr>
        <w:footnoteReference w:id="13"/>
      </w:r>
      <w:r w:rsidR="00855AAA" w:rsidRPr="00E30E4B">
        <w:rPr>
          <w:noProof/>
          <w:lang w:val="vi-VN"/>
        </w:rPr>
        <w:t>.</w:t>
      </w:r>
      <w:r w:rsidR="0067747A">
        <w:rPr>
          <w:noProof/>
        </w:rPr>
        <w:t xml:space="preserve"> Các cơ sở dữ liệu này được cung cấp miễn phí cho mục đích nghiên cứu.</w:t>
      </w:r>
    </w:p>
    <w:p w:rsidR="00A0163D" w:rsidRPr="006B1483" w:rsidRDefault="0090348D" w:rsidP="006B1483">
      <w:pPr>
        <w:pStyle w:val="Heading4"/>
      </w:pPr>
      <w:bookmarkStart w:id="25" w:name="_Toc421315623"/>
      <w:r w:rsidRPr="006B1483">
        <w:lastRenderedPageBreak/>
        <w:t>Phương pháp sử dụng range sensor</w:t>
      </w:r>
      <w:bookmarkEnd w:id="25"/>
    </w:p>
    <w:p w:rsidR="00AD35C4" w:rsidRPr="00E30E4B" w:rsidRDefault="00693FFD" w:rsidP="00E82C06">
      <w:pPr>
        <w:pStyle w:val="000-Noi-Dung"/>
        <w:rPr>
          <w:noProof/>
          <w:lang w:val="vi-VN"/>
        </w:rPr>
      </w:pPr>
      <w:r w:rsidRPr="00E30E4B">
        <w:rPr>
          <w:noProof/>
          <w:lang w:val="vi-VN"/>
        </w:rPr>
        <w:t>Range sensor hay range camera là một loại cảm biến dùng để tạo</w:t>
      </w:r>
      <w:r w:rsidR="007E6653">
        <w:rPr>
          <w:noProof/>
          <w:lang w:val="vi-VN"/>
        </w:rPr>
        <w:t xml:space="preserve"> ra range image. Range image là</w:t>
      </w:r>
      <w:r w:rsidRPr="00E30E4B">
        <w:rPr>
          <w:noProof/>
          <w:lang w:val="vi-VN"/>
        </w:rPr>
        <w:t xml:space="preserve"> một dạng hình ảnh trong đó giá trị của các điểm ảnh là khoản</w:t>
      </w:r>
      <w:r w:rsidR="00407C78">
        <w:rPr>
          <w:noProof/>
        </w:rPr>
        <w:t>g</w:t>
      </w:r>
      <w:r w:rsidRPr="00E30E4B">
        <w:rPr>
          <w:noProof/>
          <w:lang w:val="vi-VN"/>
        </w:rPr>
        <w:t xml:space="preserve"> cách của nó tới một điểm </w:t>
      </w:r>
      <w:r w:rsidR="00B1037D" w:rsidRPr="00E30E4B">
        <w:rPr>
          <w:noProof/>
          <w:lang w:val="vi-VN"/>
        </w:rPr>
        <w:t>cố</w:t>
      </w:r>
      <w:r w:rsidRPr="00E30E4B">
        <w:rPr>
          <w:noProof/>
          <w:lang w:val="vi-VN"/>
        </w:rPr>
        <w:t xml:space="preserve"> định nào đó</w:t>
      </w:r>
      <w:r w:rsidR="00AE63FA" w:rsidRPr="00E30E4B">
        <w:rPr>
          <w:noProof/>
          <w:lang w:val="vi-VN"/>
        </w:rPr>
        <w:t xml:space="preserve"> (cảm biến)</w:t>
      </w:r>
      <w:r w:rsidRPr="00E30E4B">
        <w:rPr>
          <w:noProof/>
          <w:lang w:val="vi-VN"/>
        </w:rPr>
        <w:t>.</w:t>
      </w:r>
      <w:r w:rsidR="00AE63FA" w:rsidRPr="00E30E4B">
        <w:rPr>
          <w:noProof/>
          <w:lang w:val="vi-VN"/>
        </w:rPr>
        <w:t xml:space="preserve"> Hình </w:t>
      </w:r>
      <w:r w:rsidR="00FE657F">
        <w:rPr>
          <w:noProof/>
        </w:rPr>
        <w:t>1.4</w:t>
      </w:r>
      <w:r w:rsidR="00AE63FA" w:rsidRPr="00E30E4B">
        <w:rPr>
          <w:noProof/>
          <w:lang w:val="vi-VN"/>
        </w:rPr>
        <w:t xml:space="preserve"> là một ví dụ minh họa range image</w:t>
      </w:r>
      <w:r w:rsidR="00440D31" w:rsidRPr="00E30E4B">
        <w:rPr>
          <w:noProof/>
          <w:lang w:val="vi-VN"/>
        </w:rPr>
        <w:t>, những vùng càng gần với cảm biến được thể hiện bằng màu đỏ, vùng xa hơn là màu vàng và xa nhất là màu xanh.</w:t>
      </w:r>
      <w:r w:rsidR="00AF7163" w:rsidRPr="00E30E4B">
        <w:rPr>
          <w:noProof/>
          <w:lang w:val="vi-VN"/>
        </w:rPr>
        <w:t xml:space="preserve"> Dựa vào các khoản</w:t>
      </w:r>
      <w:r w:rsidR="00561F12">
        <w:rPr>
          <w:noProof/>
        </w:rPr>
        <w:t>g</w:t>
      </w:r>
      <w:r w:rsidR="00AF7163" w:rsidRPr="00E30E4B">
        <w:rPr>
          <w:noProof/>
          <w:lang w:val="vi-VN"/>
        </w:rPr>
        <w:t xml:space="preserve"> cách này, chúng ta có thể dễ dàng dựng được cấu trúc ba chiều của vật thể.</w:t>
      </w:r>
    </w:p>
    <w:p w:rsidR="00BC4800" w:rsidRPr="00E30E4B" w:rsidRDefault="0065717E" w:rsidP="00880AB0">
      <w:pPr>
        <w:pStyle w:val="Center"/>
        <w:rPr>
          <w:noProof/>
          <w:lang w:val="vi-VN"/>
        </w:rPr>
      </w:pPr>
      <w:r w:rsidRPr="00E30E4B">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1"/>
                    <a:stretch>
                      <a:fillRect/>
                    </a:stretch>
                  </pic:blipFill>
                  <pic:spPr>
                    <a:xfrm>
                      <a:off x="0" y="0"/>
                      <a:ext cx="3048000" cy="2705100"/>
                    </a:xfrm>
                    <a:prstGeom prst="rect">
                      <a:avLst/>
                    </a:prstGeom>
                  </pic:spPr>
                </pic:pic>
              </a:graphicData>
            </a:graphic>
          </wp:inline>
        </w:drawing>
      </w:r>
    </w:p>
    <w:p w:rsidR="0065717E" w:rsidRPr="00E30E4B" w:rsidRDefault="00AE63FA" w:rsidP="004A04EF">
      <w:pPr>
        <w:pStyle w:val="HinhC1"/>
      </w:pPr>
      <w:bookmarkStart w:id="26" w:name="_Toc420737870"/>
      <w:bookmarkStart w:id="27" w:name="_Toc421315723"/>
      <w:r w:rsidRPr="00E30E4B">
        <w:t>Một ví dụ minh họa cho range image</w:t>
      </w:r>
      <w:bookmarkEnd w:id="26"/>
      <w:bookmarkEnd w:id="27"/>
    </w:p>
    <w:p w:rsidR="006A63CB" w:rsidRPr="00E30E4B" w:rsidRDefault="004E6060" w:rsidP="00E82C06">
      <w:pPr>
        <w:pStyle w:val="000-Noi-Dung"/>
        <w:rPr>
          <w:noProof/>
          <w:lang w:val="vi-VN"/>
        </w:rPr>
      </w:pPr>
      <w:r w:rsidRPr="00E30E4B">
        <w:rPr>
          <w:noProof/>
          <w:lang w:val="vi-VN"/>
        </w:rP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Pr="002F734A" w:rsidRDefault="00F22442" w:rsidP="002F734A">
      <w:pPr>
        <w:pStyle w:val="Heading3"/>
      </w:pPr>
      <w:bookmarkStart w:id="28" w:name="_Toc421315624"/>
      <w:r w:rsidRPr="002F734A">
        <w:lastRenderedPageBreak/>
        <w:t>Các phương pháp học máy thường sử dụng</w:t>
      </w:r>
      <w:bookmarkEnd w:id="28"/>
    </w:p>
    <w:p w:rsidR="00175CD1" w:rsidRDefault="00EB449E" w:rsidP="00E82C06">
      <w:pPr>
        <w:pStyle w:val="000-Noi-Dung"/>
      </w:pPr>
      <w:r>
        <w:t>Học máy (</w:t>
      </w:r>
      <w:r w:rsidRPr="00EB449E">
        <w:t>machine learning</w:t>
      </w:r>
      <w:r>
        <w:t>) có rất nhiều phương pháp, thuật toán khác nhau</w:t>
      </w:r>
      <w:r w:rsidR="003E1776">
        <w:t xml:space="preserve">. </w:t>
      </w:r>
      <w:r w:rsidR="009D53AE">
        <w:t>Có nhiều cách để</w:t>
      </w:r>
      <w:r w:rsidR="003B0DA2">
        <w:t xml:space="preserve"> phân loại các thuật toán học má</w:t>
      </w:r>
      <w:r w:rsidR="009D53AE">
        <w:t xml:space="preserve">y, cách phân loại phổ biến nhất chia học máy thành </w:t>
      </w:r>
      <w:r w:rsidR="00CC6ED2">
        <w:t>ba</w:t>
      </w:r>
      <w:r w:rsidR="009D53AE">
        <w:t xml:space="preserve"> loại chính: học có giám sát, học không giám sá</w:t>
      </w:r>
      <w:r w:rsidR="00CC6ED2">
        <w:t xml:space="preserve">t và </w:t>
      </w:r>
      <w:r w:rsidR="009D53AE">
        <w:t>học bán giám sát</w:t>
      </w:r>
      <w:r w:rsidR="00CC6ED2">
        <w:t>.</w:t>
      </w:r>
    </w:p>
    <w:p w:rsidR="009F7DB0" w:rsidRDefault="00175CD1" w:rsidP="00E82C06">
      <w:pPr>
        <w:pStyle w:val="000-Noi-Dung"/>
      </w:pPr>
      <w:r>
        <w:t>Học có giám sát</w:t>
      </w:r>
      <w:r w:rsidR="0039320A">
        <w:t xml:space="preserve"> (s</w:t>
      </w:r>
      <w:r w:rsidR="0039320A" w:rsidRPr="0039320A">
        <w:t xml:space="preserve">upervised </w:t>
      </w:r>
      <w:r w:rsidR="0039320A">
        <w:t>l</w:t>
      </w:r>
      <w:r w:rsidR="0039320A" w:rsidRPr="0039320A">
        <w:t>earning</w:t>
      </w:r>
      <w:r w:rsidR="0039320A">
        <w:t>)</w:t>
      </w:r>
      <w:r>
        <w:t xml:space="preserve"> là phương pháp học máy sử dụng bộ dữ liệu huấn luyện có g</w:t>
      </w:r>
      <w:r w:rsidR="00810D58">
        <w:t>á</w:t>
      </w:r>
      <w:r>
        <w:t>n nhãn. Tức là dữ liệu bao gồm các cặp các đối tượng có đầu vào và đầu ra tương ứng.</w:t>
      </w:r>
      <w:r w:rsidR="00DA0CC4">
        <w:t xml:space="preserve"> Một số thuật toán học có giám sát phổ biến như: máy vectơ hỗ trợ,</w:t>
      </w:r>
      <w:r w:rsidR="00444798">
        <w:t xml:space="preserve"> mô hình Markov ẩn,</w:t>
      </w:r>
      <w:r w:rsidR="00DA0CC4">
        <w:t xml:space="preserve"> </w:t>
      </w:r>
      <w:r w:rsidR="00E5624F">
        <w:t>thuật toán k láng giềng gần nhất (k</w:t>
      </w:r>
      <w:r w:rsidR="00925F48">
        <w:t>-</w:t>
      </w:r>
      <w:r w:rsidR="00E5624F">
        <w:t>NN), mạng nơ-ron (NN)</w:t>
      </w:r>
      <w:r w:rsidR="00444798">
        <w:t>.</w:t>
      </w:r>
    </w:p>
    <w:p w:rsidR="00ED3717" w:rsidRDefault="00854138" w:rsidP="00E82C06">
      <w:pPr>
        <w:pStyle w:val="000-Noi-Dung"/>
      </w:pPr>
      <w:r>
        <w:t>Học không giám sát</w:t>
      </w:r>
      <w:r w:rsidR="00324536">
        <w:t xml:space="preserve"> (unsupervised l</w:t>
      </w:r>
      <w:r w:rsidR="00324536" w:rsidRPr="00324536">
        <w:t>earning</w:t>
      </w:r>
      <w:r w:rsidR="00324536">
        <w:t>)</w:t>
      </w:r>
      <w:r>
        <w:t xml:space="preserve"> </w:t>
      </w:r>
      <w:r w:rsidR="001A0337">
        <w:t xml:space="preserve">là phương pháp học máy </w:t>
      </w:r>
      <w:r w:rsidR="00246940">
        <w:t>sử dụng</w:t>
      </w:r>
      <w:r w:rsidR="00937F47">
        <w:t xml:space="preserve"> tập</w:t>
      </w:r>
      <w:r w:rsidR="00246940">
        <w:t xml:space="preserve"> dữ liệu không g</w:t>
      </w:r>
      <w:r w:rsidR="009D1DF5">
        <w:t>á</w:t>
      </w:r>
      <w:r w:rsidR="00246940">
        <w:t>n nhãn</w:t>
      </w:r>
      <w:r w:rsidR="00937F47">
        <w:t xml:space="preserve"> (gọi là tập dữ liệu quan sát)</w:t>
      </w:r>
      <w:r w:rsidR="00246940">
        <w:t>, tức là không biết trước đầu ra tương ứng cho mỗi đối tượng.</w:t>
      </w:r>
      <w:r w:rsidR="00E66836">
        <w:t xml:space="preserve"> Một số phương pháp phổ biến trong học không giám sát như K-mean, </w:t>
      </w:r>
      <w:r w:rsidR="00824C24">
        <w:t xml:space="preserve">Fuzzy C-means </w:t>
      </w:r>
      <w:r w:rsidR="002E0703" w:rsidRPr="002E0703">
        <w:t>(FCM)</w:t>
      </w:r>
      <w:r w:rsidR="00B95051">
        <w:t xml:space="preserve">, </w:t>
      </w:r>
      <w:r w:rsidR="00B95051" w:rsidRPr="00B95051">
        <w:t>Hierarchical Agglomerative Clustering (HAC)</w:t>
      </w:r>
      <w:r w:rsidR="00B95051">
        <w:t xml:space="preserve">, </w:t>
      </w:r>
      <w:r w:rsidR="00B95051" w:rsidRPr="00B95051">
        <w:t>Gaussian Mixture Model</w:t>
      </w:r>
      <w:r w:rsidR="00B95051">
        <w:t xml:space="preserve"> (GMM).</w:t>
      </w:r>
    </w:p>
    <w:p w:rsidR="004912C6" w:rsidRDefault="00492F4C" w:rsidP="00E82C06">
      <w:pPr>
        <w:pStyle w:val="000-Noi-Dung"/>
      </w:pPr>
      <w:r>
        <w:t>Học bán giám sát</w:t>
      </w:r>
      <w:r w:rsidR="00011E84">
        <w:t xml:space="preserve"> (s</w:t>
      </w:r>
      <w:r w:rsidR="00011E84" w:rsidRPr="00011E84">
        <w:t>emi-</w:t>
      </w:r>
      <w:r w:rsidR="00011E84">
        <w:t>s</w:t>
      </w:r>
      <w:r w:rsidR="00011E84" w:rsidRPr="00011E84">
        <w:t xml:space="preserve">upervised </w:t>
      </w:r>
      <w:r w:rsidR="00011E84">
        <w:t>l</w:t>
      </w:r>
      <w:r w:rsidR="00011E84" w:rsidRPr="00011E84">
        <w:t>earning</w:t>
      </w:r>
      <w:r w:rsidR="00011E84">
        <w:t>)</w:t>
      </w:r>
      <w:r w:rsidR="00810D58">
        <w:t xml:space="preserve"> là phương pháp học máy </w:t>
      </w:r>
      <w:r w:rsidR="00810D58" w:rsidRPr="00810D58">
        <w:t>sử dụng cả dữ liệu đã gán nhãn và chưa gán nhãn để hu</w:t>
      </w:r>
      <w:r w:rsidR="00810D58">
        <w:t xml:space="preserve">ấn luyện, </w:t>
      </w:r>
      <w:r w:rsidR="00810D58" w:rsidRPr="00810D58">
        <w:t>điển hình là một lượng nhỏ dữ liệu có gán nhãn cùng với lượng lớn dữ liệu chưa gán nhãn</w:t>
      </w:r>
      <w:r w:rsidR="00044569">
        <w:t>.</w:t>
      </w:r>
      <w:r w:rsidR="00BC1CBC">
        <w:t xml:space="preserve"> Một số thuật toán phổ biến gồm có cực đại kỳ vọng (EM), </w:t>
      </w:r>
      <w:r w:rsidR="00985116">
        <w:t>SVM truyền dẫn (TSVM).</w:t>
      </w:r>
    </w:p>
    <w:p w:rsidR="00736274" w:rsidRPr="00E30E4B" w:rsidRDefault="003F654E" w:rsidP="00E82C06">
      <w:pPr>
        <w:pStyle w:val="000-Noi-Dung"/>
        <w:rPr>
          <w:noProof/>
          <w:lang w:val="vi-VN"/>
        </w:rPr>
      </w:pPr>
      <w:r w:rsidRPr="00E30E4B">
        <w:rPr>
          <w:noProof/>
          <w:lang w:val="vi-VN"/>
        </w:rPr>
        <w:t>Với tập hợp dữ liệu chuyển động 3D đã được gắn nhãn, phần lớn các nhà nghiên cứu áp dụng phương pháp học có giám sát để xây dựng mô hình nhận dạng.</w:t>
      </w:r>
      <w:r w:rsidR="00574582" w:rsidRPr="00E30E4B">
        <w:rPr>
          <w:noProof/>
          <w:lang w:val="vi-VN"/>
        </w:rPr>
        <w:t xml:space="preserve"> Các phương pháp thường dùng là máy vectơ hỗ trợ (SVM), mô hình Markov ẩn (HMM), kết hợp giữa SVM và HMM. Phần </w:t>
      </w:r>
      <w:r w:rsidR="00966866">
        <w:rPr>
          <w:noProof/>
        </w:rPr>
        <w:t>tiếp theo</w:t>
      </w:r>
      <w:r w:rsidR="00574582" w:rsidRPr="00E30E4B">
        <w:rPr>
          <w:noProof/>
          <w:lang w:val="vi-VN"/>
        </w:rPr>
        <w:t xml:space="preserve"> sẽ giới thiệu hai phương pháp phổ biến nhất: SVM và HMM.</w:t>
      </w:r>
    </w:p>
    <w:p w:rsidR="00393AD9" w:rsidRPr="006B1483" w:rsidRDefault="00736274" w:rsidP="006B1483">
      <w:pPr>
        <w:pStyle w:val="Heading4"/>
      </w:pPr>
      <w:bookmarkStart w:id="29" w:name="_Toc421315625"/>
      <w:r w:rsidRPr="006B1483">
        <w:lastRenderedPageBreak/>
        <w:t>Máy vectơ hỗ trợ</w:t>
      </w:r>
      <w:bookmarkEnd w:id="29"/>
    </w:p>
    <w:p w:rsidR="008F29C4" w:rsidRPr="00E30E4B" w:rsidRDefault="00C641C6" w:rsidP="00E82C06">
      <w:pPr>
        <w:pStyle w:val="000-Noi-Dung"/>
        <w:rPr>
          <w:noProof/>
          <w:lang w:val="vi-VN"/>
        </w:rPr>
      </w:pPr>
      <w:r w:rsidRPr="00E30E4B">
        <w:rPr>
          <w:noProof/>
          <w:lang w:val="vi-VN"/>
        </w:rPr>
        <w:t xml:space="preserve">Máy vectơ hỗ trợ (Support Vector Machine – SVM) làm một </w:t>
      </w:r>
      <w:r w:rsidR="00DE6F88" w:rsidRPr="00E30E4B">
        <w:rPr>
          <w:noProof/>
          <w:lang w:val="vi-VN"/>
        </w:rPr>
        <w:t>giải thuật</w:t>
      </w:r>
      <w:r w:rsidRPr="00E30E4B">
        <w:rPr>
          <w:noProof/>
          <w:lang w:val="vi-VN"/>
        </w:rPr>
        <w:t xml:space="preserve"> học máy dựa trên lý thuyết học thống kê.</w:t>
      </w:r>
      <w:r w:rsidR="00DE6F88" w:rsidRPr="00E30E4B">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30E4B">
        <w:rPr>
          <w:noProof/>
          <w:lang w:val="vi-VN"/>
        </w:rPr>
        <w:t xml:space="preserve"> một siểu phẳng (hyperplane) phân hoạch tối ưu cho phép chia các điểm này thành hai phần sao cho các điểm cùng một lớp nằm về một phía với siêu phẳng này.</w:t>
      </w:r>
    </w:p>
    <w:p w:rsidR="006253B0" w:rsidRDefault="00416E10" w:rsidP="00E82C06">
      <w:pPr>
        <w:pStyle w:val="000-Noi-Dung"/>
        <w:rPr>
          <w:noProof/>
        </w:rPr>
      </w:pPr>
      <w:r w:rsidRPr="00E30E4B">
        <w:rPr>
          <w:noProof/>
          <w:lang w:val="vi-VN"/>
        </w:rPr>
        <w:t>Xét tập dữ liệu mẫu có thể tách rời tuyến tính</w:t>
      </w:r>
      <w:r w:rsidR="00C34614" w:rsidRPr="00E30E4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30E4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30E4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30E4B">
        <w:rPr>
          <w:noProof/>
          <w:lang w:val="vi-VN"/>
        </w:rPr>
        <w:t>. Siêu phẳng</w:t>
      </w:r>
      <w:r w:rsidR="004F41CB" w:rsidRPr="00E30E4B">
        <w:rPr>
          <w:noProof/>
          <w:lang w:val="vi-VN"/>
        </w:rPr>
        <w:t xml:space="preserve"> tối ưu phân tập dữ liệu này thành hai lớp là siêu phẳng có thể tách rời dữ liệu thành hai lớp riêng biệt với lề (margin) lớn nhất.</w:t>
      </w:r>
      <w:r w:rsidR="00492E0A" w:rsidRPr="00E30E4B">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30E4B">
        <w:rPr>
          <w:noProof/>
          <w:lang w:val="vi-VN"/>
        </w:rPr>
        <w:t xml:space="preserve"> và hai siêu phẳng </w:t>
      </w:r>
      <w:r w:rsidR="00116639" w:rsidRPr="00D15BA8">
        <w:rPr>
          <w:b/>
          <w:noProof/>
          <w:lang w:val="vi-VN"/>
        </w:rPr>
        <w:t>H</w:t>
      </w:r>
      <w:r w:rsidR="00116639" w:rsidRPr="00E30E4B">
        <w:rPr>
          <w:noProof/>
          <w:lang w:val="vi-VN"/>
        </w:rPr>
        <w:t xml:space="preserve">1, </w:t>
      </w:r>
      <w:r w:rsidR="00116639" w:rsidRPr="00D15BA8">
        <w:rPr>
          <w:b/>
          <w:noProof/>
          <w:lang w:val="vi-VN"/>
        </w:rPr>
        <w:t>H</w:t>
      </w:r>
      <w:r w:rsidR="00116639" w:rsidRPr="00E30E4B">
        <w:rPr>
          <w:noProof/>
          <w:lang w:val="vi-VN"/>
        </w:rPr>
        <w:t xml:space="preserve">2 hỗ trợ song song với </w:t>
      </w:r>
      <w:r w:rsidR="00116639" w:rsidRPr="00D15BA8">
        <w:rPr>
          <w:b/>
          <w:noProof/>
          <w:lang w:val="vi-VN"/>
        </w:rPr>
        <w:t>H</w:t>
      </w:r>
      <w:r w:rsidR="00116639" w:rsidRPr="00E30E4B">
        <w:rPr>
          <w:noProof/>
          <w:lang w:val="vi-VN"/>
        </w:rPr>
        <w:t xml:space="preserve"> và có cùng khoảng cách đến H. Với điều kiện không có phần tử nào của tập mẫu nằm giữa </w:t>
      </w:r>
      <w:r w:rsidR="00116639" w:rsidRPr="001827B1">
        <w:rPr>
          <w:b/>
          <w:noProof/>
          <w:lang w:val="vi-VN"/>
        </w:rPr>
        <w:t>H</w:t>
      </w:r>
      <w:r w:rsidR="00116639" w:rsidRPr="00E30E4B">
        <w:rPr>
          <w:noProof/>
          <w:lang w:val="vi-VN"/>
        </w:rPr>
        <w:t xml:space="preserve">1 và </w:t>
      </w:r>
      <w:r w:rsidR="00116639" w:rsidRPr="001827B1">
        <w:rPr>
          <w:b/>
          <w:noProof/>
          <w:lang w:val="vi-VN"/>
        </w:rPr>
        <w:t>H</w:t>
      </w:r>
      <w:r w:rsidR="00116639" w:rsidRPr="00E30E4B">
        <w:rPr>
          <w:noProof/>
          <w:lang w:val="vi-VN"/>
        </w:rPr>
        <w:t>2, khi đó:</w:t>
      </w:r>
    </w:p>
    <w:p w:rsidR="00FA19CC" w:rsidRPr="00FA19CC" w:rsidRDefault="00CA1BA0" w:rsidP="00E82C06">
      <w:pPr>
        <w:pStyle w:val="000-Noi-Dung"/>
        <w:rPr>
          <w:noProof/>
        </w:rPr>
      </w:pPr>
      <m:oMathPara>
        <m:oMath>
          <m:d>
            <m:dPr>
              <m:begChr m:val="{"/>
              <m:endChr m:val=""/>
              <m:ctrlPr>
                <w:rPr>
                  <w:rFonts w:ascii="Cambria Math" w:hAnsi="Cambria Math"/>
                  <w:i/>
                  <w:noProof/>
                </w:rPr>
              </m:ctrlPr>
            </m:dPr>
            <m:e>
              <m:eqArr>
                <m:eqArrPr>
                  <m:ctrlPr>
                    <w:rPr>
                      <w:rFonts w:ascii="Cambria Math" w:hAnsi="Cambria Math"/>
                      <w:i/>
                      <w:noProof/>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30E4B" w:rsidRDefault="00AB3AA5" w:rsidP="00E82C06">
      <w:pPr>
        <w:pStyle w:val="000-Noi-Dung"/>
        <w:rPr>
          <w:noProof/>
          <w:lang w:val="vi-VN"/>
        </w:rPr>
      </w:pPr>
      <w:r w:rsidRPr="00E30E4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30E4B">
        <w:rPr>
          <w:noProof/>
          <w:lang w:val="vi-VN"/>
        </w:rPr>
        <w:t>.</w:t>
      </w:r>
    </w:p>
    <w:p w:rsidR="00444D46" w:rsidRPr="00E30E4B" w:rsidRDefault="00A95800" w:rsidP="00E82C06">
      <w:pPr>
        <w:pStyle w:val="000-Noi-Dung"/>
        <w:rPr>
          <w:noProof/>
          <w:lang w:val="vi-VN"/>
        </w:rPr>
      </w:pPr>
      <w:r w:rsidRPr="00E30E4B">
        <w:rPr>
          <w:noProof/>
          <w:lang w:val="vi-VN"/>
        </w:rPr>
        <w:t xml:space="preserve">Khoảng cách của siêu phẳng </w:t>
      </w:r>
      <w:r w:rsidRPr="00AF12E8">
        <w:rPr>
          <w:b/>
          <w:noProof/>
          <w:lang w:val="vi-VN"/>
        </w:rPr>
        <w:t>H</w:t>
      </w:r>
      <w:r w:rsidRPr="00E30E4B">
        <w:rPr>
          <w:noProof/>
          <w:lang w:val="vi-VN"/>
        </w:rPr>
        <w:t xml:space="preserve">1 và </w:t>
      </w:r>
      <w:r w:rsidRPr="00AF12E8">
        <w:rPr>
          <w:b/>
          <w:noProof/>
          <w:lang w:val="vi-VN"/>
        </w:rPr>
        <w:t>H</w:t>
      </w:r>
      <w:r w:rsidRPr="00E30E4B">
        <w:rPr>
          <w:noProof/>
          <w:lang w:val="vi-VN"/>
        </w:rPr>
        <w:t xml:space="preserve">2 đến </w:t>
      </w:r>
      <w:r w:rsidRPr="00AF12E8">
        <w:rPr>
          <w:b/>
          <w:noProof/>
          <w:lang w:val="vi-VN"/>
        </w:rPr>
        <w:t>H</w:t>
      </w:r>
      <w:r w:rsidRPr="00E30E4B">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30E4B">
        <w:rPr>
          <w:noProof/>
          <w:lang w:val="vi-VN"/>
        </w:rPr>
        <w:t xml:space="preserve">. Ta cần tìm siêu phẳng </w:t>
      </w:r>
      <w:r w:rsidR="006D7188" w:rsidRPr="00AF12E8">
        <w:rPr>
          <w:b/>
          <w:noProof/>
          <w:lang w:val="vi-VN"/>
        </w:rPr>
        <w:t>H</w:t>
      </w:r>
      <w:r w:rsidR="006D7188" w:rsidRPr="00E30E4B">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30E4B">
        <w:rPr>
          <w:noProof/>
          <w:lang w:val="vi-VN"/>
        </w:rPr>
        <w:t xml:space="preserve">. </w:t>
      </w:r>
      <w:r w:rsidR="00701FC4" w:rsidRPr="00E30E4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30E4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30E4B">
        <w:rPr>
          <w:noProof/>
          <w:lang w:val="vi-VN"/>
        </w:rPr>
        <w:t>. Lời giải cho bài toán tối ưu này là cực tiểu hóa hàm Lagrange:</w:t>
      </w:r>
    </w:p>
    <w:p w:rsidR="008A647B" w:rsidRPr="00E30E4B"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30E4B" w:rsidRDefault="00906C4A" w:rsidP="00E82C06">
      <w:pPr>
        <w:pStyle w:val="000-Noi-Dung"/>
        <w:rPr>
          <w:noProof/>
          <w:lang w:val="vi-VN"/>
        </w:rPr>
      </w:pPr>
      <w:r w:rsidRPr="00E30E4B">
        <w:rPr>
          <w:noProof/>
          <w:lang w:val="vi-VN"/>
        </w:rPr>
        <w:lastRenderedPageBreak/>
        <w:t xml:space="preserve">Trong đó </w:t>
      </w:r>
      <m:oMath>
        <m:r>
          <w:rPr>
            <w:rFonts w:ascii="Cambria Math" w:hAnsi="Cambria Math"/>
            <w:noProof/>
            <w:lang w:val="vi-VN"/>
          </w:rPr>
          <m:t>α</m:t>
        </m:r>
      </m:oMath>
      <w:r w:rsidRPr="00E30E4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30E4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30E4B">
        <w:rPr>
          <w:noProof/>
          <w:lang w:val="vi-VN"/>
        </w:rPr>
        <w:t>:</w:t>
      </w:r>
    </w:p>
    <w:p w:rsidR="006D1FB0" w:rsidRPr="00E30E4B" w:rsidRDefault="00CA1BA0"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30E4B" w:rsidRDefault="0020083B" w:rsidP="00E82C06">
      <w:pPr>
        <w:pStyle w:val="000-Noi-Dung"/>
        <w:rPr>
          <w:noProof/>
          <w:color w:val="000000" w:themeColor="text1"/>
          <w:lang w:val="vi-VN"/>
        </w:rPr>
      </w:pPr>
      <w:r w:rsidRPr="00E30E4B">
        <w:rPr>
          <w:noProof/>
          <w:lang w:val="vi-VN"/>
        </w:rPr>
        <w:t xml:space="preserve">Từ đó giải để tìm được các giá trị tối ưu cho </w:t>
      </w:r>
      <m:oMath>
        <m:r>
          <w:rPr>
            <w:rFonts w:ascii="Cambria Math" w:hAnsi="Cambria Math"/>
            <w:noProof/>
            <w:lang w:val="vi-VN"/>
          </w:rPr>
          <m:t>w, b</m:t>
        </m:r>
      </m:oMath>
      <w:r w:rsidRPr="00E30E4B">
        <w:rPr>
          <w:noProof/>
          <w:lang w:val="vi-VN"/>
        </w:rPr>
        <w:t xml:space="preserve"> và </w:t>
      </w:r>
      <m:oMath>
        <m:r>
          <w:rPr>
            <w:rFonts w:ascii="Cambria Math" w:hAnsi="Cambria Math"/>
            <w:noProof/>
            <w:lang w:val="vi-VN"/>
          </w:rPr>
          <m:t>α</m:t>
        </m:r>
      </m:oMath>
      <w:r w:rsidRPr="00E30E4B">
        <w:rPr>
          <w:noProof/>
          <w:lang w:val="vi-VN"/>
        </w:rPr>
        <w:t>.</w:t>
      </w:r>
      <w:r w:rsidR="00B87A2D" w:rsidRPr="00E30E4B">
        <w:rPr>
          <w:noProof/>
          <w:lang w:val="vi-VN"/>
        </w:rPr>
        <w:t xml:space="preserve"> Về sau, việc phân loại một mẫu mới chỉ là việc kiểm tra hàm dấu sign(w.x + b).</w:t>
      </w:r>
      <w:r w:rsidR="00031569">
        <w:rPr>
          <w:noProof/>
          <w:lang w:val="vi-VN"/>
        </w:rPr>
        <w:t xml:space="preserve"> Hình</w:t>
      </w:r>
      <w:r w:rsidR="00031569">
        <w:rPr>
          <w:noProof/>
        </w:rPr>
        <w:t xml:space="preserve"> 1.5 </w:t>
      </w:r>
      <w:r w:rsidR="00567A94" w:rsidRPr="00E30E4B">
        <w:rPr>
          <w:noProof/>
          <w:color w:val="000000" w:themeColor="text1"/>
          <w:lang w:val="vi-VN"/>
        </w:rPr>
        <w:t>là một minh họa siêu phẳng với lề cực đại trong không gian hai chiều.</w:t>
      </w:r>
      <w:r w:rsidR="00113D93" w:rsidRPr="00E30E4B">
        <w:rPr>
          <w:noProof/>
          <w:color w:val="000000" w:themeColor="text1"/>
          <w:lang w:val="vi-VN"/>
        </w:rPr>
        <w:t xml:space="preserve"> Các phần tử nằm trên lề gọi là vectơ hỗ trợ.</w:t>
      </w:r>
    </w:p>
    <w:p w:rsidR="00B9279A" w:rsidRDefault="00242BB8" w:rsidP="008C58C2">
      <w:pPr>
        <w:pStyle w:val="Center"/>
        <w:rPr>
          <w:noProof/>
        </w:rPr>
      </w:pPr>
      <w:r w:rsidRPr="00E30E4B">
        <w:rPr>
          <w:noProof/>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2"/>
                    <a:stretch>
                      <a:fillRect/>
                    </a:stretch>
                  </pic:blipFill>
                  <pic:spPr>
                    <a:xfrm>
                      <a:off x="0" y="0"/>
                      <a:ext cx="4402329" cy="2963473"/>
                    </a:xfrm>
                    <a:prstGeom prst="rect">
                      <a:avLst/>
                    </a:prstGeom>
                  </pic:spPr>
                </pic:pic>
              </a:graphicData>
            </a:graphic>
          </wp:inline>
        </w:drawing>
      </w:r>
    </w:p>
    <w:p w:rsidR="00AF6F4A" w:rsidRPr="00E30E4B" w:rsidRDefault="00977B96" w:rsidP="004A04EF">
      <w:pPr>
        <w:pStyle w:val="HinhC1"/>
      </w:pPr>
      <w:bookmarkStart w:id="30" w:name="_Toc420737871"/>
      <w:bookmarkStart w:id="31" w:name="_Toc421315724"/>
      <w:r w:rsidRPr="00E30E4B">
        <w:t>Siêu phẳng với lề cực đại trong không gian hai chiều</w:t>
      </w:r>
      <w:bookmarkEnd w:id="30"/>
      <w:bookmarkEnd w:id="31"/>
    </w:p>
    <w:p w:rsidR="00736274" w:rsidRPr="006B1483" w:rsidRDefault="00736274" w:rsidP="006B1483">
      <w:pPr>
        <w:pStyle w:val="Heading4"/>
      </w:pPr>
      <w:bookmarkStart w:id="32" w:name="_Toc421315626"/>
      <w:r w:rsidRPr="006B1483">
        <w:t>Mô hình Markov ẩn</w:t>
      </w:r>
      <w:bookmarkEnd w:id="32"/>
    </w:p>
    <w:p w:rsidR="00BE0BE9" w:rsidRPr="00E30E4B" w:rsidRDefault="00EF0F4A" w:rsidP="00E82C06">
      <w:pPr>
        <w:pStyle w:val="000-Noi-Dung"/>
        <w:rPr>
          <w:noProof/>
          <w:lang w:val="vi-VN"/>
        </w:rPr>
      </w:pPr>
      <w:r w:rsidRPr="00E30E4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30E4B">
        <w:rPr>
          <w:noProof/>
          <w:lang w:val="vi-VN"/>
        </w:rPr>
        <w:t>uyển sang trạng thái tiếp theo.</w:t>
      </w:r>
      <w:r w:rsidR="00EE69F7">
        <w:rPr>
          <w:noProof/>
        </w:rPr>
        <w:t xml:space="preserve"> Hình </w:t>
      </w:r>
      <w:r w:rsidR="00EE69F7">
        <w:rPr>
          <w:noProof/>
        </w:rPr>
        <w:lastRenderedPageBreak/>
        <w:t xml:space="preserve">1.6 </w:t>
      </w:r>
      <w:r w:rsidR="001E21CD" w:rsidRPr="00E30E4B">
        <w:rPr>
          <w:noProof/>
          <w:lang w:val="vi-VN"/>
        </w:rPr>
        <w:t>biểu diễn các chuyển tiếp trạng thái trong HMM.</w:t>
      </w:r>
      <w:r w:rsidR="001012A7" w:rsidRPr="00E30E4B">
        <w:rPr>
          <w:noProof/>
          <w:lang w:val="vi-VN"/>
        </w:rPr>
        <w:t xml:space="preserve"> Trong đó</w:t>
      </w:r>
      <w:r w:rsidR="007802E2" w:rsidRPr="00E30E4B">
        <w:rPr>
          <w:noProof/>
          <w:lang w:val="vi-VN"/>
        </w:rPr>
        <w:t xml:space="preserve"> </w:t>
      </w:r>
      <w:r w:rsidR="00F52DD9" w:rsidRPr="00E30E4B">
        <w:rPr>
          <w:noProof/>
          <w:lang w:val="vi-VN"/>
        </w:rPr>
        <w:t>x1, x2, x3</w:t>
      </w:r>
      <w:r w:rsidR="007802E2" w:rsidRPr="00E30E4B">
        <w:rPr>
          <w:noProof/>
          <w:lang w:val="vi-VN"/>
        </w:rPr>
        <w:t xml:space="preserve"> </w:t>
      </w:r>
      <w:r w:rsidR="00A96280" w:rsidRPr="00E30E4B">
        <w:rPr>
          <w:noProof/>
          <w:lang w:val="vi-VN"/>
        </w:rPr>
        <w:t>là các trạng thái trong mô hình;</w:t>
      </w:r>
      <w:r w:rsidR="001E21CD"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30E4B">
        <w:rPr>
          <w:noProof/>
          <w:lang w:val="vi-VN"/>
        </w:rPr>
        <w:t xml:space="preserve"> </w:t>
      </w:r>
      <w:r w:rsidR="001E21CD" w:rsidRPr="00E30E4B">
        <w:rPr>
          <w:noProof/>
          <w:lang w:val="vi-VN"/>
        </w:rPr>
        <w:t>là xác suất chuyển tiếp</w:t>
      </w:r>
      <w:r w:rsidR="00302B0E" w:rsidRPr="00E30E4B">
        <w:rPr>
          <w:noProof/>
          <w:lang w:val="vi-VN"/>
        </w:rPr>
        <w:t xml:space="preserve"> từ trạng thái </w:t>
      </w:r>
      <w:r w:rsidR="00302B0E" w:rsidRPr="00E30E4B">
        <w:rPr>
          <w:rFonts w:ascii="Cambria Math" w:hAnsi="Cambria Math"/>
          <w:i/>
          <w:noProof/>
          <w:lang w:val="vi-VN"/>
        </w:rPr>
        <w:t>i</w:t>
      </w:r>
      <w:r w:rsidR="00302B0E" w:rsidRPr="00E30E4B">
        <w:rPr>
          <w:noProof/>
          <w:lang w:val="vi-VN"/>
        </w:rPr>
        <w:t xml:space="preserve"> sang trạng thái </w:t>
      </w:r>
      <w:r w:rsidR="00302B0E" w:rsidRPr="00E30E4B">
        <w:rPr>
          <w:rFonts w:ascii="Cambria Math" w:hAnsi="Cambria Math"/>
          <w:i/>
          <w:noProof/>
          <w:lang w:val="vi-VN"/>
        </w:rPr>
        <w:t>j</w:t>
      </w:r>
      <w:r w:rsidR="00663C6A" w:rsidRPr="00E30E4B">
        <w:rPr>
          <w:noProof/>
          <w:lang w:val="vi-VN"/>
        </w:rPr>
        <w:t>;</w:t>
      </w:r>
      <w:r w:rsidR="001E21CD" w:rsidRPr="00E30E4B">
        <w:rPr>
          <w:noProof/>
          <w:lang w:val="vi-VN"/>
        </w:rPr>
        <w:t xml:space="preserve"> b</w:t>
      </w:r>
      <w:r w:rsidR="00663C6A" w:rsidRPr="00E30E4B">
        <w:rPr>
          <w:noProof/>
          <w:lang w:val="vi-VN"/>
        </w:rPr>
        <w:t>1, b2, b3</w:t>
      </w:r>
      <w:r w:rsidR="001E21CD" w:rsidRPr="00E30E4B">
        <w:rPr>
          <w:noProof/>
          <w:lang w:val="vi-VN"/>
        </w:rPr>
        <w:t xml:space="preserve"> là các xác suất đầu ra, y</w:t>
      </w:r>
      <w:r w:rsidR="00760991" w:rsidRPr="00E30E4B">
        <w:rPr>
          <w:noProof/>
          <w:lang w:val="vi-VN"/>
        </w:rPr>
        <w:t>1, y2, y3 là dữ liệu quan sát</w:t>
      </w:r>
      <w:r w:rsidR="001E21CD" w:rsidRPr="00E30E4B">
        <w:rPr>
          <w:noProof/>
          <w:lang w:val="vi-VN"/>
        </w:rPr>
        <w:t>.</w:t>
      </w:r>
    </w:p>
    <w:p w:rsidR="005B7355" w:rsidRPr="00E30E4B" w:rsidRDefault="005B7355" w:rsidP="008C58C2">
      <w:pPr>
        <w:pStyle w:val="Center"/>
        <w:rPr>
          <w:noProof/>
          <w:lang w:val="vi-VN"/>
        </w:rPr>
      </w:pPr>
      <w:r w:rsidRPr="00E30E4B">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3"/>
                    <a:stretch>
                      <a:fillRect/>
                    </a:stretch>
                  </pic:blipFill>
                  <pic:spPr>
                    <a:xfrm>
                      <a:off x="0" y="0"/>
                      <a:ext cx="2792193" cy="2105590"/>
                    </a:xfrm>
                    <a:prstGeom prst="rect">
                      <a:avLst/>
                    </a:prstGeom>
                  </pic:spPr>
                </pic:pic>
              </a:graphicData>
            </a:graphic>
          </wp:inline>
        </w:drawing>
      </w:r>
    </w:p>
    <w:p w:rsidR="005B7355" w:rsidRPr="00E30E4B" w:rsidRDefault="005B7355" w:rsidP="004A04EF">
      <w:pPr>
        <w:pStyle w:val="HinhC1"/>
      </w:pPr>
      <w:bookmarkStart w:id="33" w:name="_Toc420737872"/>
      <w:bookmarkStart w:id="34" w:name="_Toc421315725"/>
      <w:r w:rsidRPr="00E30E4B">
        <w:t>Các chuyển tiếp trạng thái trong HMM</w:t>
      </w:r>
      <w:bookmarkEnd w:id="33"/>
      <w:bookmarkEnd w:id="34"/>
    </w:p>
    <w:p w:rsidR="00224FF7" w:rsidRPr="00E30E4B" w:rsidRDefault="00EF0F4A" w:rsidP="00E82C06">
      <w:pPr>
        <w:pStyle w:val="000-Noi-Dung"/>
        <w:rPr>
          <w:noProof/>
          <w:lang w:val="vi-VN"/>
        </w:rPr>
      </w:pPr>
      <w:r w:rsidRPr="00E30E4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804A10" w:rsidRDefault="001E6899" w:rsidP="00804A10">
      <w:pPr>
        <w:pStyle w:val="Heading2"/>
      </w:pPr>
      <w:bookmarkStart w:id="35" w:name="_Toc421315627"/>
      <w:r w:rsidRPr="00804A10">
        <w:t xml:space="preserve">Hệ thống chụp chuyển động </w:t>
      </w:r>
      <w:r w:rsidR="00FA6414" w:rsidRPr="00804A10">
        <w:t>–</w:t>
      </w:r>
      <w:r w:rsidRPr="00804A10">
        <w:t xml:space="preserve"> Mocap</w:t>
      </w:r>
      <w:bookmarkEnd w:id="35"/>
    </w:p>
    <w:p w:rsidR="00F52193" w:rsidRPr="00E30E4B" w:rsidRDefault="00A4721D" w:rsidP="00E82C06">
      <w:pPr>
        <w:pStyle w:val="000-Noi-Dung"/>
        <w:rPr>
          <w:noProof/>
          <w:lang w:val="vi-VN"/>
        </w:rPr>
      </w:pPr>
      <w:r w:rsidRPr="00E30E4B">
        <w:rPr>
          <w:noProof/>
          <w:lang w:val="vi-VN"/>
        </w:rPr>
        <w:t>Dữ liệu đầu vào trong quá trình thực nghiệm của luận văn là dữ liệu chuyển động 3D</w:t>
      </w:r>
      <w:r w:rsidR="006670F6" w:rsidRPr="00E30E4B">
        <w:rPr>
          <w:noProof/>
          <w:lang w:val="vi-VN"/>
        </w:rPr>
        <w:t xml:space="preserve"> (ở định dạng </w:t>
      </w:r>
      <w:r w:rsidR="00DD5503" w:rsidRPr="00E30E4B">
        <w:rPr>
          <w:noProof/>
          <w:lang w:val="vi-VN"/>
        </w:rPr>
        <w:t xml:space="preserve">Acclaim </w:t>
      </w:r>
      <w:r w:rsidR="00735CC7" w:rsidRPr="00E30E4B">
        <w:rPr>
          <w:noProof/>
          <w:lang w:val="vi-VN"/>
        </w:rPr>
        <w:t xml:space="preserve">- </w:t>
      </w:r>
      <w:r w:rsidR="006670F6" w:rsidRPr="00E30E4B">
        <w:rPr>
          <w:noProof/>
          <w:lang w:val="vi-VN"/>
        </w:rPr>
        <w:t>asf/amc)</w:t>
      </w:r>
      <w:r w:rsidRPr="00E30E4B">
        <w:rPr>
          <w:noProof/>
          <w:lang w:val="vi-VN"/>
        </w:rPr>
        <w:t xml:space="preserve"> được thu thập từ hệ thống chụp chuyển động (Mocap)</w:t>
      </w:r>
      <w:r w:rsidR="00782671" w:rsidRPr="00E30E4B">
        <w:rPr>
          <w:noProof/>
          <w:lang w:val="vi-VN"/>
        </w:rPr>
        <w:t xml:space="preserve"> của trường đại học CMU</w:t>
      </w:r>
      <w:r w:rsidRPr="00E30E4B">
        <w:rPr>
          <w:noProof/>
          <w:lang w:val="vi-VN"/>
        </w:rPr>
        <w:t xml:space="preserve">. </w:t>
      </w:r>
      <w:r w:rsidR="004B6681" w:rsidRPr="00E30E4B">
        <w:rPr>
          <w:noProof/>
          <w:lang w:val="vi-VN"/>
        </w:rPr>
        <w:t>P</w:t>
      </w:r>
      <w:r w:rsidRPr="00E30E4B">
        <w:rPr>
          <w:noProof/>
          <w:lang w:val="vi-VN"/>
        </w:rPr>
        <w:t>hần này sẽ trình bày chi tiết</w:t>
      </w:r>
      <w:r w:rsidR="0090444B" w:rsidRPr="00E30E4B">
        <w:rPr>
          <w:noProof/>
          <w:lang w:val="vi-VN"/>
        </w:rPr>
        <w:t xml:space="preserve"> về hệ thống chụp chuyển động</w:t>
      </w:r>
      <w:r w:rsidR="006670F6" w:rsidRPr="00E30E4B">
        <w:rPr>
          <w:noProof/>
          <w:lang w:val="vi-VN"/>
        </w:rPr>
        <w:t xml:space="preserve"> của CMU cũng như dữ liệu thu được từ hệ thống này. Cuối cùng là chi tiết về cấu trúc</w:t>
      </w:r>
      <w:r w:rsidR="000C4261" w:rsidRPr="00E30E4B">
        <w:rPr>
          <w:noProof/>
          <w:lang w:val="vi-VN"/>
        </w:rPr>
        <w:t xml:space="preserve"> dữ liệu Acclaim.</w:t>
      </w:r>
    </w:p>
    <w:p w:rsidR="00FA6414" w:rsidRPr="002F734A" w:rsidRDefault="00FA6414" w:rsidP="002F734A">
      <w:pPr>
        <w:pStyle w:val="Heading3"/>
      </w:pPr>
      <w:bookmarkStart w:id="36" w:name="_Toc421315628"/>
      <w:r w:rsidRPr="002F734A">
        <w:t>Mocap</w:t>
      </w:r>
      <w:bookmarkEnd w:id="36"/>
    </w:p>
    <w:p w:rsidR="00CF7B8F" w:rsidRPr="00E30E4B" w:rsidRDefault="00197887" w:rsidP="00E82C06">
      <w:pPr>
        <w:pStyle w:val="000-Noi-Dung"/>
        <w:rPr>
          <w:noProof/>
          <w:lang w:val="vi-VN"/>
        </w:rPr>
      </w:pPr>
      <w:r w:rsidRPr="00E30E4B">
        <w:rPr>
          <w:noProof/>
          <w:lang w:val="vi-VN"/>
        </w:rPr>
        <w:t xml:space="preserve">Để theo dõi chuyển động của các đối tượng, các </w:t>
      </w:r>
      <w:r w:rsidR="002170AD">
        <w:rPr>
          <w:noProof/>
          <w:lang w:val="vi-VN"/>
        </w:rPr>
        <w:t>nhà nghiên cứu tại đại học Carn</w:t>
      </w:r>
      <w:r w:rsidR="002170AD">
        <w:rPr>
          <w:noProof/>
        </w:rPr>
        <w:t>e</w:t>
      </w:r>
      <w:r w:rsidRPr="00E30E4B">
        <w:rPr>
          <w:noProof/>
          <w:lang w:val="vi-VN"/>
        </w:rPr>
        <w:t>gie Mellon đã xây dựng hệ thống gồm 12 camera hồng ngoại MX-</w:t>
      </w:r>
      <w:r w:rsidRPr="00E30E4B">
        <w:rPr>
          <w:noProof/>
          <w:lang w:val="vi-VN"/>
        </w:rPr>
        <w:lastRenderedPageBreak/>
        <w:t>40</w:t>
      </w:r>
      <w:r w:rsidR="00CD2C29" w:rsidRPr="00E30E4B">
        <w:rPr>
          <w:rStyle w:val="FootnoteReference"/>
          <w:noProof/>
          <w:lang w:val="vi-VN"/>
        </w:rPr>
        <w:footnoteReference w:id="14"/>
      </w:r>
      <w:r w:rsidRPr="00E30E4B">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Pr>
          <w:noProof/>
        </w:rPr>
        <w:t>ư</w:t>
      </w:r>
      <w:r w:rsidRPr="00E30E4B">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30E4B">
        <w:rPr>
          <w:noProof/>
          <w:lang w:val="vi-VN"/>
        </w:rPr>
        <w:t xml:space="preserve"> Vị trí các marker đượ</w:t>
      </w:r>
      <w:r w:rsidR="00FE4E20">
        <w:rPr>
          <w:noProof/>
          <w:lang w:val="vi-VN"/>
        </w:rPr>
        <w:t>c mô tả như hình</w:t>
      </w:r>
      <w:r w:rsidR="00FE4E20">
        <w:rPr>
          <w:noProof/>
        </w:rPr>
        <w:t xml:space="preserve"> 1.7.</w:t>
      </w:r>
      <w:r w:rsidRPr="00E30E4B">
        <w:rPr>
          <w:noProof/>
          <w:lang w:val="vi-VN"/>
        </w:rPr>
        <w:t xml:space="preserve"> Các camera sẽ </w:t>
      </w:r>
      <w:r w:rsidR="00FC0D15" w:rsidRPr="00E30E4B">
        <w:rPr>
          <w:noProof/>
          <w:lang w:val="vi-VN"/>
        </w:rPr>
        <w:t>định vị</w:t>
      </w:r>
      <w:r w:rsidRPr="00E30E4B">
        <w:rPr>
          <w:noProof/>
          <w:lang w:val="vi-VN"/>
        </w:rPr>
        <w:t xml:space="preserve"> marker bằng sóng hồng ngoại. </w:t>
      </w:r>
      <w:r w:rsidR="008267DD" w:rsidRPr="00E30E4B">
        <w:rPr>
          <w:noProof/>
          <w:lang w:val="vi-VN"/>
        </w:rPr>
        <w:t>Tín hiệu</w:t>
      </w:r>
      <w:r w:rsidRPr="00E30E4B">
        <w:rPr>
          <w:noProof/>
          <w:lang w:val="vi-VN"/>
        </w:rPr>
        <w:t xml:space="preserve"> thu được từ hệ thống camera được xử lý và cho ra kết quả cuối cùng là dữ liệu</w:t>
      </w:r>
      <w:r w:rsidR="00A24D8A" w:rsidRPr="00E30E4B">
        <w:rPr>
          <w:noProof/>
          <w:lang w:val="vi-VN"/>
        </w:rPr>
        <w:t xml:space="preserve"> dạng mô hình hóa 3D của cơ thể người</w:t>
      </w:r>
      <w:r w:rsidRPr="00E30E4B">
        <w:rPr>
          <w:noProof/>
          <w:lang w:val="vi-VN"/>
        </w:rPr>
        <w:t xml:space="preserve">. Có rất nhiều cấu trúc định dạng khác nhau </w:t>
      </w:r>
      <w:r w:rsidR="00CA5FBD" w:rsidRPr="00E30E4B">
        <w:rPr>
          <w:noProof/>
          <w:lang w:val="vi-VN"/>
        </w:rPr>
        <w:t>được sử dụng</w:t>
      </w:r>
      <w:r w:rsidRPr="00E30E4B">
        <w:rPr>
          <w:noProof/>
          <w:lang w:val="vi-VN"/>
        </w:rPr>
        <w:t xml:space="preserve"> như </w:t>
      </w:r>
      <w:r w:rsidRPr="007041DF">
        <w:rPr>
          <w:i/>
          <w:noProof/>
          <w:lang w:val="vi-VN"/>
        </w:rPr>
        <w:t>asf/amc</w:t>
      </w:r>
      <w:r w:rsidRPr="00E30E4B">
        <w:rPr>
          <w:noProof/>
          <w:lang w:val="vi-VN"/>
        </w:rPr>
        <w:t xml:space="preserve">, </w:t>
      </w:r>
      <w:r w:rsidRPr="007041DF">
        <w:rPr>
          <w:i/>
          <w:noProof/>
          <w:lang w:val="vi-VN"/>
        </w:rPr>
        <w:t>vsk/v</w:t>
      </w:r>
      <w:r w:rsidRPr="00E30E4B">
        <w:rPr>
          <w:noProof/>
          <w:lang w:val="vi-VN"/>
        </w:rPr>
        <w:t xml:space="preserve">, </w:t>
      </w:r>
      <w:r w:rsidRPr="007041DF">
        <w:rPr>
          <w:i/>
          <w:noProof/>
          <w:lang w:val="vi-VN"/>
        </w:rPr>
        <w:t>c3d</w:t>
      </w:r>
      <w:r w:rsidRPr="00E30E4B">
        <w:rPr>
          <w:noProof/>
          <w:lang w:val="vi-VN"/>
        </w:rPr>
        <w:t xml:space="preserve">, </w:t>
      </w:r>
      <w:r w:rsidRPr="007041DF">
        <w:rPr>
          <w:i/>
          <w:noProof/>
          <w:lang w:val="vi-VN"/>
        </w:rPr>
        <w:t>bvh</w:t>
      </w:r>
      <w:r w:rsidRPr="00E30E4B">
        <w:rPr>
          <w:noProof/>
          <w:lang w:val="vi-VN"/>
        </w:rPr>
        <w:t xml:space="preserve">, </w:t>
      </w:r>
      <w:r w:rsidRPr="007041DF">
        <w:rPr>
          <w:i/>
          <w:noProof/>
          <w:lang w:val="vi-VN"/>
        </w:rPr>
        <w:t>txt</w:t>
      </w:r>
      <w:r w:rsidRPr="00E30E4B">
        <w:rPr>
          <w:noProof/>
          <w:lang w:val="vi-VN"/>
        </w:rPr>
        <w:t>.</w:t>
      </w:r>
      <w:r w:rsidR="00B77806" w:rsidRPr="00E30E4B">
        <w:rPr>
          <w:noProof/>
          <w:lang w:val="vi-VN"/>
        </w:rPr>
        <w:t xml:space="preserve"> Có một số phần mềm hỗ trợ việc</w:t>
      </w:r>
      <w:r w:rsidR="009616A1" w:rsidRPr="00E30E4B">
        <w:rPr>
          <w:noProof/>
          <w:lang w:val="vi-VN"/>
        </w:rPr>
        <w:t xml:space="preserve"> chuyển đổi qua lại giữa các định dạng này</w:t>
      </w:r>
      <w:r w:rsidR="004F04AB" w:rsidRPr="00E30E4B">
        <w:rPr>
          <w:rStyle w:val="FootnoteReference"/>
          <w:noProof/>
          <w:lang w:val="vi-VN"/>
        </w:rPr>
        <w:footnoteReference w:id="15"/>
      </w:r>
      <w:r w:rsidR="009616A1" w:rsidRPr="00E30E4B">
        <w:rPr>
          <w:noProof/>
          <w:lang w:val="vi-VN"/>
        </w:rPr>
        <w:t>.</w:t>
      </w:r>
    </w:p>
    <w:p w:rsidR="00977C70" w:rsidRPr="00E30E4B" w:rsidRDefault="00197847" w:rsidP="008C58C2">
      <w:pPr>
        <w:pStyle w:val="Center"/>
        <w:rPr>
          <w:noProof/>
          <w:lang w:val="vi-VN"/>
        </w:rPr>
      </w:pPr>
      <w:r w:rsidRPr="00E30E4B">
        <w:rPr>
          <w:noProof/>
        </w:rPr>
        <w:lastRenderedPageBreak/>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4"/>
                    <a:stretch>
                      <a:fillRect/>
                    </a:stretch>
                  </pic:blipFill>
                  <pic:spPr>
                    <a:xfrm>
                      <a:off x="0" y="0"/>
                      <a:ext cx="3743253" cy="4481688"/>
                    </a:xfrm>
                    <a:prstGeom prst="rect">
                      <a:avLst/>
                    </a:prstGeom>
                  </pic:spPr>
                </pic:pic>
              </a:graphicData>
            </a:graphic>
          </wp:inline>
        </w:drawing>
      </w:r>
    </w:p>
    <w:p w:rsidR="00197847" w:rsidRPr="00E30E4B" w:rsidRDefault="00197847" w:rsidP="004A04EF">
      <w:pPr>
        <w:pStyle w:val="HinhC1"/>
      </w:pPr>
      <w:bookmarkStart w:id="37" w:name="_Toc420737873"/>
      <w:bookmarkStart w:id="38" w:name="_Toc421315726"/>
      <w:r w:rsidRPr="00E30E4B">
        <w:t>Vị trí</w:t>
      </w:r>
      <w:r w:rsidR="00294685" w:rsidRPr="00E30E4B">
        <w:t xml:space="preserve"> của một số </w:t>
      </w:r>
      <w:r w:rsidRPr="00E30E4B">
        <w:t>marker</w:t>
      </w:r>
      <w:bookmarkEnd w:id="37"/>
      <w:bookmarkEnd w:id="38"/>
    </w:p>
    <w:p w:rsidR="00A4721D" w:rsidRPr="002F734A" w:rsidRDefault="00A4721D" w:rsidP="002F734A">
      <w:pPr>
        <w:pStyle w:val="Heading3"/>
      </w:pPr>
      <w:bookmarkStart w:id="39" w:name="_Toc421315629"/>
      <w:r w:rsidRPr="002F734A">
        <w:t>Dữ liệu thu được từ Mocap</w:t>
      </w:r>
      <w:bookmarkEnd w:id="39"/>
    </w:p>
    <w:p w:rsidR="004A76D4" w:rsidRPr="00E30E4B" w:rsidRDefault="00ED6CF0" w:rsidP="00E82C06">
      <w:pPr>
        <w:pStyle w:val="000-Noi-Dung"/>
        <w:rPr>
          <w:noProof/>
          <w:lang w:val="vi-VN"/>
        </w:rPr>
      </w:pPr>
      <w:r w:rsidRPr="00E30E4B">
        <w:rPr>
          <w:noProof/>
          <w:lang w:val="vi-VN"/>
        </w:rPr>
        <w:t>Dữ liệu</w:t>
      </w:r>
      <w:r w:rsidR="00407F6A" w:rsidRPr="00E30E4B">
        <w:rPr>
          <w:noProof/>
          <w:lang w:val="vi-VN"/>
        </w:rPr>
        <w:t xml:space="preserve"> thu được từ Mocap là dữ liệu dưới dạng mô hình hóa 3D của cơ thể người</w:t>
      </w:r>
      <w:r w:rsidR="00470D40" w:rsidRPr="00E30E4B">
        <w:rPr>
          <w:noProof/>
          <w:lang w:val="vi-VN"/>
        </w:rPr>
        <w:t>.</w:t>
      </w:r>
      <w:r w:rsidR="006A6168" w:rsidRPr="00E30E4B">
        <w:rPr>
          <w:noProof/>
          <w:lang w:val="vi-VN"/>
        </w:rPr>
        <w:t xml:space="preserve"> Có rất nhiều định dạng khác nhau được dùng để lưu trữ loại dữ liệu này như</w:t>
      </w:r>
      <w:r w:rsidR="00040AF1" w:rsidRPr="00E30E4B">
        <w:rPr>
          <w:noProof/>
          <w:lang w:val="vi-VN"/>
        </w:rPr>
        <w:t xml:space="preserve"> </w:t>
      </w:r>
      <w:r w:rsidR="00040AF1" w:rsidRPr="00210291">
        <w:rPr>
          <w:i/>
          <w:noProof/>
          <w:lang w:val="vi-VN"/>
        </w:rPr>
        <w:t>asf/amc</w:t>
      </w:r>
      <w:r w:rsidR="00040AF1" w:rsidRPr="00E30E4B">
        <w:rPr>
          <w:noProof/>
          <w:lang w:val="vi-VN"/>
        </w:rPr>
        <w:t xml:space="preserve">, </w:t>
      </w:r>
      <w:r w:rsidR="00C3432F" w:rsidRPr="00210291">
        <w:rPr>
          <w:i/>
          <w:noProof/>
          <w:lang w:val="vi-VN"/>
        </w:rPr>
        <w:t>bvh</w:t>
      </w:r>
      <w:r w:rsidR="00C3432F" w:rsidRPr="00E30E4B">
        <w:rPr>
          <w:noProof/>
          <w:lang w:val="vi-VN"/>
        </w:rPr>
        <w:t xml:space="preserve">, </w:t>
      </w:r>
      <w:r w:rsidR="003A6016" w:rsidRPr="00210291">
        <w:rPr>
          <w:i/>
          <w:noProof/>
          <w:lang w:val="vi-VN"/>
        </w:rPr>
        <w:t>c3d</w:t>
      </w:r>
      <w:r w:rsidR="003A6016" w:rsidRPr="00E30E4B">
        <w:rPr>
          <w:noProof/>
          <w:lang w:val="vi-VN"/>
        </w:rPr>
        <w:t xml:space="preserve">, </w:t>
      </w:r>
      <w:r w:rsidR="003A6016" w:rsidRPr="00210291">
        <w:rPr>
          <w:i/>
          <w:noProof/>
          <w:lang w:val="vi-VN"/>
        </w:rPr>
        <w:t>vsk/v</w:t>
      </w:r>
      <w:r w:rsidR="00CE07B3" w:rsidRPr="00E30E4B">
        <w:rPr>
          <w:noProof/>
          <w:lang w:val="vi-VN"/>
        </w:rPr>
        <w:t xml:space="preserve">, </w:t>
      </w:r>
      <w:r w:rsidR="00CE07B3" w:rsidRPr="00210291">
        <w:rPr>
          <w:i/>
          <w:noProof/>
          <w:lang w:val="vi-VN"/>
        </w:rPr>
        <w:t>txt</w:t>
      </w:r>
      <w:r w:rsidR="00CE07B3" w:rsidRPr="00E30E4B">
        <w:rPr>
          <w:noProof/>
          <w:lang w:val="vi-VN"/>
        </w:rPr>
        <w:t>.</w:t>
      </w:r>
      <w:r w:rsidR="00BF7EE0" w:rsidRPr="00E30E4B">
        <w:rPr>
          <w:noProof/>
          <w:lang w:val="vi-VN"/>
        </w:rPr>
        <w:t xml:space="preserve"> </w:t>
      </w:r>
      <w:r w:rsidR="00392D52" w:rsidRPr="00E30E4B">
        <w:rPr>
          <w:noProof/>
          <w:lang w:val="vi-VN"/>
        </w:rPr>
        <w:t>Trong quá trình thu nhận tín hiệu, các marker được định vị ở những vị trí định sẵn cho trước.</w:t>
      </w:r>
      <w:r w:rsidR="0011250C" w:rsidRPr="00E30E4B">
        <w:rPr>
          <w:noProof/>
          <w:lang w:val="vi-VN"/>
        </w:rPr>
        <w:t xml:space="preserve"> </w:t>
      </w:r>
      <w:r w:rsidR="007B1367" w:rsidRPr="00E30E4B">
        <w:rPr>
          <w:noProof/>
          <w:lang w:val="vi-VN"/>
        </w:rPr>
        <w:t>Tín hiệu thu được từ các camera sẽ được phần mềm của</w:t>
      </w:r>
      <w:r w:rsidR="00E363BD" w:rsidRPr="00E30E4B">
        <w:rPr>
          <w:noProof/>
          <w:lang w:val="vi-VN"/>
        </w:rPr>
        <w:t xml:space="preserve"> Vicon (</w:t>
      </w:r>
      <w:r w:rsidR="00480E0E" w:rsidRPr="00E30E4B">
        <w:rPr>
          <w:noProof/>
          <w:lang w:val="vi-VN"/>
        </w:rPr>
        <w:t>Vicon Bodybuilder</w:t>
      </w:r>
      <w:r w:rsidR="00E363BD" w:rsidRPr="00E30E4B">
        <w:rPr>
          <w:noProof/>
          <w:lang w:val="vi-VN"/>
        </w:rPr>
        <w:t>)</w:t>
      </w:r>
      <w:r w:rsidR="00480E0E" w:rsidRPr="00E30E4B">
        <w:rPr>
          <w:noProof/>
          <w:lang w:val="vi-VN"/>
        </w:rPr>
        <w:t xml:space="preserve"> </w:t>
      </w:r>
      <w:r w:rsidR="0044312D" w:rsidRPr="00E30E4B">
        <w:rPr>
          <w:noProof/>
          <w:lang w:val="vi-VN"/>
        </w:rPr>
        <w:t>tổng hợp và</w:t>
      </w:r>
      <w:r w:rsidR="00AF1FE1" w:rsidRPr="00E30E4B">
        <w:rPr>
          <w:noProof/>
          <w:lang w:val="vi-VN"/>
        </w:rPr>
        <w:t xml:space="preserve"> mô hình hóa thành dữ liệu</w:t>
      </w:r>
      <w:r w:rsidR="00450B6B" w:rsidRPr="00E30E4B">
        <w:rPr>
          <w:noProof/>
          <w:lang w:val="vi-VN"/>
        </w:rPr>
        <w:t xml:space="preserve"> 3D.</w:t>
      </w:r>
    </w:p>
    <w:p w:rsidR="009F53D4" w:rsidRPr="00E30E4B" w:rsidRDefault="005A7D9A" w:rsidP="00E82C06">
      <w:pPr>
        <w:pStyle w:val="000-Noi-Dung"/>
        <w:rPr>
          <w:noProof/>
          <w:lang w:val="vi-VN"/>
        </w:rPr>
      </w:pPr>
      <w:r w:rsidRPr="00E30E4B">
        <w:rPr>
          <w:noProof/>
          <w:lang w:val="vi-VN"/>
        </w:rPr>
        <w:t>Dưới góc độ người dùng có hai loại dữ liệu chính</w:t>
      </w:r>
      <w:r w:rsidR="009F53D4" w:rsidRPr="00E30E4B">
        <w:rPr>
          <w:noProof/>
          <w:lang w:val="vi-VN"/>
        </w:rPr>
        <w:t>:</w:t>
      </w:r>
    </w:p>
    <w:p w:rsidR="009F783E" w:rsidRPr="00E30E4B" w:rsidRDefault="005A7D9A" w:rsidP="00E82C06">
      <w:pPr>
        <w:pStyle w:val="000-Noi-Dung"/>
        <w:rPr>
          <w:noProof/>
          <w:lang w:val="vi-VN"/>
        </w:rPr>
      </w:pPr>
      <w:r w:rsidRPr="00E30E4B">
        <w:rPr>
          <w:noProof/>
          <w:lang w:val="vi-VN"/>
        </w:rPr>
        <w:lastRenderedPageBreak/>
        <w:t>Thứ nhất là dạng dữ liệu</w:t>
      </w:r>
      <w:r w:rsidR="003C0CAB" w:rsidRPr="00E30E4B">
        <w:rPr>
          <w:noProof/>
          <w:lang w:val="vi-VN"/>
        </w:rPr>
        <w:t xml:space="preserve"> nhị phân</w:t>
      </w:r>
      <w:r w:rsidRPr="00E30E4B">
        <w:rPr>
          <w:noProof/>
          <w:lang w:val="vi-VN"/>
        </w:rPr>
        <w:t xml:space="preserve"> chứa vị trí của các marker trong khô</w:t>
      </w:r>
      <w:r w:rsidR="00B52847" w:rsidRPr="00E30E4B">
        <w:rPr>
          <w:noProof/>
          <w:lang w:val="vi-VN"/>
        </w:rPr>
        <w:t xml:space="preserve">ng gian 3D với định dạng tệp là </w:t>
      </w:r>
      <w:r w:rsidR="00B52847" w:rsidRPr="00067068">
        <w:rPr>
          <w:i/>
          <w:noProof/>
          <w:lang w:val="vi-VN"/>
        </w:rPr>
        <w:t>c3d</w:t>
      </w:r>
      <w:r w:rsidR="00B52847" w:rsidRPr="00E30E4B">
        <w:rPr>
          <w:noProof/>
          <w:lang w:val="vi-VN"/>
        </w:rPr>
        <w:t>.</w:t>
      </w:r>
      <w:r w:rsidR="00087691" w:rsidRPr="00E30E4B">
        <w:rPr>
          <w:noProof/>
          <w:lang w:val="vi-VN"/>
        </w:rPr>
        <w:t xml:space="preserve"> Định dạng này chỉ mô tả vị trí 3D của các marker trong quá trình chuyển động của đối tượng</w:t>
      </w:r>
      <w:r w:rsidR="00E2566B" w:rsidRPr="00E30E4B">
        <w:rPr>
          <w:noProof/>
          <w:lang w:val="vi-VN"/>
        </w:rPr>
        <w:t>, nhưng</w:t>
      </w:r>
      <w:r w:rsidR="00CD3BD2" w:rsidRPr="00E30E4B">
        <w:rPr>
          <w:noProof/>
          <w:lang w:val="vi-VN"/>
        </w:rPr>
        <w:t xml:space="preserve"> lại không cho biết mối liên hệ giữa các marker với</w:t>
      </w:r>
      <w:r w:rsidR="00EE09EB" w:rsidRPr="00E30E4B">
        <w:rPr>
          <w:noProof/>
          <w:lang w:val="vi-VN"/>
        </w:rPr>
        <w:t xml:space="preserve"> nhau.</w:t>
      </w:r>
    </w:p>
    <w:p w:rsidR="00714E27" w:rsidRPr="00E30E4B" w:rsidRDefault="00D129C0" w:rsidP="00E82C06">
      <w:pPr>
        <w:pStyle w:val="000-Noi-Dung"/>
        <w:rPr>
          <w:noProof/>
          <w:lang w:val="vi-VN"/>
        </w:rPr>
      </w:pPr>
      <w:r w:rsidRPr="00E30E4B">
        <w:rPr>
          <w:noProof/>
          <w:lang w:val="vi-VN"/>
        </w:rPr>
        <w:t>Dạng dữ liệu thứ hai chi tiết hơn, thường là một cặp gồm hai loại tệp văn bản (text)</w:t>
      </w:r>
      <w:r w:rsidR="00666822" w:rsidRPr="00E30E4B">
        <w:rPr>
          <w:noProof/>
          <w:lang w:val="vi-VN"/>
        </w:rPr>
        <w:t xml:space="preserve"> ở định dạng </w:t>
      </w:r>
      <w:r w:rsidR="00666822" w:rsidRPr="00E30E4B">
        <w:rPr>
          <w:i/>
          <w:noProof/>
          <w:lang w:val="vi-VN"/>
        </w:rPr>
        <w:t>asf/</w:t>
      </w:r>
      <w:r w:rsidR="001A1B54" w:rsidRPr="00E30E4B">
        <w:rPr>
          <w:i/>
          <w:noProof/>
          <w:lang w:val="vi-VN"/>
        </w:rPr>
        <w:t>.</w:t>
      </w:r>
      <w:r w:rsidR="00666822" w:rsidRPr="00E30E4B">
        <w:rPr>
          <w:i/>
          <w:noProof/>
          <w:lang w:val="vi-VN"/>
        </w:rPr>
        <w:t>amc</w:t>
      </w:r>
      <w:r w:rsidR="00666822" w:rsidRPr="00E30E4B">
        <w:rPr>
          <w:noProof/>
          <w:lang w:val="vi-VN"/>
        </w:rPr>
        <w:t xml:space="preserve"> hoặc </w:t>
      </w:r>
      <w:r w:rsidR="00666822" w:rsidRPr="00E30E4B">
        <w:rPr>
          <w:i/>
          <w:noProof/>
          <w:lang w:val="vi-VN"/>
        </w:rPr>
        <w:t>vsk/v</w:t>
      </w:r>
      <w:r w:rsidR="0050029F" w:rsidRPr="00E30E4B">
        <w:rPr>
          <w:noProof/>
          <w:lang w:val="vi-VN"/>
        </w:rPr>
        <w:t>.</w:t>
      </w:r>
      <w:r w:rsidR="00270299" w:rsidRPr="00E30E4B">
        <w:rPr>
          <w:noProof/>
          <w:lang w:val="vi-VN"/>
        </w:rPr>
        <w:t xml:space="preserve"> Tệp thứ nhất chứa các thông tin về chi tiết về mô hình 3D của khung xương và các khớp nối</w:t>
      </w:r>
      <w:r w:rsidR="00A67CB1" w:rsidRPr="00E30E4B">
        <w:rPr>
          <w:noProof/>
          <w:lang w:val="vi-VN"/>
        </w:rPr>
        <w:t>; trong đó bao gồm</w:t>
      </w:r>
      <w:r w:rsidR="00036B81" w:rsidRPr="00E30E4B">
        <w:rPr>
          <w:noProof/>
          <w:lang w:val="vi-VN"/>
        </w:rPr>
        <w:t xml:space="preserve"> các kết nối,</w:t>
      </w:r>
      <w:r w:rsidR="00A67CB1" w:rsidRPr="00E30E4B">
        <w:rPr>
          <w:noProof/>
          <w:lang w:val="vi-VN"/>
        </w:rPr>
        <w:t xml:space="preserve"> vị trí, độ dài</w:t>
      </w:r>
      <w:r w:rsidR="00036B81" w:rsidRPr="00E30E4B">
        <w:rPr>
          <w:noProof/>
          <w:lang w:val="vi-VN"/>
        </w:rPr>
        <w:t xml:space="preserve"> và hướng của các đoạn xương và độ tự do của các khớp.</w:t>
      </w:r>
      <w:r w:rsidR="00AE3D60" w:rsidRPr="00E30E4B">
        <w:rPr>
          <w:noProof/>
          <w:lang w:val="vi-VN"/>
        </w:rPr>
        <w:t xml:space="preserve"> Tệp còn lại chứa thông tin chuyển động của </w:t>
      </w:r>
      <w:r w:rsidR="002C3267" w:rsidRPr="00E30E4B">
        <w:rPr>
          <w:noProof/>
          <w:lang w:val="vi-VN"/>
        </w:rPr>
        <w:t>mỗi</w:t>
      </w:r>
      <w:r w:rsidR="00AE3D60" w:rsidRPr="00E30E4B">
        <w:rPr>
          <w:noProof/>
          <w:lang w:val="vi-VN"/>
        </w:rPr>
        <w:t xml:space="preserve"> </w:t>
      </w:r>
      <w:r w:rsidR="00412E05">
        <w:rPr>
          <w:noProof/>
        </w:rPr>
        <w:t>đoạn xương</w:t>
      </w:r>
      <w:r w:rsidR="00AE3D60" w:rsidRPr="00E30E4B">
        <w:rPr>
          <w:noProof/>
          <w:lang w:val="vi-VN"/>
        </w:rPr>
        <w:t>.</w:t>
      </w:r>
      <w:r w:rsidR="00D0569D" w:rsidRPr="00E30E4B">
        <w:rPr>
          <w:noProof/>
          <w:lang w:val="vi-VN"/>
        </w:rPr>
        <w:t xml:space="preserve"> </w:t>
      </w:r>
      <w:r w:rsidR="004F64AB" w:rsidRPr="00E30E4B">
        <w:rPr>
          <w:noProof/>
          <w:lang w:val="vi-VN"/>
        </w:rPr>
        <w:t>Nếu hành động của cùng một đối tượng được ghi nhận bằng nhiều clip thì</w:t>
      </w:r>
      <w:r w:rsidR="00F26E77" w:rsidRPr="00E30E4B">
        <w:rPr>
          <w:noProof/>
          <w:lang w:val="vi-VN"/>
        </w:rPr>
        <w:t xml:space="preserve"> sẽ có nhiều tệp </w:t>
      </w:r>
      <w:r w:rsidR="00F26E77" w:rsidRPr="00E30E4B">
        <w:rPr>
          <w:i/>
          <w:noProof/>
          <w:lang w:val="vi-VN"/>
        </w:rPr>
        <w:t>amc</w:t>
      </w:r>
      <w:r w:rsidR="00F26E77" w:rsidRPr="00E30E4B">
        <w:rPr>
          <w:noProof/>
          <w:lang w:val="vi-VN"/>
        </w:rPr>
        <w:t xml:space="preserve"> hoặc </w:t>
      </w:r>
      <w:r w:rsidR="00F26E77" w:rsidRPr="00E30E4B">
        <w:rPr>
          <w:i/>
          <w:noProof/>
          <w:lang w:val="vi-VN"/>
        </w:rPr>
        <w:t>v</w:t>
      </w:r>
      <w:r w:rsidR="00322057" w:rsidRPr="00E30E4B">
        <w:rPr>
          <w:noProof/>
          <w:lang w:val="vi-VN"/>
        </w:rPr>
        <w:t xml:space="preserve"> tương ứng với một tệp </w:t>
      </w:r>
      <w:r w:rsidR="00322057" w:rsidRPr="00E30E4B">
        <w:rPr>
          <w:i/>
          <w:noProof/>
          <w:lang w:val="vi-VN"/>
        </w:rPr>
        <w:t>asf</w:t>
      </w:r>
      <w:r w:rsidR="00322057" w:rsidRPr="00E30E4B">
        <w:rPr>
          <w:noProof/>
          <w:lang w:val="vi-VN"/>
        </w:rPr>
        <w:t xml:space="preserve"> hoặc </w:t>
      </w:r>
      <w:r w:rsidR="00322057" w:rsidRPr="00E30E4B">
        <w:rPr>
          <w:i/>
          <w:noProof/>
          <w:lang w:val="vi-VN"/>
        </w:rPr>
        <w:t>vsk</w:t>
      </w:r>
      <w:r w:rsidR="00322057" w:rsidRPr="00E30E4B">
        <w:rPr>
          <w:noProof/>
          <w:lang w:val="vi-VN"/>
        </w:rPr>
        <w:t>.</w:t>
      </w:r>
      <w:r w:rsidR="00DA619E" w:rsidRPr="00E30E4B">
        <w:rPr>
          <w:noProof/>
          <w:lang w:val="vi-VN"/>
        </w:rPr>
        <w:t xml:space="preserve"> Nhìn chung dữ liệu dưới dạng văn bản (text) dễ đọc và dễ sử dụng hơn so với dữ liệu nhị phân.</w:t>
      </w:r>
      <w:r w:rsidR="006919F7" w:rsidRPr="00E30E4B">
        <w:rPr>
          <w:noProof/>
          <w:lang w:val="vi-VN"/>
        </w:rPr>
        <w:t xml:space="preserve"> Luận văn này chọn dữ liệu dưới dạng </w:t>
      </w:r>
      <w:r w:rsidR="006919F7" w:rsidRPr="00085F2D">
        <w:rPr>
          <w:i/>
          <w:noProof/>
          <w:lang w:val="vi-VN"/>
        </w:rPr>
        <w:t>asf/amc</w:t>
      </w:r>
      <w:r w:rsidR="006919F7" w:rsidRPr="00E30E4B">
        <w:rPr>
          <w:noProof/>
          <w:lang w:val="vi-VN"/>
        </w:rPr>
        <w:t xml:space="preserve"> làm dữ liệu đầu vào để nghiên cứu.</w:t>
      </w:r>
      <w:r w:rsidR="00EF6667" w:rsidRPr="00E30E4B">
        <w:rPr>
          <w:noProof/>
          <w:lang w:val="vi-VN"/>
        </w:rPr>
        <w:t xml:space="preserve"> Phần tiếp theo sẽ trình bày chi tiết cấu trúc</w:t>
      </w:r>
      <w:r w:rsidR="005226CF">
        <w:rPr>
          <w:noProof/>
        </w:rPr>
        <w:t xml:space="preserve"> của</w:t>
      </w:r>
      <w:r w:rsidR="00EF6667" w:rsidRPr="00E30E4B">
        <w:rPr>
          <w:noProof/>
          <w:lang w:val="vi-VN"/>
        </w:rPr>
        <w:t xml:space="preserve"> loại dữ liệu này.</w:t>
      </w:r>
    </w:p>
    <w:p w:rsidR="00A4721D" w:rsidRPr="002F734A" w:rsidRDefault="00A4721D" w:rsidP="002F734A">
      <w:pPr>
        <w:pStyle w:val="Heading3"/>
      </w:pPr>
      <w:bookmarkStart w:id="40" w:name="_Toc421315630"/>
      <w:r w:rsidRPr="002F734A">
        <w:t xml:space="preserve">Cấu trúc </w:t>
      </w:r>
      <w:r w:rsidR="00222001" w:rsidRPr="002F734A">
        <w:t>Acclaim</w:t>
      </w:r>
      <w:bookmarkEnd w:id="40"/>
    </w:p>
    <w:p w:rsidR="00E35485" w:rsidRPr="00E30E4B" w:rsidRDefault="00E35485" w:rsidP="00E82C06">
      <w:pPr>
        <w:pStyle w:val="000-Noi-Dung"/>
        <w:rPr>
          <w:noProof/>
          <w:lang w:val="vi-VN"/>
        </w:rPr>
      </w:pPr>
      <w:r w:rsidRPr="00E30E4B">
        <w:rPr>
          <w:noProof/>
          <w:lang w:val="vi-VN"/>
        </w:rP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30E4B" w:rsidRDefault="00E35485" w:rsidP="00E82C06">
      <w:pPr>
        <w:pStyle w:val="000-Noi-Dung"/>
        <w:rPr>
          <w:noProof/>
          <w:lang w:val="vi-VN"/>
        </w:rPr>
      </w:pPr>
      <w:r w:rsidRPr="00E30E4B">
        <w:rPr>
          <w:noProof/>
          <w:lang w:val="vi-VN"/>
        </w:rPr>
        <w:t xml:space="preserve">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w:t>
      </w:r>
      <w:r w:rsidR="0008611C">
        <w:rPr>
          <w:noProof/>
        </w:rPr>
        <w:t>mô hình 3D của xương người</w:t>
      </w:r>
      <w:r w:rsidR="00530628">
        <w:rPr>
          <w:noProof/>
        </w:rPr>
        <w:t xml:space="preserve"> gồm các đoạn xương, </w:t>
      </w:r>
      <w:r w:rsidR="00530628">
        <w:rPr>
          <w:noProof/>
        </w:rPr>
        <w:lastRenderedPageBreak/>
        <w:t>chiều dài, hướng, độ tự do (</w:t>
      </w:r>
      <w:r w:rsidR="00530628" w:rsidRPr="00530628">
        <w:rPr>
          <w:noProof/>
        </w:rPr>
        <w:t>degrees of freedom</w:t>
      </w:r>
      <w:r w:rsidR="00105870">
        <w:rPr>
          <w:noProof/>
        </w:rPr>
        <w:t xml:space="preserve"> - dof</w:t>
      </w:r>
      <w:r w:rsidR="00530628">
        <w:rPr>
          <w:noProof/>
        </w:rPr>
        <w:t>) của mỗi xương, tệp thứ hai là</w:t>
      </w:r>
      <w:r w:rsidR="008256CE">
        <w:rPr>
          <w:noProof/>
        </w:rPr>
        <w:t xml:space="preserve"> giá trị cụ thể của mỗi dof với mỗi mốc thời gian tương ứng</w:t>
      </w:r>
      <w:r w:rsidRPr="00E30E4B">
        <w:rPr>
          <w:noProof/>
          <w:lang w:val="vi-VN"/>
        </w:rPr>
        <w:t>. Tệp cấu trúc là ASF (Acclaim Skeleton File), tệp chuyển động là AMC (Acclaim Motion Capture).</w:t>
      </w:r>
    </w:p>
    <w:p w:rsidR="00A87913" w:rsidRPr="006B1483" w:rsidRDefault="00A87913" w:rsidP="006B1483">
      <w:pPr>
        <w:pStyle w:val="Heading4"/>
      </w:pPr>
      <w:bookmarkStart w:id="41" w:name="_Toc421315631"/>
      <w:r w:rsidRPr="006B1483">
        <w:t xml:space="preserve">Cấu trúc tệp </w:t>
      </w:r>
      <w:r w:rsidR="00530672" w:rsidRPr="006B1483">
        <w:t>ASF</w:t>
      </w:r>
      <w:bookmarkEnd w:id="41"/>
    </w:p>
    <w:p w:rsidR="00304738" w:rsidRPr="00722B20" w:rsidRDefault="00805E64" w:rsidP="00E82C06">
      <w:pPr>
        <w:pStyle w:val="000-Noi-Dung"/>
        <w:rPr>
          <w:noProof/>
        </w:rPr>
      </w:pPr>
      <w:r w:rsidRPr="00E30E4B">
        <w:rPr>
          <w:noProof/>
          <w:lang w:val="vi-VN"/>
        </w:rPr>
        <w:t xml:space="preserve">Tệp cấu trúc ASF mô tả sự gắn kết giữa các xương trong cơ thể và </w:t>
      </w:r>
      <w:r w:rsidR="005F0D37" w:rsidRPr="00E30E4B">
        <w:rPr>
          <w:noProof/>
          <w:lang w:val="vi-VN"/>
        </w:rPr>
        <w:t>độ</w:t>
      </w:r>
      <w:r w:rsidRPr="00E30E4B">
        <w:rPr>
          <w:noProof/>
          <w:lang w:val="vi-VN"/>
        </w:rPr>
        <w:t xml:space="preserve"> tự do (degrees of freedom) của các khớp. ASF chính là trạng thái ban đầu của dữ liệu chuyển động.</w:t>
      </w:r>
      <w:r w:rsidR="00304738" w:rsidRPr="00E30E4B">
        <w:rPr>
          <w:noProof/>
          <w:lang w:val="vi-VN"/>
        </w:rPr>
        <w:t xml:space="preserve"> </w:t>
      </w:r>
      <w:r w:rsidR="0012356A">
        <w:rPr>
          <w:noProof/>
        </w:rPr>
        <w:t>Hình 1.8</w:t>
      </w:r>
      <w:r w:rsidRPr="00E30E4B">
        <w:rPr>
          <w:noProof/>
          <w:lang w:val="vi-VN"/>
        </w:rPr>
        <w:t xml:space="preserve"> </w:t>
      </w:r>
      <w:r w:rsidR="00304738" w:rsidRPr="00E30E4B">
        <w:rPr>
          <w:noProof/>
          <w:lang w:val="vi-VN"/>
        </w:rPr>
        <w:t xml:space="preserve">mô tả mô hình 3D của bộ xương người được dựng </w:t>
      </w:r>
      <w:r w:rsidR="00466FE0" w:rsidRPr="00E30E4B">
        <w:rPr>
          <w:noProof/>
          <w:lang w:val="vi-VN"/>
        </w:rPr>
        <w:t xml:space="preserve">lại </w:t>
      </w:r>
      <w:r w:rsidR="00304738" w:rsidRPr="00E30E4B">
        <w:rPr>
          <w:noProof/>
          <w:lang w:val="vi-VN"/>
        </w:rPr>
        <w:t xml:space="preserve">bằng tệp </w:t>
      </w:r>
      <w:r w:rsidR="00304738" w:rsidRPr="00E30E4B">
        <w:rPr>
          <w:i/>
          <w:noProof/>
          <w:lang w:val="vi-VN"/>
        </w:rPr>
        <w:t>.asf</w:t>
      </w:r>
      <w:r w:rsidR="00304738" w:rsidRPr="00E30E4B">
        <w:rPr>
          <w:noProof/>
          <w:lang w:val="vi-VN"/>
        </w:rPr>
        <w:t xml:space="preserve"> </w:t>
      </w:r>
      <w:r w:rsidR="00722B20">
        <w:rPr>
          <w:noProof/>
        </w:rPr>
        <w:t>.</w:t>
      </w:r>
    </w:p>
    <w:p w:rsidR="002A6594" w:rsidRPr="00E30E4B" w:rsidRDefault="001258C8" w:rsidP="008C58C2">
      <w:pPr>
        <w:pStyle w:val="Center"/>
        <w:rPr>
          <w:noProof/>
          <w:lang w:val="vi-VN"/>
        </w:rPr>
      </w:pPr>
      <w:r>
        <w:rPr>
          <w:noProof/>
        </w:rPr>
        <w:drawing>
          <wp:inline distT="0" distB="0" distL="0" distR="0">
            <wp:extent cx="5210312" cy="2860158"/>
            <wp:effectExtent l="19050" t="0" r="9388"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5"/>
                    <a:stretch>
                      <a:fillRect/>
                    </a:stretch>
                  </pic:blipFill>
                  <pic:spPr>
                    <a:xfrm>
                      <a:off x="0" y="0"/>
                      <a:ext cx="5210903" cy="2860482"/>
                    </a:xfrm>
                    <a:prstGeom prst="rect">
                      <a:avLst/>
                    </a:prstGeom>
                  </pic:spPr>
                </pic:pic>
              </a:graphicData>
            </a:graphic>
          </wp:inline>
        </w:drawing>
      </w:r>
    </w:p>
    <w:p w:rsidR="00A16B44" w:rsidRPr="00E30E4B" w:rsidRDefault="00A16B44" w:rsidP="004A04EF">
      <w:pPr>
        <w:pStyle w:val="HinhC1"/>
      </w:pPr>
      <w:bookmarkStart w:id="42" w:name="_Toc420737874"/>
      <w:bookmarkStart w:id="43" w:name="_Toc421315727"/>
      <w:r w:rsidRPr="00E30E4B">
        <w:t>Mô hình 3D của xương người được dựng lại từ tệp .asf</w:t>
      </w:r>
      <w:bookmarkEnd w:id="42"/>
      <w:bookmarkEnd w:id="43"/>
    </w:p>
    <w:p w:rsidR="00805E64" w:rsidRPr="00E30E4B" w:rsidRDefault="00805E64" w:rsidP="00E82C06">
      <w:pPr>
        <w:pStyle w:val="000-Noi-Dung"/>
        <w:rPr>
          <w:noProof/>
          <w:lang w:val="vi-VN"/>
        </w:rPr>
      </w:pPr>
      <w:r w:rsidRPr="00E30E4B">
        <w:rPr>
          <w:noProof/>
          <w:lang w:val="vi-VN"/>
        </w:rPr>
        <w:t>Thành phần cụ thể trong ASF được mô tả như sau:</w:t>
      </w:r>
    </w:p>
    <w:p w:rsidR="00805E64" w:rsidRPr="00E30E4B" w:rsidRDefault="00805E64" w:rsidP="00BA142F">
      <w:pPr>
        <w:pStyle w:val="000-Noi-Dung-DD"/>
        <w:rPr>
          <w:noProof/>
          <w:lang w:val="vi-VN"/>
        </w:rPr>
      </w:pPr>
      <w:r w:rsidRPr="00E30E4B">
        <w:rPr>
          <w:noProof/>
          <w:lang w:val="vi-VN"/>
        </w:rPr>
        <w:t>Các chú thích được bắt đầu bởi dấu thăng (#).</w:t>
      </w:r>
    </w:p>
    <w:p w:rsidR="00805E64" w:rsidRPr="00E30E4B" w:rsidRDefault="00805E64" w:rsidP="00BA142F">
      <w:pPr>
        <w:pStyle w:val="000-Noi-Dung-DD"/>
        <w:rPr>
          <w:noProof/>
          <w:lang w:val="vi-VN"/>
        </w:rPr>
      </w:pPr>
      <w:r w:rsidRPr="00BA142F">
        <w:t>Các từ khóa bắt đầu bởi dấu hai chấm (</w:t>
      </w:r>
      <w:r w:rsidRPr="00C22D81">
        <w:rPr>
          <w:b/>
          <w:noProof/>
          <w:lang w:val="vi-VN"/>
        </w:rPr>
        <w:t>:</w:t>
      </w:r>
      <w:r w:rsidRPr="00E30E4B">
        <w:rPr>
          <w:noProof/>
          <w:lang w:val="vi-VN"/>
        </w:rPr>
        <w:t>). Từ khóa có thể được dùng cho các giá trị toàn cục hoặc bắt đầu cho một mục dữ liệu.</w:t>
      </w:r>
    </w:p>
    <w:p w:rsidR="00805E64" w:rsidRPr="00E30E4B" w:rsidRDefault="00805E64" w:rsidP="00BA142F">
      <w:pPr>
        <w:pStyle w:val="000-Noi-Dung-DD"/>
        <w:rPr>
          <w:noProof/>
          <w:lang w:val="vi-VN"/>
        </w:rPr>
      </w:pPr>
      <w:r w:rsidRPr="00E30E4B">
        <w:rPr>
          <w:noProof/>
          <w:lang w:val="vi-VN"/>
        </w:rPr>
        <w:t xml:space="preserve">Từ khóa </w:t>
      </w:r>
      <w:r w:rsidRPr="00E30E4B">
        <w:rPr>
          <w:b/>
          <w:noProof/>
          <w:lang w:val="vi-VN"/>
        </w:rPr>
        <w:t>version</w:t>
      </w:r>
      <w:r w:rsidRPr="00E30E4B">
        <w:rPr>
          <w:noProof/>
          <w:lang w:val="vi-VN"/>
        </w:rPr>
        <w:t xml:space="preserve"> cho biết phiên bản hiện tại của tệp tin</w:t>
      </w:r>
      <w:r w:rsidR="007A4AFE">
        <w:rPr>
          <w:noProof/>
        </w:rPr>
        <w:t>.</w:t>
      </w:r>
    </w:p>
    <w:p w:rsidR="00805E64" w:rsidRPr="00E30E4B" w:rsidRDefault="00805E64" w:rsidP="00BA142F">
      <w:pPr>
        <w:pStyle w:val="000-Noi-Dung-DD"/>
        <w:rPr>
          <w:noProof/>
          <w:lang w:val="vi-VN"/>
        </w:rPr>
      </w:pPr>
      <w:r w:rsidRPr="00E30E4B">
        <w:rPr>
          <w:noProof/>
          <w:lang w:val="vi-VN"/>
        </w:rPr>
        <w:lastRenderedPageBreak/>
        <w:t xml:space="preserve">Từ khóa </w:t>
      </w:r>
      <w:r w:rsidRPr="00E30E4B">
        <w:rPr>
          <w:b/>
          <w:noProof/>
          <w:lang w:val="vi-VN"/>
        </w:rPr>
        <w:t>name</w:t>
      </w:r>
      <w:r w:rsidRPr="00E30E4B">
        <w:rPr>
          <w:noProof/>
          <w:lang w:val="vi-VN"/>
        </w:rPr>
        <w:t xml:space="preserve"> được dùng để đặt tên cho dữ liệu, tên này có thể khác với tên tệp.</w:t>
      </w:r>
    </w:p>
    <w:p w:rsidR="0043547D" w:rsidRPr="00E30E4B" w:rsidRDefault="00805E64" w:rsidP="00BA142F">
      <w:pPr>
        <w:pStyle w:val="000-Noi-Dung-DD"/>
        <w:rPr>
          <w:noProof/>
          <w:lang w:val="vi-VN"/>
        </w:rPr>
      </w:pPr>
      <w:r w:rsidRPr="00E30E4B">
        <w:rPr>
          <w:noProof/>
          <w:lang w:val="vi-VN"/>
        </w:rPr>
        <w:t xml:space="preserve">Mục </w:t>
      </w:r>
      <w:r w:rsidRPr="00E30E4B">
        <w:rPr>
          <w:b/>
          <w:noProof/>
          <w:lang w:val="vi-VN"/>
        </w:rPr>
        <w:t>units</w:t>
      </w:r>
      <w:r w:rsidRPr="00E30E4B">
        <w:rPr>
          <w:noProof/>
          <w:lang w:val="vi-VN"/>
        </w:rPr>
        <w:t xml:space="preserve"> định nghĩa đơn vị cho một số loại dữ liệu trong tệp. Nó c</w:t>
      </w:r>
      <w:r w:rsidR="00C47F87">
        <w:rPr>
          <w:noProof/>
        </w:rPr>
        <w:t>ũ</w:t>
      </w:r>
      <w:r w:rsidRPr="00E30E4B">
        <w:rPr>
          <w:noProof/>
          <w:lang w:val="vi-VN"/>
        </w:rPr>
        <w:t xml:space="preserve">ng có thể </w:t>
      </w:r>
      <w:r w:rsidR="00B5215E" w:rsidRPr="00E30E4B">
        <w:rPr>
          <w:noProof/>
          <w:lang w:val="vi-VN"/>
        </w:rPr>
        <w:t>chứa</w:t>
      </w:r>
      <w:r w:rsidRPr="00E30E4B">
        <w:rPr>
          <w:noProof/>
          <w:lang w:val="vi-VN"/>
        </w:rPr>
        <w:t xml:space="preserve"> giá trị mặc định cho các đại lượng.</w:t>
      </w:r>
    </w:p>
    <w:p w:rsidR="00F070CE" w:rsidRPr="00E30E4B" w:rsidRDefault="00F070CE" w:rsidP="00BA142F">
      <w:pPr>
        <w:pStyle w:val="000-Noi-Dung-DD"/>
        <w:rPr>
          <w:noProof/>
          <w:lang w:val="vi-VN"/>
        </w:rPr>
      </w:pPr>
      <w:r w:rsidRPr="00E30E4B">
        <w:rPr>
          <w:noProof/>
          <w:lang w:val="vi-VN"/>
        </w:rPr>
        <w:t xml:space="preserve">Mục </w:t>
      </w:r>
      <w:r w:rsidRPr="00E30E4B">
        <w:rPr>
          <w:b/>
          <w:noProof/>
          <w:lang w:val="vi-VN"/>
        </w:rPr>
        <w:t>documentation</w:t>
      </w:r>
      <w:r w:rsidRPr="00E30E4B">
        <w:rPr>
          <w:noProof/>
          <w:lang w:val="vi-VN"/>
        </w:rPr>
        <w:t xml:space="preserve"> lưu trữ các thông thêm về dữ liệu</w:t>
      </w:r>
    </w:p>
    <w:p w:rsidR="00F070CE" w:rsidRPr="00E30E4B" w:rsidRDefault="00F070CE" w:rsidP="00BA142F">
      <w:pPr>
        <w:pStyle w:val="000-Noi-Dung-DD"/>
        <w:rPr>
          <w:noProof/>
          <w:lang w:val="vi-VN"/>
        </w:rPr>
      </w:pPr>
      <w:r w:rsidRPr="00E30E4B">
        <w:rPr>
          <w:noProof/>
          <w:lang w:val="vi-VN"/>
        </w:rPr>
        <w:t xml:space="preserve">Mục </w:t>
      </w:r>
      <w:r w:rsidRPr="00E30E4B">
        <w:rPr>
          <w:b/>
          <w:noProof/>
          <w:lang w:val="vi-VN"/>
        </w:rPr>
        <w:t>root</w:t>
      </w:r>
      <w:r w:rsidRPr="00BA142F">
        <w:t xml:space="preserve"> định nghĩa một khớp xương đặc biệt của ASF, đây chính là nút gốc trong hệ thống cây với nút là các khớp và nhánh là các đoạn xương giữa các khớp. Từ khóa </w:t>
      </w:r>
      <w:r w:rsidRPr="00E30E4B">
        <w:rPr>
          <w:b/>
          <w:noProof/>
          <w:lang w:val="vi-VN"/>
        </w:rPr>
        <w:t>axis</w:t>
      </w:r>
      <w:r w:rsidRPr="00BA142F">
        <w:t xml:space="preserve"> trong mục </w:t>
      </w:r>
      <w:r w:rsidRPr="00E30E4B">
        <w:rPr>
          <w:b/>
          <w:noProof/>
          <w:lang w:val="vi-VN"/>
        </w:rPr>
        <w:t>root</w:t>
      </w:r>
      <w:r w:rsidRPr="00BA142F">
        <w:t xml:space="preserve"> cho biết thứ tự </w:t>
      </w:r>
      <w:r w:rsidR="00DE2875" w:rsidRPr="00BA142F">
        <w:t xml:space="preserve">quay </w:t>
      </w:r>
      <w:r w:rsidRPr="00BA142F">
        <w:t>của các</w:t>
      </w:r>
      <w:r w:rsidR="000740F5" w:rsidRPr="00BA142F">
        <w:t xml:space="preserve"> trục</w:t>
      </w:r>
      <w:r w:rsidRPr="00BA142F">
        <w:t xml:space="preserve"> tọa độ X, Y, Z của nút gốc. Từ khóa </w:t>
      </w:r>
      <w:r w:rsidRPr="00E30E4B">
        <w:rPr>
          <w:b/>
          <w:noProof/>
          <w:lang w:val="vi-VN"/>
        </w:rPr>
        <w:t>order</w:t>
      </w:r>
      <w:r w:rsidRPr="00BA142F">
        <w:t xml:space="preserve"> cho biết</w:t>
      </w:r>
      <w:r w:rsidR="00485AB7" w:rsidRPr="00BA142F">
        <w:t xml:space="preserve"> các kênh chuyển động của nút gốc cũng như thứ tự xuất hiện của các đại lượng này trong</w:t>
      </w:r>
      <w:r w:rsidR="00F14C08" w:rsidRPr="00BA142F">
        <w:t xml:space="preserve"> tệp AMC.</w:t>
      </w:r>
      <w:r w:rsidR="0052370F" w:rsidRPr="00BA142F">
        <w:t xml:space="preserve"> Hai từ khóa còn lại </w:t>
      </w:r>
      <w:r w:rsidR="0052370F" w:rsidRPr="00E30E4B">
        <w:rPr>
          <w:b/>
          <w:noProof/>
          <w:lang w:val="vi-VN"/>
        </w:rPr>
        <w:t>position</w:t>
      </w:r>
      <w:r w:rsidR="0052370F" w:rsidRPr="00BA142F">
        <w:t xml:space="preserve"> và </w:t>
      </w:r>
      <w:r w:rsidR="0052370F" w:rsidRPr="00E30E4B">
        <w:rPr>
          <w:b/>
          <w:noProof/>
          <w:lang w:val="vi-VN"/>
        </w:rPr>
        <w:t>orientation</w:t>
      </w:r>
      <w:r w:rsidR="0052370F" w:rsidRPr="00E30E4B">
        <w:rPr>
          <w:noProof/>
          <w:lang w:val="vi-VN"/>
        </w:rPr>
        <w:t xml:space="preserve"> lưu giữ tọa độ và phương hướng ban đầu của nút gốc, thường thì giá trị của các đại lượng này bằng không (0).</w:t>
      </w:r>
    </w:p>
    <w:p w:rsidR="00C36DB2" w:rsidRPr="00E30E4B" w:rsidRDefault="00C36DB2" w:rsidP="00BA142F">
      <w:pPr>
        <w:pStyle w:val="000-Noi-Dung-DD"/>
        <w:rPr>
          <w:noProof/>
          <w:lang w:val="vi-VN"/>
        </w:rPr>
      </w:pPr>
      <w:r w:rsidRPr="00E30E4B">
        <w:rPr>
          <w:noProof/>
          <w:lang w:val="vi-VN"/>
        </w:rPr>
        <w:t xml:space="preserve">Mục </w:t>
      </w:r>
      <w:r w:rsidRPr="00E30E4B">
        <w:rPr>
          <w:b/>
          <w:noProof/>
          <w:lang w:val="vi-VN"/>
        </w:rPr>
        <w:t>bonedata</w:t>
      </w:r>
      <w:r w:rsidRPr="00BA142F">
        <w:t xml:space="preserve"> là nơi chứa thông tin chi tiết của mỗi đoạn xương trong</w:t>
      </w:r>
      <w:r w:rsidR="002E4B25" w:rsidRPr="00BA142F">
        <w:t xml:space="preserve"> cây</w:t>
      </w:r>
      <w:r w:rsidRPr="00BA142F">
        <w:t xml:space="preserve"> </w:t>
      </w:r>
      <w:r w:rsidR="002E4B25" w:rsidRPr="00BA142F">
        <w:t>hệ thống.</w:t>
      </w:r>
      <w:r w:rsidR="00272C16" w:rsidRPr="00BA142F">
        <w:t xml:space="preserve"> Các</w:t>
      </w:r>
      <w:r w:rsidR="00C26100" w:rsidRPr="00BA142F">
        <w:t xml:space="preserve"> thông tin của mỗi đoạn xương đượ</w:t>
      </w:r>
      <w:r w:rsidR="00272C16" w:rsidRPr="00BA142F">
        <w:t>c đặt trong một cặp t</w:t>
      </w:r>
      <w:r w:rsidR="009049A7" w:rsidRPr="00BA142F">
        <w:t>ừ</w:t>
      </w:r>
      <w:r w:rsidR="00272C16" w:rsidRPr="00BA142F">
        <w:t xml:space="preserve"> khóa </w:t>
      </w:r>
      <w:r w:rsidR="00272C16" w:rsidRPr="00E30E4B">
        <w:rPr>
          <w:b/>
          <w:noProof/>
          <w:lang w:val="vi-VN"/>
        </w:rPr>
        <w:t>begin</w:t>
      </w:r>
      <w:r w:rsidR="00272C16" w:rsidRPr="00BA142F">
        <w:t xml:space="preserve"> và </w:t>
      </w:r>
      <w:r w:rsidR="00272C16" w:rsidRPr="00E30E4B">
        <w:rPr>
          <w:b/>
          <w:noProof/>
          <w:lang w:val="vi-VN"/>
        </w:rPr>
        <w:t>end</w:t>
      </w:r>
      <w:r w:rsidR="00272C16" w:rsidRPr="00BA142F">
        <w:t>. V</w:t>
      </w:r>
      <w:r w:rsidR="00A7607C" w:rsidRPr="00BA142F">
        <w:t>ới</w:t>
      </w:r>
      <w:r w:rsidR="00272C16" w:rsidRPr="00BA142F">
        <w:t xml:space="preserve"> mỗi cặp, chúng ta có: </w:t>
      </w:r>
      <w:r w:rsidR="00825501" w:rsidRPr="00E30E4B">
        <w:rPr>
          <w:b/>
          <w:noProof/>
          <w:lang w:val="vi-VN"/>
        </w:rPr>
        <w:t>id</w:t>
      </w:r>
      <w:r w:rsidR="00825501" w:rsidRPr="00BA142F">
        <w:t xml:space="preserve">, </w:t>
      </w:r>
      <w:r w:rsidR="00825501" w:rsidRPr="00E30E4B">
        <w:rPr>
          <w:b/>
          <w:noProof/>
          <w:lang w:val="vi-VN"/>
        </w:rPr>
        <w:t>name</w:t>
      </w:r>
      <w:r w:rsidR="00825501" w:rsidRPr="00BA142F">
        <w:t xml:space="preserve">, </w:t>
      </w:r>
      <w:r w:rsidR="00825501" w:rsidRPr="00E30E4B">
        <w:rPr>
          <w:b/>
          <w:noProof/>
          <w:lang w:val="vi-VN"/>
        </w:rPr>
        <w:t>direction</w:t>
      </w:r>
      <w:r w:rsidR="00F46892" w:rsidRPr="00BA142F">
        <w:t xml:space="preserve"> là</w:t>
      </w:r>
      <w:r w:rsidR="00825501" w:rsidRPr="00BA142F">
        <w:t xml:space="preserve"> </w:t>
      </w:r>
      <w:r w:rsidR="00F46892" w:rsidRPr="00BA142F">
        <w:t xml:space="preserve">hướng của xương, </w:t>
      </w:r>
      <w:r w:rsidR="00F46892" w:rsidRPr="00E30E4B">
        <w:rPr>
          <w:b/>
          <w:noProof/>
          <w:lang w:val="vi-VN"/>
        </w:rPr>
        <w:t>length</w:t>
      </w:r>
      <w:r w:rsidR="00F46892" w:rsidRPr="00BA142F">
        <w:t xml:space="preserve"> là độ dài, </w:t>
      </w:r>
      <w:r w:rsidR="00F46892" w:rsidRPr="00E30E4B">
        <w:rPr>
          <w:b/>
          <w:noProof/>
          <w:lang w:val="vi-VN"/>
        </w:rPr>
        <w:t>axis</w:t>
      </w:r>
      <w:r w:rsidR="00F46892" w:rsidRPr="00BA142F">
        <w:t xml:space="preserve"> là góc quay của trục tọa độ tương đối của mỗi đoạn xươ</w:t>
      </w:r>
      <w:r w:rsidR="0063468C" w:rsidRPr="00BA142F">
        <w:t xml:space="preserve">ng, </w:t>
      </w:r>
      <w:r w:rsidR="0063468C" w:rsidRPr="00E30E4B">
        <w:rPr>
          <w:b/>
          <w:noProof/>
          <w:lang w:val="vi-VN"/>
        </w:rPr>
        <w:t>dof</w:t>
      </w:r>
      <w:r w:rsidR="0063468C" w:rsidRPr="00BA142F">
        <w:t xml:space="preserve"> là độ tự do của đoạn xương, </w:t>
      </w:r>
      <w:r w:rsidR="0063468C" w:rsidRPr="00E30E4B">
        <w:rPr>
          <w:b/>
          <w:noProof/>
          <w:lang w:val="vi-VN"/>
        </w:rPr>
        <w:t>limits</w:t>
      </w:r>
      <w:r w:rsidR="0063468C" w:rsidRPr="00E30E4B">
        <w:rPr>
          <w:noProof/>
          <w:lang w:val="vi-VN"/>
        </w:rPr>
        <w:t xml:space="preserve"> là giới hạn quay của các khớp.</w:t>
      </w:r>
    </w:p>
    <w:p w:rsidR="0063468C" w:rsidRPr="007A78C8" w:rsidRDefault="000C7647" w:rsidP="00BA142F">
      <w:pPr>
        <w:pStyle w:val="000-Noi-Dung-DD"/>
        <w:rPr>
          <w:noProof/>
          <w:lang w:val="vi-VN"/>
        </w:rPr>
      </w:pPr>
      <w:r w:rsidRPr="00E30E4B">
        <w:rPr>
          <w:noProof/>
          <w:lang w:val="vi-VN"/>
        </w:rPr>
        <w:t xml:space="preserve">Mục cuối cùng </w:t>
      </w:r>
      <w:r w:rsidRPr="00E30E4B">
        <w:rPr>
          <w:b/>
          <w:noProof/>
          <w:lang w:val="vi-VN"/>
        </w:rPr>
        <w:t>hierarchy</w:t>
      </w:r>
      <w:r w:rsidRPr="00E30E4B">
        <w:rPr>
          <w:noProof/>
          <w:lang w:val="vi-VN"/>
        </w:rPr>
        <w:t xml:space="preserve"> định nghĩa sự liên kết giữa các khớp xương để tạo nên một bộ xương hoàn chỉnh.</w:t>
      </w:r>
    </w:p>
    <w:p w:rsidR="007A78C8" w:rsidRPr="007A78C8" w:rsidRDefault="007A78C8" w:rsidP="00E82C06">
      <w:pPr>
        <w:pStyle w:val="000-Noi-Dung"/>
        <w:rPr>
          <w:noProof/>
        </w:rPr>
      </w:pPr>
      <w:r>
        <w:rPr>
          <w:noProof/>
        </w:rPr>
        <w:t xml:space="preserve">Hình 1.9 </w:t>
      </w:r>
      <w:r w:rsidR="00B16DA2">
        <w:rPr>
          <w:noProof/>
        </w:rPr>
        <w:t>mô tả một đoạn tệp ASF.</w:t>
      </w:r>
    </w:p>
    <w:p w:rsidR="00DF52E5" w:rsidRPr="00E30E4B" w:rsidRDefault="001E46D9" w:rsidP="00AF7F73">
      <w:pPr>
        <w:pStyle w:val="Center"/>
        <w:rPr>
          <w:noProof/>
          <w:lang w:val="vi-VN"/>
        </w:rPr>
      </w:pPr>
      <w:r w:rsidRPr="00E30E4B">
        <w:rPr>
          <w:noProof/>
        </w:rPr>
        <w:lastRenderedPageBreak/>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6"/>
                    <a:stretch>
                      <a:fillRect/>
                    </a:stretch>
                  </pic:blipFill>
                  <pic:spPr>
                    <a:xfrm>
                      <a:off x="0" y="0"/>
                      <a:ext cx="4928752" cy="4275220"/>
                    </a:xfrm>
                    <a:prstGeom prst="rect">
                      <a:avLst/>
                    </a:prstGeom>
                  </pic:spPr>
                </pic:pic>
              </a:graphicData>
            </a:graphic>
          </wp:inline>
        </w:drawing>
      </w:r>
    </w:p>
    <w:p w:rsidR="00D5102C" w:rsidRPr="00E30E4B" w:rsidRDefault="00D5102C" w:rsidP="004A04EF">
      <w:pPr>
        <w:pStyle w:val="HinhC1"/>
      </w:pPr>
      <w:bookmarkStart w:id="44" w:name="_Toc420737875"/>
      <w:bookmarkStart w:id="45" w:name="_Toc421315728"/>
      <w:r w:rsidRPr="00E30E4B">
        <w:t>Một đoạn tệp ASF</w:t>
      </w:r>
      <w:bookmarkEnd w:id="44"/>
      <w:bookmarkEnd w:id="45"/>
    </w:p>
    <w:p w:rsidR="00A87913" w:rsidRPr="006B1483" w:rsidRDefault="00A87913" w:rsidP="006B1483">
      <w:pPr>
        <w:pStyle w:val="Heading4"/>
      </w:pPr>
      <w:bookmarkStart w:id="46" w:name="_Toc421315632"/>
      <w:r w:rsidRPr="006B1483">
        <w:t xml:space="preserve">Cấu trúc tệp </w:t>
      </w:r>
      <w:r w:rsidR="00C36311" w:rsidRPr="006B1483">
        <w:t>AMC</w:t>
      </w:r>
      <w:bookmarkEnd w:id="46"/>
    </w:p>
    <w:p w:rsidR="003F3AC9" w:rsidRPr="008C0C6D" w:rsidRDefault="003F3AC9" w:rsidP="00E82C06">
      <w:pPr>
        <w:pStyle w:val="000-Noi-Dung"/>
        <w:rPr>
          <w:noProof/>
        </w:rPr>
      </w:pPr>
      <w:r w:rsidRPr="00E30E4B">
        <w:rPr>
          <w:noProof/>
          <w:lang w:val="vi-VN"/>
        </w:rPr>
        <w:t>Tệp chuyển động AMC chứa các đại lượng có thể thay đổi trong hệ thống các khớp xương được định nghĩa ở tệp ASF.</w:t>
      </w:r>
      <w:r w:rsidR="006F4536" w:rsidRPr="00E30E4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30E4B">
        <w:rPr>
          <w:noProof/>
          <w:lang w:val="vi-VN"/>
        </w:rPr>
        <w:t>mỗi frame là giá trị theo thứ tự</w:t>
      </w:r>
      <w:r w:rsidR="006F4536" w:rsidRPr="00E30E4B">
        <w:rPr>
          <w:noProof/>
          <w:lang w:val="vi-VN"/>
        </w:rPr>
        <w:t xml:space="preserve"> </w:t>
      </w:r>
      <w:r w:rsidR="00C55BF8" w:rsidRPr="00E30E4B">
        <w:rPr>
          <w:noProof/>
          <w:lang w:val="vi-VN"/>
        </w:rPr>
        <w:t xml:space="preserve">của đại lượng </w:t>
      </w:r>
      <w:r w:rsidR="00C55BF8" w:rsidRPr="005B73E0">
        <w:rPr>
          <w:b/>
          <w:noProof/>
          <w:lang w:val="vi-VN"/>
        </w:rPr>
        <w:t>dof</w:t>
      </w:r>
      <w:r w:rsidR="00C55BF8" w:rsidRPr="00E30E4B">
        <w:rPr>
          <w:noProof/>
          <w:lang w:val="vi-VN"/>
        </w:rPr>
        <w:t xml:space="preserve"> trên tệp ASF.</w:t>
      </w:r>
      <w:r w:rsidR="008C0C6D">
        <w:rPr>
          <w:noProof/>
        </w:rPr>
        <w:t xml:space="preserve"> Hình 1.10 mô tả một đoạn tệp AMC.</w:t>
      </w:r>
    </w:p>
    <w:p w:rsidR="007A3F02" w:rsidRPr="00E30E4B" w:rsidRDefault="007A3F02" w:rsidP="00C733E7">
      <w:pPr>
        <w:pStyle w:val="Center"/>
        <w:rPr>
          <w:noProof/>
          <w:lang w:val="vi-VN"/>
        </w:rPr>
      </w:pPr>
      <w:r w:rsidRPr="00E30E4B">
        <w:rPr>
          <w:noProof/>
        </w:rPr>
        <w:lastRenderedPageBreak/>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7"/>
                    <a:stretch>
                      <a:fillRect/>
                    </a:stretch>
                  </pic:blipFill>
                  <pic:spPr>
                    <a:xfrm>
                      <a:off x="0" y="0"/>
                      <a:ext cx="4972744" cy="5430008"/>
                    </a:xfrm>
                    <a:prstGeom prst="rect">
                      <a:avLst/>
                    </a:prstGeom>
                  </pic:spPr>
                </pic:pic>
              </a:graphicData>
            </a:graphic>
          </wp:inline>
        </w:drawing>
      </w:r>
    </w:p>
    <w:p w:rsidR="007A3F02" w:rsidRPr="00E30E4B" w:rsidRDefault="007A3F02" w:rsidP="004A04EF">
      <w:pPr>
        <w:pStyle w:val="HinhC1"/>
      </w:pPr>
      <w:bookmarkStart w:id="47" w:name="_Toc420737876"/>
      <w:bookmarkStart w:id="48" w:name="_Toc421315729"/>
      <w:r w:rsidRPr="00E30E4B">
        <w:t>Một đoạn tệp AMC</w:t>
      </w:r>
      <w:bookmarkEnd w:id="47"/>
      <w:bookmarkEnd w:id="48"/>
    </w:p>
    <w:p w:rsidR="006E61ED" w:rsidRPr="00804A10" w:rsidRDefault="009C33D8" w:rsidP="00804A10">
      <w:pPr>
        <w:pStyle w:val="Heading2"/>
      </w:pPr>
      <w:bookmarkStart w:id="49" w:name="_Toc421315633"/>
      <w:r w:rsidRPr="00804A10">
        <w:t>Trích chọn, lựa chọn đặ</w:t>
      </w:r>
      <w:r w:rsidR="009B3A4F" w:rsidRPr="00804A10">
        <w:t>c</w:t>
      </w:r>
      <w:r w:rsidRPr="00804A10">
        <w:t xml:space="preserve"> tính</w:t>
      </w:r>
      <w:bookmarkEnd w:id="49"/>
    </w:p>
    <w:p w:rsidR="00FB1EC7" w:rsidRPr="00E30E4B" w:rsidRDefault="0079574D" w:rsidP="00E82C06">
      <w:pPr>
        <w:pStyle w:val="000-Noi-Dung"/>
        <w:rPr>
          <w:noProof/>
          <w:lang w:val="vi-VN"/>
        </w:rPr>
      </w:pPr>
      <w:r w:rsidRPr="00E30E4B">
        <w:rPr>
          <w:noProof/>
          <w:lang w:val="vi-VN"/>
        </w:rPr>
        <w:t>Một khâu quan trọng trong quá trình xây dựng mô hình nhận dạng hà</w:t>
      </w:r>
      <w:r w:rsidR="008C199F">
        <w:rPr>
          <w:noProof/>
          <w:lang w:val="vi-VN"/>
        </w:rPr>
        <w:t>nh động người là trích chọn, lự</w:t>
      </w:r>
      <w:r w:rsidR="008C199F">
        <w:rPr>
          <w:noProof/>
        </w:rPr>
        <w:t>a</w:t>
      </w:r>
      <w:r w:rsidRPr="00E30E4B">
        <w:rPr>
          <w:noProof/>
          <w:lang w:val="vi-VN"/>
        </w:rPr>
        <w:t xml:space="preserve"> chọn đặc tính</w:t>
      </w:r>
      <w:r w:rsidR="00AF2B1E" w:rsidRPr="00E30E4B">
        <w:rPr>
          <w:noProof/>
          <w:lang w:val="vi-VN"/>
        </w:rPr>
        <w:t xml:space="preserve">. </w:t>
      </w:r>
      <w:r w:rsidR="004903C3" w:rsidRPr="00E30E4B">
        <w:rPr>
          <w:noProof/>
          <w:lang w:val="vi-VN"/>
        </w:rPr>
        <w:t>Mục đích chung của trích chọn hay lựa chọn đặc tí</w:t>
      </w:r>
      <w:r w:rsidR="001C54EE">
        <w:rPr>
          <w:noProof/>
        </w:rPr>
        <w:t>n</w:t>
      </w:r>
      <w:r w:rsidR="004903C3" w:rsidRPr="00E30E4B">
        <w:rPr>
          <w:noProof/>
          <w:lang w:val="vi-VN"/>
        </w:rPr>
        <w:t>h là làm giảm độ lớn của dữ liệu, hay nói cách khác là làm giảm số chiều của dữ liệu.</w:t>
      </w:r>
      <w:r w:rsidR="00AE7451" w:rsidRPr="00E30E4B">
        <w:rPr>
          <w:noProof/>
          <w:lang w:val="vi-VN"/>
        </w:rPr>
        <w:t xml:space="preserve"> Quá trình làm giảm số chiều của dữ liệu </w:t>
      </w:r>
      <w:r w:rsidR="008A27E6" w:rsidRPr="00E30E4B">
        <w:rPr>
          <w:noProof/>
          <w:lang w:val="vi-VN"/>
        </w:rPr>
        <w:t>được chia làm hai loại chính: trích chọn đặc tính (feature extraction</w:t>
      </w:r>
      <w:r w:rsidR="00F87C97" w:rsidRPr="00E30E4B">
        <w:rPr>
          <w:noProof/>
          <w:lang w:val="vi-VN"/>
        </w:rPr>
        <w:t xml:space="preserve"> - F</w:t>
      </w:r>
      <w:r w:rsidR="00387ABC">
        <w:rPr>
          <w:noProof/>
        </w:rPr>
        <w:t>E</w:t>
      </w:r>
      <w:r w:rsidR="008A27E6" w:rsidRPr="00E30E4B">
        <w:rPr>
          <w:noProof/>
          <w:lang w:val="vi-VN"/>
        </w:rPr>
        <w:t xml:space="preserve">) và lựa </w:t>
      </w:r>
      <w:r w:rsidR="008A27E6" w:rsidRPr="00E30E4B">
        <w:rPr>
          <w:noProof/>
          <w:lang w:val="vi-VN"/>
        </w:rPr>
        <w:lastRenderedPageBreak/>
        <w:t xml:space="preserve">chọn đặc tính </w:t>
      </w:r>
      <w:r w:rsidR="005E09D4" w:rsidRPr="00E30E4B">
        <w:rPr>
          <w:noProof/>
          <w:lang w:val="vi-VN"/>
        </w:rPr>
        <w:t>(feature selection</w:t>
      </w:r>
      <w:r w:rsidR="00F87C97" w:rsidRPr="00E30E4B">
        <w:rPr>
          <w:noProof/>
          <w:lang w:val="vi-VN"/>
        </w:rPr>
        <w:t xml:space="preserve"> - FS</w:t>
      </w:r>
      <w:r w:rsidR="005E09D4" w:rsidRPr="00E30E4B">
        <w:rPr>
          <w:noProof/>
          <w:lang w:val="vi-VN"/>
        </w:rPr>
        <w:t>).</w:t>
      </w:r>
      <w:r w:rsidR="00621CBF" w:rsidRPr="00E30E4B">
        <w:rPr>
          <w:noProof/>
          <w:lang w:val="vi-VN"/>
        </w:rPr>
        <w:t xml:space="preserve"> </w:t>
      </w:r>
      <w:r w:rsidR="002322B8" w:rsidRPr="00E30E4B">
        <w:rPr>
          <w:noProof/>
          <w:lang w:val="vi-VN"/>
        </w:rPr>
        <w:t>Sự khác nhau cơ bản giữa hai phương pháp này là trích chọn đặc tí</w:t>
      </w:r>
      <w:r w:rsidR="006605A0">
        <w:rPr>
          <w:noProof/>
        </w:rPr>
        <w:t>n</w:t>
      </w:r>
      <w:r w:rsidR="002322B8" w:rsidRPr="00E30E4B">
        <w:rPr>
          <w:noProof/>
          <w:lang w:val="vi-VN"/>
        </w:rPr>
        <w:t xml:space="preserve">h </w:t>
      </w:r>
      <w:r w:rsidR="00893E4F">
        <w:rPr>
          <w:noProof/>
        </w:rPr>
        <w:t>sử dụng phương pháp biến đổi tuyến t</w:t>
      </w:r>
      <w:r w:rsidR="008E00D3">
        <w:rPr>
          <w:noProof/>
        </w:rPr>
        <w:t>í</w:t>
      </w:r>
      <w:r w:rsidR="00893E4F">
        <w:rPr>
          <w:noProof/>
        </w:rPr>
        <w:t>nh hoặc phi tuyến tính để biến đổi dữ liệu sang không gian mới</w:t>
      </w:r>
      <w:r w:rsidR="002322B8" w:rsidRPr="00E30E4B">
        <w:rPr>
          <w:noProof/>
          <w:lang w:val="vi-VN"/>
        </w:rPr>
        <w:t xml:space="preserve">, trong khi đó lựa chọn đặc tính </w:t>
      </w:r>
      <w:r w:rsidR="005C361E" w:rsidRPr="00E30E4B">
        <w:rPr>
          <w:noProof/>
          <w:lang w:val="vi-VN"/>
        </w:rPr>
        <w:t>chọn một tập con của tập dữ liệu cho trước.</w:t>
      </w:r>
      <w:r w:rsidR="008B3B23">
        <w:rPr>
          <w:noProof/>
        </w:rPr>
        <w:t xml:space="preserve"> Một bên biến đổi dữ liệu, một bên không biến đổi.</w:t>
      </w:r>
      <w:r w:rsidR="005C361E" w:rsidRPr="00E30E4B">
        <w:rPr>
          <w:noProof/>
          <w:lang w:val="vi-VN"/>
        </w:rPr>
        <w:t xml:space="preserve"> Hình </w:t>
      </w:r>
      <w:r w:rsidR="008235F2" w:rsidRPr="008235F2">
        <w:rPr>
          <w:noProof/>
        </w:rPr>
        <w:t>1.11</w:t>
      </w:r>
      <w:r w:rsidR="005C361E" w:rsidRPr="008235F2">
        <w:rPr>
          <w:noProof/>
          <w:lang w:val="vi-VN"/>
        </w:rPr>
        <w:t xml:space="preserve"> </w:t>
      </w:r>
      <w:r w:rsidR="005C361E" w:rsidRPr="00E30E4B">
        <w:rPr>
          <w:noProof/>
          <w:lang w:val="vi-VN"/>
        </w:rPr>
        <w:t>mô tả sự khác nhau giữa hai phương pháp này.</w:t>
      </w:r>
      <w:r w:rsidR="00800AC7" w:rsidRPr="00E30E4B">
        <w:rPr>
          <w:noProof/>
          <w:lang w:val="vi-VN"/>
        </w:rPr>
        <w:t xml:space="preserve"> K</w:t>
      </w:r>
      <w:r w:rsidR="00646696">
        <w:rPr>
          <w:noProof/>
          <w:lang w:val="vi-VN"/>
        </w:rPr>
        <w:t>ết quả của lựa chọn đặc tính</w:t>
      </w:r>
      <w:r w:rsidR="00800AC7" w:rsidRPr="00E30E4B">
        <w:rPr>
          <w:noProof/>
          <w:lang w:val="vi-VN"/>
        </w:rPr>
        <w:t xml:space="preserve"> là một tập con của dữ liệu ban đầu, kết</w:t>
      </w:r>
      <w:r w:rsidR="00FA6D12">
        <w:rPr>
          <w:noProof/>
          <w:lang w:val="vi-VN"/>
        </w:rPr>
        <w:t xml:space="preserve"> quả của trích chọn đặc tính</w:t>
      </w:r>
      <w:r w:rsidR="00800AC7" w:rsidRPr="00E30E4B">
        <w:rPr>
          <w:noProof/>
          <w:lang w:val="vi-VN"/>
        </w:rPr>
        <w:t xml:space="preserve"> là một tập dữ liệu trong không gian mới </w:t>
      </w:r>
      <w:r w:rsidR="00123ADB" w:rsidRPr="00E30E4B">
        <w:rPr>
          <w:noProof/>
          <w:lang w:val="vi-VN"/>
        </w:rPr>
        <w:t xml:space="preserve">ít chiều hơn </w:t>
      </w:r>
      <m:oMath>
        <m:r>
          <w:rPr>
            <w:rFonts w:ascii="Cambria Math" w:hAnsi="Cambria Math"/>
            <w:noProof/>
            <w:lang w:val="vi-VN"/>
          </w:rPr>
          <m:t>y=f(x)</m:t>
        </m:r>
      </m:oMath>
      <w:r w:rsidR="00CF6CFA" w:rsidRPr="00E30E4B">
        <w:rPr>
          <w:noProof/>
          <w:lang w:val="vi-VN"/>
        </w:rPr>
        <w:t>.</w:t>
      </w:r>
    </w:p>
    <w:p w:rsidR="009B67EE" w:rsidRPr="00E30E4B" w:rsidRDefault="00724189" w:rsidP="00E82C06">
      <w:pPr>
        <w:pStyle w:val="000-Noi-Dung"/>
        <w:rPr>
          <w:noProof/>
          <w:lang w:val="vi-VN"/>
        </w:rPr>
      </w:pPr>
      <w:r>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8"/>
                    <a:stretch>
                      <a:fillRect/>
                    </a:stretch>
                  </pic:blipFill>
                  <pic:spPr>
                    <a:xfrm>
                      <a:off x="0" y="0"/>
                      <a:ext cx="4894333" cy="1598956"/>
                    </a:xfrm>
                    <a:prstGeom prst="rect">
                      <a:avLst/>
                    </a:prstGeom>
                  </pic:spPr>
                </pic:pic>
              </a:graphicData>
            </a:graphic>
          </wp:inline>
        </w:drawing>
      </w:r>
    </w:p>
    <w:p w:rsidR="00C95158" w:rsidRPr="00E30E4B" w:rsidRDefault="00BF1EFF" w:rsidP="004A04EF">
      <w:pPr>
        <w:pStyle w:val="HinhC1"/>
      </w:pPr>
      <w:bookmarkStart w:id="50" w:name="_Toc420737877"/>
      <w:bookmarkStart w:id="51" w:name="_Toc421315730"/>
      <w:r>
        <w:rPr>
          <w:lang w:val="en-US"/>
        </w:rPr>
        <w:t>Mô tả</w:t>
      </w:r>
      <w:r w:rsidR="00FD0A38">
        <w:t xml:space="preserve"> lựa ch</w:t>
      </w:r>
      <w:r w:rsidR="009D3834">
        <w:rPr>
          <w:lang w:val="en-US"/>
        </w:rPr>
        <w:t>ọ</w:t>
      </w:r>
      <w:r w:rsidR="00FD0A38">
        <w:t>n đặc tính</w:t>
      </w:r>
      <w:r>
        <w:rPr>
          <w:lang w:val="en-US"/>
        </w:rPr>
        <w:t xml:space="preserve"> (trái)</w:t>
      </w:r>
      <w:r w:rsidR="00FD0A38">
        <w:t xml:space="preserve"> </w:t>
      </w:r>
      <w:r w:rsidR="00C95158" w:rsidRPr="00E30E4B">
        <w:t>và trích chọn đặc tính</w:t>
      </w:r>
      <w:bookmarkEnd w:id="50"/>
      <w:r>
        <w:rPr>
          <w:lang w:val="en-US"/>
        </w:rPr>
        <w:t xml:space="preserve"> (phải)</w:t>
      </w:r>
      <w:bookmarkEnd w:id="51"/>
    </w:p>
    <w:p w:rsidR="00A70A9D" w:rsidRPr="00E30E4B" w:rsidRDefault="002D2F47" w:rsidP="00E82C06">
      <w:pPr>
        <w:pStyle w:val="000-Noi-Dung"/>
        <w:rPr>
          <w:noProof/>
          <w:lang w:val="vi-VN"/>
        </w:rPr>
      </w:pPr>
      <w:r w:rsidRPr="00E30E4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FA2887" w:rsidRDefault="005C5B06" w:rsidP="00E82C06">
      <w:pPr>
        <w:pStyle w:val="000-Noi-Dung"/>
        <w:rPr>
          <w:noProof/>
        </w:rPr>
      </w:pPr>
      <w:r w:rsidRPr="00E30E4B">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30E4B">
        <w:rPr>
          <w:noProof/>
          <w:lang w:val="vi-VN"/>
        </w:rPr>
        <w:t xml:space="preserve"> như: phân tích thành phân chính</w:t>
      </w:r>
      <w:r w:rsidR="001823A4" w:rsidRPr="00E30E4B">
        <w:rPr>
          <w:noProof/>
          <w:lang w:val="vi-VN"/>
        </w:rPr>
        <w:t xml:space="preserve"> (PCA)</w:t>
      </w:r>
      <w:r w:rsidR="00BF7FF6" w:rsidRPr="00E30E4B">
        <w:rPr>
          <w:noProof/>
          <w:lang w:val="vi-VN"/>
        </w:rPr>
        <w:t>,</w:t>
      </w:r>
      <w:r w:rsidR="00EC5C82" w:rsidRPr="00E30E4B">
        <w:rPr>
          <w:noProof/>
          <w:lang w:val="vi-VN"/>
        </w:rPr>
        <w:t xml:space="preserve"> biệt thức tuyến tính</w:t>
      </w:r>
      <w:r w:rsidR="007A71CF">
        <w:rPr>
          <w:noProof/>
          <w:lang w:val="vi-VN"/>
        </w:rPr>
        <w:t xml:space="preserve"> (LDA)</w:t>
      </w:r>
      <w:r w:rsidR="007A71CF">
        <w:rPr>
          <w:noProof/>
        </w:rPr>
        <w:t xml:space="preserve">. </w:t>
      </w:r>
      <w:r w:rsidR="00C70239" w:rsidRPr="00E30E4B">
        <w:rPr>
          <w:noProof/>
          <w:lang w:val="vi-VN"/>
        </w:rPr>
        <w:t xml:space="preserve">Nội dung chính của từng phương pháp </w:t>
      </w:r>
      <w:r w:rsidR="00FA2887">
        <w:rPr>
          <w:noProof/>
        </w:rPr>
        <w:t>được trình bày ở phần tiếp theo.</w:t>
      </w:r>
    </w:p>
    <w:p w:rsidR="006E61ED" w:rsidRPr="002F734A" w:rsidRDefault="002E039E" w:rsidP="002F734A">
      <w:pPr>
        <w:pStyle w:val="Heading3"/>
      </w:pPr>
      <w:bookmarkStart w:id="52" w:name="_Toc421315634"/>
      <w:r w:rsidRPr="002F734A">
        <w:t>Phương pháp phân tích thành phần chính – PCA</w:t>
      </w:r>
      <w:bookmarkEnd w:id="52"/>
    </w:p>
    <w:p w:rsidR="004D63AC" w:rsidRPr="00E30E4B" w:rsidRDefault="004D63AC" w:rsidP="00E82C06">
      <w:pPr>
        <w:pStyle w:val="000-Noi-Dung"/>
        <w:rPr>
          <w:noProof/>
          <w:lang w:val="vi-VN"/>
        </w:rPr>
      </w:pPr>
      <w:r w:rsidRPr="00E30E4B">
        <w:rPr>
          <w:noProof/>
          <w:lang w:val="vi-VN"/>
        </w:rPr>
        <w:t xml:space="preserve">Phương pháp phân tích thành phần chính (Principal Components Analysis - PCA) là một thuật toán thống kê sử dụng phép biến đổi trực giao </w:t>
      </w:r>
      <w:r w:rsidRPr="00E30E4B">
        <w:rPr>
          <w:noProof/>
          <w:lang w:val="vi-VN"/>
        </w:rPr>
        <w:lastRenderedPageBreak/>
        <w:t>để biến đổi một tập hợp dữ liệu từ một không gian nhiều chiều sang một không gian mới ít chiều hơn nhằm tối ưu hóa việc thể hiện sự biến thiên của dữ liệu</w:t>
      </w:r>
      <w:r w:rsidR="002318EA" w:rsidRPr="00E30E4B">
        <w:rPr>
          <w:noProof/>
          <w:lang w:val="vi-VN"/>
        </w:rPr>
        <w:t xml:space="preserve"> (maximize the variability)</w:t>
      </w:r>
      <w:r w:rsidRPr="00E30E4B">
        <w:rPr>
          <w:noProof/>
          <w:lang w:val="vi-VN"/>
        </w:rPr>
        <w:t>.</w:t>
      </w:r>
    </w:p>
    <w:p w:rsidR="002931CD" w:rsidRPr="00E30E4B" w:rsidRDefault="008269BB" w:rsidP="00E82C06">
      <w:pPr>
        <w:pStyle w:val="000-Noi-Dung"/>
        <w:rPr>
          <w:noProof/>
          <w:lang w:val="vi-VN"/>
        </w:rPr>
      </w:pPr>
      <w:r>
        <w:rPr>
          <w:noProof/>
          <w:lang w:val="vi-VN"/>
        </w:rPr>
        <w:t xml:space="preserve">Các đặc tính </w:t>
      </w:r>
      <w:r w:rsidR="003809BD" w:rsidRPr="00E30E4B">
        <w:rPr>
          <w:noProof/>
          <w:lang w:val="vi-VN"/>
        </w:rPr>
        <w:t>của PCA:</w:t>
      </w:r>
    </w:p>
    <w:p w:rsidR="003809BD" w:rsidRPr="00E30E4B" w:rsidRDefault="009929C5" w:rsidP="00E82C06">
      <w:pPr>
        <w:pStyle w:val="000-Noi-Dung"/>
        <w:rPr>
          <w:noProof/>
          <w:lang w:val="vi-VN"/>
        </w:rPr>
      </w:pPr>
      <w:r w:rsidRPr="00E30E4B">
        <w:rPr>
          <w:noProof/>
          <w:lang w:val="vi-VN"/>
        </w:rPr>
        <w:t>Giúp giảm số chiều của dữ liệu</w:t>
      </w:r>
      <w:r w:rsidR="009E08EA" w:rsidRPr="00E30E4B">
        <w:rPr>
          <w:noProof/>
          <w:lang w:val="vi-VN"/>
        </w:rPr>
        <w:t>.</w:t>
      </w:r>
    </w:p>
    <w:p w:rsidR="0009570A" w:rsidRPr="00E30E4B" w:rsidRDefault="002D7070" w:rsidP="00E82C06">
      <w:pPr>
        <w:pStyle w:val="000-Noi-Dung"/>
        <w:rPr>
          <w:noProof/>
          <w:lang w:val="vi-VN"/>
        </w:rPr>
      </w:pPr>
      <w:r w:rsidRPr="00E30E4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30E4B">
        <w:rPr>
          <w:noProof/>
          <w:lang w:val="vi-VN"/>
        </w:rPr>
        <w:t xml:space="preserve"> nghĩa là đảm bảo độ biến thiên (variability) của dữ liệu trên mỗi chiều mới.</w:t>
      </w:r>
    </w:p>
    <w:p w:rsidR="009929C5" w:rsidRPr="00E30E4B" w:rsidRDefault="0009570A" w:rsidP="00E82C06">
      <w:pPr>
        <w:pStyle w:val="000-Noi-Dung"/>
        <w:rPr>
          <w:noProof/>
          <w:lang w:val="vi-VN"/>
        </w:rPr>
      </w:pPr>
      <w:r w:rsidRPr="00E30E4B">
        <w:rPr>
          <w:noProof/>
          <w:lang w:val="vi-VN"/>
        </w:rPr>
        <w:t>Các trục tọa độ trong không gian mới là tổ hợp tuyến tính của không gian cũ,</w:t>
      </w:r>
      <w:r w:rsidR="002D7070" w:rsidRPr="00E30E4B">
        <w:rPr>
          <w:noProof/>
          <w:lang w:val="vi-VN"/>
        </w:rPr>
        <w:t xml:space="preserve"> do đó về mặt ngữ nghĩa, PCA xây dựng các thuộc tính mới dựa trên các thuộc tính hiện có. </w:t>
      </w:r>
      <w:r w:rsidR="00555E5C">
        <w:rPr>
          <w:noProof/>
        </w:rPr>
        <w:t>N</w:t>
      </w:r>
      <w:r w:rsidR="002D7070" w:rsidRPr="00E30E4B">
        <w:rPr>
          <w:noProof/>
          <w:lang w:val="vi-VN"/>
        </w:rPr>
        <w:t>hững thuộc tính này vẫn biểu diễn tốt dữ liệu ban đầu.</w:t>
      </w:r>
    </w:p>
    <w:p w:rsidR="0009570A" w:rsidRPr="00E30E4B" w:rsidRDefault="0009570A" w:rsidP="00E82C06">
      <w:pPr>
        <w:pStyle w:val="000-Noi-Dung"/>
        <w:rPr>
          <w:noProof/>
          <w:lang w:val="vi-VN"/>
        </w:rPr>
      </w:pPr>
      <w:r w:rsidRPr="00E30E4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30E4B" w:rsidRDefault="001D408C" w:rsidP="00E82C06">
      <w:pPr>
        <w:pStyle w:val="000-Noi-Dung"/>
        <w:rPr>
          <w:noProof/>
          <w:lang w:val="vi-VN"/>
        </w:rPr>
      </w:pPr>
      <w:r w:rsidRPr="00E30E4B">
        <w:rPr>
          <w:noProof/>
        </w:rPr>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29"/>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30E4B" w:rsidRDefault="00E00E32" w:rsidP="004A04EF">
      <w:pPr>
        <w:pStyle w:val="HinhC1"/>
      </w:pPr>
      <w:bookmarkStart w:id="53" w:name="_Toc421315731"/>
      <w:r>
        <w:rPr>
          <w:lang w:val="en-US"/>
        </w:rPr>
        <w:t>Hình ảnh con lạc đà qua 2 góc độ khác nhau</w:t>
      </w:r>
      <w:bookmarkEnd w:id="53"/>
    </w:p>
    <w:p w:rsidR="00E03895" w:rsidRPr="00E30E4B" w:rsidRDefault="00FF0664" w:rsidP="00E82C06">
      <w:pPr>
        <w:pStyle w:val="000-Noi-Dung"/>
        <w:rPr>
          <w:noProof/>
          <w:lang w:val="vi-VN"/>
        </w:rPr>
      </w:pPr>
      <w:r>
        <w:rPr>
          <w:noProof/>
        </w:rPr>
        <w:lastRenderedPageBreak/>
        <w:t>Hình 1.12 là m</w:t>
      </w:r>
      <w:r w:rsidR="00E81408" w:rsidRPr="00E30E4B">
        <w:rPr>
          <w:noProof/>
          <w:lang w:val="vi-VN"/>
        </w:rPr>
        <w:t>ột ví dụ kinh điển để minh họa</w:t>
      </w:r>
      <w:r w:rsidR="006A5317">
        <w:rPr>
          <w:noProof/>
        </w:rPr>
        <w:t xml:space="preserve"> PCA</w:t>
      </w:r>
      <w:r w:rsidR="00E81408" w:rsidRPr="00E30E4B">
        <w:rPr>
          <w:noProof/>
          <w:lang w:val="vi-VN"/>
        </w:rPr>
        <w:t>. Cùng là một con lạc đà nhưng nếu nhìn từ bên hông thì ta có được đầy đủ thông tin nhất, trong khi nhìn từ phía trước thì thật khó để nói nó là con lạc đà.</w:t>
      </w:r>
    </w:p>
    <w:p w:rsidR="00447607" w:rsidRPr="00B16818" w:rsidRDefault="00D46AC4" w:rsidP="00E82C06">
      <w:pPr>
        <w:pStyle w:val="000-Noi-Dung"/>
        <w:rPr>
          <w:noProof/>
        </w:rPr>
      </w:pPr>
      <w:r w:rsidRPr="00E30E4B">
        <w:rPr>
          <w:noProof/>
          <w:lang w:val="vi-VN"/>
        </w:rPr>
        <w:t>Một ví dụ thuyết phục hơn được minh họa như hình</w:t>
      </w:r>
      <w:r w:rsidR="00B16818">
        <w:rPr>
          <w:noProof/>
        </w:rPr>
        <w:t xml:space="preserve"> 1.13</w:t>
      </w:r>
    </w:p>
    <w:p w:rsidR="00D46AC4" w:rsidRPr="00E30E4B" w:rsidRDefault="00007085" w:rsidP="001E1D99">
      <w:pPr>
        <w:pStyle w:val="Center"/>
        <w:rPr>
          <w:noProof/>
          <w:lang w:val="vi-VN"/>
        </w:rPr>
      </w:pPr>
      <w:r>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0"/>
                    <a:stretch>
                      <a:fillRect/>
                    </a:stretch>
                  </pic:blipFill>
                  <pic:spPr>
                    <a:xfrm>
                      <a:off x="0" y="0"/>
                      <a:ext cx="5580380" cy="2718435"/>
                    </a:xfrm>
                    <a:prstGeom prst="rect">
                      <a:avLst/>
                    </a:prstGeom>
                  </pic:spPr>
                </pic:pic>
              </a:graphicData>
            </a:graphic>
          </wp:inline>
        </w:drawing>
      </w:r>
    </w:p>
    <w:p w:rsidR="00EA4D0F" w:rsidRPr="00E30E4B" w:rsidRDefault="00EA4D0F" w:rsidP="004A04EF">
      <w:pPr>
        <w:pStyle w:val="HinhC1"/>
      </w:pPr>
      <w:bookmarkStart w:id="54" w:name="_Toc420737879"/>
      <w:bookmarkStart w:id="55" w:name="_Toc421315732"/>
      <w:r w:rsidRPr="00E30E4B">
        <w:t>Minh họa PCA</w:t>
      </w:r>
      <w:bookmarkEnd w:id="54"/>
      <w:bookmarkEnd w:id="55"/>
    </w:p>
    <w:p w:rsidR="00A15573" w:rsidRPr="00E30E4B" w:rsidRDefault="005F1436" w:rsidP="00E82C06">
      <w:pPr>
        <w:pStyle w:val="000-Noi-Dung"/>
        <w:rPr>
          <w:noProof/>
          <w:lang w:val="vi-VN"/>
        </w:rPr>
      </w:pPr>
      <w:r w:rsidRPr="00E30E4B">
        <w:rPr>
          <w:noProof/>
          <w:lang w:val="vi-VN"/>
        </w:rPr>
        <w:t>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30E4B" w:rsidRDefault="00883C7A" w:rsidP="00E82C06">
      <w:pPr>
        <w:pStyle w:val="000-Noi-Dung"/>
        <w:rPr>
          <w:noProof/>
          <w:lang w:val="vi-VN"/>
        </w:rPr>
      </w:pPr>
      <w:r>
        <w:rPr>
          <w:noProof/>
        </w:rPr>
        <w:t>Đặc trưng của</w:t>
      </w:r>
      <w:r w:rsidR="000A51CC" w:rsidRPr="00E30E4B">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30E4B" w:rsidRDefault="001E0148" w:rsidP="00E82C06">
      <w:pPr>
        <w:pStyle w:val="000-Noi-Dung"/>
        <w:rPr>
          <w:noProof/>
          <w:lang w:val="vi-VN"/>
        </w:rPr>
      </w:pPr>
      <w:r w:rsidRPr="00E30E4B">
        <w:rPr>
          <w:noProof/>
          <w:lang w:val="vi-VN"/>
        </w:rPr>
        <w:t>Thuật toán PCA:</w:t>
      </w:r>
    </w:p>
    <w:p w:rsidR="001E0148" w:rsidRPr="00E30E4B" w:rsidRDefault="00D72663" w:rsidP="00E82C06">
      <w:pPr>
        <w:pStyle w:val="000-Noi-Dung"/>
        <w:rPr>
          <w:noProof/>
          <w:lang w:val="vi-VN"/>
        </w:rPr>
      </w:pPr>
      <w:r w:rsidRPr="00E30E4B">
        <w:rPr>
          <w:noProof/>
          <w:lang w:val="vi-VN"/>
        </w:rPr>
        <w:lastRenderedPageBreak/>
        <w:t xml:space="preserve">Về cơ bản, thuật toán PCA gồm có ba bước: tiền xử lí, xây dựng không gian mới, chuyển dữ liệu từ không gian </w:t>
      </w:r>
      <w:r w:rsidR="00777F00" w:rsidRPr="00E30E4B">
        <w:rPr>
          <w:noProof/>
          <w:lang w:val="vi-VN"/>
        </w:rPr>
        <w:t>ban đầu</w:t>
      </w:r>
      <w:r w:rsidRPr="00E30E4B">
        <w:rPr>
          <w:noProof/>
          <w:lang w:val="vi-VN"/>
        </w:rPr>
        <w:t xml:space="preserve"> sang không gian mới.</w:t>
      </w:r>
      <w:r w:rsidR="00EA4C31" w:rsidRPr="00E30E4B">
        <w:rPr>
          <w:noProof/>
          <w:lang w:val="vi-VN"/>
        </w:rPr>
        <w:t xml:space="preserve"> </w:t>
      </w:r>
      <w:r w:rsidR="001E0148" w:rsidRPr="00E30E4B">
        <w:rPr>
          <w:noProof/>
          <w:lang w:val="vi-VN"/>
        </w:rPr>
        <w:t>Ch</w:t>
      </w:r>
      <w:r w:rsidR="00E22ECB" w:rsidRPr="00E30E4B">
        <w:rPr>
          <w:noProof/>
          <w:lang w:val="vi-VN"/>
        </w:rPr>
        <w:t>o ma trận</w:t>
      </w:r>
      <w:r w:rsidR="00E22ECB" w:rsidRPr="00E30E4B">
        <w:rPr>
          <w:i/>
          <w:noProof/>
          <w:vertAlign w:val="superscript"/>
          <w:lang w:val="vi-VN"/>
        </w:rPr>
        <w:t xml:space="preserve"> </w:t>
      </w:r>
      <w:r w:rsidR="00E22ECB" w:rsidRPr="00E30E4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Pr>
          <w:noProof/>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Pr>
          <w:noProof/>
        </w:rPr>
        <w:t xml:space="preserve"> là thuộc tính thứ </w:t>
      </w:r>
      <w:r w:rsidR="004826AF" w:rsidRPr="008D03A5">
        <w:rPr>
          <w:rFonts w:ascii="Cambria Math" w:hAnsi="Cambria Math"/>
          <w:i/>
          <w:noProof/>
        </w:rPr>
        <w:t>j</w:t>
      </w:r>
      <w:r w:rsidR="004826AF">
        <w:rPr>
          <w:noProof/>
        </w:rPr>
        <w:t xml:space="preserve"> của dữ liệu </w:t>
      </w:r>
      <w:r w:rsidR="004826AF" w:rsidRPr="008D03A5">
        <w:rPr>
          <w:rFonts w:ascii="Cambria Math" w:hAnsi="Cambria Math"/>
          <w:i/>
          <w:noProof/>
        </w:rPr>
        <w:t>i</w:t>
      </w:r>
      <w:r w:rsidR="00C24C8D">
        <w:rPr>
          <w:noProof/>
        </w:rPr>
        <w:t>.</w:t>
      </w:r>
      <w:r w:rsidR="004656D4" w:rsidRPr="00E30E4B">
        <w:rPr>
          <w:noProof/>
          <w:lang w:val="vi-VN"/>
        </w:rPr>
        <w:t xml:space="preserve"> Các bước của PCA lần lượt như sau:</w:t>
      </w:r>
    </w:p>
    <w:p w:rsidR="004656D4" w:rsidRPr="00E30E4B" w:rsidRDefault="00E874D1" w:rsidP="00E82C06">
      <w:pPr>
        <w:pStyle w:val="000-Noi-Dung"/>
        <w:rPr>
          <w:noProof/>
          <w:lang w:val="vi-VN"/>
        </w:rPr>
      </w:pPr>
      <w:r w:rsidRPr="00E30E4B">
        <w:rPr>
          <w:noProof/>
          <w:lang w:val="vi-VN"/>
        </w:rPr>
        <w:t>Bước 1: Tiền xử lí</w:t>
      </w:r>
    </w:p>
    <w:p w:rsidR="0013193B" w:rsidRPr="00E30E4B" w:rsidRDefault="00936DFF" w:rsidP="00E82C06">
      <w:pPr>
        <w:pStyle w:val="000-Noi-Dung"/>
        <w:rPr>
          <w:noProof/>
          <w:lang w:val="vi-VN"/>
        </w:rPr>
      </w:pPr>
      <w:r w:rsidRPr="00E30E4B">
        <w:rPr>
          <w:noProof/>
          <w:lang w:val="vi-VN"/>
        </w:rPr>
        <w:t>Dữ liệu ban đầu có thể có giá trị thay đổi bất thường. Ví dụ một thuộc tính</w:t>
      </w:r>
      <w:r w:rsidR="003725F5">
        <w:rPr>
          <w:noProof/>
          <w:lang w:val="vi-VN"/>
        </w:rPr>
        <w:t xml:space="preserve"> có giá</w:t>
      </w:r>
      <w:r w:rsidRPr="00E30E4B">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56" w:name="OLE_LINK1"/>
      <w:bookmarkStart w:id="57" w:name="OLE_LINK2"/>
      <w:bookmarkStart w:id="58" w:name="OLE_LINK3"/>
      <w:bookmarkStart w:id="59" w:name="OLE_LINK4"/>
      <w:r w:rsidRPr="00E30E4B">
        <w:rPr>
          <w:b/>
          <w:noProof/>
          <w:lang w:val="vi-VN"/>
        </w:rPr>
        <w:t>Centered PCA</w:t>
      </w:r>
      <w:bookmarkEnd w:id="56"/>
      <w:bookmarkEnd w:id="57"/>
      <w:bookmarkEnd w:id="58"/>
      <w:bookmarkEnd w:id="59"/>
      <w:r w:rsidRPr="00E30E4B">
        <w:rPr>
          <w:noProof/>
          <w:lang w:val="vi-VN"/>
        </w:rPr>
        <w:t xml:space="preserve"> và </w:t>
      </w:r>
      <w:r w:rsidRPr="00E30E4B">
        <w:rPr>
          <w:b/>
          <w:noProof/>
          <w:lang w:val="vi-VN"/>
        </w:rPr>
        <w:t>Normed PCA</w:t>
      </w:r>
      <w:r w:rsidR="009051D9" w:rsidRPr="00E30E4B">
        <w:rPr>
          <w:b/>
          <w:noProof/>
          <w:lang w:val="vi-VN"/>
        </w:rPr>
        <w:t xml:space="preserve"> </w:t>
      </w:r>
      <w:r w:rsidR="009051D9" w:rsidRPr="00E30E4B">
        <w:rPr>
          <w:noProof/>
          <w:lang w:val="vi-VN"/>
        </w:rPr>
        <w:t xml:space="preserve">(một số tài liệu gọi là </w:t>
      </w:r>
      <w:r w:rsidR="00CB220A" w:rsidRPr="00E30E4B">
        <w:rPr>
          <w:noProof/>
          <w:lang w:val="vi-VN"/>
        </w:rPr>
        <w:t xml:space="preserve">Standardize </w:t>
      </w:r>
      <w:r w:rsidR="009051D9" w:rsidRPr="00E30E4B">
        <w:rPr>
          <w:noProof/>
          <w:lang w:val="vi-VN"/>
        </w:rPr>
        <w:t>PCA)</w:t>
      </w:r>
      <w:r w:rsidRPr="00E30E4B">
        <w:rPr>
          <w:noProof/>
          <w:lang w:val="vi-VN"/>
        </w:rPr>
        <w:t>.</w:t>
      </w:r>
    </w:p>
    <w:p w:rsidR="00283177" w:rsidRPr="00E30E4B" w:rsidRDefault="00283177" w:rsidP="00E82C06">
      <w:pPr>
        <w:pStyle w:val="000-Noi-Dung"/>
        <w:rPr>
          <w:noProof/>
          <w:lang w:val="vi-VN"/>
        </w:rPr>
      </w:pPr>
      <w:r w:rsidRPr="00E30E4B">
        <w:rPr>
          <w:b/>
          <w:noProof/>
          <w:lang w:val="vi-VN"/>
        </w:rPr>
        <w:t>Centered PCA</w:t>
      </w:r>
      <w:r w:rsidRPr="00E30E4B">
        <w:rPr>
          <w:noProof/>
          <w:lang w:val="vi-VN"/>
        </w:rPr>
        <w:t xml:space="preserve"> mang tất cả các thuộc tính (các cột của X</w:t>
      </w:r>
      <w:r w:rsidR="00ED528F" w:rsidRPr="00E30E4B">
        <w:rPr>
          <w:noProof/>
          <w:lang w:val="vi-VN"/>
        </w:rPr>
        <w:t>)</w:t>
      </w:r>
      <w:r w:rsidRPr="00E30E4B">
        <w:rPr>
          <w:noProof/>
          <w:lang w:val="vi-VN"/>
        </w:rPr>
        <w:t xml:space="preserve"> về cùng một gốc tọa độ:</w:t>
      </w:r>
    </w:p>
    <w:p w:rsidR="00F20560" w:rsidRPr="00E30E4B" w:rsidRDefault="00CA1BA0"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30E4B">
        <w:rPr>
          <w:noProof/>
          <w:lang w:val="vi-VN"/>
        </w:rPr>
        <w:t>,</w:t>
      </w:r>
    </w:p>
    <w:p w:rsidR="005F4518" w:rsidRPr="00E30E4B" w:rsidRDefault="00CA1BA0"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30E4B" w:rsidRDefault="00E20742" w:rsidP="00E82C06">
      <w:pPr>
        <w:pStyle w:val="000-Noi-Dung"/>
        <w:rPr>
          <w:noProof/>
          <w:lang w:val="vi-VN"/>
        </w:rPr>
      </w:pPr>
      <w:r w:rsidRPr="00E30E4B">
        <w:rPr>
          <w:noProof/>
          <w:lang w:val="vi-VN"/>
        </w:rPr>
        <w:t xml:space="preserve">Trong đó n là số dòng của </w:t>
      </w:r>
      <w:r w:rsidRPr="00E30E4B">
        <w:rPr>
          <w:b/>
          <w:noProof/>
          <w:lang w:val="vi-VN"/>
        </w:rPr>
        <w:t>X</w:t>
      </w:r>
      <w:r w:rsidRPr="00E30E4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30E4B">
        <w:rPr>
          <w:noProof/>
          <w:lang w:val="vi-VN"/>
        </w:rPr>
        <w:t xml:space="preserve"> là mean của cột thứ j của </w:t>
      </w:r>
      <w:r w:rsidRPr="00E30E4B">
        <w:rPr>
          <w:b/>
          <w:noProof/>
          <w:lang w:val="vi-VN"/>
        </w:rPr>
        <w:t>X</w:t>
      </w:r>
      <w:r w:rsidRPr="00E30E4B">
        <w:rPr>
          <w:noProof/>
          <w:lang w:val="vi-VN"/>
        </w:rPr>
        <w:t>, được tính như sau:</w:t>
      </w:r>
    </w:p>
    <w:p w:rsidR="00F96277" w:rsidRPr="00E30E4B" w:rsidRDefault="00CA1BA0"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m:rPr>
              <m:sty m:val="p"/>
            </m:rPr>
            <w:rPr>
              <w:rFonts w:ascii="Cambria Math" w:hAnsi="Cambria Math"/>
              <w:noProof/>
              <w:lang w:val="vi-VN"/>
            </w:rPr>
            <m:t>.</m:t>
          </m:r>
        </m:oMath>
      </m:oMathPara>
    </w:p>
    <w:p w:rsidR="007D6A28" w:rsidRPr="00E30E4B" w:rsidRDefault="007D6A28" w:rsidP="00E82C06">
      <w:pPr>
        <w:pStyle w:val="000-Noi-Dung"/>
        <w:rPr>
          <w:noProof/>
          <w:lang w:val="vi-VN"/>
        </w:rPr>
      </w:pPr>
      <w:r w:rsidRPr="00E30E4B">
        <w:rPr>
          <w:b/>
          <w:noProof/>
          <w:lang w:val="vi-VN"/>
        </w:rPr>
        <w:t>Normed PCA</w:t>
      </w:r>
      <w:r w:rsidRPr="00E30E4B">
        <w:rPr>
          <w:noProof/>
          <w:lang w:val="vi-VN"/>
        </w:rPr>
        <w:t xml:space="preserve"> mang tất các các </w:t>
      </w:r>
      <w:r w:rsidR="004F0254" w:rsidRPr="00E30E4B">
        <w:rPr>
          <w:noProof/>
          <w:lang w:val="vi-VN"/>
        </w:rPr>
        <w:t>thuộc tính</w:t>
      </w:r>
      <w:r w:rsidRPr="00E30E4B">
        <w:rPr>
          <w:noProof/>
          <w:lang w:val="vi-VN"/>
        </w:rPr>
        <w:t xml:space="preserve"> về cùng một gốc tọa độ, đồng thời chuẩn hóa về cùng một quãng </w:t>
      </w:r>
      <w:r w:rsidR="007171F8" w:rsidRPr="00E30E4B">
        <w:rPr>
          <w:noProof/>
          <w:lang w:val="vi-VN"/>
        </w:rPr>
        <w:t xml:space="preserve">có độ lệch chuẩn </w:t>
      </w:r>
      <w:r w:rsidRPr="00E30E4B">
        <w:rPr>
          <w:noProof/>
          <w:lang w:val="vi-VN"/>
        </w:rPr>
        <w:t>(</w:t>
      </w:r>
      <w:r w:rsidR="007171F8" w:rsidRPr="00E30E4B">
        <w:rPr>
          <w:noProof/>
          <w:lang w:val="vi-VN"/>
        </w:rPr>
        <w:t xml:space="preserve">standard </w:t>
      </w:r>
      <w:r w:rsidRPr="00E30E4B">
        <w:rPr>
          <w:noProof/>
          <w:lang w:val="vi-VN"/>
        </w:rPr>
        <w:t xml:space="preserve">deviation) </w:t>
      </w:r>
      <w:r w:rsidR="00B428AD" w:rsidRPr="00E30E4B">
        <w:rPr>
          <w:noProof/>
          <w:lang w:val="vi-VN"/>
        </w:rPr>
        <w:t>là</w:t>
      </w:r>
      <w:r w:rsidR="00E34D62" w:rsidRPr="00E30E4B">
        <w:rPr>
          <w:noProof/>
          <w:lang w:val="vi-VN"/>
        </w:rPr>
        <w:t xml:space="preserve"> </w:t>
      </w:r>
      <w:r w:rsidR="00895802" w:rsidRPr="00E30E4B">
        <w:rPr>
          <w:noProof/>
          <w:lang w:val="vi-VN"/>
        </w:rPr>
        <w:t>1:</w:t>
      </w:r>
    </w:p>
    <w:p w:rsidR="00895802" w:rsidRPr="00E30E4B" w:rsidRDefault="00CA1BA0"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30E4B">
        <w:rPr>
          <w:noProof/>
          <w:lang w:val="vi-VN"/>
        </w:rPr>
        <w:t>,</w:t>
      </w:r>
    </w:p>
    <w:p w:rsidR="00AB5F00" w:rsidRPr="00E30E4B" w:rsidRDefault="00CA1BA0"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30E4B" w:rsidRDefault="007171F8" w:rsidP="00E82C06">
      <w:pPr>
        <w:pStyle w:val="000-Noi-Dung"/>
        <w:rPr>
          <w:noProof/>
          <w:lang w:val="vi-VN"/>
        </w:rPr>
      </w:pPr>
      <w:r w:rsidRPr="00E30E4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30E4B">
        <w:rPr>
          <w:noProof/>
          <w:lang w:val="vi-VN"/>
        </w:rPr>
        <w:t xml:space="preserve"> là </w:t>
      </w:r>
      <w:r w:rsidR="00F924F1">
        <w:rPr>
          <w:noProof/>
        </w:rPr>
        <w:t>phương sai</w:t>
      </w:r>
      <w:r w:rsidRPr="00E30E4B">
        <w:rPr>
          <w:noProof/>
          <w:lang w:val="vi-VN"/>
        </w:rPr>
        <w:t xml:space="preserve"> của cột thứ </w:t>
      </w:r>
      <m:oMath>
        <m:r>
          <w:rPr>
            <w:rFonts w:ascii="Cambria Math" w:hAnsi="Cambria Math"/>
            <w:noProof/>
            <w:lang w:val="vi-VN"/>
          </w:rPr>
          <m:t>j</m:t>
        </m:r>
      </m:oMath>
      <w:r w:rsidR="00F9519D" w:rsidRPr="00E30E4B">
        <w:rPr>
          <w:rFonts w:ascii="Cambria Math" w:hAnsi="Cambria Math"/>
          <w:i/>
          <w:noProof/>
          <w:lang w:val="vi-VN"/>
        </w:rPr>
        <w:t xml:space="preserve"> </w:t>
      </w:r>
      <w:r w:rsidRPr="00E30E4B">
        <w:rPr>
          <w:noProof/>
          <w:lang w:val="vi-VN"/>
        </w:rPr>
        <w:t xml:space="preserve">trong </w:t>
      </w:r>
      <w:r w:rsidRPr="00E30E4B">
        <w:rPr>
          <w:b/>
          <w:noProof/>
          <w:lang w:val="vi-VN"/>
        </w:rPr>
        <w:t>X</w:t>
      </w:r>
      <w:r w:rsidRPr="00E30E4B">
        <w:rPr>
          <w:noProof/>
          <w:lang w:val="vi-VN"/>
        </w:rPr>
        <w:t>.</w:t>
      </w:r>
    </w:p>
    <w:p w:rsidR="008712DB" w:rsidRPr="00E30E4B" w:rsidRDefault="008712DB" w:rsidP="00E82C06">
      <w:pPr>
        <w:pStyle w:val="000-Noi-Dung"/>
        <w:rPr>
          <w:noProof/>
          <w:lang w:val="vi-VN"/>
        </w:rPr>
      </w:pPr>
      <w:r w:rsidRPr="00E30E4B">
        <w:rPr>
          <w:noProof/>
          <w:lang w:val="vi-VN"/>
        </w:rPr>
        <w:lastRenderedPageBreak/>
        <w:t>Thông thường, Normed PCA hay được dùng, sau bước tiền xử l</w:t>
      </w:r>
      <w:r w:rsidR="00A07E86">
        <w:rPr>
          <w:noProof/>
        </w:rPr>
        <w:t>ý</w:t>
      </w:r>
      <w:r w:rsidRPr="00E30E4B">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sẽ là đầu vào cho bước tiếp theo.</w:t>
      </w:r>
    </w:p>
    <w:p w:rsidR="00E874D1" w:rsidRPr="00E30E4B" w:rsidRDefault="00E874D1" w:rsidP="00E82C06">
      <w:pPr>
        <w:pStyle w:val="000-Noi-Dung"/>
        <w:rPr>
          <w:noProof/>
          <w:lang w:val="vi-VN"/>
        </w:rPr>
      </w:pPr>
      <w:r w:rsidRPr="00E30E4B">
        <w:rPr>
          <w:noProof/>
          <w:lang w:val="vi-VN"/>
        </w:rPr>
        <w:t>Bước 2: Xây dựng không gian mới</w:t>
      </w:r>
    </w:p>
    <w:p w:rsidR="003C4E62" w:rsidRPr="00E30E4B" w:rsidRDefault="00A96BF8" w:rsidP="00E82C06">
      <w:pPr>
        <w:pStyle w:val="000-Noi-Dung"/>
        <w:rPr>
          <w:noProof/>
          <w:lang w:val="vi-VN"/>
        </w:rPr>
      </w:pPr>
      <w:r w:rsidRPr="00E30E4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w:t>
      </w:r>
    </w:p>
    <w:p w:rsidR="003743B1" w:rsidRPr="00E30E4B"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30E4B" w:rsidRDefault="00B0634A" w:rsidP="00E82C06">
      <w:pPr>
        <w:pStyle w:val="000-Noi-Dung"/>
        <w:rPr>
          <w:noProof/>
          <w:lang w:val="vi-VN"/>
        </w:rPr>
      </w:pPr>
      <w:r w:rsidRPr="00E30E4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30E4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30E4B">
        <w:rPr>
          <w:noProof/>
          <w:lang w:val="vi-VN"/>
        </w:rPr>
        <w:t xml:space="preserve"> là ma trận </w:t>
      </w:r>
      <w:r w:rsidR="006F6846" w:rsidRPr="00E30E4B">
        <w:rPr>
          <w:noProof/>
          <w:lang w:val="vi-VN"/>
        </w:rPr>
        <w:t>có</w:t>
      </w:r>
      <w:r w:rsidR="001D5A0C" w:rsidRPr="00E30E4B">
        <w:rPr>
          <w:noProof/>
          <w:lang w:val="vi-VN"/>
        </w:rPr>
        <w:t xml:space="preserve"> kích thước </w:t>
      </w:r>
      <m:oMath>
        <m:r>
          <w:rPr>
            <w:rFonts w:ascii="Cambria Math" w:hAnsi="Cambria Math"/>
            <w:noProof/>
            <w:lang w:val="vi-VN"/>
          </w:rPr>
          <m:t>p x p</m:t>
        </m:r>
      </m:oMath>
      <w:r w:rsidR="001D5A0C" w:rsidRPr="00E30E4B">
        <w:rPr>
          <w:noProof/>
          <w:lang w:val="vi-VN"/>
        </w:rPr>
        <w:t xml:space="preserve">. Hơn nữa </w:t>
      </w:r>
      <m:oMath>
        <m:r>
          <m:rPr>
            <m:sty m:val="b"/>
          </m:rPr>
          <w:rPr>
            <w:rFonts w:ascii="Cambria Math" w:hAnsi="Cambria Math"/>
            <w:noProof/>
            <w:lang w:val="vi-VN"/>
          </w:rPr>
          <m:t>V</m:t>
        </m:r>
      </m:oMath>
      <w:r w:rsidR="00071D33" w:rsidRPr="00E30E4B">
        <w:rPr>
          <w:b/>
          <w:noProof/>
          <w:lang w:val="vi-VN"/>
        </w:rPr>
        <w:t xml:space="preserve"> </w:t>
      </w:r>
      <w:r w:rsidR="00071D33" w:rsidRPr="00E30E4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30E4B">
        <w:rPr>
          <w:noProof/>
          <w:lang w:val="vi-VN"/>
        </w:rPr>
        <w:t>.</w:t>
      </w:r>
    </w:p>
    <w:p w:rsidR="00E0280F" w:rsidRPr="00E30E4B" w:rsidRDefault="00E0280F" w:rsidP="00E82C06">
      <w:pPr>
        <w:pStyle w:val="000-Noi-Dung"/>
        <w:rPr>
          <w:noProof/>
          <w:lang w:val="vi-VN"/>
        </w:rPr>
      </w:pPr>
      <w:r w:rsidRPr="00E30E4B">
        <w:rPr>
          <w:noProof/>
          <w:lang w:val="vi-VN"/>
        </w:rPr>
        <w:t xml:space="preserve">Tiếp theo, PCA tìm trị riêng và vector riêng tương ứng của V, sắp xếp theo thứ tự giảm dần của trị riêng. Giả sử p trị riêng của </w:t>
      </w:r>
      <w:r w:rsidRPr="00E30E4B">
        <w:rPr>
          <w:b/>
          <w:noProof/>
          <w:lang w:val="vi-VN"/>
        </w:rPr>
        <w:t>V</w:t>
      </w:r>
      <w:r w:rsidRPr="00E30E4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30E4B">
        <w:rPr>
          <w:noProof/>
          <w:lang w:val="vi-VN"/>
        </w:rPr>
        <w:t>,</w:t>
      </w:r>
      <w:r w:rsidR="00D97B1C" w:rsidRPr="00E30E4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30E4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30E4B">
        <w:rPr>
          <w:noProof/>
          <w:lang w:val="vi-VN"/>
        </w:rPr>
        <w:t>.</w:t>
      </w:r>
      <w:r w:rsidR="007F5628" w:rsidRPr="00E30E4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30E4B">
        <w:rPr>
          <w:noProof/>
          <w:lang w:val="vi-VN"/>
        </w:rPr>
        <w:t xml:space="preserve"> ở trên, đương nhiên các vector riêng hoàn toàn độc lập tuyến tính (nghĩa là trực giao đôi một).</w:t>
      </w:r>
    </w:p>
    <w:p w:rsidR="00E874D1" w:rsidRPr="00E30E4B" w:rsidRDefault="00E874D1" w:rsidP="00E82C06">
      <w:pPr>
        <w:pStyle w:val="000-Noi-Dung"/>
        <w:rPr>
          <w:noProof/>
          <w:lang w:val="vi-VN"/>
        </w:rPr>
      </w:pPr>
      <w:r w:rsidRPr="00E30E4B">
        <w:rPr>
          <w:noProof/>
          <w:lang w:val="vi-VN"/>
        </w:rPr>
        <w:t xml:space="preserve">Bước 3: </w:t>
      </w:r>
      <w:r w:rsidR="00777F00" w:rsidRPr="00E30E4B">
        <w:rPr>
          <w:noProof/>
          <w:lang w:val="vi-VN"/>
        </w:rPr>
        <w:t>Chuyển dữ liệu từ không gian ban đầu sang không gian mới</w:t>
      </w:r>
    </w:p>
    <w:p w:rsidR="001460F7" w:rsidRPr="00E30E4B" w:rsidRDefault="00F71A14" w:rsidP="00E82C06">
      <w:pPr>
        <w:pStyle w:val="000-Noi-Dung"/>
        <w:rPr>
          <w:noProof/>
          <w:lang w:val="vi-VN"/>
        </w:rPr>
      </w:pPr>
      <w:r w:rsidRPr="00E30E4B">
        <w:rPr>
          <w:noProof/>
          <w:lang w:val="vi-VN"/>
        </w:rPr>
        <w:t xml:space="preserve">Thông thường không gian mới không được xây dựng bằng tất cả các </w:t>
      </w:r>
      <w:r w:rsidRPr="00E30E4B">
        <w:rPr>
          <w:rFonts w:ascii="Cambria Math" w:hAnsi="Cambria Math"/>
          <w:i/>
          <w:noProof/>
          <w:lang w:val="vi-VN"/>
        </w:rPr>
        <w:t>p</w:t>
      </w:r>
      <w:r w:rsidRPr="00E30E4B">
        <w:rPr>
          <w:noProof/>
          <w:lang w:val="vi-VN"/>
        </w:rPr>
        <w:t xml:space="preserve"> vector riêng</w:t>
      </w:r>
      <w:r w:rsidR="00D8596A" w:rsidRPr="00E30E4B">
        <w:rPr>
          <w:noProof/>
          <w:lang w:val="vi-VN"/>
        </w:rPr>
        <w:t xml:space="preserve"> trong </w:t>
      </w:r>
      <w:r w:rsidR="00BA57D8" w:rsidRPr="00E30E4B">
        <w:rPr>
          <w:b/>
          <w:noProof/>
          <w:lang w:val="vi-VN"/>
        </w:rPr>
        <w:t>H</w:t>
      </w:r>
      <w:r w:rsidR="00922464" w:rsidRPr="00E30E4B">
        <w:rPr>
          <w:noProof/>
          <w:lang w:val="vi-VN"/>
        </w:rPr>
        <w:t xml:space="preserve">, mà thông thường chỉ từ </w:t>
      </w:r>
      <w:r w:rsidR="00922464" w:rsidRPr="00E30E4B">
        <w:rPr>
          <w:rFonts w:ascii="Cambria Math" w:hAnsi="Cambria Math"/>
          <w:i/>
          <w:noProof/>
          <w:lang w:val="vi-VN"/>
        </w:rPr>
        <w:t>k</w:t>
      </w:r>
      <w:r w:rsidR="00922464" w:rsidRPr="00E30E4B">
        <w:rPr>
          <w:noProof/>
          <w:lang w:val="vi-VN"/>
        </w:rPr>
        <w:t xml:space="preserve"> vector riêng đầu tiên.</w:t>
      </w:r>
    </w:p>
    <w:p w:rsidR="002A3433" w:rsidRPr="00E30E4B" w:rsidRDefault="002A3433" w:rsidP="00E82C06">
      <w:pPr>
        <w:pStyle w:val="000-Noi-Dung"/>
        <w:rPr>
          <w:noProof/>
          <w:lang w:val="vi-VN"/>
        </w:rPr>
      </w:pPr>
      <w:r w:rsidRPr="00E30E4B">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30E4B">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30E4B" w:rsidRDefault="002A3433" w:rsidP="00E82C06">
      <w:pPr>
        <w:pStyle w:val="000-Noi-Dung"/>
        <w:rPr>
          <w:noProof/>
          <w:lang w:val="vi-VN"/>
        </w:rPr>
      </w:pPr>
      <w:r w:rsidRPr="00E30E4B">
        <w:rPr>
          <w:noProof/>
          <w:lang w:val="vi-VN"/>
        </w:rPr>
        <w:t>Khi đó tọa độ các điểm trong hệ tọa độ mới là</w:t>
      </w:r>
    </w:p>
    <w:p w:rsidR="002A3433" w:rsidRPr="00E30E4B"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2F734A" w:rsidRDefault="00097CBE" w:rsidP="002F734A">
      <w:pPr>
        <w:pStyle w:val="Heading3"/>
      </w:pPr>
      <w:bookmarkStart w:id="60" w:name="_Toc421315635"/>
      <w:r w:rsidRPr="002F734A">
        <w:t>Phương pháp phân tích biệt thức tuyến tính – LDA</w:t>
      </w:r>
      <w:bookmarkEnd w:id="60"/>
    </w:p>
    <w:p w:rsidR="00D336B0" w:rsidRPr="00412A77" w:rsidRDefault="008A156E" w:rsidP="00E82C06">
      <w:pPr>
        <w:pStyle w:val="000-Noi-Dung"/>
        <w:rPr>
          <w:b/>
          <w:szCs w:val="28"/>
        </w:rPr>
      </w:pPr>
      <w:r w:rsidRPr="00E30E4B">
        <w:rPr>
          <w:noProof/>
          <w:lang w:val="vi-VN"/>
        </w:rPr>
        <w:t>Phân tích biệt thức tuyến tính (</w:t>
      </w:r>
      <w:r w:rsidR="00CF1B29" w:rsidRPr="00E30E4B">
        <w:rPr>
          <w:noProof/>
          <w:lang w:val="vi-VN"/>
        </w:rPr>
        <w:t xml:space="preserve">Linear Discriminant Analysis – LDA) </w:t>
      </w:r>
      <w:r w:rsidR="00271129">
        <w:rPr>
          <w:noProof/>
        </w:rPr>
        <w:t xml:space="preserve">là phương pháp </w:t>
      </w:r>
      <w:r w:rsidR="005138D9">
        <w:rPr>
          <w:noProof/>
        </w:rPr>
        <w:t>được sử dụng trong thống kê và học máy</w:t>
      </w:r>
      <w:r w:rsidR="00A4574D">
        <w:rPr>
          <w:noProof/>
        </w:rPr>
        <w:t xml:space="preserve"> </w:t>
      </w:r>
      <w:r w:rsidR="00B019AC">
        <w:rPr>
          <w:noProof/>
        </w:rPr>
        <w:t>để giải quyết bài toán</w:t>
      </w:r>
      <w:r w:rsidR="00A4574D">
        <w:rPr>
          <w:noProof/>
        </w:rPr>
        <w:t xml:space="preserve"> phân lớp hoặc</w:t>
      </w:r>
      <w:r w:rsidR="00B019AC">
        <w:rPr>
          <w:noProof/>
        </w:rPr>
        <w:t xml:space="preserve"> trích chọn đặc tính.</w:t>
      </w:r>
      <w:r w:rsidR="00D336B0">
        <w:rPr>
          <w:noProof/>
        </w:rPr>
        <w:t xml:space="preserve"> </w:t>
      </w:r>
      <w:bookmarkStart w:id="61" w:name="_Toc402208712"/>
      <w:bookmarkStart w:id="62" w:name="_Toc402425344"/>
      <w:r w:rsidR="00D336B0" w:rsidRPr="00431D4E">
        <w:rPr>
          <w:szCs w:val="28"/>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w:t>
      </w:r>
      <w:r w:rsidR="00D336B0" w:rsidRPr="00431D4E">
        <w:rPr>
          <w:szCs w:val="28"/>
        </w:rPr>
        <w:lastRenderedPageBreak/>
        <w:t xml:space="preserve">bởi tỷ lệ phương sai giữa các lớp và </w:t>
      </w:r>
      <w:bookmarkStart w:id="63" w:name="_GoBack"/>
      <w:r w:rsidR="00D336B0" w:rsidRPr="00412A77">
        <w:rPr>
          <w:szCs w:val="28"/>
        </w:rPr>
        <w:t>phương sai giữa các dữ liệu trong từng lớp.</w:t>
      </w:r>
      <w:bookmarkEnd w:id="61"/>
      <w:bookmarkEnd w:id="62"/>
    </w:p>
    <w:p w:rsidR="00D336B0" w:rsidRPr="00412A77" w:rsidRDefault="003F75E7" w:rsidP="004A04EF">
      <w:pPr>
        <w:pStyle w:val="3-Nho"/>
        <w:numPr>
          <w:ilvl w:val="0"/>
          <w:numId w:val="0"/>
        </w:numPr>
        <w:tabs>
          <w:tab w:val="clear" w:pos="1276"/>
        </w:tabs>
        <w:spacing w:after="0"/>
        <w:ind w:firstLine="567"/>
        <w:jc w:val="center"/>
        <w:rPr>
          <w:b w:val="0"/>
          <w:sz w:val="28"/>
          <w:szCs w:val="28"/>
          <w:lang w:val="en-US"/>
        </w:rPr>
      </w:pPr>
      <w:r>
        <w:rPr>
          <w:b w:val="0"/>
          <w:sz w:val="28"/>
          <w:szCs w:val="28"/>
          <w:lang w:val="en-US"/>
        </w:rPr>
        <w:t>Độ phân ly được biểu diễn như sau:</w:t>
      </w:r>
    </w:p>
    <w:p w:rsidR="00D336B0" w:rsidRPr="00412A77" w:rsidRDefault="00D336B0" w:rsidP="004A04EF">
      <w:pPr>
        <w:pStyle w:val="3-Nho"/>
        <w:numPr>
          <w:ilvl w:val="0"/>
          <w:numId w:val="0"/>
        </w:numPr>
        <w:tabs>
          <w:tab w:val="clear" w:pos="1276"/>
        </w:tabs>
        <w:spacing w:after="0"/>
        <w:ind w:firstLine="567"/>
        <w:jc w:val="center"/>
        <w:rPr>
          <w:b w:val="0"/>
          <w:i/>
          <w:sz w:val="28"/>
          <w:szCs w:val="28"/>
          <w:lang w:val="en-US"/>
        </w:rPr>
      </w:pPr>
      <m:oMathPara>
        <m:oMath>
          <w:bookmarkStart w:id="64" w:name="_Toc402208714"/>
          <w:bookmarkStart w:id="65" w:name="_Toc402425346"/>
          <m:r>
            <m:rPr>
              <m:sty m:val="bi"/>
            </m:rPr>
            <w:rPr>
              <w:rFonts w:ascii="Cambria Math" w:hAnsi="Cambria Math"/>
              <w:sz w:val="28"/>
              <w:szCs w:val="28"/>
            </w:rPr>
            <m:t>S=</m:t>
          </m:r>
          <m:f>
            <m:fPr>
              <m:ctrlPr>
                <w:rPr>
                  <w:rFonts w:ascii="Cambria Math" w:hAnsi="Cambria Math"/>
                  <w:b w:val="0"/>
                  <w:i/>
                  <w:sz w:val="28"/>
                  <w:szCs w:val="28"/>
                </w:rPr>
              </m:ctrlPr>
            </m:fPr>
            <m:num>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num>
            <m:den>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den>
          </m:f>
          <m:r>
            <m:rPr>
              <m:sty m:val="bi"/>
            </m:rPr>
            <w:rPr>
              <w:rFonts w:ascii="Cambria Math" w:hAnsi="Cambria Math"/>
              <w:sz w:val="28"/>
              <w:szCs w:val="28"/>
            </w:rPr>
            <m:t>→</m:t>
          </m:r>
          <m:r>
            <m:rPr>
              <m:nor/>
            </m:rPr>
            <w:rPr>
              <w:rFonts w:ascii="Cambria Math" w:hAnsi="Cambria Math"/>
              <w:b w:val="0"/>
              <w:i/>
              <w:sz w:val="28"/>
              <w:szCs w:val="28"/>
            </w:rPr>
            <m:t>max</m:t>
          </m:r>
          <w:bookmarkEnd w:id="64"/>
          <w:bookmarkEnd w:id="65"/>
        </m:oMath>
      </m:oMathPara>
    </w:p>
    <w:p w:rsidR="00D336B0" w:rsidRPr="00412A77" w:rsidRDefault="00D336B0" w:rsidP="004A04EF">
      <w:pPr>
        <w:pStyle w:val="3-Nho"/>
        <w:numPr>
          <w:ilvl w:val="0"/>
          <w:numId w:val="0"/>
        </w:numPr>
        <w:tabs>
          <w:tab w:val="clear" w:pos="1276"/>
        </w:tabs>
        <w:spacing w:after="0"/>
        <w:ind w:firstLine="567"/>
        <w:jc w:val="center"/>
        <w:rPr>
          <w:b w:val="0"/>
          <w:sz w:val="28"/>
          <w:szCs w:val="28"/>
          <w:lang w:val="en-US"/>
        </w:rPr>
      </w:pPr>
      <w:bookmarkStart w:id="66" w:name="_Toc402208715"/>
      <w:bookmarkStart w:id="67" w:name="_Toc402425347"/>
      <w:r w:rsidRPr="00412A77">
        <w:rPr>
          <w:b w:val="0"/>
          <w:sz w:val="28"/>
          <w:szCs w:val="28"/>
          <w:lang w:val="en-US"/>
        </w:rPr>
        <w:t xml:space="preserve">Trong đó, </w:t>
      </w:r>
      <m:oMath>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oMath>
      <w:r w:rsidRPr="00412A77">
        <w:rPr>
          <w:b w:val="0"/>
          <w:sz w:val="28"/>
          <w:szCs w:val="28"/>
          <w:lang w:val="en-US"/>
        </w:rPr>
        <w:t xml:space="preserve">  là phương sai giữa hai lớp, được tính bởi công thức:</w:t>
      </w:r>
      <w:bookmarkEnd w:id="66"/>
      <w:bookmarkEnd w:id="67"/>
    </w:p>
    <w:p w:rsidR="00D336B0" w:rsidRPr="00412A77" w:rsidRDefault="00CA1BA0" w:rsidP="004A04EF">
      <w:pPr>
        <w:pStyle w:val="3-Nho"/>
        <w:numPr>
          <w:ilvl w:val="0"/>
          <w:numId w:val="0"/>
        </w:numPr>
        <w:tabs>
          <w:tab w:val="clear" w:pos="1276"/>
        </w:tabs>
        <w:spacing w:after="0"/>
        <w:jc w:val="center"/>
        <w:rPr>
          <w:b w:val="0"/>
          <w:sz w:val="28"/>
          <w:szCs w:val="28"/>
          <w:lang w:val="en-US"/>
        </w:rPr>
      </w:pPr>
      <m:oMathPara>
        <m:oMathParaPr>
          <m:jc m:val="center"/>
        </m:oMathParaPr>
        <m:oMath>
          <w:bookmarkStart w:id="68" w:name="_Toc402208716"/>
          <w:bookmarkStart w:id="69" w:name="_Toc402425348"/>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between</m:t>
              </m:r>
            </m:sub>
            <m:sup>
              <m:r>
                <m:rPr>
                  <m:sty m:val="bi"/>
                </m:rPr>
                <w:rPr>
                  <w:rFonts w:ascii="Cambria Math" w:hAnsi="Cambria Math"/>
                  <w:sz w:val="28"/>
                  <w:szCs w:val="28"/>
                </w:rPr>
                <m:t>2</m:t>
              </m:r>
            </m:sup>
          </m:sSubSup>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sSup>
                <m:sSupPr>
                  <m:ctrlPr>
                    <w:rPr>
                      <w:rFonts w:ascii="Cambria Math" w:hAnsi="Cambria Math"/>
                      <w:b w:val="0"/>
                      <w:i/>
                      <w:sz w:val="28"/>
                      <w:szCs w:val="28"/>
                    </w:rPr>
                  </m:ctrlPr>
                </m:sSupPr>
                <m:e>
                  <m:d>
                    <m:dPr>
                      <m:ctrlPr>
                        <w:rPr>
                          <w:rFonts w:ascii="Cambria Math" w:hAnsi="Cambria Math"/>
                          <w:b w:val="0"/>
                          <w:i/>
                          <w:sz w:val="28"/>
                          <w:szCs w:val="28"/>
                        </w:rPr>
                      </m:ctrlPr>
                    </m:dPr>
                    <m:e>
                      <m:r>
                        <m:rPr>
                          <m:sty m:val="bi"/>
                        </m:rPr>
                        <w:rPr>
                          <w:rFonts w:ascii="Cambria Math" w:hAnsi="Cambria Math"/>
                          <w:sz w:val="28"/>
                          <w:szCs w:val="28"/>
                        </w:rPr>
                        <m:t>w∙</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-w∙μ</m:t>
                      </m:r>
                    </m:e>
                  </m:d>
                </m:e>
                <m:sup>
                  <m:r>
                    <m:rPr>
                      <m:sty m:val="bi"/>
                    </m:rPr>
                    <w:rPr>
                      <w:rFonts w:ascii="Cambria Math" w:hAnsi="Cambria Math"/>
                      <w:sz w:val="28"/>
                      <w:szCs w:val="28"/>
                    </w:rPr>
                    <m:t>2</m:t>
                  </m:r>
                </m:sup>
              </m:sSup>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sSup>
                <m:sSupPr>
                  <m:ctrlPr>
                    <w:rPr>
                      <w:rFonts w:ascii="Cambria Math" w:hAnsi="Cambria Math"/>
                      <w:b w:val="0"/>
                      <w:i/>
                      <w:sz w:val="28"/>
                      <w:szCs w:val="28"/>
                    </w:rPr>
                  </m:ctrlPr>
                </m:sSupPr>
                <m:e>
                  <m:d>
                    <m:dPr>
                      <m:ctrlPr>
                        <w:rPr>
                          <w:rFonts w:ascii="Cambria Math" w:hAnsi="Cambria Math"/>
                          <w:b w:val="0"/>
                          <w:i/>
                          <w:sz w:val="28"/>
                          <w:szCs w:val="28"/>
                        </w:rPr>
                      </m:ctrlPr>
                    </m:dPr>
                    <m:e>
                      <m:r>
                        <m:rPr>
                          <m:sty m:val="bi"/>
                        </m:rPr>
                        <w:rPr>
                          <w:rFonts w:ascii="Cambria Math" w:hAnsi="Cambria Math"/>
                          <w:sz w:val="28"/>
                          <w:szCs w:val="28"/>
                        </w:rPr>
                        <m:t>w∙</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-w∙μ</m:t>
                      </m:r>
                    </m:e>
                  </m:d>
                </m:e>
                <m:sup>
                  <m:r>
                    <m:rPr>
                      <m:sty m:val="bi"/>
                    </m:rPr>
                    <w:rPr>
                      <w:rFonts w:ascii="Cambria Math" w:hAnsi="Cambria Math"/>
                      <w:sz w:val="28"/>
                      <w:szCs w:val="28"/>
                    </w:rPr>
                    <m:t>2</m:t>
                  </m:r>
                </m:sup>
              </m:sSup>
            </m:e>
          </m:d>
          <m:r>
            <m:rPr>
              <m:sty m:val="b"/>
            </m:rPr>
            <w:rPr>
              <w:rFonts w:ascii="Cambria Math" w:hAnsi="Cambria Math"/>
              <w:sz w:val="28"/>
              <w:szCs w:val="28"/>
            </w:rPr>
            <w:br/>
          </m:r>
        </m:oMath>
        <m:oMath>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sSup>
            <m:sSupPr>
              <m:ctrlPr>
                <w:rPr>
                  <w:rFonts w:ascii="Cambria Math" w:hAnsi="Cambria Math"/>
                  <w:b w:val="0"/>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-μ</m:t>
                  </m:r>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-μ</m:t>
                      </m:r>
                    </m:e>
                  </m:d>
                </m:e>
                <m:sup>
                  <m:r>
                    <m:rPr>
                      <m:nor/>
                    </m:rPr>
                    <w:rPr>
                      <w:rFonts w:ascii="Cambria Math" w:hAnsi="Cambria Math"/>
                      <w:b w:val="0"/>
                      <w:sz w:val="28"/>
                      <w:szCs w:val="28"/>
                    </w:rPr>
                    <m:t>T</m:t>
                  </m:r>
                </m:sup>
              </m:sSup>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-μ</m:t>
                  </m:r>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-μ</m:t>
                      </m:r>
                    </m:e>
                  </m:d>
                </m:e>
                <m:sup>
                  <m:r>
                    <m:rPr>
                      <m:nor/>
                    </m:rPr>
                    <w:rPr>
                      <w:rFonts w:ascii="Cambria Math" w:hAnsi="Cambria Math"/>
                      <w:b w:val="0"/>
                      <w:sz w:val="28"/>
                      <w:szCs w:val="28"/>
                    </w:rPr>
                    <m:t>T</m:t>
                  </m:r>
                </m:sup>
              </m:sSup>
            </m:e>
          </m:d>
          <m:r>
            <m:rPr>
              <m:sty m:val="bi"/>
            </m:rPr>
            <w:rPr>
              <w:rFonts w:ascii="Cambria Math" w:hAnsi="Cambria Math"/>
              <w:sz w:val="28"/>
              <w:szCs w:val="28"/>
            </w:rPr>
            <m:t xml:space="preserve"> w</m:t>
          </m:r>
          <m:r>
            <m:rPr>
              <m:sty m:val="b"/>
            </m:rPr>
            <w:rPr>
              <w:rFonts w:ascii="Cambria Math" w:hAnsi="Cambria Math"/>
              <w:sz w:val="28"/>
              <w:szCs w:val="28"/>
            </w:rPr>
            <w:br/>
          </m:r>
        </m:oMath>
        <m:oMath>
          <m:r>
            <m:rPr>
              <m:sty m:val="bi"/>
            </m:rPr>
            <w:rPr>
              <w:rFonts w:ascii="Cambria Math" w:hAnsi="Cambria Math"/>
              <w:sz w:val="28"/>
              <w:szCs w:val="28"/>
            </w:rPr>
            <m:t>=</m:t>
          </m:r>
          <m:sSup>
            <m:sSupPr>
              <m:ctrlPr>
                <w:rPr>
                  <w:rFonts w:ascii="Cambria Math" w:hAnsi="Cambria Math"/>
                  <w:b w:val="0"/>
                  <w:i/>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nor/>
                </m:rPr>
                <w:rPr>
                  <w:rFonts w:ascii="Cambria Math" w:hAnsi="Cambria Math"/>
                  <w:b w:val="0"/>
                  <w:i/>
                  <w:sz w:val="28"/>
                  <w:szCs w:val="28"/>
                </w:rPr>
                <m:t>between</m:t>
              </m:r>
            </m:sub>
          </m:sSub>
          <m:r>
            <m:rPr>
              <m:sty m:val="bi"/>
            </m:rPr>
            <w:rPr>
              <w:rFonts w:ascii="Cambria Math" w:hAnsi="Cambria Math"/>
              <w:sz w:val="28"/>
              <w:szCs w:val="28"/>
            </w:rPr>
            <m:t>w</m:t>
          </m:r>
          <w:bookmarkEnd w:id="68"/>
          <w:bookmarkEnd w:id="69"/>
        </m:oMath>
      </m:oMathPara>
    </w:p>
    <w:p w:rsidR="00D336B0" w:rsidRPr="006168F2" w:rsidRDefault="00D336B0" w:rsidP="004A04EF">
      <w:pPr>
        <w:pStyle w:val="3-Nho"/>
        <w:numPr>
          <w:ilvl w:val="0"/>
          <w:numId w:val="0"/>
        </w:numPr>
        <w:tabs>
          <w:tab w:val="clear" w:pos="1276"/>
        </w:tabs>
        <w:spacing w:after="0"/>
        <w:ind w:firstLine="567"/>
        <w:jc w:val="center"/>
        <w:rPr>
          <w:b w:val="0"/>
          <w:sz w:val="28"/>
          <w:szCs w:val="28"/>
          <w:lang w:val="en-US"/>
        </w:rPr>
      </w:pPr>
      <w:bookmarkStart w:id="70" w:name="_Toc402208717"/>
      <w:bookmarkStart w:id="71" w:name="_Toc402425349"/>
      <w:bookmarkEnd w:id="63"/>
      <w:r w:rsidRPr="006168F2">
        <w:rPr>
          <w:b w:val="0"/>
          <w:sz w:val="28"/>
          <w:szCs w:val="28"/>
          <w:lang w:val="en-US"/>
        </w:rPr>
        <w:t>với:</w:t>
      </w:r>
      <w:bookmarkEnd w:id="70"/>
      <w:bookmarkEnd w:id="71"/>
    </w:p>
    <w:p w:rsidR="00D336B0" w:rsidRPr="00412A77" w:rsidRDefault="00CA1BA0" w:rsidP="004A04EF">
      <w:pPr>
        <w:pStyle w:val="3-Nho"/>
        <w:numPr>
          <w:ilvl w:val="0"/>
          <w:numId w:val="0"/>
        </w:numPr>
        <w:tabs>
          <w:tab w:val="clear" w:pos="1276"/>
        </w:tabs>
        <w:spacing w:after="0"/>
        <w:ind w:firstLine="567"/>
        <w:jc w:val="center"/>
        <w:rPr>
          <w:b w:val="0"/>
          <w:sz w:val="28"/>
          <w:szCs w:val="28"/>
          <w:lang w:val="en-US"/>
        </w:rPr>
      </w:pPr>
      <m:oMath>
        <w:bookmarkStart w:id="72" w:name="_Toc402208718"/>
        <w:bookmarkStart w:id="73" w:name="_Toc402425350"/>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oMath>
      <w:r w:rsidR="00D336B0" w:rsidRPr="00412A77">
        <w:rPr>
          <w:b w:val="0"/>
          <w:sz w:val="28"/>
          <w:szCs w:val="28"/>
          <w:lang w:val="en-US"/>
        </w:rPr>
        <w:t xml:space="preserve"> lần lượt là số phần tử dữ liệu của lớp có nhãn </w:t>
      </w:r>
      <m:oMath>
        <m:r>
          <m:rPr>
            <m:sty m:val="bi"/>
          </m:rPr>
          <w:rPr>
            <w:rFonts w:ascii="Cambria Math" w:hAnsi="Cambria Math"/>
            <w:sz w:val="28"/>
            <w:szCs w:val="28"/>
          </w:rPr>
          <m:t>y=0</m:t>
        </m:r>
      </m:oMath>
      <w:r w:rsidR="00D336B0" w:rsidRPr="00412A77">
        <w:rPr>
          <w:b w:val="0"/>
          <w:sz w:val="28"/>
          <w:szCs w:val="28"/>
          <w:lang w:val="en-US"/>
        </w:rPr>
        <w:t xml:space="preserve"> và </w:t>
      </w:r>
      <m:oMath>
        <m:r>
          <m:rPr>
            <m:sty m:val="bi"/>
          </m:rPr>
          <w:rPr>
            <w:rFonts w:ascii="Cambria Math" w:hAnsi="Cambria Math"/>
            <w:sz w:val="28"/>
            <w:szCs w:val="28"/>
          </w:rPr>
          <m:t>y=1</m:t>
        </m:r>
      </m:oMath>
      <w:r w:rsidR="00D336B0" w:rsidRPr="00412A77">
        <w:rPr>
          <w:b w:val="0"/>
          <w:sz w:val="28"/>
          <w:szCs w:val="28"/>
          <w:lang w:val="en-US"/>
        </w:rPr>
        <w:t>.</w:t>
      </w:r>
      <w:bookmarkEnd w:id="72"/>
      <w:bookmarkEnd w:id="73"/>
    </w:p>
    <w:p w:rsidR="00D336B0" w:rsidRPr="00412A77" w:rsidRDefault="00CA1BA0" w:rsidP="004A04EF">
      <w:pPr>
        <w:pStyle w:val="3-Nho"/>
        <w:numPr>
          <w:ilvl w:val="0"/>
          <w:numId w:val="0"/>
        </w:numPr>
        <w:tabs>
          <w:tab w:val="clear" w:pos="1276"/>
        </w:tabs>
        <w:spacing w:after="0"/>
        <w:ind w:firstLine="567"/>
        <w:jc w:val="center"/>
        <w:rPr>
          <w:b w:val="0"/>
          <w:sz w:val="28"/>
          <w:szCs w:val="28"/>
          <w:lang w:val="en-US"/>
        </w:rPr>
      </w:pPr>
      <m:oMath>
        <w:bookmarkStart w:id="74" w:name="_Toc402208719"/>
        <w:bookmarkStart w:id="75" w:name="_Toc402425351"/>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oMath>
      <w:r w:rsidR="00D336B0" w:rsidRPr="00412A77">
        <w:rPr>
          <w:b w:val="0"/>
          <w:sz w:val="28"/>
          <w:szCs w:val="28"/>
          <w:lang w:val="en-US"/>
        </w:rPr>
        <w:t xml:space="preserve"> lần lượt là các trọng tâm của lớp có nhãn </w:t>
      </w:r>
      <m:oMath>
        <m:r>
          <m:rPr>
            <m:sty m:val="bi"/>
          </m:rPr>
          <w:rPr>
            <w:rFonts w:ascii="Cambria Math" w:hAnsi="Cambria Math"/>
            <w:sz w:val="28"/>
            <w:szCs w:val="28"/>
          </w:rPr>
          <m:t>y=0</m:t>
        </m:r>
      </m:oMath>
      <w:r w:rsidR="00D336B0" w:rsidRPr="00412A77">
        <w:rPr>
          <w:b w:val="0"/>
          <w:sz w:val="28"/>
          <w:szCs w:val="28"/>
          <w:lang w:val="en-US"/>
        </w:rPr>
        <w:t xml:space="preserve"> và lớp có nhãn </w:t>
      </w:r>
      <m:oMath>
        <m:r>
          <m:rPr>
            <m:sty m:val="bi"/>
          </m:rPr>
          <w:rPr>
            <w:rFonts w:ascii="Cambria Math" w:hAnsi="Cambria Math"/>
            <w:sz w:val="28"/>
            <w:szCs w:val="28"/>
          </w:rPr>
          <m:t>y=1</m:t>
        </m:r>
      </m:oMath>
      <w:r w:rsidR="00D336B0" w:rsidRPr="00412A77">
        <w:rPr>
          <w:b w:val="0"/>
          <w:sz w:val="28"/>
          <w:szCs w:val="28"/>
          <w:lang w:val="en-US"/>
        </w:rPr>
        <w:t>.</w:t>
      </w:r>
      <w:bookmarkEnd w:id="74"/>
      <w:bookmarkEnd w:id="75"/>
    </w:p>
    <w:p w:rsidR="00D336B0" w:rsidRPr="00412A77" w:rsidRDefault="00CA1BA0" w:rsidP="004A04EF">
      <w:pPr>
        <w:pStyle w:val="3-Nho"/>
        <w:numPr>
          <w:ilvl w:val="0"/>
          <w:numId w:val="0"/>
        </w:numPr>
        <w:tabs>
          <w:tab w:val="clear" w:pos="1276"/>
        </w:tabs>
        <w:spacing w:after="0"/>
        <w:jc w:val="center"/>
        <w:rPr>
          <w:b w:val="0"/>
          <w:sz w:val="28"/>
          <w:szCs w:val="28"/>
          <w:lang w:val="en-US"/>
        </w:rPr>
      </w:pPr>
      <m:oMathPara>
        <m:oMath>
          <w:bookmarkStart w:id="76" w:name="_Toc402208720"/>
          <w:bookmarkStart w:id="77" w:name="_Toc402425352"/>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=0</m:t>
              </m:r>
            </m:sub>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m:r>
            <m:rPr>
              <m:sty m:val="b"/>
            </m:rPr>
            <w:rPr>
              <w:rFonts w:ascii="Cambria Math" w:hAnsi="Cambria Math"/>
              <w:sz w:val="28"/>
              <w:szCs w:val="28"/>
              <w:lang w:val="fr-FR"/>
            </w:rPr>
            <w:br/>
          </m:r>
        </m:oMath>
        <m:oMath>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y=1</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=1</m:t>
              </m:r>
            </m:sub>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m:r>
            <m:rPr>
              <m:sty m:val="b"/>
            </m:rPr>
            <w:rPr>
              <w:rFonts w:ascii="Cambria Math" w:hAnsi="Cambria Math"/>
              <w:sz w:val="28"/>
              <w:szCs w:val="28"/>
              <w:lang w:val="fr-FR"/>
            </w:rPr>
            <w:br/>
          </m:r>
        </m:oMath>
        <m:oMath>
          <m:r>
            <m:rPr>
              <m:sty m:val="bi"/>
            </m:rPr>
            <w:rPr>
              <w:rFonts w:ascii="Cambria Math" w:hAnsi="Cambria Math"/>
              <w:sz w:val="28"/>
              <w:szCs w:val="28"/>
            </w:rPr>
            <m:t>μ=</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nary>
            <m:naryPr>
              <m:chr m:val="∑"/>
              <m:limLoc m:val="undOvr"/>
              <m:ctrlPr>
                <w:rPr>
                  <w:rFonts w:ascii="Cambria Math" w:hAnsi="Cambria Math"/>
                  <w:b w:val="0"/>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w∙</m:t>
              </m:r>
              <m:sSub>
                <m:sSubPr>
                  <m:ctrlPr>
                    <w:rPr>
                      <w:rFonts w:ascii="Cambria Math" w:hAnsi="Cambria Math"/>
                      <w:b w:val="0"/>
                      <w:i/>
                      <w:sz w:val="28"/>
                      <w:szCs w:val="28"/>
                    </w:rPr>
                  </m:ctrlPr>
                </m:sSubPr>
                <m:e>
                  <m:r>
                    <m:rPr>
                      <m:sty m:val="b"/>
                    </m:rPr>
                    <w:rPr>
                      <w:rFonts w:ascii="Cambria Math" w:hAnsi="Cambria Math"/>
                      <w:sz w:val="28"/>
                      <w:szCs w:val="28"/>
                    </w:rPr>
                    <m:t>x</m:t>
                  </m:r>
                </m:e>
                <m:sub>
                  <m:r>
                    <m:rPr>
                      <m:sty m:val="bi"/>
                    </m:rPr>
                    <w:rPr>
                      <w:rFonts w:ascii="Cambria Math" w:hAnsi="Cambria Math"/>
                      <w:sz w:val="28"/>
                      <w:szCs w:val="28"/>
                    </w:rPr>
                    <m:t>i</m:t>
                  </m:r>
                </m:sub>
              </m:sSub>
            </m:e>
          </m:nary>
          <w:bookmarkEnd w:id="76"/>
          <w:bookmarkEnd w:id="77"/>
        </m:oMath>
      </m:oMathPara>
    </w:p>
    <w:p w:rsidR="00D336B0" w:rsidRPr="00412A77" w:rsidRDefault="00D336B0" w:rsidP="004A04EF">
      <w:pPr>
        <w:pStyle w:val="3-Nho"/>
        <w:numPr>
          <w:ilvl w:val="0"/>
          <w:numId w:val="0"/>
        </w:numPr>
        <w:tabs>
          <w:tab w:val="clear" w:pos="1276"/>
        </w:tabs>
        <w:spacing w:after="0"/>
        <w:ind w:firstLine="567"/>
        <w:jc w:val="center"/>
        <w:rPr>
          <w:b w:val="0"/>
          <w:sz w:val="28"/>
          <w:szCs w:val="28"/>
          <w:lang w:val="en-US"/>
        </w:rPr>
      </w:pPr>
      <w:bookmarkStart w:id="78" w:name="_Toc402208721"/>
      <w:bookmarkStart w:id="79" w:name="_Toc402425353"/>
      <w:r w:rsidRPr="00412A77">
        <w:rPr>
          <w:b w:val="0"/>
          <w:sz w:val="28"/>
          <w:szCs w:val="28"/>
          <w:lang w:val="en-US"/>
        </w:rPr>
        <w:t xml:space="preserve">Và </w:t>
      </w:r>
      <m:oMath>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oMath>
      <w:r w:rsidRPr="00412A77">
        <w:rPr>
          <w:b w:val="0"/>
          <w:sz w:val="28"/>
          <w:szCs w:val="28"/>
          <w:lang w:val="en-US"/>
        </w:rPr>
        <w:t>là phương sai giữa các dữ liệu trong từng lớp, được tính bởi:</w:t>
      </w:r>
      <w:bookmarkEnd w:id="78"/>
      <w:bookmarkEnd w:id="79"/>
    </w:p>
    <w:p w:rsidR="00D336B0" w:rsidRPr="00412A77" w:rsidRDefault="00CA1BA0" w:rsidP="004A04EF">
      <w:pPr>
        <w:pStyle w:val="3-Nho"/>
        <w:numPr>
          <w:ilvl w:val="0"/>
          <w:numId w:val="0"/>
        </w:numPr>
        <w:tabs>
          <w:tab w:val="clear" w:pos="1276"/>
        </w:tabs>
        <w:spacing w:after="0"/>
        <w:ind w:firstLine="567"/>
        <w:jc w:val="center"/>
        <w:rPr>
          <w:b w:val="0"/>
          <w:sz w:val="28"/>
          <w:szCs w:val="28"/>
          <w:lang w:val="en-US"/>
        </w:rPr>
      </w:pPr>
      <m:oMathPara>
        <m:oMath>
          <w:bookmarkStart w:id="80" w:name="_Toc402208722"/>
          <w:bookmarkStart w:id="81" w:name="_Toc402425354"/>
          <m:sSubSup>
            <m:sSubSupPr>
              <m:ctrlPr>
                <w:rPr>
                  <w:rFonts w:ascii="Cambria Math" w:hAnsi="Cambria Math"/>
                  <w:b w:val="0"/>
                  <w:i/>
                  <w:sz w:val="28"/>
                  <w:szCs w:val="28"/>
                </w:rPr>
              </m:ctrlPr>
            </m:sSubSupPr>
            <m:e>
              <m:r>
                <m:rPr>
                  <m:sty m:val="bi"/>
                </m:rPr>
                <w:rPr>
                  <w:rFonts w:ascii="Cambria Math" w:hAnsi="Cambria Math"/>
                  <w:sz w:val="28"/>
                  <w:szCs w:val="28"/>
                </w:rPr>
                <m:t>σ</m:t>
              </m:r>
            </m:e>
            <m:sub>
              <m:r>
                <m:rPr>
                  <m:nor/>
                </m:rPr>
                <w:rPr>
                  <w:rFonts w:ascii="Cambria Math" w:hAnsi="Cambria Math"/>
                  <w:b w:val="0"/>
                  <w:i/>
                  <w:sz w:val="28"/>
                  <w:szCs w:val="28"/>
                </w:rPr>
                <m:t>within</m:t>
              </m:r>
            </m:sub>
            <m:sup>
              <m:r>
                <m:rPr>
                  <m:sty m:val="bi"/>
                </m:rPr>
                <w:rPr>
                  <w:rFonts w:ascii="Cambria Math" w:hAnsi="Cambria Math"/>
                  <w:sz w:val="28"/>
                  <w:szCs w:val="28"/>
                </w:rPr>
                <m:t>2</m:t>
              </m:r>
            </m:sup>
          </m:sSubSup>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n</m:t>
              </m:r>
            </m:den>
          </m:f>
          <m:d>
            <m:dPr>
              <m:ctrlPr>
                <w:rPr>
                  <w:rFonts w:ascii="Cambria Math" w:hAnsi="Cambria Math"/>
                  <w:b w:val="0"/>
                  <w:i/>
                  <w:sz w:val="28"/>
                  <w:szCs w:val="28"/>
                </w:rPr>
              </m:ctrlPr>
            </m:dPr>
            <m:e>
              <m:sSup>
                <m:sSupPr>
                  <m:ctrlPr>
                    <w:rPr>
                      <w:rFonts w:ascii="Cambria Math" w:hAnsi="Cambria Math"/>
                      <w:b w:val="0"/>
                      <w:i/>
                      <w:sz w:val="28"/>
                      <w:szCs w:val="28"/>
                    </w:rPr>
                  </m:ctrlPr>
                </m:sSup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r>
                <m:rPr>
                  <m:sty m:val="bi"/>
                </m:rPr>
                <w:rPr>
                  <w:rFonts w:ascii="Cambria Math" w:hAnsi="Cambria Math"/>
                  <w:sz w:val="28"/>
                  <w:szCs w:val="28"/>
                </w:rPr>
                <m:t>w+</m:t>
              </m:r>
              <m:sSup>
                <m:sSupPr>
                  <m:ctrlPr>
                    <w:rPr>
                      <w:rFonts w:ascii="Cambria Math" w:hAnsi="Cambria Math"/>
                      <w:b w:val="0"/>
                      <w:i/>
                      <w:sz w:val="28"/>
                      <w:szCs w:val="28"/>
                    </w:rPr>
                  </m:ctrlPr>
                </m:sSupPr>
                <m:e>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y=1</m:t>
                      </m:r>
                    </m:sub>
                  </m:sSub>
                  <m:r>
                    <m:rPr>
                      <m:sty m:val="bi"/>
                    </m:rPr>
                    <w:rPr>
                      <w:rFonts w:ascii="Cambria Math" w:hAnsi="Cambria Math"/>
                      <w:sz w:val="28"/>
                      <w:szCs w:val="28"/>
                    </w:rPr>
                    <m:t>w</m:t>
                  </m:r>
                </m:e>
                <m:sup>
                  <m:r>
                    <m:rPr>
                      <m:nor/>
                    </m:rPr>
                    <w:rPr>
                      <w:rFonts w:ascii="Cambria Math" w:hAnsi="Cambria Math"/>
                      <w:b w:val="0"/>
                      <w:sz w:val="28"/>
                      <w:szCs w:val="28"/>
                      <w:lang w:val="en-US"/>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y=1</m:t>
                  </m:r>
                </m:sub>
              </m:sSub>
              <m:r>
                <m:rPr>
                  <m:sty m:val="bi"/>
                </m:rPr>
                <w:rPr>
                  <w:rFonts w:ascii="Cambria Math" w:hAnsi="Cambria Math"/>
                  <w:sz w:val="28"/>
                  <w:szCs w:val="28"/>
                </w:rPr>
                <m:t>w</m:t>
              </m:r>
            </m:e>
          </m:d>
          <m:r>
            <m:rPr>
              <m:sty m:val="b"/>
            </m:rPr>
            <w:rPr>
              <w:rFonts w:ascii="Cambria Math" w:hAnsi="Cambria Math"/>
              <w:sz w:val="28"/>
              <w:szCs w:val="28"/>
            </w:rPr>
            <w:br/>
          </m:r>
        </m:oMath>
        <m:oMath>
          <m:r>
            <m:rPr>
              <m:sty m:val="bi"/>
            </m:rPr>
            <w:rPr>
              <w:rFonts w:ascii="Cambria Math" w:hAnsi="Cambria Math"/>
              <w:sz w:val="28"/>
              <w:szCs w:val="28"/>
            </w:rPr>
            <m:t>=</m:t>
          </m:r>
          <m:sSup>
            <m:sSupPr>
              <m:ctrlPr>
                <w:rPr>
                  <w:rFonts w:ascii="Cambria Math" w:hAnsi="Cambria Math"/>
                  <w:b w:val="0"/>
                  <w:i/>
                  <w:sz w:val="28"/>
                  <w:szCs w:val="28"/>
                </w:rPr>
              </m:ctrlPr>
            </m:sSupPr>
            <m:e>
              <m:r>
                <m:rPr>
                  <m:sty m:val="bi"/>
                </m:rPr>
                <w:rPr>
                  <w:rFonts w:ascii="Cambria Math" w:hAnsi="Cambria Math"/>
                  <w:sz w:val="28"/>
                  <w:szCs w:val="28"/>
                </w:rPr>
                <m:t>w</m:t>
              </m:r>
            </m:e>
            <m:sup>
              <m:r>
                <m:rPr>
                  <m:nor/>
                </m:rPr>
                <w:rPr>
                  <w:rFonts w:ascii="Cambria Math" w:hAnsi="Cambria Math"/>
                  <w:b w:val="0"/>
                  <w:sz w:val="28"/>
                  <w:szCs w:val="28"/>
                </w:rPr>
                <m:t>T</m:t>
              </m:r>
            </m:sup>
          </m:sSup>
          <m:sSub>
            <m:sSubPr>
              <m:ctrlPr>
                <w:rPr>
                  <w:rFonts w:ascii="Cambria Math" w:hAnsi="Cambria Math"/>
                  <w:b w:val="0"/>
                  <w:i/>
                  <w:sz w:val="28"/>
                  <w:szCs w:val="28"/>
                </w:rPr>
              </m:ctrlPr>
            </m:sSubPr>
            <m:e>
              <m:r>
                <m:rPr>
                  <m:sty m:val="bi"/>
                </m:rPr>
                <w:rPr>
                  <w:rFonts w:ascii="Cambria Math" w:hAnsi="Cambria Math"/>
                  <w:sz w:val="28"/>
                  <w:szCs w:val="28"/>
                </w:rPr>
                <m:t>∑</m:t>
              </m:r>
            </m:e>
            <m:sub>
              <m:r>
                <m:rPr>
                  <m:nor/>
                </m:rPr>
                <w:rPr>
                  <w:rFonts w:ascii="Cambria Math" w:hAnsi="Cambria Math"/>
                  <w:b w:val="0"/>
                  <w:i/>
                  <w:sz w:val="28"/>
                  <w:szCs w:val="28"/>
                </w:rPr>
                <m:t>within</m:t>
              </m:r>
            </m:sub>
          </m:sSub>
          <m:r>
            <m:rPr>
              <m:sty m:val="bi"/>
            </m:rPr>
            <w:rPr>
              <w:rFonts w:ascii="Cambria Math" w:hAnsi="Cambria Math"/>
              <w:sz w:val="28"/>
              <w:szCs w:val="28"/>
            </w:rPr>
            <m:t>w</m:t>
          </m:r>
          <w:bookmarkEnd w:id="80"/>
          <w:bookmarkEnd w:id="81"/>
        </m:oMath>
      </m:oMathPara>
    </w:p>
    <w:p w:rsidR="00D336B0" w:rsidRPr="00412A77" w:rsidRDefault="00CA1BA0" w:rsidP="004A04EF">
      <w:pPr>
        <w:pStyle w:val="3-Nho"/>
        <w:numPr>
          <w:ilvl w:val="0"/>
          <w:numId w:val="0"/>
        </w:numPr>
        <w:tabs>
          <w:tab w:val="clear" w:pos="1276"/>
        </w:tabs>
        <w:spacing w:after="0"/>
        <w:ind w:firstLine="567"/>
        <w:jc w:val="center"/>
        <w:rPr>
          <w:b w:val="0"/>
          <w:sz w:val="28"/>
          <w:szCs w:val="28"/>
          <w:lang w:val="en-US"/>
        </w:rPr>
      </w:pPr>
      <m:oMath>
        <w:bookmarkStart w:id="82" w:name="_Toc402208723"/>
        <w:bookmarkStart w:id="83" w:name="_Toc402425355"/>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oMath>
      <w:r w:rsidR="00D336B0" w:rsidRPr="00412A77">
        <w:rPr>
          <w:b w:val="0"/>
          <w:sz w:val="28"/>
          <w:szCs w:val="28"/>
          <w:lang w:val="en-US"/>
        </w:rPr>
        <w:t>và</w:t>
      </w:r>
      <m:oMath>
        <m:sSub>
          <m:sSubPr>
            <m:ctrlPr>
              <w:rPr>
                <w:rFonts w:ascii="Cambria Math" w:hAnsi="Cambria Math"/>
                <w:b w:val="0"/>
                <w:i/>
                <w:sz w:val="28"/>
                <w:szCs w:val="28"/>
              </w:rPr>
            </m:ctrlPr>
          </m:sSubPr>
          <m:e>
            <m:r>
              <m:rPr>
                <m:sty m:val="bi"/>
              </m:rPr>
              <w:rPr>
                <w:rFonts w:ascii="Cambria Math" w:hAnsi="Cambria Math"/>
                <w:sz w:val="28"/>
                <w:szCs w:val="28"/>
              </w:rPr>
              <m:t xml:space="preserve"> ∑</m:t>
            </m:r>
          </m:e>
          <m:sub>
            <m:r>
              <m:rPr>
                <m:sty m:val="bi"/>
              </m:rPr>
              <w:rPr>
                <w:rFonts w:ascii="Cambria Math" w:hAnsi="Cambria Math"/>
                <w:sz w:val="28"/>
                <w:szCs w:val="28"/>
              </w:rPr>
              <m:t>y=1</m:t>
            </m:r>
          </m:sub>
        </m:sSub>
      </m:oMath>
      <w:r w:rsidR="00D336B0" w:rsidRPr="00412A77">
        <w:rPr>
          <w:b w:val="0"/>
          <w:sz w:val="28"/>
          <w:szCs w:val="28"/>
          <w:lang w:val="en-US"/>
        </w:rPr>
        <w:t xml:space="preserve"> lần lượt là hiệp phương sai có nhãn </w:t>
      </w:r>
      <m:oMath>
        <m:r>
          <m:rPr>
            <m:sty m:val="bi"/>
          </m:rPr>
          <w:rPr>
            <w:rFonts w:ascii="Cambria Math" w:hAnsi="Cambria Math"/>
            <w:sz w:val="28"/>
            <w:szCs w:val="28"/>
          </w:rPr>
          <m:t>y=</m:t>
        </m:r>
        <m:r>
          <m:rPr>
            <m:sty m:val="b"/>
          </m:rPr>
          <w:rPr>
            <w:rFonts w:ascii="Cambria Math" w:hAnsi="Cambria Math"/>
            <w:sz w:val="28"/>
            <w:szCs w:val="28"/>
          </w:rPr>
          <m:t>0</m:t>
        </m:r>
      </m:oMath>
      <w:r w:rsidR="00D336B0" w:rsidRPr="00412A77">
        <w:rPr>
          <w:b w:val="0"/>
          <w:sz w:val="28"/>
          <w:szCs w:val="28"/>
          <w:lang w:val="en-US"/>
        </w:rPr>
        <w:t xml:space="preserve"> và</w:t>
      </w:r>
      <m:oMath>
        <m:r>
          <m:rPr>
            <m:sty m:val="bi"/>
          </m:rPr>
          <w:rPr>
            <w:rFonts w:ascii="Cambria Math" w:hAnsi="Cambria Math"/>
            <w:sz w:val="28"/>
            <w:szCs w:val="28"/>
          </w:rPr>
          <m:t>y</m:t>
        </m:r>
        <m:r>
          <m:rPr>
            <m:sty m:val="b"/>
          </m:rPr>
          <w:rPr>
            <w:rFonts w:ascii="Cambria Math" w:hAnsi="Cambria Math"/>
            <w:sz w:val="28"/>
            <w:szCs w:val="28"/>
          </w:rPr>
          <m:t>=</m:t>
        </m:r>
        <m:r>
          <m:rPr>
            <m:sty m:val="bi"/>
          </m:rPr>
          <w:rPr>
            <w:rFonts w:ascii="Cambria Math" w:hAnsi="Cambria Math"/>
            <w:sz w:val="28"/>
            <w:szCs w:val="28"/>
          </w:rPr>
          <m:t>1</m:t>
        </m:r>
      </m:oMath>
      <w:r w:rsidR="00D336B0" w:rsidRPr="00412A77">
        <w:rPr>
          <w:b w:val="0"/>
          <w:sz w:val="28"/>
          <w:szCs w:val="28"/>
          <w:lang w:val="en-US"/>
        </w:rPr>
        <w:t>.</w:t>
      </w:r>
      <w:bookmarkEnd w:id="82"/>
      <w:bookmarkEnd w:id="83"/>
    </w:p>
    <w:p w:rsidR="00D336B0" w:rsidRPr="00412A77" w:rsidRDefault="00CA1BA0" w:rsidP="004A04EF">
      <w:pPr>
        <w:pStyle w:val="3-Nho"/>
        <w:numPr>
          <w:ilvl w:val="0"/>
          <w:numId w:val="0"/>
        </w:numPr>
        <w:tabs>
          <w:tab w:val="clear" w:pos="1276"/>
        </w:tabs>
        <w:spacing w:after="0"/>
        <w:ind w:firstLine="567"/>
        <w:jc w:val="center"/>
        <w:rPr>
          <w:b w:val="0"/>
          <w:i/>
          <w:sz w:val="28"/>
          <w:szCs w:val="28"/>
          <w:lang w:val="en-US"/>
        </w:rPr>
      </w:pPr>
      <m:oMathPara>
        <m:oMath>
          <w:bookmarkStart w:id="84" w:name="_Toc402208724"/>
          <w:bookmarkStart w:id="85" w:name="_Toc402425356"/>
          <m:sSub>
            <m:sSubPr>
              <m:ctrlPr>
                <w:rPr>
                  <w:rFonts w:ascii="Cambria Math" w:hAnsi="Cambria Math"/>
                  <w:b w:val="0"/>
                  <w:i/>
                  <w:sz w:val="28"/>
                  <w:szCs w:val="28"/>
                </w:rPr>
              </m:ctrlPr>
            </m:sSubPr>
            <m:e>
              <m:r>
                <m:rPr>
                  <m:sty m:val="bi"/>
                </m:rPr>
                <w:rPr>
                  <w:rFonts w:ascii="Cambria Math" w:hAnsi="Cambria Math"/>
                  <w:sz w:val="28"/>
                  <w:szCs w:val="28"/>
                </w:rPr>
                <m:t>∑</m:t>
              </m:r>
            </m:e>
            <m:sub>
              <m:r>
                <m:rPr>
                  <m:sty m:val="bi"/>
                </m:rPr>
                <w:rPr>
                  <w:rFonts w:ascii="Cambria Math" w:hAnsi="Cambria Math"/>
                  <w:sz w:val="28"/>
                  <w:szCs w:val="28"/>
                </w:rPr>
                <m:t>y=0</m:t>
              </m:r>
            </m:sub>
          </m:sSub>
          <m:r>
            <m:rPr>
              <m:sty m:val="bi"/>
            </m:rPr>
            <w:rPr>
              <w:rFonts w:ascii="Cambria Math" w:hAnsi="Cambria Math"/>
              <w:sz w:val="28"/>
              <w:szCs w:val="28"/>
            </w:rPr>
            <m:t>=</m:t>
          </m:r>
          <m:f>
            <m:fPr>
              <m:ctrlPr>
                <w:rPr>
                  <w:rFonts w:ascii="Cambria Math" w:hAnsi="Cambria Math"/>
                  <w:b w:val="0"/>
                  <w:i/>
                  <w:sz w:val="28"/>
                  <w:szCs w:val="28"/>
                </w:rPr>
              </m:ctrlPr>
            </m:fPr>
            <m:num>
              <m:r>
                <m:rPr>
                  <m:sty m:val="bi"/>
                </m:rPr>
                <w:rPr>
                  <w:rFonts w:ascii="Cambria Math" w:hAnsi="Cambria Math"/>
                  <w:sz w:val="28"/>
                  <w:szCs w:val="28"/>
                </w:rPr>
                <m:t>1</m:t>
              </m:r>
            </m:num>
            <m:den>
              <m:sSub>
                <m:sSubPr>
                  <m:ctrlPr>
                    <w:rPr>
                      <w:rFonts w:ascii="Cambria Math" w:hAnsi="Cambria Math"/>
                      <w:b w:val="0"/>
                      <w:i/>
                      <w:sz w:val="28"/>
                      <w:szCs w:val="28"/>
                    </w:rPr>
                  </m:ctrlPr>
                </m:sSubPr>
                <m:e>
                  <m:r>
                    <m:rPr>
                      <m:sty m:val="bi"/>
                    </m:rPr>
                    <w:rPr>
                      <w:rFonts w:ascii="Cambria Math" w:hAnsi="Cambria Math"/>
                      <w:sz w:val="28"/>
                      <w:szCs w:val="28"/>
                    </w:rPr>
                    <m:t>n</m:t>
                  </m:r>
                </m:e>
                <m:sub>
                  <m:r>
                    <m:rPr>
                      <m:sty m:val="bi"/>
                    </m:rPr>
                    <w:rPr>
                      <w:rFonts w:ascii="Cambria Math" w:hAnsi="Cambria Math"/>
                      <w:sz w:val="28"/>
                      <w:szCs w:val="28"/>
                    </w:rPr>
                    <m:t>y=0</m:t>
                  </m:r>
                </m:sub>
              </m:sSub>
            </m:den>
          </m:f>
          <m:nary>
            <m:naryPr>
              <m:chr m:val="∑"/>
              <m:limLoc m:val="undOvr"/>
              <m:ctrlPr>
                <w:rPr>
                  <w:rFonts w:ascii="Cambria Math" w:hAnsi="Cambria Math"/>
                  <w:b w:val="0"/>
                  <w:i/>
                  <w:sz w:val="28"/>
                  <w:szCs w:val="28"/>
                </w:rPr>
              </m:ctrlPr>
            </m:naryPr>
            <m:sub>
              <m:sSub>
                <m:sSubPr>
                  <m:ctrlPr>
                    <w:rPr>
                      <w:rFonts w:ascii="Cambria Math" w:hAnsi="Cambria Math"/>
                      <w:b w:val="0"/>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=1</m:t>
              </m:r>
            </m:sub>
            <m:sup/>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e>
              </m:d>
              <m:sSup>
                <m:sSupPr>
                  <m:ctrlPr>
                    <w:rPr>
                      <w:rFonts w:ascii="Cambria Math" w:hAnsi="Cambria Math"/>
                      <w:b w:val="0"/>
                      <w:i/>
                      <w:sz w:val="28"/>
                      <w:szCs w:val="28"/>
                    </w:rPr>
                  </m:ctrlPr>
                </m:sSupPr>
                <m:e>
                  <m:d>
                    <m:dPr>
                      <m:ctrlPr>
                        <w:rPr>
                          <w:rFonts w:ascii="Cambria Math" w:hAnsi="Cambria Math"/>
                          <w:b w:val="0"/>
                          <w:i/>
                          <w:sz w:val="28"/>
                          <w:szCs w:val="28"/>
                        </w:rPr>
                      </m:ctrlPr>
                    </m:dPr>
                    <m:e>
                      <m:sSub>
                        <m:sSubPr>
                          <m:ctrlPr>
                            <w:rPr>
                              <w:rFonts w:ascii="Cambria Math" w:hAnsi="Cambria Math"/>
                              <w:b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val="0"/>
                              <w:i/>
                              <w:sz w:val="28"/>
                              <w:szCs w:val="28"/>
                            </w:rPr>
                          </m:ctrlPr>
                        </m:sSubPr>
                        <m:e>
                          <m:r>
                            <m:rPr>
                              <m:sty m:val="bi"/>
                            </m:rPr>
                            <w:rPr>
                              <w:rFonts w:ascii="Cambria Math" w:hAnsi="Cambria Math"/>
                              <w:sz w:val="28"/>
                              <w:szCs w:val="28"/>
                            </w:rPr>
                            <m:t>μ</m:t>
                          </m:r>
                        </m:e>
                        <m:sub>
                          <m:r>
                            <m:rPr>
                              <m:sty m:val="bi"/>
                            </m:rPr>
                            <w:rPr>
                              <w:rFonts w:ascii="Cambria Math" w:hAnsi="Cambria Math"/>
                              <w:sz w:val="28"/>
                              <w:szCs w:val="28"/>
                            </w:rPr>
                            <m:t>y=0</m:t>
                          </m:r>
                        </m:sub>
                      </m:sSub>
                    </m:e>
                  </m:d>
                </m:e>
                <m:sup>
                  <m:r>
                    <m:rPr>
                      <m:nor/>
                    </m:rPr>
                    <w:rPr>
                      <w:rFonts w:ascii="Cambria Math" w:hAnsi="Cambria Math"/>
                      <w:b w:val="0"/>
                      <w:sz w:val="28"/>
                      <w:szCs w:val="28"/>
                    </w:rPr>
                    <m:t>T</m:t>
                  </m:r>
                </m:sup>
              </m:sSup>
            </m:e>
          </m:nary>
          <w:bookmarkEnd w:id="84"/>
          <w:bookmarkEnd w:id="85"/>
        </m:oMath>
      </m:oMathPara>
    </w:p>
    <w:p w:rsidR="00097CBE" w:rsidRPr="00E62261" w:rsidRDefault="00CA1BA0" w:rsidP="00E82C06">
      <w:pPr>
        <w:pStyle w:val="000-Noi-Dung"/>
        <w:rPr>
          <w:noProof/>
        </w:rPr>
      </w:pPr>
      <m:oMathPara>
        <m:oMath>
          <w:bookmarkStart w:id="86" w:name="_Toc402208725"/>
          <w:bookmarkStart w:id="87" w:name="_Toc402425357"/>
          <m:sSub>
            <m:sSubPr>
              <m:ctrlPr>
                <w:rPr>
                  <w:rFonts w:ascii="Cambria Math" w:hAnsi="Cambria Math"/>
                </w:rPr>
              </m:ctrlPr>
            </m:sSubPr>
            <m:e>
              <m:r>
                <m:rPr>
                  <m:sty m:val="p"/>
                </m:rPr>
                <w:rPr>
                  <w:rFonts w:ascii="Cambria Math" w:hAnsi="Cambria Math"/>
                </w:rPr>
                <m:t>∑</m:t>
              </m:r>
            </m:e>
            <m:sub>
              <m:r>
                <w:rPr>
                  <w:rFonts w:ascii="Cambria Math" w:hAnsi="Cambria Math"/>
                </w:rPr>
                <m:t>y</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=1</m:t>
                  </m:r>
                </m:sub>
              </m:sSub>
            </m:den>
          </m:f>
          <m:nary>
            <m:naryPr>
              <m:chr m:val="∑"/>
              <m:limLoc m:val="undOvr"/>
              <m:ctrlPr>
                <w:rPr>
                  <w:rFonts w:ascii="Cambria Math" w:hAnsi="Cambria Math"/>
                </w:rPr>
              </m:ctrlPr>
            </m:naryPr>
            <m:sub>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=1</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r>
                        <m:rPr>
                          <m:sty m:val="p"/>
                        </m:rPr>
                        <w:rPr>
                          <w:rFonts w:ascii="Cambria Math" w:hAnsi="Cambria Math"/>
                        </w:rPr>
                        <m:t>=1</m:t>
                      </m:r>
                    </m:sub>
                  </m:sSub>
                </m:e>
              </m:d>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y</m:t>
                          </m:r>
                          <m:r>
                            <m:rPr>
                              <m:sty m:val="p"/>
                            </m:rPr>
                            <w:rPr>
                              <w:rFonts w:ascii="Cambria Math" w:hAnsi="Cambria Math"/>
                            </w:rPr>
                            <m:t>=1</m:t>
                          </m:r>
                        </m:sub>
                      </m:sSub>
                    </m:e>
                  </m:d>
                </m:e>
                <m:sup>
                  <m:r>
                    <m:rPr>
                      <m:nor/>
                    </m:rPr>
                    <m:t>T</m:t>
                  </m:r>
                </m:sup>
              </m:sSup>
            </m:e>
          </m:nary>
          <w:bookmarkEnd w:id="86"/>
          <w:bookmarkEnd w:id="87"/>
        </m:oMath>
      </m:oMathPara>
    </w:p>
    <w:p w:rsidR="00B05006" w:rsidRPr="00E30E4B" w:rsidRDefault="007900C4" w:rsidP="004A04EF">
      <w:pPr>
        <w:jc w:val="center"/>
        <w:rPr>
          <w:noProof/>
          <w:lang w:val="vi-VN"/>
        </w:rPr>
        <w:sectPr w:rsidR="00B05006" w:rsidRPr="00E30E4B" w:rsidSect="003643B6">
          <w:headerReference w:type="default" r:id="rId31"/>
          <w:type w:val="oddPage"/>
          <w:pgSz w:w="11907" w:h="16840" w:code="9"/>
          <w:pgMar w:top="1985" w:right="1134" w:bottom="1985" w:left="1985" w:header="862" w:footer="720" w:gutter="0"/>
          <w:pgNumType w:start="1"/>
          <w:cols w:space="720"/>
          <w:titlePg/>
        </w:sectPr>
      </w:pPr>
      <w:r w:rsidRPr="00E30E4B">
        <w:rPr>
          <w:noProof/>
          <w:lang w:val="vi-VN"/>
        </w:rPr>
        <w:br w:type="page"/>
      </w:r>
    </w:p>
    <w:p w:rsidR="00B05006" w:rsidRPr="00E30E4B" w:rsidRDefault="00B05006" w:rsidP="004A04EF">
      <w:pPr>
        <w:pStyle w:val="Caption"/>
        <w:jc w:val="center"/>
        <w:rPr>
          <w:noProof/>
          <w:lang w:val="vi-VN"/>
        </w:rPr>
      </w:pPr>
      <w:r w:rsidRPr="00E30E4B">
        <w:rPr>
          <w:noProof/>
          <w:lang w:val="vi-VN"/>
        </w:rPr>
        <w:lastRenderedPageBreak/>
        <w:t>CHƯƠNG 2</w:t>
      </w:r>
    </w:p>
    <w:p w:rsidR="00B05006" w:rsidRPr="00E30E4B" w:rsidRDefault="00840F68" w:rsidP="004A04EF">
      <w:pPr>
        <w:pStyle w:val="Heading1"/>
        <w:rPr>
          <w:noProof/>
          <w:lang w:val="vi-VN"/>
        </w:rPr>
      </w:pPr>
      <w:bookmarkStart w:id="88" w:name="_Toc421315636"/>
      <w:r w:rsidRPr="00E30E4B">
        <w:rPr>
          <w:noProof/>
          <w:lang w:val="vi-VN"/>
        </w:rPr>
        <w:t>GIẢI PHÁP ĐỀ XUẤT</w:t>
      </w:r>
      <w:bookmarkEnd w:id="88"/>
    </w:p>
    <w:p w:rsidR="00FC687A" w:rsidRPr="00E30E4B" w:rsidRDefault="00FC687A" w:rsidP="00E82C06">
      <w:pPr>
        <w:pStyle w:val="000-Noi-Dung"/>
        <w:rPr>
          <w:noProof/>
          <w:lang w:val="vi-VN"/>
        </w:rPr>
      </w:pPr>
    </w:p>
    <w:p w:rsidR="00C60B86" w:rsidRPr="00E30E4B" w:rsidRDefault="00C60B86" w:rsidP="00E82C06">
      <w:pPr>
        <w:pStyle w:val="000-Noi-Dung"/>
        <w:rPr>
          <w:noProof/>
          <w:lang w:val="vi-VN"/>
        </w:rPr>
      </w:pPr>
      <w:r w:rsidRPr="00E30E4B">
        <w:rPr>
          <w:noProof/>
          <w:lang w:val="vi-VN"/>
        </w:rPr>
        <w:t xml:space="preserve">Giải pháp đề xuất được trình bày </w:t>
      </w:r>
      <w:r w:rsidR="008C69A8" w:rsidRPr="00E30E4B">
        <w:rPr>
          <w:noProof/>
          <w:lang w:val="vi-VN"/>
        </w:rPr>
        <w:t>trong luận văn này sử dụng</w:t>
      </w:r>
      <w:r w:rsidRPr="00E30E4B">
        <w:rPr>
          <w:noProof/>
          <w:lang w:val="vi-VN"/>
        </w:rPr>
        <w:t xml:space="preserve"> kết hợp hai loại mô hình: mô hình </w:t>
      </w:r>
      <w:r w:rsidR="006A038F" w:rsidRPr="00E30E4B">
        <w:rPr>
          <w:noProof/>
          <w:lang w:val="vi-VN"/>
        </w:rPr>
        <w:t>chức năng</w:t>
      </w:r>
      <w:r w:rsidRPr="00E30E4B">
        <w:rPr>
          <w:noProof/>
          <w:lang w:val="vi-VN"/>
        </w:rPr>
        <w:t xml:space="preserve"> và mô hình</w:t>
      </w:r>
      <w:r w:rsidR="002E59E5" w:rsidRPr="00E30E4B">
        <w:rPr>
          <w:noProof/>
          <w:lang w:val="vi-VN"/>
        </w:rPr>
        <w:t xml:space="preserve"> luồng</w:t>
      </w:r>
      <w:r w:rsidRPr="00E30E4B">
        <w:rPr>
          <w:noProof/>
          <w:lang w:val="vi-VN"/>
        </w:rPr>
        <w:t xml:space="preserve"> dữ liệu.</w:t>
      </w:r>
      <w:r w:rsidR="000C0EC4" w:rsidRPr="00E30E4B">
        <w:rPr>
          <w:noProof/>
          <w:lang w:val="vi-VN"/>
        </w:rPr>
        <w:t xml:space="preserve"> Mô hình chức năng mô tả các khối chức năng chính của hệ thống</w:t>
      </w:r>
      <w:r w:rsidR="0092017C" w:rsidRPr="00E30E4B">
        <w:rPr>
          <w:noProof/>
          <w:lang w:val="vi-VN"/>
        </w:rPr>
        <w:t xml:space="preserve"> và mối liên hệ giữa chúng</w:t>
      </w:r>
      <w:r w:rsidR="00A56BA8" w:rsidRPr="00E30E4B">
        <w:rPr>
          <w:noProof/>
          <w:lang w:val="vi-VN"/>
        </w:rPr>
        <w:t>,</w:t>
      </w:r>
      <w:r w:rsidR="000036AD" w:rsidRPr="00E30E4B">
        <w:rPr>
          <w:noProof/>
          <w:lang w:val="vi-VN"/>
        </w:rPr>
        <w:t xml:space="preserve"> trong khi đó mô hình dữ</w:t>
      </w:r>
      <w:r w:rsidR="00854F90" w:rsidRPr="00E30E4B">
        <w:rPr>
          <w:noProof/>
          <w:lang w:val="vi-VN"/>
        </w:rPr>
        <w:t xml:space="preserve"> liệu</w:t>
      </w:r>
      <w:r w:rsidR="00B87201" w:rsidRPr="00E30E4B">
        <w:rPr>
          <w:noProof/>
          <w:lang w:val="vi-VN"/>
        </w:rPr>
        <w:t xml:space="preserve"> mô tả</w:t>
      </w:r>
      <w:r w:rsidR="00C05466" w:rsidRPr="00E30E4B">
        <w:rPr>
          <w:noProof/>
          <w:lang w:val="vi-VN"/>
        </w:rPr>
        <w:t xml:space="preserve"> đường đi của dữ liệu, các trạng thái dữ liệu trước và sau</w:t>
      </w:r>
      <w:r w:rsidR="00053A99" w:rsidRPr="00E30E4B">
        <w:rPr>
          <w:noProof/>
          <w:lang w:val="vi-VN"/>
        </w:rPr>
        <w:t xml:space="preserve"> các khối chức năng.</w:t>
      </w:r>
      <w:r w:rsidR="00495D47" w:rsidRPr="00E30E4B">
        <w:rPr>
          <w:noProof/>
          <w:lang w:val="vi-VN"/>
        </w:rPr>
        <w:t xml:space="preserve"> </w:t>
      </w:r>
      <w:r w:rsidR="007E52AD" w:rsidRPr="00E30E4B">
        <w:rPr>
          <w:noProof/>
          <w:lang w:val="vi-VN"/>
        </w:rPr>
        <w:t>Dữ liệu đầu vào của hệ thống được chọn lựa trong cở sở dữ liệu của CMU Mocap</w:t>
      </w:r>
      <w:r w:rsidR="00FD15A4" w:rsidRPr="00E30E4B">
        <w:rPr>
          <w:noProof/>
          <w:lang w:val="vi-VN"/>
        </w:rPr>
        <w:t xml:space="preserve"> và được phân chia </w:t>
      </w:r>
      <w:r w:rsidR="00D7372A" w:rsidRPr="00E30E4B">
        <w:rPr>
          <w:noProof/>
          <w:lang w:val="vi-VN"/>
        </w:rPr>
        <w:t xml:space="preserve">ngẫu nhiên </w:t>
      </w:r>
      <w:r w:rsidR="00FD15A4" w:rsidRPr="00E30E4B">
        <w:rPr>
          <w:noProof/>
          <w:lang w:val="vi-VN"/>
        </w:rPr>
        <w:t xml:space="preserve">thành ba </w:t>
      </w:r>
      <w:r w:rsidR="00DC342C">
        <w:rPr>
          <w:noProof/>
        </w:rPr>
        <w:t>nhóm</w:t>
      </w:r>
      <w:r w:rsidR="00FD15A4" w:rsidRPr="00E30E4B">
        <w:rPr>
          <w:noProof/>
          <w:lang w:val="vi-VN"/>
        </w:rPr>
        <w:t xml:space="preserve">: </w:t>
      </w:r>
      <w:r w:rsidR="00745B02">
        <w:rPr>
          <w:noProof/>
        </w:rPr>
        <w:t>nhóm</w:t>
      </w:r>
      <w:r w:rsidR="00745B02" w:rsidRPr="00E30E4B">
        <w:rPr>
          <w:noProof/>
          <w:lang w:val="vi-VN"/>
        </w:rPr>
        <w:t xml:space="preserve"> </w:t>
      </w:r>
      <w:r w:rsidR="00E02319" w:rsidRPr="00E30E4B">
        <w:rPr>
          <w:noProof/>
          <w:lang w:val="vi-VN"/>
        </w:rPr>
        <w:t>thứ</w:t>
      </w:r>
      <w:r w:rsidR="00B1731D" w:rsidRPr="00E30E4B">
        <w:rPr>
          <w:noProof/>
          <w:lang w:val="vi-VN"/>
        </w:rPr>
        <w:t xml:space="preserve"> nhất được dùng làm dữ liệu huấn luyện</w:t>
      </w:r>
      <w:r w:rsidR="00B409D3">
        <w:rPr>
          <w:noProof/>
        </w:rPr>
        <w:t xml:space="preserve"> (training data)</w:t>
      </w:r>
      <w:r w:rsidR="00B1731D" w:rsidRPr="00E30E4B">
        <w:rPr>
          <w:noProof/>
          <w:lang w:val="vi-VN"/>
        </w:rPr>
        <w:t xml:space="preserve"> cho giải thuật học máy</w:t>
      </w:r>
      <w:r w:rsidR="000F4540" w:rsidRPr="00E30E4B">
        <w:rPr>
          <w:noProof/>
          <w:lang w:val="vi-VN"/>
        </w:rPr>
        <w:t xml:space="preserve">, </w:t>
      </w:r>
      <w:r w:rsidR="00063769">
        <w:rPr>
          <w:noProof/>
        </w:rPr>
        <w:t>nhóm</w:t>
      </w:r>
      <w:r w:rsidR="00063769" w:rsidRPr="00E30E4B">
        <w:rPr>
          <w:noProof/>
          <w:lang w:val="vi-VN"/>
        </w:rPr>
        <w:t xml:space="preserve"> </w:t>
      </w:r>
      <w:r w:rsidR="00AD2E1A" w:rsidRPr="00E30E4B">
        <w:rPr>
          <w:noProof/>
          <w:lang w:val="vi-VN"/>
        </w:rPr>
        <w:t>thứ hai được dùng để kiểm định</w:t>
      </w:r>
      <w:r w:rsidR="00D93FBF">
        <w:rPr>
          <w:noProof/>
        </w:rPr>
        <w:t xml:space="preserve"> </w:t>
      </w:r>
      <w:r w:rsidR="00AD2E1A" w:rsidRPr="00E30E4B">
        <w:rPr>
          <w:noProof/>
          <w:lang w:val="vi-VN"/>
        </w:rPr>
        <w:t>độ chính các của mỗi mô hình học máy ứng với một phương pháp trích chọn đặc tính khác</w:t>
      </w:r>
      <w:r w:rsidR="000F4540" w:rsidRPr="00E30E4B">
        <w:rPr>
          <w:noProof/>
          <w:lang w:val="vi-VN"/>
        </w:rPr>
        <w:t xml:space="preserve"> nhau (</w:t>
      </w:r>
      <w:r w:rsidR="00ED664F" w:rsidRPr="00E30E4B">
        <w:rPr>
          <w:noProof/>
          <w:lang w:val="vi-VN"/>
        </w:rPr>
        <w:t xml:space="preserve">gọi là </w:t>
      </w:r>
      <w:r w:rsidR="00AC3AC5">
        <w:rPr>
          <w:noProof/>
        </w:rPr>
        <w:t xml:space="preserve">nhóm </w:t>
      </w:r>
      <w:r w:rsidR="00ED664F" w:rsidRPr="00E30E4B">
        <w:rPr>
          <w:noProof/>
          <w:lang w:val="vi-VN"/>
        </w:rPr>
        <w:t>dữ liệu kiểm định</w:t>
      </w:r>
      <w:r w:rsidR="00664F16">
        <w:rPr>
          <w:noProof/>
        </w:rPr>
        <w:t xml:space="preserve"> - </w:t>
      </w:r>
      <w:r w:rsidR="00AB5F1C">
        <w:rPr>
          <w:noProof/>
        </w:rPr>
        <w:t>validating</w:t>
      </w:r>
      <w:r w:rsidR="0060304B">
        <w:rPr>
          <w:noProof/>
        </w:rPr>
        <w:t xml:space="preserve"> data</w:t>
      </w:r>
      <w:r w:rsidR="00AD2E1A" w:rsidRPr="00E30E4B">
        <w:rPr>
          <w:noProof/>
          <w:lang w:val="vi-VN"/>
        </w:rPr>
        <w:t>)</w:t>
      </w:r>
      <w:r w:rsidR="00B16904" w:rsidRPr="00E30E4B">
        <w:rPr>
          <w:noProof/>
          <w:lang w:val="vi-VN"/>
        </w:rPr>
        <w:t xml:space="preserve">, </w:t>
      </w:r>
      <w:r w:rsidR="00134D98">
        <w:rPr>
          <w:noProof/>
        </w:rPr>
        <w:t>nhóm</w:t>
      </w:r>
      <w:r w:rsidR="00134D98" w:rsidRPr="00E30E4B">
        <w:rPr>
          <w:noProof/>
          <w:lang w:val="vi-VN"/>
        </w:rPr>
        <w:t xml:space="preserve"> </w:t>
      </w:r>
      <w:r w:rsidR="00B16904" w:rsidRPr="00E30E4B">
        <w:rPr>
          <w:noProof/>
          <w:lang w:val="vi-VN"/>
        </w:rPr>
        <w:t>dữ liệu cuối cùng</w:t>
      </w:r>
      <w:r w:rsidR="001D1971" w:rsidRPr="00E30E4B">
        <w:rPr>
          <w:noProof/>
          <w:lang w:val="vi-VN"/>
        </w:rPr>
        <w:t xml:space="preserve"> là dữ liệu kiểm thử</w:t>
      </w:r>
      <w:r w:rsidR="00F777D1" w:rsidRPr="00E30E4B">
        <w:rPr>
          <w:noProof/>
          <w:lang w:val="vi-VN"/>
        </w:rPr>
        <w:t xml:space="preserve"> </w:t>
      </w:r>
      <w:r w:rsidR="00397F0C">
        <w:rPr>
          <w:noProof/>
        </w:rPr>
        <w:t xml:space="preserve">(testing data) </w:t>
      </w:r>
      <w:r w:rsidR="00F777D1" w:rsidRPr="00E30E4B">
        <w:rPr>
          <w:noProof/>
          <w:lang w:val="vi-VN"/>
        </w:rPr>
        <w:t>dùng để kiểm tra và đánh giá kết quả</w:t>
      </w:r>
      <w:r w:rsidR="00585D30" w:rsidRPr="00E30E4B">
        <w:rPr>
          <w:noProof/>
          <w:lang w:val="vi-VN"/>
        </w:rPr>
        <w:t xml:space="preserve"> của hệ thống.</w:t>
      </w:r>
      <w:r w:rsidR="002A28CF" w:rsidRPr="00E30E4B">
        <w:rPr>
          <w:noProof/>
          <w:lang w:val="vi-VN"/>
        </w:rPr>
        <w:t xml:space="preserve"> Mỗi loại dữ liệu tương tác với hệ thống theo một luồng khác nhau, do đó sẽ có ba sơ đồ dữ</w:t>
      </w:r>
      <w:r w:rsidR="00EF279B" w:rsidRPr="00E30E4B">
        <w:rPr>
          <w:noProof/>
          <w:lang w:val="vi-VN"/>
        </w:rPr>
        <w:t xml:space="preserve"> luồng</w:t>
      </w:r>
      <w:r w:rsidR="002A28CF" w:rsidRPr="00E30E4B">
        <w:rPr>
          <w:noProof/>
          <w:lang w:val="vi-VN"/>
        </w:rPr>
        <w:t xml:space="preserve"> liệu tương ứng.</w:t>
      </w:r>
    </w:p>
    <w:p w:rsidR="000C2F22" w:rsidRPr="00E30E4B" w:rsidRDefault="007D439D" w:rsidP="00E82C06">
      <w:pPr>
        <w:pStyle w:val="000-Noi-Dung"/>
        <w:rPr>
          <w:noProof/>
          <w:lang w:val="vi-VN"/>
        </w:rPr>
      </w:pPr>
      <w:r w:rsidRPr="00E30E4B">
        <w:rPr>
          <w:noProof/>
          <w:lang w:val="vi-VN"/>
        </w:rPr>
        <w:t>H</w:t>
      </w:r>
      <w:r w:rsidR="005250D3">
        <w:rPr>
          <w:noProof/>
          <w:lang w:val="vi-VN"/>
        </w:rPr>
        <w:t>ình</w:t>
      </w:r>
      <w:r w:rsidR="005250D3">
        <w:rPr>
          <w:noProof/>
        </w:rPr>
        <w:t xml:space="preserve"> 2.1 </w:t>
      </w:r>
      <w:r w:rsidR="00FA3A22" w:rsidRPr="00E30E4B">
        <w:rPr>
          <w:noProof/>
          <w:lang w:val="vi-VN"/>
        </w:rPr>
        <w:t>là mô hình chức năng</w:t>
      </w:r>
      <w:r w:rsidR="00DE4927" w:rsidRPr="00E30E4B">
        <w:rPr>
          <w:noProof/>
          <w:lang w:val="vi-VN"/>
        </w:rPr>
        <w:t xml:space="preserve">, bao gồm bốn khối chức năng chính: </w:t>
      </w:r>
      <w:r w:rsidR="000E57A4" w:rsidRPr="00E30E4B">
        <w:rPr>
          <w:i/>
          <w:noProof/>
          <w:lang w:val="vi-VN"/>
        </w:rPr>
        <w:t>tiền xử lý</w:t>
      </w:r>
      <w:r w:rsidR="000E57A4" w:rsidRPr="00E30E4B">
        <w:rPr>
          <w:noProof/>
          <w:lang w:val="vi-VN"/>
        </w:rPr>
        <w:t xml:space="preserve">, </w:t>
      </w:r>
      <w:r w:rsidR="000E57A4" w:rsidRPr="00E30E4B">
        <w:rPr>
          <w:i/>
          <w:noProof/>
          <w:lang w:val="vi-VN"/>
        </w:rPr>
        <w:t>trích chọn đặc tính</w:t>
      </w:r>
      <w:r w:rsidR="000E57A4" w:rsidRPr="00E30E4B">
        <w:rPr>
          <w:noProof/>
          <w:lang w:val="vi-VN"/>
        </w:rPr>
        <w:t xml:space="preserve">, </w:t>
      </w:r>
      <w:r w:rsidR="000E57A4" w:rsidRPr="00E30E4B">
        <w:rPr>
          <w:i/>
          <w:noProof/>
          <w:lang w:val="vi-VN"/>
        </w:rPr>
        <w:t>học máy</w:t>
      </w:r>
      <w:r w:rsidR="000E57A4" w:rsidRPr="00E30E4B">
        <w:rPr>
          <w:noProof/>
          <w:lang w:val="vi-VN"/>
        </w:rPr>
        <w:t xml:space="preserve"> và </w:t>
      </w:r>
      <w:r w:rsidR="000E57A4" w:rsidRPr="00E30E4B">
        <w:rPr>
          <w:i/>
          <w:noProof/>
          <w:lang w:val="vi-VN"/>
        </w:rPr>
        <w:t>mô hình nhận dạng</w:t>
      </w:r>
      <w:r w:rsidR="009B5A7A" w:rsidRPr="00E30E4B">
        <w:rPr>
          <w:noProof/>
          <w:lang w:val="vi-VN"/>
        </w:rPr>
        <w:t>.</w:t>
      </w:r>
      <w:r w:rsidR="00CA1596">
        <w:rPr>
          <w:noProof/>
        </w:rPr>
        <w:t xml:space="preserve"> </w:t>
      </w:r>
      <w:r w:rsidR="00AE2639" w:rsidRPr="00AE2639">
        <w:rPr>
          <w:i/>
          <w:noProof/>
        </w:rPr>
        <w:t>Mô hình nhận dạng</w:t>
      </w:r>
      <w:r w:rsidR="00AE2639">
        <w:rPr>
          <w:noProof/>
        </w:rPr>
        <w:t xml:space="preserve"> gồm hai thành phần: mô hình </w:t>
      </w:r>
      <w:r w:rsidR="00376DE0">
        <w:rPr>
          <w:noProof/>
        </w:rPr>
        <w:t>xây dựng sau</w:t>
      </w:r>
      <w:r w:rsidR="00AE2639">
        <w:rPr>
          <w:noProof/>
        </w:rPr>
        <w:t xml:space="preserve"> giai đoạn huấn luyện và phần phân tích kết hợp kết quả.</w:t>
      </w:r>
      <w:r w:rsidR="003412FC" w:rsidRPr="00E30E4B">
        <w:rPr>
          <w:noProof/>
          <w:lang w:val="vi-VN"/>
        </w:rPr>
        <w:t xml:space="preserve"> </w:t>
      </w:r>
      <w:r w:rsidR="00BE4E7C">
        <w:rPr>
          <w:noProof/>
        </w:rPr>
        <w:t>Hình 2.2, 2.3, 2.4</w:t>
      </w:r>
      <w:r w:rsidR="00F04B14">
        <w:rPr>
          <w:noProof/>
          <w:lang w:val="vi-VN"/>
        </w:rPr>
        <w:t xml:space="preserve"> lần lượ</w:t>
      </w:r>
      <w:r w:rsidR="00F04B14">
        <w:rPr>
          <w:noProof/>
        </w:rPr>
        <w:t>t</w:t>
      </w:r>
      <w:r w:rsidR="003412FC" w:rsidRPr="00E30E4B">
        <w:rPr>
          <w:noProof/>
          <w:lang w:val="vi-VN"/>
        </w:rPr>
        <w:t xml:space="preserve"> là mô hình luồng dữ liệu tương ứng với </w:t>
      </w:r>
      <w:r w:rsidR="00C0570D" w:rsidRPr="00E30E4B">
        <w:rPr>
          <w:noProof/>
          <w:lang w:val="vi-VN"/>
        </w:rPr>
        <w:t>tương tác của dữ liệu huấn luyện, dữ liệu kiểm định và dữ liệu kiểm thử với các khối chức năng của hệ thống.</w:t>
      </w:r>
    </w:p>
    <w:p w:rsidR="00CF4852" w:rsidRPr="00E30E4B" w:rsidRDefault="00CF4852" w:rsidP="00A9122B">
      <w:pPr>
        <w:pStyle w:val="Center"/>
        <w:rPr>
          <w:noProof/>
          <w:lang w:val="vi-VN"/>
        </w:rPr>
      </w:pPr>
      <w:r w:rsidRPr="00E30E4B">
        <w:rPr>
          <w:noProof/>
        </w:rPr>
        <w:lastRenderedPageBreak/>
        <w:drawing>
          <wp:inline distT="0" distB="0" distL="0" distR="0">
            <wp:extent cx="5578985" cy="2147977"/>
            <wp:effectExtent l="19050" t="0" r="2665"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2"/>
                    <a:stretch>
                      <a:fillRect/>
                    </a:stretch>
                  </pic:blipFill>
                  <pic:spPr>
                    <a:xfrm>
                      <a:off x="0" y="0"/>
                      <a:ext cx="5584668" cy="2150165"/>
                    </a:xfrm>
                    <a:prstGeom prst="rect">
                      <a:avLst/>
                    </a:prstGeom>
                  </pic:spPr>
                </pic:pic>
              </a:graphicData>
            </a:graphic>
          </wp:inline>
        </w:drawing>
      </w:r>
    </w:p>
    <w:p w:rsidR="00CF4852" w:rsidRPr="00E30E4B" w:rsidRDefault="00624EC7" w:rsidP="004A04EF">
      <w:pPr>
        <w:pStyle w:val="HinhC2"/>
      </w:pPr>
      <w:bookmarkStart w:id="89" w:name="_Toc420737880"/>
      <w:bookmarkStart w:id="90" w:name="_Toc421315733"/>
      <w:r w:rsidRPr="00E30E4B">
        <w:t>Mô hình chức năng</w:t>
      </w:r>
      <w:bookmarkEnd w:id="89"/>
      <w:bookmarkEnd w:id="90"/>
    </w:p>
    <w:p w:rsidR="00DF2957" w:rsidRPr="00E30E4B" w:rsidRDefault="008938C8" w:rsidP="00E82C06">
      <w:pPr>
        <w:pStyle w:val="000-Noi-Dung"/>
        <w:rPr>
          <w:noProof/>
          <w:lang w:val="vi-VN"/>
        </w:rPr>
      </w:pPr>
      <w:r w:rsidRPr="00E30E4B">
        <w:rPr>
          <w:noProof/>
          <w:lang w:val="vi-VN"/>
        </w:rPr>
        <w:t>Hình</w:t>
      </w:r>
      <w:r w:rsidR="000164FA">
        <w:rPr>
          <w:noProof/>
        </w:rPr>
        <w:t xml:space="preserve"> 2.2</w:t>
      </w:r>
      <w:r w:rsidRPr="00E30E4B">
        <w:rPr>
          <w:noProof/>
          <w:lang w:val="vi-VN"/>
        </w:rPr>
        <w:t xml:space="preserve"> mô tả </w:t>
      </w:r>
      <w:r w:rsidR="00F0628A" w:rsidRPr="00E30E4B">
        <w:rPr>
          <w:noProof/>
          <w:lang w:val="vi-VN"/>
        </w:rPr>
        <w:t>luồng dữ liệu ứng với dữ liệu huấn luyện.</w:t>
      </w:r>
      <w:r w:rsidR="00736A9D" w:rsidRPr="00E30E4B">
        <w:rPr>
          <w:noProof/>
          <w:lang w:val="vi-VN"/>
        </w:rPr>
        <w:t xml:space="preserve"> Kết quả cuối cùng sau khi huấn luyện là mô hình nhận dạng ứng với các phương pháp khác nhau trong việc trích chọn đặc tính.</w:t>
      </w:r>
      <w:r w:rsidR="00084FB4" w:rsidRPr="00E30E4B">
        <w:rPr>
          <w:noProof/>
          <w:lang w:val="vi-VN"/>
        </w:rPr>
        <w:t xml:space="preserve"> So sánh với mô hình chức năng, ở bước này </w:t>
      </w:r>
      <w:r w:rsidR="00B2026B" w:rsidRPr="00E30E4B">
        <w:rPr>
          <w:noProof/>
          <w:lang w:val="vi-VN"/>
        </w:rPr>
        <w:t xml:space="preserve">khối chức năng </w:t>
      </w:r>
      <w:r w:rsidR="00084FB4" w:rsidRPr="00E30E4B">
        <w:rPr>
          <w:i/>
          <w:noProof/>
          <w:lang w:val="vi-VN"/>
        </w:rPr>
        <w:t>mô hình nhận dạng</w:t>
      </w:r>
      <w:r w:rsidR="00084FB4" w:rsidRPr="00E30E4B">
        <w:rPr>
          <w:noProof/>
          <w:lang w:val="vi-VN"/>
        </w:rPr>
        <w:t xml:space="preserve"> chưa có chức năng </w:t>
      </w:r>
      <w:r w:rsidR="00084FB4" w:rsidRPr="00E30E4B">
        <w:rPr>
          <w:i/>
          <w:noProof/>
          <w:lang w:val="vi-VN"/>
        </w:rPr>
        <w:t>phân tích và k</w:t>
      </w:r>
      <w:r w:rsidR="00FC38E1" w:rsidRPr="00E30E4B">
        <w:rPr>
          <w:i/>
          <w:noProof/>
          <w:lang w:val="vi-VN"/>
        </w:rPr>
        <w:t>ế</w:t>
      </w:r>
      <w:r w:rsidR="00084FB4" w:rsidRPr="00E30E4B">
        <w:rPr>
          <w:i/>
          <w:noProof/>
          <w:lang w:val="vi-VN"/>
        </w:rPr>
        <w:t>t hợp kết quả</w:t>
      </w:r>
      <w:r w:rsidR="00084FB4" w:rsidRPr="00E30E4B">
        <w:rPr>
          <w:noProof/>
          <w:lang w:val="vi-VN"/>
        </w:rPr>
        <w:t>.</w:t>
      </w:r>
      <w:r w:rsidR="00B2026B" w:rsidRPr="00E30E4B">
        <w:rPr>
          <w:noProof/>
          <w:lang w:val="vi-VN"/>
        </w:rPr>
        <w:t xml:space="preserve"> Dữ liệu huấn luyện là nhóm dữ liệu duy nhất sử dụng </w:t>
      </w:r>
      <w:r w:rsidR="000D3AB5" w:rsidRPr="00E30E4B">
        <w:rPr>
          <w:noProof/>
          <w:lang w:val="vi-VN"/>
        </w:rPr>
        <w:t xml:space="preserve">khối chức năng </w:t>
      </w:r>
      <w:r w:rsidR="000D3AB5" w:rsidRPr="00E30E4B">
        <w:rPr>
          <w:i/>
          <w:noProof/>
          <w:lang w:val="vi-VN"/>
        </w:rPr>
        <w:t>học máy</w:t>
      </w:r>
      <w:r w:rsidR="00D26AB1" w:rsidRPr="00E30E4B">
        <w:rPr>
          <w:noProof/>
          <w:lang w:val="vi-VN"/>
        </w:rPr>
        <w:t xml:space="preserve">, các nhóm dữ liệu khác như dữ liệu kiểm định và dữ liệu kiểm thử không sử dụng khối này mà chỉ sử dụng </w:t>
      </w:r>
      <w:r w:rsidR="00D26AB1" w:rsidRPr="00E30E4B">
        <w:rPr>
          <w:i/>
          <w:noProof/>
          <w:lang w:val="vi-VN"/>
        </w:rPr>
        <w:t>mô hình nhận dạng</w:t>
      </w:r>
      <w:r w:rsidR="00D26AB1" w:rsidRPr="00E30E4B">
        <w:rPr>
          <w:noProof/>
          <w:lang w:val="vi-VN"/>
        </w:rPr>
        <w:t xml:space="preserve"> được xây dựng từ dữ liệu huấn luyện.</w:t>
      </w:r>
    </w:p>
    <w:p w:rsidR="00DB5DFE" w:rsidRDefault="0016448B" w:rsidP="00A9122B">
      <w:pPr>
        <w:pStyle w:val="Center"/>
        <w:rPr>
          <w:noProof/>
        </w:rPr>
      </w:pPr>
      <w:r w:rsidRPr="00E30E4B">
        <w:rPr>
          <w:noProof/>
        </w:rPr>
        <w:drawing>
          <wp:inline distT="0" distB="0" distL="0" distR="0">
            <wp:extent cx="5731023" cy="2686050"/>
            <wp:effectExtent l="19050" t="0" r="3027" b="0"/>
            <wp:docPr id="11" name="Picture 10" descr="mo hinh du lieu huan l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huan luyen.png"/>
                    <pic:cNvPicPr/>
                  </pic:nvPicPr>
                  <pic:blipFill>
                    <a:blip r:embed="rId33"/>
                    <a:stretch>
                      <a:fillRect/>
                    </a:stretch>
                  </pic:blipFill>
                  <pic:spPr>
                    <a:xfrm>
                      <a:off x="0" y="0"/>
                      <a:ext cx="5732145" cy="2686576"/>
                    </a:xfrm>
                    <a:prstGeom prst="rect">
                      <a:avLst/>
                    </a:prstGeom>
                  </pic:spPr>
                </pic:pic>
              </a:graphicData>
            </a:graphic>
          </wp:inline>
        </w:drawing>
      </w:r>
    </w:p>
    <w:p w:rsidR="00DB5DFE" w:rsidRPr="00E30E4B" w:rsidRDefault="006762E5" w:rsidP="004A04EF">
      <w:pPr>
        <w:pStyle w:val="HinhC2"/>
      </w:pPr>
      <w:bookmarkStart w:id="91" w:name="_Toc420737881"/>
      <w:bookmarkStart w:id="92" w:name="_Toc421315734"/>
      <w:r w:rsidRPr="00E30E4B">
        <w:t>Luồng dữ liệu đối với dữ liệu huấn luyện</w:t>
      </w:r>
      <w:bookmarkEnd w:id="91"/>
      <w:bookmarkEnd w:id="92"/>
    </w:p>
    <w:p w:rsidR="00130EF3" w:rsidRPr="00E30E4B" w:rsidRDefault="00D25E2D" w:rsidP="00E82C06">
      <w:pPr>
        <w:pStyle w:val="000-Noi-Dung"/>
        <w:rPr>
          <w:noProof/>
          <w:lang w:val="vi-VN"/>
        </w:rPr>
      </w:pPr>
      <w:r>
        <w:rPr>
          <w:noProof/>
          <w:lang w:val="vi-VN"/>
        </w:rPr>
        <w:lastRenderedPageBreak/>
        <w:t>Hình</w:t>
      </w:r>
      <w:r>
        <w:rPr>
          <w:noProof/>
        </w:rPr>
        <w:t xml:space="preserve"> 2.3 </w:t>
      </w:r>
      <w:r w:rsidR="00464DD9" w:rsidRPr="00E30E4B">
        <w:rPr>
          <w:noProof/>
          <w:lang w:val="vi-VN"/>
        </w:rPr>
        <w:t>mô tả luồng dữ liệu của nhóm dữ liệu kiểm định.</w:t>
      </w:r>
      <w:r w:rsidR="006D5C0C" w:rsidRPr="00E30E4B">
        <w:rPr>
          <w:noProof/>
          <w:lang w:val="vi-VN"/>
        </w:rPr>
        <w:t xml:space="preserve"> Mục đích của dữ liệu kiểm định là kiểm tra độ chính xác của </w:t>
      </w:r>
      <w:r w:rsidR="006D5C0C" w:rsidRPr="00E30E4B">
        <w:rPr>
          <w:i/>
          <w:noProof/>
          <w:lang w:val="vi-VN"/>
        </w:rPr>
        <w:t>mô hình nhận dạng</w:t>
      </w:r>
      <w:r w:rsidR="006D5C0C" w:rsidRPr="00E30E4B">
        <w:rPr>
          <w:noProof/>
          <w:lang w:val="vi-VN"/>
        </w:rPr>
        <w:t xml:space="preserve">. </w:t>
      </w:r>
      <w:r w:rsidR="00AE76F2" w:rsidRPr="00E30E4B">
        <w:rPr>
          <w:noProof/>
          <w:lang w:val="vi-VN"/>
        </w:rPr>
        <w:t>Sử dụng mô hình được xây dựng từ dữ liệu huấn luyện, kết quả cuối cùng của luồng này là độ chính xác ứng với các phương pháp trích chọn đặc tính khác nhau của hệ thống.</w:t>
      </w:r>
      <w:r w:rsidR="00B65437" w:rsidRPr="00E30E4B">
        <w:rPr>
          <w:noProof/>
          <w:lang w:val="vi-VN"/>
        </w:rPr>
        <w:t xml:space="preserve"> Cũng giống như sơ đồ của dữ liệu huấn luyện, ở bước này vẫn chưa có sự xuất hiện của khối chức năng </w:t>
      </w:r>
      <w:r w:rsidR="00B65437" w:rsidRPr="00E30E4B">
        <w:rPr>
          <w:i/>
          <w:noProof/>
          <w:lang w:val="vi-VN"/>
        </w:rPr>
        <w:t>phân tích và kết hợp kết quả</w:t>
      </w:r>
      <w:r w:rsidR="00B65437" w:rsidRPr="00E30E4B">
        <w:rPr>
          <w:noProof/>
          <w:lang w:val="vi-VN"/>
        </w:rPr>
        <w:t>, đầu ra của biểu đồ này là cơ sở cho việc xây dựng khối chức năng đó.</w:t>
      </w:r>
    </w:p>
    <w:p w:rsidR="00DB5DFE" w:rsidRPr="00E30E4B" w:rsidRDefault="0016448B" w:rsidP="00A9122B">
      <w:pPr>
        <w:pStyle w:val="Center"/>
        <w:rPr>
          <w:noProof/>
          <w:lang w:val="vi-VN"/>
        </w:rPr>
      </w:pPr>
      <w:r w:rsidRPr="00E30E4B">
        <w:rPr>
          <w:noProof/>
        </w:rPr>
        <w:drawing>
          <wp:inline distT="0" distB="0" distL="0" distR="0">
            <wp:extent cx="5732145" cy="3186430"/>
            <wp:effectExtent l="19050" t="0" r="1905" b="0"/>
            <wp:docPr id="20" name="Picture 19" descr="mo hinh du lieu kiem d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dinh.png"/>
                    <pic:cNvPicPr/>
                  </pic:nvPicPr>
                  <pic:blipFill>
                    <a:blip r:embed="rId34"/>
                    <a:stretch>
                      <a:fillRect/>
                    </a:stretch>
                  </pic:blipFill>
                  <pic:spPr>
                    <a:xfrm>
                      <a:off x="0" y="0"/>
                      <a:ext cx="5732145" cy="3186430"/>
                    </a:xfrm>
                    <a:prstGeom prst="rect">
                      <a:avLst/>
                    </a:prstGeom>
                  </pic:spPr>
                </pic:pic>
              </a:graphicData>
            </a:graphic>
          </wp:inline>
        </w:drawing>
      </w:r>
    </w:p>
    <w:p w:rsidR="00D1017A" w:rsidRPr="00E30E4B" w:rsidRDefault="00042B3F" w:rsidP="004A04EF">
      <w:pPr>
        <w:pStyle w:val="HinhC2"/>
        <w:rPr>
          <w:lang w:val="vi-VN"/>
        </w:rPr>
      </w:pPr>
      <w:bookmarkStart w:id="93" w:name="_Toc420737882"/>
      <w:bookmarkStart w:id="94" w:name="_Toc421315735"/>
      <w:r w:rsidRPr="00E30E4B">
        <w:rPr>
          <w:lang w:val="vi-VN"/>
        </w:rPr>
        <w:t>Luồng dữ liệu đối với dữ liệu kiểm định</w:t>
      </w:r>
      <w:bookmarkEnd w:id="93"/>
      <w:bookmarkEnd w:id="94"/>
    </w:p>
    <w:p w:rsidR="001C2B76" w:rsidRPr="00E30E4B" w:rsidRDefault="00E91856" w:rsidP="00E82C06">
      <w:pPr>
        <w:pStyle w:val="000-Noi-Dung"/>
        <w:rPr>
          <w:noProof/>
          <w:lang w:val="vi-VN"/>
        </w:rPr>
      </w:pPr>
      <w:r>
        <w:rPr>
          <w:noProof/>
          <w:lang w:val="vi-VN"/>
        </w:rPr>
        <w:t xml:space="preserve">Hình 2.4 </w:t>
      </w:r>
      <w:r w:rsidR="00005266" w:rsidRPr="00E30E4B">
        <w:rPr>
          <w:noProof/>
          <w:lang w:val="vi-VN"/>
        </w:rPr>
        <w:t xml:space="preserve">mô tả luồng dữ liệu kiểm thử, đây là giai đoạn cuối cùng của việc xây dựng hệ thống. Giống như hai mô hình trước đó, dữ liệu được xử lý bằng hai khối chức năng: </w:t>
      </w:r>
      <w:r w:rsidR="00005266" w:rsidRPr="00E30E4B">
        <w:rPr>
          <w:i/>
          <w:noProof/>
          <w:lang w:val="vi-VN"/>
        </w:rPr>
        <w:t>tiền xử lý</w:t>
      </w:r>
      <w:r w:rsidR="00005266" w:rsidRPr="00E30E4B">
        <w:rPr>
          <w:noProof/>
          <w:lang w:val="vi-VN"/>
        </w:rPr>
        <w:t xml:space="preserve"> và </w:t>
      </w:r>
      <w:r w:rsidR="00005266" w:rsidRPr="00E30E4B">
        <w:rPr>
          <w:i/>
          <w:noProof/>
          <w:lang w:val="vi-VN"/>
        </w:rPr>
        <w:t>trích chọn đặc tính</w:t>
      </w:r>
      <w:r w:rsidR="007A2A18" w:rsidRPr="00E30E4B">
        <w:rPr>
          <w:noProof/>
          <w:lang w:val="vi-VN"/>
        </w:rPr>
        <w:t>, đây là các bước cơ bản trong tất cả các hệ thống nhận dạng.</w:t>
      </w:r>
      <w:r w:rsidR="00946B36" w:rsidRPr="00E30E4B">
        <w:rPr>
          <w:noProof/>
          <w:lang w:val="vi-VN"/>
        </w:rPr>
        <w:t xml:space="preserve"> Điểm khác biệt ở đây chính là</w:t>
      </w:r>
      <w:r w:rsidR="004D76B1">
        <w:rPr>
          <w:noProof/>
        </w:rPr>
        <w:t xml:space="preserve"> việc</w:t>
      </w:r>
      <w:r w:rsidR="00946B36" w:rsidRPr="00E30E4B">
        <w:rPr>
          <w:noProof/>
          <w:lang w:val="vi-VN"/>
        </w:rPr>
        <w:t xml:space="preserve"> </w:t>
      </w:r>
      <w:r w:rsidR="00AA104A" w:rsidRPr="00E30E4B">
        <w:rPr>
          <w:noProof/>
          <w:lang w:val="vi-VN"/>
        </w:rPr>
        <w:t xml:space="preserve">bổ sung khối chức năng </w:t>
      </w:r>
      <w:r w:rsidR="00AA104A" w:rsidRPr="00E30E4B">
        <w:rPr>
          <w:i/>
          <w:noProof/>
          <w:lang w:val="vi-VN"/>
        </w:rPr>
        <w:t>phân tích và kết hợp kết quả</w:t>
      </w:r>
      <w:r w:rsidR="00AA104A" w:rsidRPr="00E30E4B">
        <w:rPr>
          <w:noProof/>
          <w:lang w:val="vi-VN"/>
        </w:rPr>
        <w:t xml:space="preserve"> vào </w:t>
      </w:r>
      <w:r w:rsidR="00AA104A" w:rsidRPr="00E30E4B">
        <w:rPr>
          <w:i/>
          <w:noProof/>
          <w:lang w:val="vi-VN"/>
        </w:rPr>
        <w:t>mô hình nhận dạng</w:t>
      </w:r>
      <w:r w:rsidR="00AA104A" w:rsidRPr="00E30E4B">
        <w:rPr>
          <w:noProof/>
          <w:lang w:val="vi-VN"/>
        </w:rPr>
        <w:t>.</w:t>
      </w:r>
      <w:r w:rsidR="0058612D" w:rsidRPr="00E30E4B">
        <w:rPr>
          <w:noProof/>
          <w:lang w:val="vi-VN"/>
        </w:rPr>
        <w:t xml:space="preserve"> Cơ sở của khối chức năng này là trọng số của các phương pháp trích chọn đặc tính</w:t>
      </w:r>
      <w:r w:rsidR="00ED3C99" w:rsidRPr="00E30E4B">
        <w:rPr>
          <w:noProof/>
          <w:lang w:val="vi-VN"/>
        </w:rPr>
        <w:t xml:space="preserve"> khác</w:t>
      </w:r>
      <w:r w:rsidR="0046691C" w:rsidRPr="00E30E4B">
        <w:rPr>
          <w:noProof/>
          <w:lang w:val="vi-VN"/>
        </w:rPr>
        <w:t xml:space="preserve"> nhau, việc gán nhãn cho một hành động bất kỳ phụ thuộc rất nhiều </w:t>
      </w:r>
      <w:r w:rsidR="0046691C" w:rsidRPr="00E30E4B">
        <w:rPr>
          <w:noProof/>
          <w:lang w:val="vi-VN"/>
        </w:rPr>
        <w:lastRenderedPageBreak/>
        <w:t>vào trọng số này.</w:t>
      </w:r>
      <w:r w:rsidR="00D77D87" w:rsidRPr="00E30E4B">
        <w:rPr>
          <w:noProof/>
          <w:lang w:val="vi-VN"/>
        </w:rPr>
        <w:t xml:space="preserve"> </w:t>
      </w:r>
      <w:r w:rsidR="009A7D61" w:rsidRPr="00E30E4B">
        <w:rPr>
          <w:noProof/>
          <w:lang w:val="vi-VN"/>
        </w:rPr>
        <w:t>Thêm nữa, ở</w:t>
      </w:r>
      <w:r w:rsidR="001122C5" w:rsidRPr="00E30E4B">
        <w:rPr>
          <w:noProof/>
          <w:lang w:val="vi-VN"/>
        </w:rPr>
        <w:t xml:space="preserve"> sơ đồ luồng dữ liệu kiểm định, việc nhận dạng một hành động chỉ sử dụng một trong các phương pháp trích chọn đặc tính độc lập, ở sơ đồ này tất cả các phương pháp đều được sử dụng và kết hợp với nhau, góp phần nâng cao độ chính xác cho hệ thống.</w:t>
      </w:r>
    </w:p>
    <w:p w:rsidR="00420050" w:rsidRPr="00E30E4B" w:rsidRDefault="0016448B" w:rsidP="00A9122B">
      <w:pPr>
        <w:pStyle w:val="Center"/>
        <w:rPr>
          <w:noProof/>
          <w:lang w:val="vi-VN"/>
        </w:rPr>
      </w:pPr>
      <w:r w:rsidRPr="00E30E4B">
        <w:rPr>
          <w:noProof/>
        </w:rPr>
        <w:drawing>
          <wp:inline distT="0" distB="0" distL="0" distR="0">
            <wp:extent cx="5732145" cy="3092450"/>
            <wp:effectExtent l="19050" t="0" r="1905" b="0"/>
            <wp:docPr id="21" name="Picture 20" descr="mo hinh du lieu kiem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du lieu kiem thu.png"/>
                    <pic:cNvPicPr/>
                  </pic:nvPicPr>
                  <pic:blipFill>
                    <a:blip r:embed="rId35"/>
                    <a:stretch>
                      <a:fillRect/>
                    </a:stretch>
                  </pic:blipFill>
                  <pic:spPr>
                    <a:xfrm>
                      <a:off x="0" y="0"/>
                      <a:ext cx="5732145" cy="3092450"/>
                    </a:xfrm>
                    <a:prstGeom prst="rect">
                      <a:avLst/>
                    </a:prstGeom>
                  </pic:spPr>
                </pic:pic>
              </a:graphicData>
            </a:graphic>
          </wp:inline>
        </w:drawing>
      </w:r>
    </w:p>
    <w:p w:rsidR="00B315A1" w:rsidRPr="00E30E4B" w:rsidRDefault="009B77A9" w:rsidP="004A04EF">
      <w:pPr>
        <w:pStyle w:val="HinhC2"/>
        <w:rPr>
          <w:lang w:val="vi-VN"/>
        </w:rPr>
      </w:pPr>
      <w:bookmarkStart w:id="95" w:name="_Toc420737883"/>
      <w:bookmarkStart w:id="96" w:name="_Toc421315736"/>
      <w:r w:rsidRPr="00E30E4B">
        <w:rPr>
          <w:lang w:val="vi-VN"/>
        </w:rPr>
        <w:t>Luồng dữ liệu đối với dữ liệu kiểm thử</w:t>
      </w:r>
      <w:bookmarkEnd w:id="95"/>
      <w:bookmarkEnd w:id="96"/>
    </w:p>
    <w:p w:rsidR="00EA19A1" w:rsidRPr="00E30E4B" w:rsidRDefault="00EA19A1" w:rsidP="00E82C06">
      <w:pPr>
        <w:pStyle w:val="000-Noi-Dung"/>
        <w:rPr>
          <w:noProof/>
          <w:lang w:val="vi-VN"/>
        </w:rPr>
      </w:pPr>
      <w:r w:rsidRPr="00E30E4B">
        <w:rPr>
          <w:noProof/>
          <w:lang w:val="vi-VN"/>
        </w:rPr>
        <w:t>Các mục sau sẽ trình bày chi tiết từng khối chức năng trong hệ thống đồng thời giải thích vai trò của chúng với mỗi luồng dữ liệu khác nhau.</w:t>
      </w:r>
    </w:p>
    <w:p w:rsidR="00150EC8" w:rsidRPr="00804A10" w:rsidRDefault="005B0857" w:rsidP="00804A10">
      <w:pPr>
        <w:pStyle w:val="Heading2"/>
      </w:pPr>
      <w:bookmarkStart w:id="97" w:name="_Toc421315637"/>
      <w:r w:rsidRPr="00804A10">
        <w:t>Tiền xử lý</w:t>
      </w:r>
      <w:bookmarkEnd w:id="97"/>
    </w:p>
    <w:p w:rsidR="007A29B7" w:rsidRPr="00E30E4B" w:rsidRDefault="00F416A2" w:rsidP="00E82C06">
      <w:pPr>
        <w:pStyle w:val="000-Noi-Dung"/>
        <w:rPr>
          <w:noProof/>
          <w:lang w:val="vi-VN"/>
        </w:rPr>
      </w:pPr>
      <w:r w:rsidRPr="00E30E4B">
        <w:rPr>
          <w:noProof/>
          <w:lang w:val="vi-VN"/>
        </w:rPr>
        <w:t xml:space="preserve">Như đã trình bày ở các phần trước, dữ liệu </w:t>
      </w:r>
      <w:r w:rsidR="00D14C30" w:rsidRPr="00E30E4B">
        <w:rPr>
          <w:noProof/>
          <w:lang w:val="vi-VN"/>
        </w:rPr>
        <w:t xml:space="preserve">chuyển động 3D sử dụng trong luận văn này được thu nhận </w:t>
      </w:r>
      <w:r w:rsidR="00781F8F">
        <w:rPr>
          <w:noProof/>
          <w:lang w:val="vi-VN"/>
        </w:rPr>
        <w:t>từ Mocap, dưới định dạng Acclai</w:t>
      </w:r>
      <w:r w:rsidR="00781F8F">
        <w:rPr>
          <w:noProof/>
        </w:rPr>
        <w:t>m</w:t>
      </w:r>
      <w:r w:rsidR="00D14C30" w:rsidRPr="00E30E4B">
        <w:rPr>
          <w:noProof/>
          <w:lang w:val="vi-VN"/>
        </w:rPr>
        <w:t xml:space="preserve"> (asf/amc).</w:t>
      </w:r>
      <w:r w:rsidR="00700816">
        <w:rPr>
          <w:noProof/>
          <w:lang w:val="vi-VN"/>
        </w:rPr>
        <w:t xml:space="preserve"> Tệp </w:t>
      </w:r>
      <w:r w:rsidR="00B4328A" w:rsidRPr="00700816">
        <w:rPr>
          <w:i/>
          <w:noProof/>
          <w:lang w:val="vi-VN"/>
        </w:rPr>
        <w:t>asf</w:t>
      </w:r>
      <w:r w:rsidR="00B4328A" w:rsidRPr="00E30E4B">
        <w:rPr>
          <w:noProof/>
          <w:lang w:val="vi-VN"/>
        </w:rPr>
        <w:t xml:space="preserve"> là cấu trúc mô hình </w:t>
      </w:r>
      <w:r w:rsidR="00700816">
        <w:rPr>
          <w:noProof/>
          <w:lang w:val="vi-VN"/>
        </w:rPr>
        <w:t xml:space="preserve">hóa 3D của bộ xương người, tệp </w:t>
      </w:r>
      <w:r w:rsidR="00B4328A" w:rsidRPr="00700816">
        <w:rPr>
          <w:i/>
          <w:noProof/>
          <w:lang w:val="vi-VN"/>
        </w:rPr>
        <w:t>amc</w:t>
      </w:r>
      <w:r w:rsidR="00B4328A" w:rsidRPr="00E30E4B">
        <w:rPr>
          <w:noProof/>
          <w:lang w:val="vi-VN"/>
        </w:rPr>
        <w:t xml:space="preserve"> chứa vị trí các khớp trong quá trình di chuyển của đối tượng. </w:t>
      </w:r>
      <w:r w:rsidR="000C2BB2" w:rsidRPr="00E30E4B">
        <w:rPr>
          <w:noProof/>
          <w:lang w:val="vi-VN"/>
        </w:rPr>
        <w:t>Tín hiệu video được quay bởi một loại camera chuyên dụng MX-40, có tốc độ 120Hz, nghĩa là dữ liệu thu được sẽ bao gồm 120 khung hình</w:t>
      </w:r>
      <w:r w:rsidR="0099568E" w:rsidRPr="00E30E4B">
        <w:rPr>
          <w:noProof/>
          <w:lang w:val="vi-VN"/>
        </w:rPr>
        <w:t xml:space="preserve"> (frame)</w:t>
      </w:r>
      <w:r w:rsidR="000C2BB2" w:rsidRPr="00E30E4B">
        <w:rPr>
          <w:noProof/>
          <w:lang w:val="vi-VN"/>
        </w:rPr>
        <w:t xml:space="preserve"> trong một giây.</w:t>
      </w:r>
      <w:r w:rsidR="00E53FC3" w:rsidRPr="00E30E4B">
        <w:rPr>
          <w:noProof/>
          <w:lang w:val="vi-VN"/>
        </w:rPr>
        <w:t xml:space="preserve"> Tuy </w:t>
      </w:r>
      <w:r w:rsidR="00E53FC3" w:rsidRPr="00E30E4B">
        <w:rPr>
          <w:noProof/>
          <w:lang w:val="vi-VN"/>
        </w:rPr>
        <w:lastRenderedPageBreak/>
        <w:t>nhiên</w:t>
      </w:r>
      <w:r w:rsidR="0099568E" w:rsidRPr="00E30E4B">
        <w:rPr>
          <w:noProof/>
          <w:lang w:val="vi-VN"/>
        </w:rPr>
        <w:t xml:space="preserve"> </w:t>
      </w:r>
      <w:r w:rsidR="00862EFC" w:rsidRPr="00E30E4B">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30E4B" w:rsidRDefault="007A29B7" w:rsidP="00E82C06">
      <w:pPr>
        <w:pStyle w:val="000-Noi-Dung"/>
        <w:rPr>
          <w:noProof/>
          <w:lang w:val="vi-VN"/>
        </w:rPr>
      </w:pPr>
      <w:r w:rsidRPr="00E30E4B">
        <w:rPr>
          <w:noProof/>
          <w:lang w:val="vi-VN"/>
        </w:rPr>
        <w:t xml:space="preserve">Ngoài ra, </w:t>
      </w:r>
      <w:r w:rsidR="00E47D50" w:rsidRPr="00E30E4B">
        <w:rPr>
          <w:noProof/>
          <w:lang w:val="vi-VN"/>
        </w:rPr>
        <w:t>mô hình bộ xương 3D của con người có</w:t>
      </w:r>
      <w:r w:rsidR="00DD273D" w:rsidRPr="00E30E4B">
        <w:rPr>
          <w:noProof/>
          <w:lang w:val="vi-VN"/>
        </w:rPr>
        <w:t xml:space="preserve"> một số lượng lớn các </w:t>
      </w:r>
      <w:r w:rsidR="0068079C">
        <w:rPr>
          <w:noProof/>
        </w:rPr>
        <w:t>đoạn xương</w:t>
      </w:r>
      <w:r w:rsidR="00DD273D" w:rsidRPr="00E30E4B">
        <w:rPr>
          <w:noProof/>
          <w:lang w:val="vi-VN"/>
        </w:rPr>
        <w:t xml:space="preserve">, kết hợp với </w:t>
      </w:r>
      <w:r w:rsidR="0017134F">
        <w:rPr>
          <w:noProof/>
        </w:rPr>
        <w:t>độ tự do của mỗi</w:t>
      </w:r>
      <w:r w:rsidR="00DD273D" w:rsidRPr="00E30E4B">
        <w:rPr>
          <w:noProof/>
          <w:lang w:val="vi-VN"/>
        </w:rPr>
        <w:t xml:space="preserve"> khớp sẽ làm tăng số chiều của thuộc tính.</w:t>
      </w:r>
    </w:p>
    <w:p w:rsidR="003C35F8" w:rsidRPr="009A4D3F" w:rsidRDefault="00A0376F" w:rsidP="00E82C06">
      <w:pPr>
        <w:pStyle w:val="000-Noi-Dung"/>
        <w:rPr>
          <w:noProof/>
          <w:color w:val="FF0000"/>
        </w:rPr>
      </w:pPr>
      <w:r w:rsidRPr="00E30E4B">
        <w:rPr>
          <w:noProof/>
          <w:lang w:val="vi-VN"/>
        </w:rPr>
        <w:t xml:space="preserve">Trước sự không đồng bộ của dữ liệu và độ lớn của số lượng thuộc tính, hệ thống cần có chức năng </w:t>
      </w:r>
      <w:r w:rsidRPr="00E30E4B">
        <w:rPr>
          <w:i/>
          <w:noProof/>
          <w:lang w:val="vi-VN"/>
        </w:rPr>
        <w:t>tiền xử lý</w:t>
      </w:r>
      <w:r w:rsidRPr="00E30E4B">
        <w:rPr>
          <w:noProof/>
          <w:lang w:val="vi-VN"/>
        </w:rPr>
        <w:t xml:space="preserve"> để phần nào giải quyết hai vấn đề trên.</w:t>
      </w:r>
      <w:r w:rsidR="00481020" w:rsidRPr="00E30E4B">
        <w:rPr>
          <w:noProof/>
          <w:lang w:val="vi-VN"/>
        </w:rPr>
        <w:t xml:space="preserve"> Thứ nhất</w:t>
      </w:r>
      <w:r w:rsidR="00946D21" w:rsidRPr="00E30E4B">
        <w:rPr>
          <w:noProof/>
          <w:lang w:val="vi-VN"/>
        </w:rPr>
        <w:t>, để</w:t>
      </w:r>
      <w:r w:rsidR="008D1137" w:rsidRPr="00E30E4B">
        <w:rPr>
          <w:noProof/>
          <w:lang w:val="vi-VN"/>
        </w:rPr>
        <w:t xml:space="preserve"> làm giảm số lượng các khớp, </w:t>
      </w:r>
      <w:r w:rsidR="004A119C" w:rsidRPr="00E30E4B">
        <w:rPr>
          <w:noProof/>
          <w:lang w:val="vi-VN"/>
        </w:rPr>
        <w:t>K</w:t>
      </w:r>
      <w:r w:rsidR="00F0261C">
        <w:rPr>
          <w:noProof/>
        </w:rPr>
        <w:t>.</w:t>
      </w:r>
      <w:r w:rsidR="004A119C" w:rsidRPr="00E30E4B">
        <w:rPr>
          <w:noProof/>
          <w:lang w:val="vi-VN"/>
        </w:rPr>
        <w:t xml:space="preserve"> Adistambha</w:t>
      </w:r>
      <w:r w:rsidR="006758CE" w:rsidRPr="00E30E4B">
        <w:rPr>
          <w:noProof/>
          <w:lang w:val="vi-VN"/>
        </w:rPr>
        <w:t xml:space="preserve"> </w:t>
      </w:r>
      <w:r w:rsidR="004A119C" w:rsidRPr="00E30E4B">
        <w:rPr>
          <w:noProof/>
          <w:lang w:val="vi-VN"/>
        </w:rPr>
        <w:t>trong một nghiên cứu của mình</w:t>
      </w:r>
      <w:r w:rsidR="006758CE" w:rsidRPr="00E30E4B">
        <w:rPr>
          <w:noProof/>
          <w:lang w:val="vi-VN"/>
        </w:rPr>
        <w:t xml:space="preserve"> [18]</w:t>
      </w:r>
      <w:r w:rsidR="004A119C" w:rsidRPr="00E30E4B">
        <w:rPr>
          <w:noProof/>
          <w:lang w:val="vi-VN"/>
        </w:rPr>
        <w:t xml:space="preserve"> đã chỉ</w:t>
      </w:r>
      <w:r w:rsidR="00883FC1" w:rsidRPr="00E30E4B">
        <w:rPr>
          <w:noProof/>
          <w:lang w:val="vi-VN"/>
        </w:rPr>
        <w:t xml:space="preserve"> ra một</w:t>
      </w:r>
      <w:r w:rsidR="004A119C" w:rsidRPr="00E30E4B">
        <w:rPr>
          <w:noProof/>
          <w:lang w:val="vi-VN"/>
        </w:rPr>
        <w:t xml:space="preserve"> nhóm</w:t>
      </w:r>
      <w:r w:rsidR="006758CE" w:rsidRPr="00E30E4B">
        <w:rPr>
          <w:noProof/>
          <w:lang w:val="vi-VN"/>
        </w:rPr>
        <w:t xml:space="preserve"> </w:t>
      </w:r>
      <w:r w:rsidR="002C29CB">
        <w:rPr>
          <w:noProof/>
        </w:rPr>
        <w:t>các xương</w:t>
      </w:r>
      <w:r w:rsidR="00883FC1" w:rsidRPr="00E30E4B">
        <w:rPr>
          <w:noProof/>
          <w:lang w:val="vi-VN"/>
        </w:rPr>
        <w:t xml:space="preserve"> có thể thay thế cho toàn bộ </w:t>
      </w:r>
      <w:r w:rsidR="008F3523">
        <w:rPr>
          <w:noProof/>
        </w:rPr>
        <w:t>xương</w:t>
      </w:r>
      <w:r w:rsidR="00883FC1" w:rsidRPr="00E30E4B">
        <w:rPr>
          <w:noProof/>
          <w:lang w:val="vi-VN"/>
        </w:rPr>
        <w:t xml:space="preserve"> trong quá trình nhận dạng mà vẫn đảm bảo độ chính xác của mô hình. Luận văn này chọn nhóm có </w:t>
      </w:r>
      <w:r w:rsidR="00EB2703" w:rsidRPr="00E30E4B">
        <w:rPr>
          <w:noProof/>
          <w:lang w:val="vi-VN"/>
        </w:rPr>
        <w:t>13</w:t>
      </w:r>
      <w:r w:rsidR="00883FC1" w:rsidRPr="00E30E4B">
        <w:rPr>
          <w:noProof/>
          <w:lang w:val="vi-VN"/>
        </w:rPr>
        <w:t xml:space="preserve"> </w:t>
      </w:r>
      <w:r w:rsidR="00525F28">
        <w:rPr>
          <w:noProof/>
        </w:rPr>
        <w:t>đoạn xương</w:t>
      </w:r>
      <w:r w:rsidR="00883FC1" w:rsidRPr="00E30E4B">
        <w:rPr>
          <w:noProof/>
          <w:lang w:val="vi-VN"/>
        </w:rPr>
        <w:t xml:space="preserve"> thay cho toàn bộ các </w:t>
      </w:r>
      <w:r w:rsidR="00B923E7">
        <w:rPr>
          <w:noProof/>
        </w:rPr>
        <w:t>xương</w:t>
      </w:r>
      <w:r w:rsidR="00883FC1" w:rsidRPr="00E30E4B">
        <w:rPr>
          <w:noProof/>
          <w:lang w:val="vi-VN"/>
        </w:rPr>
        <w:t>.</w:t>
      </w:r>
      <w:r w:rsidR="00E05C27" w:rsidRPr="00E30E4B">
        <w:rPr>
          <w:noProof/>
          <w:lang w:val="vi-VN"/>
        </w:rPr>
        <w:t xml:space="preserve"> Các </w:t>
      </w:r>
      <w:r w:rsidR="00880CF9">
        <w:rPr>
          <w:noProof/>
        </w:rPr>
        <w:t>đoạn</w:t>
      </w:r>
      <w:r w:rsidR="00E05C27" w:rsidRPr="00E30E4B">
        <w:rPr>
          <w:noProof/>
          <w:lang w:val="vi-VN"/>
        </w:rPr>
        <w:t xml:space="preserve"> đó là: </w:t>
      </w:r>
      <w:r w:rsidR="00F22CF9" w:rsidRPr="00E30E4B">
        <w:rPr>
          <w:noProof/>
          <w:lang w:val="vi-VN"/>
        </w:rPr>
        <w:t>root, lowerback, upperback, thorax, lowerneck, upperneck</w:t>
      </w:r>
      <w:r w:rsidR="00EB2703" w:rsidRPr="00E30E4B">
        <w:rPr>
          <w:noProof/>
          <w:lang w:val="vi-VN"/>
        </w:rPr>
        <w:t xml:space="preserve">, </w:t>
      </w:r>
      <w:r w:rsidR="00F22CF9" w:rsidRPr="00E30E4B">
        <w:rPr>
          <w:noProof/>
          <w:lang w:val="vi-VN"/>
        </w:rPr>
        <w:t>head</w:t>
      </w:r>
      <w:r w:rsidR="00EB2703" w:rsidRPr="00E30E4B">
        <w:rPr>
          <w:noProof/>
          <w:lang w:val="vi-VN"/>
        </w:rPr>
        <w:t xml:space="preserve">, </w:t>
      </w:r>
      <w:r w:rsidR="00BC6978" w:rsidRPr="00E30E4B">
        <w:rPr>
          <w:noProof/>
          <w:lang w:val="vi-VN"/>
        </w:rPr>
        <w:t>trái và phải</w:t>
      </w:r>
      <w:r w:rsidR="00EB2703" w:rsidRPr="00E30E4B">
        <w:rPr>
          <w:noProof/>
          <w:lang w:val="vi-VN"/>
        </w:rPr>
        <w:t xml:space="preserve"> clavicle, </w:t>
      </w:r>
      <w:r w:rsidR="00BC6978" w:rsidRPr="00E30E4B">
        <w:rPr>
          <w:noProof/>
          <w:lang w:val="vi-VN"/>
        </w:rPr>
        <w:t xml:space="preserve">trái và phải </w:t>
      </w:r>
      <w:r w:rsidR="00EB2703" w:rsidRPr="00E30E4B">
        <w:rPr>
          <w:noProof/>
          <w:lang w:val="vi-VN"/>
        </w:rPr>
        <w:t xml:space="preserve">humerus, </w:t>
      </w:r>
      <w:r w:rsidR="00BC6978" w:rsidRPr="00E30E4B">
        <w:rPr>
          <w:noProof/>
          <w:lang w:val="vi-VN"/>
        </w:rPr>
        <w:t xml:space="preserve">trái và phải </w:t>
      </w:r>
      <w:r w:rsidR="00EB2703" w:rsidRPr="00E30E4B">
        <w:rPr>
          <w:noProof/>
          <w:lang w:val="vi-VN"/>
        </w:rPr>
        <w:t>femur</w:t>
      </w:r>
      <w:r w:rsidR="00F22CF9" w:rsidRPr="00E30E4B">
        <w:rPr>
          <w:noProof/>
          <w:lang w:val="vi-VN"/>
        </w:rPr>
        <w:t>.</w:t>
      </w:r>
      <w:r w:rsidR="00F92FB4" w:rsidRPr="00E30E4B">
        <w:rPr>
          <w:noProof/>
          <w:lang w:val="vi-VN"/>
        </w:rPr>
        <w:t xml:space="preserve"> Vị trí của </w:t>
      </w:r>
      <w:r w:rsidR="00BC6978" w:rsidRPr="00E30E4B">
        <w:rPr>
          <w:noProof/>
          <w:lang w:val="vi-VN"/>
        </w:rPr>
        <w:t>các</w:t>
      </w:r>
      <w:r w:rsidR="009A4D3F">
        <w:rPr>
          <w:noProof/>
          <w:lang w:val="vi-VN"/>
        </w:rPr>
        <w:t xml:space="preserve"> </w:t>
      </w:r>
      <w:r w:rsidR="00A23B51">
        <w:rPr>
          <w:noProof/>
        </w:rPr>
        <w:t>đoạn xương</w:t>
      </w:r>
      <w:r w:rsidR="009A4D3F">
        <w:rPr>
          <w:noProof/>
          <w:lang w:val="vi-VN"/>
        </w:rPr>
        <w:t xml:space="preserve"> được mô tả trong hình</w:t>
      </w:r>
      <w:r w:rsidR="009A4D3F">
        <w:rPr>
          <w:noProof/>
        </w:rPr>
        <w:t xml:space="preserve"> 2.5.</w:t>
      </w:r>
    </w:p>
    <w:p w:rsidR="00A646C0" w:rsidRPr="00E30E4B" w:rsidRDefault="00A646C0" w:rsidP="00A9122B">
      <w:pPr>
        <w:pStyle w:val="Center"/>
        <w:rPr>
          <w:noProof/>
          <w:lang w:val="vi-VN"/>
        </w:rPr>
      </w:pPr>
      <w:r w:rsidRPr="00E30E4B">
        <w:rPr>
          <w:noProof/>
        </w:rPr>
        <w:drawing>
          <wp:inline distT="0" distB="0" distL="0" distR="0">
            <wp:extent cx="3613258" cy="3063777"/>
            <wp:effectExtent l="19050" t="0" r="6242"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6"/>
                    <a:stretch>
                      <a:fillRect/>
                    </a:stretch>
                  </pic:blipFill>
                  <pic:spPr>
                    <a:xfrm>
                      <a:off x="0" y="0"/>
                      <a:ext cx="3613258" cy="3063777"/>
                    </a:xfrm>
                    <a:prstGeom prst="rect">
                      <a:avLst/>
                    </a:prstGeom>
                  </pic:spPr>
                </pic:pic>
              </a:graphicData>
            </a:graphic>
          </wp:inline>
        </w:drawing>
      </w:r>
    </w:p>
    <w:p w:rsidR="00A646C0" w:rsidRPr="00E30E4B" w:rsidRDefault="00E21824" w:rsidP="004A04EF">
      <w:pPr>
        <w:pStyle w:val="HinhC2"/>
        <w:rPr>
          <w:lang w:val="vi-VN"/>
        </w:rPr>
      </w:pPr>
      <w:bookmarkStart w:id="98" w:name="_Toc420737884"/>
      <w:bookmarkStart w:id="99" w:name="_Toc421315737"/>
      <w:r w:rsidRPr="00E30E4B">
        <w:rPr>
          <w:lang w:val="vi-VN"/>
        </w:rPr>
        <w:t>Mô tả vị trí các</w:t>
      </w:r>
      <w:bookmarkEnd w:id="98"/>
      <w:r w:rsidR="00EF217B">
        <w:t xml:space="preserve"> xương</w:t>
      </w:r>
      <w:bookmarkEnd w:id="99"/>
    </w:p>
    <w:p w:rsidR="00BE2A5A" w:rsidRPr="00E30E4B" w:rsidRDefault="008D634F" w:rsidP="00E82C06">
      <w:pPr>
        <w:pStyle w:val="000-Noi-Dung"/>
        <w:rPr>
          <w:noProof/>
          <w:lang w:val="vi-VN"/>
        </w:rPr>
      </w:pPr>
      <w:r w:rsidRPr="00E30E4B">
        <w:rPr>
          <w:noProof/>
          <w:lang w:val="vi-VN"/>
        </w:rPr>
        <w:lastRenderedPageBreak/>
        <w:t>Thứ hai, để</w:t>
      </w:r>
      <w:r w:rsidR="008F7121" w:rsidRPr="00E30E4B">
        <w:rPr>
          <w:noProof/>
          <w:lang w:val="vi-VN"/>
        </w:rPr>
        <w:t xml:space="preserve"> chuẩn hóa dữ liệu</w:t>
      </w:r>
      <w:r w:rsidR="005D2D2E" w:rsidRPr="00E30E4B">
        <w:rPr>
          <w:noProof/>
          <w:lang w:val="vi-VN"/>
        </w:rPr>
        <w:t xml:space="preserve">, luận văn này chọn phương pháp đơn giản nhất là chỉ sử dụng </w:t>
      </w:r>
      <w:r w:rsidR="00410C69">
        <w:rPr>
          <w:noProof/>
        </w:rPr>
        <w:t xml:space="preserve">một số lượng nhất định </w:t>
      </w:r>
      <w:r w:rsidR="005D2D2E" w:rsidRPr="00E30E4B">
        <w:rPr>
          <w:noProof/>
          <w:lang w:val="vi-VN"/>
        </w:rPr>
        <w:t>các khung hình (frame) đầu tiên của dữ liệu, số lượng khung hình cần thiết sẽ được quyết định thông qua thực nghiệm.</w:t>
      </w:r>
      <w:r w:rsidR="00AC33EE" w:rsidRPr="00E30E4B">
        <w:rPr>
          <w:noProof/>
          <w:lang w:val="vi-VN"/>
        </w:rPr>
        <w:t xml:space="preserve"> Dữ liệu sau khi được xử lý sẽ được</w:t>
      </w:r>
      <w:r w:rsidR="00D60A51" w:rsidRPr="00E30E4B">
        <w:rPr>
          <w:noProof/>
          <w:lang w:val="vi-VN"/>
        </w:rPr>
        <w:t xml:space="preserve"> một lần nữa tinh chỉnh bằng các phương pháp trích chọn đặc tính sẽ được trình bày trong phần tiếp theo.</w:t>
      </w:r>
    </w:p>
    <w:p w:rsidR="00150EC8" w:rsidRPr="00804A10" w:rsidRDefault="006515D0" w:rsidP="00804A10">
      <w:pPr>
        <w:pStyle w:val="Heading2"/>
      </w:pPr>
      <w:bookmarkStart w:id="100" w:name="_Toc421315638"/>
      <w:r w:rsidRPr="00804A10">
        <w:t>Trích chọn đặc tính</w:t>
      </w:r>
      <w:bookmarkEnd w:id="100"/>
    </w:p>
    <w:p w:rsidR="00BC0ECF" w:rsidRPr="00E30E4B" w:rsidRDefault="00A718A1" w:rsidP="00E82C06">
      <w:pPr>
        <w:pStyle w:val="000-Noi-Dung"/>
        <w:rPr>
          <w:noProof/>
          <w:lang w:val="vi-VN"/>
        </w:rPr>
      </w:pPr>
      <w:r>
        <w:rPr>
          <w:noProof/>
        </w:rPr>
        <w:t>Nội dung chính của luận văn này là nghiên cứu giai đoạn t</w:t>
      </w:r>
      <w:r w:rsidR="00014E5B" w:rsidRPr="00E30E4B">
        <w:rPr>
          <w:noProof/>
          <w:lang w:val="vi-VN"/>
        </w:rPr>
        <w:t>rích chọn đặc tính</w:t>
      </w:r>
      <w:r w:rsidR="00C24EEE" w:rsidRPr="00E30E4B">
        <w:rPr>
          <w:noProof/>
          <w:lang w:val="vi-VN"/>
        </w:rPr>
        <w:t>.</w:t>
      </w:r>
      <w:r w:rsidR="007F65C8">
        <w:rPr>
          <w:noProof/>
        </w:rPr>
        <w:t xml:space="preserve"> </w:t>
      </w:r>
      <w:r w:rsidR="00FA1041">
        <w:rPr>
          <w:noProof/>
        </w:rPr>
        <w:t xml:space="preserve">Luận văn này sử dụng một số phương pháp trích chọn đặc tính phổ biến và kết hợp các phương pháp với nhau sử dụng trọng số. </w:t>
      </w:r>
      <w:r w:rsidR="00A9229C" w:rsidRPr="00E30E4B">
        <w:rPr>
          <w:noProof/>
          <w:lang w:val="vi-VN"/>
        </w:rPr>
        <w:t>Trước khi đi vào chi tiết các phương pháp trích chọn đặc tính, chúng ta hãy cùng xem xét độ lớn của dữ liệu của hệ thống hiện</w:t>
      </w:r>
      <w:r w:rsidR="00BA35E1" w:rsidRPr="00E30E4B">
        <w:rPr>
          <w:noProof/>
          <w:lang w:val="vi-VN"/>
        </w:rPr>
        <w:t xml:space="preserve"> tại</w:t>
      </w:r>
    </w:p>
    <w:p w:rsidR="00BA35E1" w:rsidRPr="00E30E4B" w:rsidRDefault="00AE6B85" w:rsidP="00E82C06">
      <w:pPr>
        <w:pStyle w:val="000-Noi-Dung"/>
        <w:rPr>
          <w:noProof/>
          <w:lang w:val="vi-VN"/>
        </w:rPr>
      </w:pPr>
      <w:r w:rsidRPr="00E30E4B">
        <w:rPr>
          <w:noProof/>
          <w:lang w:val="vi-VN"/>
        </w:rPr>
        <w:t xml:space="preserve">Trong quá trình chuẩn hóa dữ liệu, kết quả cuối cùng là một vectơ có số </w:t>
      </w:r>
      <w:r w:rsidR="009D31F9" w:rsidRPr="00E30E4B">
        <w:rPr>
          <w:noProof/>
          <w:lang w:val="vi-VN"/>
        </w:rPr>
        <w:t>hướng</w:t>
      </w:r>
      <w:r w:rsidRPr="00E30E4B">
        <w:rPr>
          <w:noProof/>
          <w:lang w:val="vi-VN"/>
        </w:rPr>
        <w:t xml:space="preserve"> được xác định như sau: </w:t>
      </w:r>
      <w:r w:rsidR="00BC04D8" w:rsidRPr="00E30E4B">
        <w:rPr>
          <w:noProof/>
          <w:lang w:val="vi-VN"/>
        </w:rPr>
        <w:t xml:space="preserve">Ta dùng tất cả 13 xương, nếu mỗi xương </w:t>
      </w:r>
      <w:r w:rsidR="008501A5">
        <w:rPr>
          <w:noProof/>
        </w:rPr>
        <w:t xml:space="preserve">đều có thể quay tự do theo 3 hướng </w:t>
      </w:r>
      <w:r w:rsidR="00BC04D8" w:rsidRPr="00E30E4B">
        <w:rPr>
          <w:noProof/>
          <w:lang w:val="vi-VN"/>
        </w:rPr>
        <w:t xml:space="preserve">thì </w:t>
      </w:r>
      <w:r w:rsidR="008501A5">
        <w:rPr>
          <w:noProof/>
        </w:rPr>
        <w:t>số chiều</w:t>
      </w:r>
      <w:r w:rsidR="00BC04D8" w:rsidRPr="00E30E4B">
        <w:rPr>
          <w:noProof/>
          <w:lang w:val="vi-VN"/>
        </w:rPr>
        <w:t xml:space="preserve"> của vectơ sẽ là 13 x 3 x f = </w:t>
      </w:r>
      <w:r w:rsidR="00EE6E2A" w:rsidRPr="00E30E4B">
        <w:rPr>
          <w:noProof/>
          <w:lang w:val="vi-VN"/>
        </w:rPr>
        <w:t>(</w:t>
      </w:r>
      <w:r w:rsidR="00BC04D8" w:rsidRPr="00E30E4B">
        <w:rPr>
          <w:noProof/>
          <w:lang w:val="vi-VN"/>
        </w:rPr>
        <w:t>39</w:t>
      </w:r>
      <w:r w:rsidR="00EE6E2A" w:rsidRPr="00E30E4B">
        <w:rPr>
          <w:noProof/>
          <w:lang w:val="vi-VN"/>
        </w:rPr>
        <w:t xml:space="preserve"> x </w:t>
      </w:r>
      <w:r w:rsidR="00BC04D8" w:rsidRPr="00E30E4B">
        <w:rPr>
          <w:noProof/>
          <w:lang w:val="vi-VN"/>
        </w:rPr>
        <w:t>f</w:t>
      </w:r>
      <w:r w:rsidR="00EE6E2A" w:rsidRPr="00E30E4B">
        <w:rPr>
          <w:noProof/>
          <w:lang w:val="vi-VN"/>
        </w:rPr>
        <w:t>)</w:t>
      </w:r>
      <w:r w:rsidR="00BC04D8" w:rsidRPr="00E30E4B">
        <w:rPr>
          <w:noProof/>
          <w:lang w:val="vi-VN"/>
        </w:rPr>
        <w:t xml:space="preserve">. Trong đó f là số lượng khung hình </w:t>
      </w:r>
      <w:r w:rsidR="006F08D1">
        <w:rPr>
          <w:noProof/>
        </w:rPr>
        <w:t>của một dữ liệu</w:t>
      </w:r>
      <w:r w:rsidR="00BC04D8" w:rsidRPr="00E30E4B">
        <w:rPr>
          <w:noProof/>
          <w:lang w:val="vi-VN"/>
        </w:rPr>
        <w:t>.</w:t>
      </w:r>
      <w:r w:rsidR="00601380" w:rsidRPr="00E30E4B">
        <w:rPr>
          <w:noProof/>
          <w:lang w:val="vi-VN"/>
        </w:rPr>
        <w:t xml:space="preserve"> Giả sử ta sử dụng 120 khung hình ban đầu, khi đó số </w:t>
      </w:r>
      <w:r w:rsidR="00D467DE">
        <w:rPr>
          <w:noProof/>
        </w:rPr>
        <w:t>chiều</w:t>
      </w:r>
      <w:r w:rsidR="00601380" w:rsidRPr="00E30E4B">
        <w:rPr>
          <w:noProof/>
          <w:lang w:val="vi-VN"/>
        </w:rPr>
        <w:t xml:space="preserve"> của vectơ sẽ là 13 x 120 = 1560. Đây là một con số lớn đối với </w:t>
      </w:r>
      <w:r w:rsidR="006E6ADD" w:rsidRPr="00E30E4B">
        <w:rPr>
          <w:noProof/>
          <w:lang w:val="vi-VN"/>
        </w:rPr>
        <w:t xml:space="preserve">số </w:t>
      </w:r>
      <w:r w:rsidR="000029F8">
        <w:rPr>
          <w:noProof/>
        </w:rPr>
        <w:t>chiều</w:t>
      </w:r>
      <w:r w:rsidR="006E6ADD" w:rsidRPr="00E30E4B">
        <w:rPr>
          <w:noProof/>
          <w:lang w:val="vi-VN"/>
        </w:rPr>
        <w:t xml:space="preserve"> của một vectơ. </w:t>
      </w:r>
      <w:r w:rsidR="007570CD" w:rsidRPr="00E30E4B">
        <w:rPr>
          <w:noProof/>
          <w:lang w:val="vi-VN"/>
        </w:rPr>
        <w:t xml:space="preserve">Tuy nhiên số </w:t>
      </w:r>
      <w:r w:rsidR="001E7DAC">
        <w:rPr>
          <w:noProof/>
        </w:rPr>
        <w:t>chiều</w:t>
      </w:r>
      <w:r w:rsidR="007570CD" w:rsidRPr="00E30E4B">
        <w:rPr>
          <w:noProof/>
          <w:lang w:val="vi-VN"/>
        </w:rPr>
        <w:t xml:space="preserve"> của vectơ sẽ giảm đáng kể xuống còn 10, 5, 3, thậm chí là 2 với các phương pháp trích chọn đặc tính sau:</w:t>
      </w:r>
    </w:p>
    <w:p w:rsidR="00FA5E0C" w:rsidRPr="002F734A" w:rsidRDefault="008816D5" w:rsidP="002F734A">
      <w:pPr>
        <w:pStyle w:val="Heading3"/>
      </w:pPr>
      <w:bookmarkStart w:id="101" w:name="_Toc421315639"/>
      <w:r w:rsidRPr="002F734A">
        <w:t>PCA</w:t>
      </w:r>
      <w:bookmarkEnd w:id="101"/>
    </w:p>
    <w:p w:rsidR="002B7B31" w:rsidRPr="00E30E4B" w:rsidRDefault="0073244D" w:rsidP="00E82C06">
      <w:pPr>
        <w:pStyle w:val="000-Noi-Dung"/>
        <w:rPr>
          <w:noProof/>
          <w:lang w:val="vi-VN"/>
        </w:rPr>
      </w:pPr>
      <w:r w:rsidRPr="00E30E4B">
        <w:rPr>
          <w:noProof/>
          <w:lang w:val="vi-VN"/>
        </w:rPr>
        <w:t xml:space="preserve">PCA là phương pháp thích hợp để ứng dụng trong vectơ dữ liệu có số chiều lớn như dữ liệu của bài toán nhận dạng hành động. </w:t>
      </w:r>
      <w:r w:rsidR="004A2327" w:rsidRPr="00E30E4B">
        <w:rPr>
          <w:noProof/>
          <w:lang w:val="vi-VN"/>
        </w:rPr>
        <w:t xml:space="preserve">Vì dữ liệu đã được xử lý ở giai đoạn trước nên việc áp dụng PCA vào trong bài toán nhận dạng hành động hoàn toàn giống như áp dụng trên các bài toán khác. Vấn đề cần </w:t>
      </w:r>
      <w:r w:rsidR="004A2327" w:rsidRPr="00E30E4B">
        <w:rPr>
          <w:noProof/>
          <w:lang w:val="vi-VN"/>
        </w:rPr>
        <w:lastRenderedPageBreak/>
        <w:t>giải quyết ở đây là tìm</w:t>
      </w:r>
      <w:r w:rsidR="00D22D8F" w:rsidRPr="00E30E4B">
        <w:rPr>
          <w:noProof/>
          <w:lang w:val="vi-VN"/>
        </w:rPr>
        <w:t xml:space="preserve"> số lượng vectơ riêng (hay nói cách khác là số chiều của dữ liệu sau trích chọn) thích hợp chung cho mọi dữ liệu đầu vào sao cho độ chính xác của mô hình là lớn nhất</w:t>
      </w:r>
      <w:r w:rsidR="002F19C5" w:rsidRPr="00E30E4B">
        <w:rPr>
          <w:noProof/>
          <w:lang w:val="vi-VN"/>
        </w:rPr>
        <w:t xml:space="preserve">.Vấn đề này có thể đơn giản được giải quyết bằng thực nghiệm. </w:t>
      </w:r>
      <w:r w:rsidR="00132381" w:rsidRPr="00E30E4B">
        <w:rPr>
          <w:noProof/>
          <w:lang w:val="vi-VN"/>
        </w:rPr>
        <w:t>Chương trình sẽ thử lần lược các giá trị từ nhỏ đến lớn cho đến khi tìm được giá trị thích hợp.</w:t>
      </w:r>
    </w:p>
    <w:p w:rsidR="00002BA3" w:rsidRPr="002F734A" w:rsidRDefault="00002BA3" w:rsidP="002F734A">
      <w:pPr>
        <w:pStyle w:val="Heading3"/>
      </w:pPr>
      <w:bookmarkStart w:id="102" w:name="_Toc421315640"/>
      <w:r w:rsidRPr="002F734A">
        <w:t>LDA</w:t>
      </w:r>
      <w:bookmarkEnd w:id="102"/>
    </w:p>
    <w:p w:rsidR="00002BA3" w:rsidRPr="00C54B4E" w:rsidRDefault="00E20477" w:rsidP="00E82C06">
      <w:pPr>
        <w:pStyle w:val="000-Noi-Dung"/>
        <w:rPr>
          <w:noProof/>
        </w:rPr>
      </w:pPr>
      <w:r w:rsidRPr="00E30E4B">
        <w:rPr>
          <w:noProof/>
          <w:lang w:val="vi-VN"/>
        </w:rPr>
        <w:t xml:space="preserve">Khác với PCA, LDA không chỉ là một phương pháp trích chọn đặc tính thông thường mà </w:t>
      </w:r>
      <w:r w:rsidR="007B0618" w:rsidRPr="00E30E4B">
        <w:rPr>
          <w:noProof/>
          <w:lang w:val="vi-VN"/>
        </w:rPr>
        <w:t>còn là một thuật toán phân loại, nghĩa là nó có khả năng phân loại dữ liệu.</w:t>
      </w:r>
      <w:r w:rsidR="006B1FA8" w:rsidRPr="00E30E4B">
        <w:rPr>
          <w:noProof/>
          <w:lang w:val="vi-VN"/>
        </w:rPr>
        <w:t xml:space="preserve"> Do đó LDA cần một bộ dữ liệu huấn luyện (có gẵn nhãn) cho thuật toán trích chọn đặc tính.</w:t>
      </w:r>
      <w:r w:rsidR="00C54B4E">
        <w:rPr>
          <w:noProof/>
        </w:rPr>
        <w:t xml:space="preserve"> </w:t>
      </w:r>
      <w:r w:rsidR="00582120">
        <w:rPr>
          <w:noProof/>
        </w:rPr>
        <w:t xml:space="preserve">Nếu như tham số cần tìm của PCA là số vectơ riêng thì với LDA đó là số lượng các </w:t>
      </w:r>
      <w:r w:rsidR="00CC4C1D">
        <w:rPr>
          <w:noProof/>
        </w:rPr>
        <w:t>đặc trưng khác nhu của dữ liệu. Tham số này cũng được xác định thông qua thực nghiệm.</w:t>
      </w:r>
    </w:p>
    <w:p w:rsidR="009F71C1" w:rsidRPr="00804A10" w:rsidRDefault="004671DB" w:rsidP="00804A10">
      <w:pPr>
        <w:pStyle w:val="Heading2"/>
      </w:pPr>
      <w:bookmarkStart w:id="103" w:name="_Toc421315641"/>
      <w:r w:rsidRPr="00804A10">
        <w:t>Học máy</w:t>
      </w:r>
      <w:bookmarkEnd w:id="103"/>
    </w:p>
    <w:p w:rsidR="00236F5D" w:rsidRPr="00E30E4B" w:rsidRDefault="005C40F2" w:rsidP="00E82C06">
      <w:pPr>
        <w:pStyle w:val="000-Noi-Dung"/>
        <w:rPr>
          <w:noProof/>
          <w:lang w:val="vi-VN"/>
        </w:rPr>
      </w:pPr>
      <w:r w:rsidRPr="00E30E4B">
        <w:rPr>
          <w:noProof/>
          <w:lang w:val="vi-VN"/>
        </w:rPr>
        <w:t>Giải thuật học máy sử dụng trong luận văn là SVM.</w:t>
      </w:r>
      <w:r w:rsidR="00E74A6A" w:rsidRPr="00E30E4B">
        <w:rPr>
          <w:noProof/>
          <w:lang w:val="vi-VN"/>
        </w:rPr>
        <w:t xml:space="preserve"> Thông thường, thuật toán thường được dùng trong các bài toán có dữ liệu không đồng bộ về độ </w:t>
      </w:r>
      <w:r w:rsidR="00D805E1" w:rsidRPr="00E30E4B">
        <w:rPr>
          <w:noProof/>
          <w:lang w:val="vi-VN"/>
        </w:rPr>
        <w:t>dài</w:t>
      </w:r>
      <w:r w:rsidR="00AD3AF4" w:rsidRPr="00E30E4B">
        <w:rPr>
          <w:noProof/>
          <w:lang w:val="vi-VN"/>
        </w:rPr>
        <w:t xml:space="preserve"> các vectơ</w:t>
      </w:r>
      <w:r w:rsidR="00E74A6A" w:rsidRPr="00E30E4B">
        <w:rPr>
          <w:noProof/>
          <w:lang w:val="vi-VN"/>
        </w:rPr>
        <w:t xml:space="preserve"> như nhận dạng hành động, nhận dạng tiếng nói là HMM (Hidden Markov Model)</w:t>
      </w:r>
      <w:r w:rsidR="00D7717B" w:rsidRPr="00E30E4B">
        <w:rPr>
          <w:noProof/>
          <w:lang w:val="vi-VN"/>
        </w:rPr>
        <w:t xml:space="preserve"> hoặc là một dạng kết hợp giữa SVM và</w:t>
      </w:r>
      <w:r w:rsidR="002B02C3" w:rsidRPr="00E30E4B">
        <w:rPr>
          <w:noProof/>
          <w:lang w:val="vi-VN"/>
        </w:rPr>
        <w:t xml:space="preserve"> HMM. Tuy nhiên</w:t>
      </w:r>
      <w:r w:rsidR="00D2277B" w:rsidRPr="00E30E4B">
        <w:rPr>
          <w:noProof/>
          <w:lang w:val="vi-VN"/>
        </w:rPr>
        <w:t xml:space="preserve"> với dữ liệu đã được chuẩn hóa như trình bày ở các mục trên, </w:t>
      </w:r>
      <w:r w:rsidR="00507464" w:rsidRPr="00E30E4B">
        <w:rPr>
          <w:noProof/>
          <w:lang w:val="vi-VN"/>
        </w:rPr>
        <w:t>chúng ta hoàn toàn có thể áp dụng giải thuật SVM trong quá trình huấn luyện.</w:t>
      </w:r>
    </w:p>
    <w:p w:rsidR="00CF6AA6" w:rsidRPr="00E30E4B" w:rsidRDefault="000F7E0F" w:rsidP="00E82C06">
      <w:pPr>
        <w:pStyle w:val="000-Noi-Dung"/>
        <w:rPr>
          <w:noProof/>
          <w:lang w:val="vi-VN"/>
        </w:rPr>
      </w:pPr>
      <w:r w:rsidRPr="00E30E4B">
        <w:rPr>
          <w:noProof/>
          <w:lang w:val="vi-VN"/>
        </w:rPr>
        <w:t xml:space="preserve">Về cơ bản, SVM được dùng cho các bài toán tuyến tính, có nghĩa là tồn tại một siêu phẳng tối ưu và lề cực đại </w:t>
      </w:r>
      <w:r w:rsidR="007C4ACF" w:rsidRPr="00E30E4B">
        <w:rPr>
          <w:noProof/>
          <w:lang w:val="vi-VN"/>
        </w:rPr>
        <w:t>phân chia hoàn toàn hai các lớp dữ liệu. Tuy nhiên trong rất nhiề</w:t>
      </w:r>
      <w:r w:rsidR="00EF509D" w:rsidRPr="00E30E4B">
        <w:rPr>
          <w:noProof/>
          <w:lang w:val="vi-VN"/>
        </w:rPr>
        <w:t>u</w:t>
      </w:r>
      <w:r w:rsidR="007C4ACF" w:rsidRPr="00E30E4B">
        <w:rPr>
          <w:noProof/>
          <w:lang w:val="vi-VN"/>
        </w:rPr>
        <w:t xml:space="preserve"> trường hợp miền trong của lề trong tập dữ liệu huấn luyện có thể có một số lượng </w:t>
      </w:r>
      <w:r w:rsidR="00EF509D" w:rsidRPr="00E30E4B">
        <w:rPr>
          <w:noProof/>
          <w:lang w:val="vi-VN"/>
        </w:rPr>
        <w:t xml:space="preserve">nhỏ các điểm, dẫn đến việc hông thể phân chia tập dữ liệu bằng một siêu phẳng tuyến tính. Hình </w:t>
      </w:r>
      <w:r w:rsidR="00AC3CCA">
        <w:rPr>
          <w:noProof/>
        </w:rPr>
        <w:t>2.6</w:t>
      </w:r>
      <w:r w:rsidR="00EF509D" w:rsidRPr="00E30E4B">
        <w:rPr>
          <w:noProof/>
          <w:lang w:val="vi-VN"/>
        </w:rPr>
        <w:t xml:space="preserve"> </w:t>
      </w:r>
      <w:r w:rsidR="00D76169" w:rsidRPr="00E30E4B">
        <w:rPr>
          <w:noProof/>
          <w:lang w:val="vi-VN"/>
        </w:rPr>
        <w:t xml:space="preserve">minh họa cho </w:t>
      </w:r>
      <w:r w:rsidR="00D76169" w:rsidRPr="00E30E4B">
        <w:rPr>
          <w:noProof/>
          <w:lang w:val="vi-VN"/>
        </w:rPr>
        <w:lastRenderedPageBreak/>
        <w:t>trường hợp này</w:t>
      </w:r>
      <w:r w:rsidR="00252878" w:rsidRPr="00E30E4B">
        <w:rPr>
          <w:noProof/>
          <w:lang w:val="vi-VN"/>
        </w:rPr>
        <w:t xml:space="preserve">. Để giải quyết các bài toán </w:t>
      </w:r>
      <w:r w:rsidR="00D32282">
        <w:rPr>
          <w:noProof/>
        </w:rPr>
        <w:t>phi</w:t>
      </w:r>
      <w:r w:rsidR="00252878" w:rsidRPr="00E30E4B">
        <w:rPr>
          <w:noProof/>
          <w:lang w:val="vi-VN"/>
        </w:rPr>
        <w:t xml:space="preserve"> tuyến tính người ta dùng một </w:t>
      </w:r>
      <w:r w:rsidR="00860E0A" w:rsidRPr="00E30E4B">
        <w:rPr>
          <w:noProof/>
          <w:lang w:val="vi-VN"/>
        </w:rPr>
        <w:t xml:space="preserve">kỹ thuật để biến đổi siêu phẳng từ </w:t>
      </w:r>
      <w:r w:rsidR="00B8254F">
        <w:rPr>
          <w:noProof/>
        </w:rPr>
        <w:t>phi</w:t>
      </w:r>
      <w:r w:rsidR="00860E0A" w:rsidRPr="00E30E4B">
        <w:rPr>
          <w:noProof/>
          <w:lang w:val="vi-VN"/>
        </w:rPr>
        <w:t xml:space="preserve"> tuyến tính trở thành tuyến tính, phép biến đổi này</w:t>
      </w:r>
      <w:r w:rsidR="00252878" w:rsidRPr="00E30E4B">
        <w:rPr>
          <w:noProof/>
          <w:lang w:val="vi-VN"/>
        </w:rPr>
        <w:t xml:space="preserve"> gọi là hàm nhân</w:t>
      </w:r>
      <w:r w:rsidR="00860E0A" w:rsidRPr="00E30E4B">
        <w:rPr>
          <w:noProof/>
          <w:lang w:val="vi-VN"/>
        </w:rPr>
        <w:t xml:space="preserve">. </w:t>
      </w:r>
      <w:r w:rsidR="00FD03AF" w:rsidRPr="00E30E4B">
        <w:rPr>
          <w:noProof/>
          <w:lang w:val="vi-VN"/>
        </w:rPr>
        <w:t>Một số hàm nhân thường dùng là</w:t>
      </w:r>
      <w:r w:rsidR="00380C3A" w:rsidRPr="00E30E4B">
        <w:rPr>
          <w:noProof/>
          <w:lang w:val="vi-VN"/>
        </w:rPr>
        <w:t xml:space="preserve"> hàm nhân tuyến tính (linear kernel) và hàm nhân đa thức (polynomial kernel).</w:t>
      </w:r>
      <w:r w:rsidR="00F012B3" w:rsidRPr="00E30E4B">
        <w:rPr>
          <w:noProof/>
          <w:lang w:val="vi-VN"/>
        </w:rPr>
        <w:t xml:space="preserve"> Luận văn này sử dụng hàm nhân tuyến tính cho thuật toán SVM.</w:t>
      </w:r>
    </w:p>
    <w:p w:rsidR="00CF6AA6" w:rsidRPr="00E30E4B" w:rsidRDefault="007C286B" w:rsidP="00A9122B">
      <w:pPr>
        <w:pStyle w:val="Center"/>
        <w:rPr>
          <w:noProof/>
          <w:lang w:val="vi-VN"/>
        </w:rPr>
      </w:pPr>
      <w:r w:rsidRPr="00E30E4B">
        <w:rPr>
          <w:noProof/>
        </w:rPr>
        <w:drawing>
          <wp:inline distT="0" distB="0" distL="0" distR="0">
            <wp:extent cx="4400000" cy="2961905"/>
            <wp:effectExtent l="19050" t="0" r="5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37"/>
                    <a:stretch>
                      <a:fillRect/>
                    </a:stretch>
                  </pic:blipFill>
                  <pic:spPr>
                    <a:xfrm>
                      <a:off x="0" y="0"/>
                      <a:ext cx="4400000" cy="2961905"/>
                    </a:xfrm>
                    <a:prstGeom prst="rect">
                      <a:avLst/>
                    </a:prstGeom>
                  </pic:spPr>
                </pic:pic>
              </a:graphicData>
            </a:graphic>
          </wp:inline>
        </w:drawing>
      </w:r>
    </w:p>
    <w:p w:rsidR="007C286B" w:rsidRPr="00E30E4B" w:rsidRDefault="0096234C" w:rsidP="004A04EF">
      <w:pPr>
        <w:pStyle w:val="HinhC2"/>
        <w:rPr>
          <w:lang w:val="vi-VN"/>
        </w:rPr>
      </w:pPr>
      <w:bookmarkStart w:id="104" w:name="_Toc420737885"/>
      <w:bookmarkStart w:id="105" w:name="_Toc421315738"/>
      <w:r w:rsidRPr="00E30E4B">
        <w:rPr>
          <w:lang w:val="vi-VN"/>
        </w:rPr>
        <w:t>Không thể phân chia dữ liệu bằng một siêu phẳng tuyến tính</w:t>
      </w:r>
      <w:bookmarkEnd w:id="104"/>
      <w:bookmarkEnd w:id="105"/>
    </w:p>
    <w:p w:rsidR="003A0275" w:rsidRPr="00804A10" w:rsidRDefault="009F71C1" w:rsidP="00804A10">
      <w:pPr>
        <w:pStyle w:val="Heading2"/>
      </w:pPr>
      <w:bookmarkStart w:id="106" w:name="_Toc421315642"/>
      <w:r w:rsidRPr="00804A10">
        <w:t>Mô hình nhận dạng</w:t>
      </w:r>
      <w:bookmarkEnd w:id="106"/>
    </w:p>
    <w:p w:rsidR="003A0275" w:rsidRDefault="003A0275" w:rsidP="00E82C06">
      <w:pPr>
        <w:pStyle w:val="000-Noi-Dung"/>
        <w:rPr>
          <w:noProof/>
        </w:rPr>
      </w:pPr>
      <w:r w:rsidRPr="00E30E4B">
        <w:rPr>
          <w:noProof/>
          <w:lang w:val="vi-VN"/>
        </w:rPr>
        <w:t>Mô hình nhận dạng đề xuất có hai phần chính. Phần thứ nhất là mô hình SVM sau khi đã được huấn luyện bằng dữ liệu huấn luyện sau bước trích chọn đặc tính.</w:t>
      </w:r>
      <w:r w:rsidR="00D114C7" w:rsidRPr="00E30E4B">
        <w:rPr>
          <w:noProof/>
          <w:lang w:val="vi-VN"/>
        </w:rPr>
        <w:t xml:space="preserve"> Phần thứ hai là phần kết hợp kết quả giữa các mô hình ứng với các phương pháp trích chọn đặc tính khác nhau. </w:t>
      </w:r>
      <w:r w:rsidR="00BB79F4" w:rsidRPr="00E30E4B">
        <w:rPr>
          <w:noProof/>
          <w:lang w:val="vi-VN"/>
        </w:rPr>
        <w:t>Cơ sở để kết hợp và chọn ra kết quả cuối cùng là trọng số của mỗi phương pháp. Trọng số này chính là độ chính xác của phương pháp đó sau khi kiểm định bằng dữ liệu kiểm định.</w:t>
      </w:r>
      <w:r w:rsidR="006E0F4D" w:rsidRPr="00E30E4B">
        <w:rPr>
          <w:noProof/>
          <w:lang w:val="vi-VN"/>
        </w:rPr>
        <w:t xml:space="preserve"> Ví dụ, với một hành động cần nhận dạng, nếu mỗi phương pháp cho ra một kết quả khác nhau thì kết quả cuối cùng được chọn là kết quả của phương pháp có </w:t>
      </w:r>
      <w:r w:rsidR="006E0F4D" w:rsidRPr="00E30E4B">
        <w:rPr>
          <w:noProof/>
          <w:lang w:val="vi-VN"/>
        </w:rPr>
        <w:lastRenderedPageBreak/>
        <w:t xml:space="preserve">trọng số cao nhất. </w:t>
      </w:r>
      <w:r w:rsidR="00F200BA" w:rsidRPr="00E30E4B">
        <w:rPr>
          <w:noProof/>
          <w:lang w:val="vi-VN"/>
        </w:rPr>
        <w:t>Trong trường hợp khác, nếu có hai hay nhiều phương pháp cho ra cùng một hành động thì xác suất để chọn hành động đó làm kết quả cuối cùng bằng tổng các trọng số.</w:t>
      </w:r>
      <w:r w:rsidR="008867A4">
        <w:rPr>
          <w:noProof/>
        </w:rPr>
        <w:t xml:space="preserve"> Cụ thể </w:t>
      </w:r>
      <w:r w:rsidR="005B4D94">
        <w:rPr>
          <w:noProof/>
        </w:rPr>
        <w:t>hàm xác suất và cách gán nhãn cho hành động cần nhận dạng được mô tả như sau:</w:t>
      </w:r>
    </w:p>
    <w:p w:rsidR="005B4D94" w:rsidRDefault="00104632" w:rsidP="00E82C06">
      <w:pPr>
        <w:pStyle w:val="000-Noi-Dung"/>
        <w:rPr>
          <w:noProof/>
        </w:rPr>
      </w:pPr>
      <w:r>
        <w:rPr>
          <w:noProof/>
        </w:rPr>
        <w:t xml:space="preserve">Giả sử ta có </w:t>
      </w:r>
      <m:oMath>
        <m:r>
          <w:rPr>
            <w:rFonts w:ascii="Cambria Math" w:hAnsi="Cambria Math"/>
            <w:noProof/>
          </w:rPr>
          <m:t>n</m:t>
        </m:r>
      </m:oMath>
      <w:r>
        <w:rPr>
          <w:noProof/>
        </w:rPr>
        <w:t xml:space="preserve"> phương pháp trích chọn đặc tính và </w:t>
      </w:r>
      <m:oMath>
        <m:r>
          <w:rPr>
            <w:rFonts w:ascii="Cambria Math" w:hAnsi="Cambria Math"/>
            <w:noProof/>
          </w:rPr>
          <m:t>m</m:t>
        </m:r>
      </m:oMath>
      <w:r>
        <w:rPr>
          <w:noProof/>
        </w:rPr>
        <w:t xml:space="preserve"> loại hành động khác nhau</w:t>
      </w:r>
      <w:r w:rsidR="0073090A">
        <w:rPr>
          <w:noProof/>
        </w:rPr>
        <w:t xml:space="preserve"> (cụ thể trong luận văn này </w:t>
      </w:r>
      <m:oMath>
        <m:r>
          <w:rPr>
            <w:rFonts w:ascii="Cambria Math" w:hAnsi="Cambria Math"/>
            <w:noProof/>
          </w:rPr>
          <m:t>n</m:t>
        </m:r>
      </m:oMath>
      <w:r w:rsidR="0073090A">
        <w:rPr>
          <w:noProof/>
        </w:rPr>
        <w:t xml:space="preserve"> = 3, </w:t>
      </w:r>
      <m:oMath>
        <m:r>
          <w:rPr>
            <w:rFonts w:ascii="Cambria Math" w:hAnsi="Cambria Math"/>
            <w:noProof/>
          </w:rPr>
          <m:t>m</m:t>
        </m:r>
      </m:oMath>
      <w:r w:rsidR="0073090A">
        <w:rPr>
          <w:noProof/>
        </w:rPr>
        <w:t xml:space="preserve"> = 4)</w:t>
      </w:r>
      <w:r>
        <w:rPr>
          <w:noProof/>
        </w:rPr>
        <w:t xml:space="preserve">. Các phương pháp được đánh số thứ tự từ 1 đến </w:t>
      </w:r>
      <m:oMath>
        <m:r>
          <w:rPr>
            <w:rFonts w:ascii="Cambria Math" w:hAnsi="Cambria Math"/>
            <w:noProof/>
          </w:rPr>
          <m:t>n</m:t>
        </m:r>
      </m:oMath>
      <w:r>
        <w:rPr>
          <w:noProof/>
        </w:rPr>
        <w:t xml:space="preserve">; các </w:t>
      </w:r>
      <w:r w:rsidR="00916B42">
        <w:rPr>
          <w:noProof/>
        </w:rPr>
        <w:t xml:space="preserve">loại hành động được gán nhãn từ 1 đến </w:t>
      </w:r>
      <m:oMath>
        <m:r>
          <w:rPr>
            <w:rFonts w:ascii="Cambria Math" w:hAnsi="Cambria Math"/>
            <w:noProof/>
          </w:rPr>
          <m:t>m</m:t>
        </m:r>
      </m:oMath>
      <w:r w:rsidR="00916B42">
        <w:rPr>
          <w:noProof/>
        </w:rPr>
        <w:t>.</w:t>
      </w:r>
      <w:r w:rsidR="00FC3C6D">
        <w:rPr>
          <w:noProof/>
        </w:rPr>
        <w:t xml:space="preserve"> Gọi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oMath>
      <w:r w:rsidR="00FC3C6D">
        <w:rPr>
          <w:noProof/>
        </w:rPr>
        <w:t xml:space="preserve"> là nhãn của hành động nhận dạng được từ mô hình sử dụng phương pháp trích chọn đặc tính </w:t>
      </w:r>
      <m:oMath>
        <m:r>
          <w:rPr>
            <w:rFonts w:ascii="Cambria Math" w:hAnsi="Cambria Math"/>
            <w:noProof/>
          </w:rPr>
          <m:t>i</m:t>
        </m:r>
      </m:oMath>
      <w:r w:rsidR="00FC3C6D">
        <w:rPr>
          <w:noProof/>
        </w:rPr>
        <w:t xml:space="preserve">, </w:t>
      </w:r>
      <m:oMath>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w:r w:rsidR="00A9653F">
        <w:rPr>
          <w:noProof/>
        </w:rPr>
        <w:t xml:space="preserve"> là trọng số của phương pháp trích chọn đặc tính</w:t>
      </w:r>
      <w:r w:rsidR="00DD26B5">
        <w:rPr>
          <w:noProof/>
        </w:rPr>
        <w:t xml:space="preserve"> </w:t>
      </w:r>
      <m:oMath>
        <m:r>
          <w:rPr>
            <w:rFonts w:ascii="Cambria Math" w:hAnsi="Cambria Math"/>
            <w:noProof/>
          </w:rPr>
          <m:t>i</m:t>
        </m:r>
      </m:oMath>
      <w:r w:rsidR="00A9653F">
        <w:rPr>
          <w:noProof/>
        </w:rPr>
        <w:t xml:space="preserve">, </w:t>
      </w:r>
      <m:oMath>
        <m:r>
          <w:rPr>
            <w:rFonts w:ascii="Cambria Math" w:hAnsi="Cambria Math"/>
            <w:noProof/>
          </w:rPr>
          <m:t>i={1..n}</m:t>
        </m:r>
      </m:oMath>
      <w:r w:rsidR="000A716E">
        <w:rPr>
          <w:noProof/>
        </w:rPr>
        <w:t xml:space="preserve">, </w:t>
      </w:r>
      <m:oMath>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r>
          <w:rPr>
            <w:rFonts w:ascii="Cambria Math" w:hAnsi="Cambria Math"/>
            <w:noProof/>
          </w:rPr>
          <m:t>={1..m}</m:t>
        </m:r>
      </m:oMath>
      <w:r w:rsidR="000A716E">
        <w:rPr>
          <w:noProof/>
        </w:rPr>
        <w:t>.</w:t>
      </w:r>
      <w:r w:rsidR="00B227D9">
        <w:rPr>
          <w:noProof/>
        </w:rPr>
        <w:t xml:space="preserve"> Gọi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B227D9">
        <w:rPr>
          <w:noProof/>
        </w:rPr>
        <w:t xml:space="preserve"> là xác suất để gán nhãn </w:t>
      </w:r>
      <m:oMath>
        <m:r>
          <w:rPr>
            <w:rFonts w:ascii="Cambria Math" w:hAnsi="Cambria Math"/>
            <w:noProof/>
          </w:rPr>
          <m:t>j</m:t>
        </m:r>
      </m:oMath>
      <w:r w:rsidR="00B227D9">
        <w:rPr>
          <w:noProof/>
        </w:rPr>
        <w:t xml:space="preserve"> cho hành động cần nhận dạng, </w:t>
      </w:r>
      <m:oMath>
        <m:r>
          <w:rPr>
            <w:rFonts w:ascii="Cambria Math" w:hAnsi="Cambria Math"/>
            <w:noProof/>
          </w:rPr>
          <m:t>j={1..m}</m:t>
        </m:r>
      </m:oMath>
      <w:r w:rsidR="00B227D9">
        <w:rPr>
          <w:noProof/>
        </w:rPr>
        <w:t>.</w:t>
      </w:r>
      <w:r w:rsidR="00FC052C">
        <w:rPr>
          <w:noProof/>
        </w:rPr>
        <w:t xml:space="preserve"> Khi đó xác suất </w:t>
      </w:r>
      <m:oMath>
        <m:sSub>
          <m:sSubPr>
            <m:ctrlPr>
              <w:rPr>
                <w:rFonts w:ascii="Cambria Math" w:hAnsi="Cambria Math"/>
                <w:i/>
                <w:noProof/>
              </w:rPr>
            </m:ctrlPr>
          </m:sSubPr>
          <m:e>
            <m:r>
              <w:rPr>
                <w:rFonts w:ascii="Cambria Math" w:hAnsi="Cambria Math"/>
                <w:noProof/>
              </w:rPr>
              <m:t>p</m:t>
            </m:r>
          </m:e>
          <m:sub>
            <m:r>
              <w:rPr>
                <w:rFonts w:ascii="Cambria Math" w:hAnsi="Cambria Math"/>
                <w:noProof/>
              </w:rPr>
              <m:t>j</m:t>
            </m:r>
          </m:sub>
        </m:sSub>
      </m:oMath>
      <w:r w:rsidR="00FC052C">
        <w:rPr>
          <w:noProof/>
        </w:rPr>
        <w:t xml:space="preserve"> đươc xác định như sau:</w:t>
      </w:r>
    </w:p>
    <w:p w:rsidR="00FC052C" w:rsidRDefault="00C24187" w:rsidP="00E82C06">
      <w:pPr>
        <w:pStyle w:val="000-Noi-Dung"/>
        <w:rPr>
          <w:noProof/>
        </w:rPr>
      </w:pPr>
      <m:oMathPara>
        <m:oMath>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 xml:space="preserve"> ∈</m:t>
          </m:r>
          <m:d>
            <m:dPr>
              <m:begChr m:val="{"/>
              <m:endChr m:val="}"/>
              <m:ctrlPr>
                <w:rPr>
                  <w:rFonts w:ascii="Cambria Math" w:hAnsi="Cambria Math"/>
                  <w:noProof/>
                </w:rPr>
              </m:ctrlPr>
            </m:dPr>
            <m:e>
              <m:r>
                <m:rPr>
                  <m:sty m:val="p"/>
                </m:rPr>
                <w:rPr>
                  <w:rFonts w:ascii="Cambria Math" w:hAnsi="Cambria Math"/>
                  <w:noProof/>
                </w:rPr>
                <m:t>1..</m:t>
              </m:r>
              <m:r>
                <w:rPr>
                  <w:rFonts w:ascii="Cambria Math" w:hAnsi="Cambria Math"/>
                  <w:noProof/>
                </w:rPr>
                <m:t>n</m:t>
              </m:r>
            </m:e>
          </m:d>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p</m:t>
              </m:r>
            </m:e>
            <m:sub>
              <m:sSub>
                <m:sSubPr>
                  <m:ctrlPr>
                    <w:rPr>
                      <w:rFonts w:ascii="Cambria Math" w:hAnsi="Cambria Math"/>
                      <w:noProof/>
                    </w:rPr>
                  </m:ctrlPr>
                </m:sSubPr>
                <m:e>
                  <m:r>
                    <m:rPr>
                      <m:sty m:val="p"/>
                    </m:rPr>
                    <w:rPr>
                      <w:rFonts w:ascii="Cambria Math" w:hAnsi="Cambria Math"/>
                      <w:noProof/>
                    </w:rPr>
                    <m:t>(</m:t>
                  </m:r>
                  <m:r>
                    <w:rPr>
                      <w:rFonts w:ascii="Cambria Math" w:hAnsi="Cambria Math"/>
                      <w:noProof/>
                    </w:rPr>
                    <m:t>f</m:t>
                  </m:r>
                </m:e>
                <m:sub>
                  <m:r>
                    <w:rPr>
                      <w:rFonts w:ascii="Cambria Math" w:hAnsi="Cambria Math"/>
                      <w:noProof/>
                    </w:rPr>
                    <m:t>i</m:t>
                  </m:r>
                </m:sub>
              </m:sSub>
              <m:r>
                <m:rPr>
                  <m:sty m:val="p"/>
                </m:rPr>
                <w:rPr>
                  <w:rFonts w:ascii="Cambria Math" w:hAnsi="Cambria Math"/>
                  <w:noProof/>
                </w:rPr>
                <m:t>)</m:t>
              </m:r>
            </m:sub>
          </m:sSub>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ω</m:t>
              </m:r>
            </m:e>
            <m:sub>
              <m:r>
                <w:rPr>
                  <w:rFonts w:ascii="Cambria Math" w:hAnsi="Cambria Math"/>
                  <w:noProof/>
                </w:rPr>
                <m:t>i</m:t>
              </m:r>
            </m:sub>
          </m:sSub>
        </m:oMath>
      </m:oMathPara>
    </w:p>
    <w:p w:rsidR="006D5CFE" w:rsidRDefault="00AE62CE" w:rsidP="00E82C06">
      <w:pPr>
        <w:pStyle w:val="000-Noi-Dung"/>
      </w:pPr>
      <w:r>
        <w:t xml:space="preserve">Nhãn </w:t>
      </w:r>
      <m:oMath>
        <m:r>
          <w:rPr>
            <w:rFonts w:ascii="Cambria Math" w:hAnsi="Cambria Math"/>
          </w:rPr>
          <m:t>k</m:t>
        </m:r>
      </m:oMath>
      <w:r w:rsidR="008164A9">
        <w:t xml:space="preserve"> </w:t>
      </w:r>
      <w:r>
        <w:t>cần tìm được xác định như sau:</w:t>
      </w:r>
    </w:p>
    <w:p w:rsidR="00AE62CE" w:rsidRPr="002A526B" w:rsidRDefault="00CA1BA0" w:rsidP="00E82C06">
      <w:pPr>
        <w:pStyle w:val="000-Noi-Dung"/>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k</m:t>
                  </m:r>
                  <m:r>
                    <m:rPr>
                      <m:sty m:val="p"/>
                    </m:rPr>
                    <w:rPr>
                      <w:rFonts w:ascii="Cambria Math" w:hAnsi="Cambria Math"/>
                    </w:rPr>
                    <m:t>=</m:t>
                  </m:r>
                  <m:r>
                    <w:rPr>
                      <w:rFonts w:ascii="Cambria Math" w:hAnsi="Cambria Math"/>
                    </w:rPr>
                    <m:t>j</m:t>
                  </m:r>
                </m:e>
                <m:e>
                  <m:r>
                    <w:rPr>
                      <w:rFonts w:ascii="Cambria Math" w:hAnsi="Cambria Math"/>
                    </w:rPr>
                    <m:t>v</m:t>
                  </m:r>
                  <m:r>
                    <m:rPr>
                      <m:sty m:val="p"/>
                    </m:rPr>
                    <w:rPr>
                      <w:rFonts w:ascii="Cambria Math" w:hAnsi="Cambria Math"/>
                    </w:rPr>
                    <m:t>ớ</m:t>
                  </m:r>
                  <m:r>
                    <w:rPr>
                      <w:rFonts w:ascii="Cambria Math" w:hAnsi="Cambria Math"/>
                    </w:rPr>
                    <m:t>i</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r>
                            <m:rPr>
                              <m:sty m:val="p"/>
                            </m:rPr>
                            <w:rPr>
                              <w:rFonts w:ascii="Cambria Math" w:hAnsi="Cambria Math"/>
                            </w:rPr>
                            <m:t>=1..</m:t>
                          </m:r>
                          <m:r>
                            <w:rPr>
                              <w:rFonts w:ascii="Cambria Math" w:hAnsi="Cambria Math"/>
                            </w:rPr>
                            <m:t>m</m:t>
                          </m:r>
                        </m:lim>
                      </m:limLow>
                    </m:fName>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e>
                  </m:func>
                </m:e>
              </m:eqArr>
            </m:e>
          </m:d>
        </m:oMath>
      </m:oMathPara>
    </w:p>
    <w:p w:rsidR="005B4D94" w:rsidRDefault="005B4D94" w:rsidP="00E82C06">
      <w:pPr>
        <w:pStyle w:val="000-Noi-Dung"/>
        <w:rPr>
          <w:noProof/>
        </w:rPr>
      </w:pPr>
    </w:p>
    <w:p w:rsidR="005B4D94" w:rsidRPr="008867A4" w:rsidRDefault="005B4D94" w:rsidP="00E82C06">
      <w:pPr>
        <w:pStyle w:val="000-Noi-Dung"/>
        <w:rPr>
          <w:noProof/>
        </w:rPr>
        <w:sectPr w:rsidR="005B4D94" w:rsidRPr="008867A4" w:rsidSect="00146FE4">
          <w:headerReference w:type="default" r:id="rId38"/>
          <w:footerReference w:type="default" r:id="rId39"/>
          <w:footerReference w:type="first" r:id="rId40"/>
          <w:type w:val="oddPage"/>
          <w:pgSz w:w="11907" w:h="16840" w:code="9"/>
          <w:pgMar w:top="1985" w:right="1134" w:bottom="1985" w:left="1985" w:header="864" w:footer="720" w:gutter="0"/>
          <w:cols w:space="720"/>
          <w:titlePg/>
        </w:sectPr>
      </w:pPr>
    </w:p>
    <w:p w:rsidR="00B05006" w:rsidRPr="00E30E4B" w:rsidRDefault="00B05006" w:rsidP="004A04EF">
      <w:pPr>
        <w:pStyle w:val="Caption"/>
        <w:jc w:val="center"/>
        <w:rPr>
          <w:noProof/>
          <w:lang w:val="vi-VN"/>
        </w:rPr>
      </w:pPr>
      <w:r w:rsidRPr="00E30E4B">
        <w:rPr>
          <w:noProof/>
          <w:lang w:val="vi-VN"/>
        </w:rPr>
        <w:lastRenderedPageBreak/>
        <w:t>CHƯƠNG 3</w:t>
      </w:r>
    </w:p>
    <w:p w:rsidR="00B05006" w:rsidRPr="00E30E4B" w:rsidRDefault="0087582C" w:rsidP="004A04EF">
      <w:pPr>
        <w:pStyle w:val="Heading1"/>
        <w:rPr>
          <w:noProof/>
          <w:lang w:val="vi-VN"/>
        </w:rPr>
      </w:pPr>
      <w:bookmarkStart w:id="107" w:name="_Toc421315643"/>
      <w:r w:rsidRPr="00E30E4B">
        <w:rPr>
          <w:noProof/>
          <w:lang w:val="vi-VN"/>
        </w:rPr>
        <w:t>THỰC NGHIỆM</w:t>
      </w:r>
      <w:r w:rsidR="00CE0E5C" w:rsidRPr="00E30E4B">
        <w:rPr>
          <w:noProof/>
          <w:lang w:val="vi-VN"/>
        </w:rPr>
        <w:t xml:space="preserve"> VÀ ĐÁNH GIÁ KẾT QUẢ</w:t>
      </w:r>
      <w:bookmarkEnd w:id="107"/>
    </w:p>
    <w:p w:rsidR="00C7177C" w:rsidRPr="00E30E4B" w:rsidRDefault="00C7177C" w:rsidP="004A04EF">
      <w:pPr>
        <w:pStyle w:val="Paragraph"/>
        <w:jc w:val="center"/>
        <w:rPr>
          <w:noProof/>
          <w:lang w:val="vi-VN"/>
        </w:rPr>
      </w:pPr>
    </w:p>
    <w:p w:rsidR="00C7177C" w:rsidRPr="00E30E4B" w:rsidRDefault="004D6771" w:rsidP="00E82C06">
      <w:pPr>
        <w:pStyle w:val="000-Noi-Dung"/>
        <w:rPr>
          <w:noProof/>
          <w:lang w:val="vi-VN"/>
        </w:rPr>
      </w:pPr>
      <w:r w:rsidRPr="00E30E4B">
        <w:rPr>
          <w:noProof/>
          <w:lang w:val="vi-VN"/>
        </w:rPr>
        <w:t>Quá trình thực nghiệm được chia làm hai giai đoạn.</w:t>
      </w:r>
      <w:r w:rsidR="00CF0911" w:rsidRPr="00E30E4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30E4B">
        <w:rPr>
          <w:noProof/>
          <w:lang w:val="vi-VN"/>
        </w:rPr>
        <w:t xml:space="preserve"> trong quá</w:t>
      </w:r>
      <w:r w:rsidR="00CF0911" w:rsidRPr="00E30E4B">
        <w:rPr>
          <w:noProof/>
          <w:lang w:val="vi-VN"/>
        </w:rPr>
        <w:t xml:space="preserve"> trình xây dựng mô hình.</w:t>
      </w:r>
      <w:r w:rsidR="00F62076" w:rsidRPr="00E30E4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30E4B">
        <w:rPr>
          <w:noProof/>
          <w:lang w:val="vi-VN"/>
        </w:rPr>
        <w:t xml:space="preserve"> Kết quả thu được ở giai đoạn thực nghiệm này là độ chính xác của </w:t>
      </w:r>
      <w:r w:rsidR="008D1F1D" w:rsidRPr="00E30E4B">
        <w:rPr>
          <w:noProof/>
          <w:lang w:val="vi-VN"/>
        </w:rPr>
        <w:t xml:space="preserve">mô hình tương ứng với </w:t>
      </w:r>
      <w:r w:rsidR="00DF2CD0" w:rsidRPr="00E30E4B">
        <w:rPr>
          <w:noProof/>
          <w:lang w:val="vi-VN"/>
        </w:rPr>
        <w:t>các phương pháp trích chọn đặc tính</w:t>
      </w:r>
      <w:r w:rsidR="00637E56" w:rsidRPr="00E30E4B">
        <w:rPr>
          <w:noProof/>
          <w:lang w:val="vi-VN"/>
        </w:rPr>
        <w:t>, kết quả này chính là trọng số để xây dựng mô hình hoàn chỉnh trong giai đoạn thực nghiệm thứ hai.</w:t>
      </w:r>
    </w:p>
    <w:p w:rsidR="005E12E2" w:rsidRPr="00E30E4B" w:rsidRDefault="00D77F72" w:rsidP="00E82C06">
      <w:pPr>
        <w:pStyle w:val="000-Noi-Dung"/>
        <w:rPr>
          <w:noProof/>
          <w:lang w:val="vi-VN"/>
        </w:rPr>
      </w:pPr>
      <w:r w:rsidRPr="00E30E4B">
        <w:rPr>
          <w:noProof/>
          <w:lang w:val="vi-VN"/>
        </w:rPr>
        <w:t xml:space="preserve">Với các trọng số thu được trong giai đoạn thứ nhất, giai đoạn thực nghiệm thứ hai kết hợp tất cả các phương pháp trích chọn đặc tính </w:t>
      </w:r>
      <w:r w:rsidR="00257740" w:rsidRPr="00E30E4B">
        <w:rPr>
          <w:noProof/>
          <w:lang w:val="vi-VN"/>
        </w:rPr>
        <w:t xml:space="preserve">theo tỉ lệ tương ứng để </w:t>
      </w:r>
      <w:r w:rsidR="004B371A" w:rsidRPr="00E30E4B">
        <w:rPr>
          <w:noProof/>
          <w:lang w:val="vi-VN"/>
        </w:rPr>
        <w:t>tạo nên mô hình nhận dạng hoàn chỉnh. Lúc này dữ liệu kiểm thử sẽ được sử dụng để đánh giá kết quả. Các phần sau sẽ mô tả chi tiết hai giai đoạn thực nghiệm và kết quả thu được.</w:t>
      </w:r>
    </w:p>
    <w:p w:rsidR="00FF5EA3" w:rsidRPr="00804A10" w:rsidRDefault="00F47F5F" w:rsidP="00804A10">
      <w:pPr>
        <w:pStyle w:val="Heading2"/>
      </w:pPr>
      <w:bookmarkStart w:id="108" w:name="_Toc421315644"/>
      <w:r w:rsidRPr="00804A10">
        <w:t>Môi trường thực nghiệm</w:t>
      </w:r>
      <w:bookmarkEnd w:id="108"/>
    </w:p>
    <w:p w:rsidR="00B05006" w:rsidRPr="002F734A" w:rsidRDefault="00CB6C5F" w:rsidP="002F734A">
      <w:pPr>
        <w:pStyle w:val="Heading3"/>
      </w:pPr>
      <w:bookmarkStart w:id="109" w:name="_Toc421315645"/>
      <w:r w:rsidRPr="002F734A">
        <w:t xml:space="preserve">Dữ liệu </w:t>
      </w:r>
      <w:r w:rsidR="0062619E" w:rsidRPr="002F734A">
        <w:t>sử dụng</w:t>
      </w:r>
      <w:bookmarkEnd w:id="109"/>
    </w:p>
    <w:p w:rsidR="007C14A7" w:rsidRPr="00E30E4B" w:rsidRDefault="00E41039" w:rsidP="00E82C06">
      <w:pPr>
        <w:pStyle w:val="000-Noi-Dung"/>
        <w:rPr>
          <w:noProof/>
          <w:color w:val="000000" w:themeColor="text1"/>
          <w:lang w:val="vi-VN"/>
        </w:rPr>
      </w:pPr>
      <w:r w:rsidRPr="00E30E4B">
        <w:rPr>
          <w:noProof/>
          <w:lang w:val="vi-VN"/>
        </w:rPr>
        <w:t>Như đã trình bày ở các phần trước, dữ liệu sử dụng trong các giai đoạn thực nghiệm là dữ liệu chọn lọc từ cơ sở dữ liệu của CMU Mocap.</w:t>
      </w:r>
      <w:r w:rsidR="00877EC0" w:rsidRPr="00E30E4B">
        <w:rPr>
          <w:noProof/>
          <w:lang w:val="vi-VN"/>
        </w:rPr>
        <w:t xml:space="preserve"> </w:t>
      </w:r>
      <w:r w:rsidR="003B5590" w:rsidRPr="00E30E4B">
        <w:rPr>
          <w:noProof/>
          <w:lang w:val="vi-VN"/>
        </w:rPr>
        <w:t xml:space="preserve">Luận văn này chỉ sử dụng dữ liệu thuộc bốn hành động sau: chạy (run), đi (walk), nhảy (jump) và khiêu vũ (dance). </w:t>
      </w:r>
      <w:r w:rsidR="006143B5" w:rsidRPr="00E30E4B">
        <w:rPr>
          <w:noProof/>
          <w:lang w:val="vi-VN"/>
        </w:rPr>
        <w:t xml:space="preserve">Dữ liệu </w:t>
      </w:r>
      <w:r w:rsidR="00003B78" w:rsidRPr="00E30E4B">
        <w:rPr>
          <w:noProof/>
          <w:lang w:val="vi-VN"/>
        </w:rPr>
        <w:t xml:space="preserve">sau khi </w:t>
      </w:r>
      <w:r w:rsidR="006143B5" w:rsidRPr="00E30E4B">
        <w:rPr>
          <w:noProof/>
          <w:lang w:val="vi-VN"/>
        </w:rPr>
        <w:t xml:space="preserve">chọn </w:t>
      </w:r>
      <w:r w:rsidR="00003B78" w:rsidRPr="00E30E4B">
        <w:rPr>
          <w:noProof/>
          <w:lang w:val="vi-VN"/>
        </w:rPr>
        <w:t xml:space="preserve">lọc </w:t>
      </w:r>
      <w:r w:rsidR="006143B5" w:rsidRPr="00E30E4B">
        <w:rPr>
          <w:noProof/>
          <w:lang w:val="vi-VN"/>
        </w:rPr>
        <w:t xml:space="preserve">được chia ngẫu nhiên </w:t>
      </w:r>
      <w:r w:rsidR="006143B5" w:rsidRPr="00E30E4B">
        <w:rPr>
          <w:noProof/>
          <w:lang w:val="vi-VN"/>
        </w:rPr>
        <w:lastRenderedPageBreak/>
        <w:t>thành ba nhóm khác nhau</w:t>
      </w:r>
      <w:r w:rsidR="00F42F1D" w:rsidRPr="00E30E4B">
        <w:rPr>
          <w:noProof/>
          <w:lang w:val="vi-VN"/>
        </w:rPr>
        <w:t>: dữ liệu huấn luyện, dữ liệu kiểm định và dữ liệu kiểm thử</w:t>
      </w:r>
      <w:r w:rsidR="008C119B">
        <w:rPr>
          <w:noProof/>
          <w:lang w:val="vi-VN"/>
        </w:rPr>
        <w:t>. Bảng</w:t>
      </w:r>
      <w:r w:rsidR="008C119B">
        <w:rPr>
          <w:noProof/>
        </w:rPr>
        <w:t xml:space="preserve"> 3.1</w:t>
      </w:r>
      <w:r w:rsidR="006143B5" w:rsidRPr="00E30E4B">
        <w:rPr>
          <w:noProof/>
          <w:color w:val="C00000"/>
          <w:lang w:val="vi-VN"/>
        </w:rPr>
        <w:t xml:space="preserve"> </w:t>
      </w:r>
      <w:r w:rsidR="006143B5" w:rsidRPr="00E30E4B">
        <w:rPr>
          <w:noProof/>
          <w:color w:val="000000" w:themeColor="text1"/>
          <w:lang w:val="vi-VN"/>
        </w:rPr>
        <w:t>thống kê</w:t>
      </w:r>
      <w:r w:rsidR="006F151D" w:rsidRPr="00E30E4B">
        <w:rPr>
          <w:noProof/>
          <w:color w:val="000000" w:themeColor="text1"/>
          <w:lang w:val="vi-VN"/>
        </w:rPr>
        <w:t xml:space="preserve"> số lượng dữ liệu của từng hành động trong mỗi nhóm.</w:t>
      </w:r>
    </w:p>
    <w:p w:rsidR="00B06016" w:rsidRPr="00E30E4B" w:rsidRDefault="007D5E93" w:rsidP="004A04EF">
      <w:pPr>
        <w:pStyle w:val="BangC3"/>
        <w:rPr>
          <w:noProof/>
          <w:lang w:val="vi-VN"/>
        </w:rPr>
      </w:pPr>
      <w:bookmarkStart w:id="110" w:name="_Toc421315656"/>
      <w:r w:rsidRPr="00E30E4B">
        <w:rPr>
          <w:noProof/>
          <w:lang w:val="vi-VN"/>
        </w:rPr>
        <w:t>Thống kê số lượng dữ liệu</w:t>
      </w:r>
      <w:bookmarkEnd w:id="110"/>
    </w:p>
    <w:tbl>
      <w:tblPr>
        <w:tblStyle w:val="TableGrid"/>
        <w:tblW w:w="8903" w:type="dxa"/>
        <w:jc w:val="center"/>
        <w:tblInd w:w="228" w:type="dxa"/>
        <w:tblLook w:val="04A0"/>
      </w:tblPr>
      <w:tblGrid>
        <w:gridCol w:w="2432"/>
        <w:gridCol w:w="1701"/>
        <w:gridCol w:w="1701"/>
        <w:gridCol w:w="1559"/>
        <w:gridCol w:w="1510"/>
      </w:tblGrid>
      <w:tr w:rsidR="000C0137" w:rsidRPr="00805601" w:rsidTr="00457D7C">
        <w:trPr>
          <w:jc w:val="center"/>
        </w:trPr>
        <w:tc>
          <w:tcPr>
            <w:tcW w:w="2432" w:type="dxa"/>
            <w:shd w:val="clear" w:color="auto" w:fill="BFBFBF" w:themeFill="background1" w:themeFillShade="BF"/>
            <w:vAlign w:val="bottom"/>
          </w:tcPr>
          <w:p w:rsidR="000C0137" w:rsidRPr="00805601" w:rsidRDefault="007C7B7E" w:rsidP="00457D7C">
            <w:pPr>
              <w:pStyle w:val="Table"/>
              <w:rPr>
                <w:b/>
                <w:noProof/>
                <w:lang w:val="vi-VN"/>
              </w:rPr>
            </w:pPr>
            <w:r w:rsidRPr="00805601">
              <w:rPr>
                <w:b/>
                <w:noProof/>
                <w:lang w:val="vi-VN"/>
              </w:rPr>
              <w:t>Hành động</w:t>
            </w:r>
          </w:p>
        </w:tc>
        <w:tc>
          <w:tcPr>
            <w:tcW w:w="1701" w:type="dxa"/>
            <w:shd w:val="clear" w:color="auto" w:fill="BFBFBF" w:themeFill="background1" w:themeFillShade="BF"/>
            <w:vAlign w:val="bottom"/>
          </w:tcPr>
          <w:p w:rsidR="000C0137" w:rsidRPr="00805601" w:rsidRDefault="00440173" w:rsidP="00805601">
            <w:pPr>
              <w:pStyle w:val="Table"/>
              <w:jc w:val="center"/>
              <w:rPr>
                <w:b/>
                <w:noProof/>
                <w:lang w:val="vi-VN"/>
              </w:rPr>
            </w:pPr>
            <w:r w:rsidRPr="00805601">
              <w:rPr>
                <w:b/>
                <w:noProof/>
                <w:lang w:val="vi-VN"/>
              </w:rPr>
              <w:t>run</w:t>
            </w:r>
          </w:p>
        </w:tc>
        <w:tc>
          <w:tcPr>
            <w:tcW w:w="1701" w:type="dxa"/>
            <w:shd w:val="clear" w:color="auto" w:fill="BFBFBF" w:themeFill="background1" w:themeFillShade="BF"/>
            <w:vAlign w:val="bottom"/>
          </w:tcPr>
          <w:p w:rsidR="000C0137" w:rsidRPr="00805601" w:rsidRDefault="00440173" w:rsidP="00805601">
            <w:pPr>
              <w:pStyle w:val="Table"/>
              <w:jc w:val="center"/>
              <w:rPr>
                <w:b/>
                <w:noProof/>
                <w:lang w:val="vi-VN"/>
              </w:rPr>
            </w:pPr>
            <w:r w:rsidRPr="00805601">
              <w:rPr>
                <w:b/>
                <w:noProof/>
                <w:lang w:val="vi-VN"/>
              </w:rPr>
              <w:t>walk</w:t>
            </w:r>
          </w:p>
        </w:tc>
        <w:tc>
          <w:tcPr>
            <w:tcW w:w="1559" w:type="dxa"/>
            <w:shd w:val="clear" w:color="auto" w:fill="BFBFBF" w:themeFill="background1" w:themeFillShade="BF"/>
            <w:vAlign w:val="bottom"/>
          </w:tcPr>
          <w:p w:rsidR="000C0137" w:rsidRPr="00805601" w:rsidRDefault="00440173" w:rsidP="00805601">
            <w:pPr>
              <w:pStyle w:val="Table"/>
              <w:jc w:val="center"/>
              <w:rPr>
                <w:b/>
                <w:noProof/>
                <w:lang w:val="vi-VN"/>
              </w:rPr>
            </w:pPr>
            <w:r w:rsidRPr="00805601">
              <w:rPr>
                <w:b/>
                <w:noProof/>
                <w:lang w:val="vi-VN"/>
              </w:rPr>
              <w:t>jump</w:t>
            </w:r>
          </w:p>
        </w:tc>
        <w:tc>
          <w:tcPr>
            <w:tcW w:w="1510" w:type="dxa"/>
            <w:shd w:val="clear" w:color="auto" w:fill="BFBFBF" w:themeFill="background1" w:themeFillShade="BF"/>
            <w:vAlign w:val="bottom"/>
          </w:tcPr>
          <w:p w:rsidR="000C0137" w:rsidRPr="00805601" w:rsidRDefault="00440173" w:rsidP="00805601">
            <w:pPr>
              <w:pStyle w:val="Table"/>
              <w:jc w:val="center"/>
              <w:rPr>
                <w:b/>
                <w:noProof/>
                <w:lang w:val="vi-VN"/>
              </w:rPr>
            </w:pPr>
            <w:r w:rsidRPr="00805601">
              <w:rPr>
                <w:b/>
                <w:noProof/>
                <w:lang w:val="vi-VN"/>
              </w:rPr>
              <w:t>dance</w:t>
            </w:r>
          </w:p>
        </w:tc>
      </w:tr>
      <w:tr w:rsidR="000C0137" w:rsidRPr="00E30E4B" w:rsidTr="00457D7C">
        <w:trPr>
          <w:trHeight w:val="527"/>
          <w:jc w:val="center"/>
        </w:trPr>
        <w:tc>
          <w:tcPr>
            <w:tcW w:w="2432" w:type="dxa"/>
          </w:tcPr>
          <w:p w:rsidR="000C0137" w:rsidRPr="00E30E4B" w:rsidRDefault="00F10F68" w:rsidP="00457D7C">
            <w:pPr>
              <w:pStyle w:val="Table"/>
              <w:rPr>
                <w:noProof/>
                <w:lang w:val="vi-VN"/>
              </w:rPr>
            </w:pPr>
            <w:r w:rsidRPr="00E30E4B">
              <w:rPr>
                <w:noProof/>
                <w:lang w:val="vi-VN"/>
              </w:rPr>
              <w:t>Dữ liệu huấn luyện</w:t>
            </w:r>
          </w:p>
        </w:tc>
        <w:tc>
          <w:tcPr>
            <w:tcW w:w="1701" w:type="dxa"/>
            <w:vAlign w:val="center"/>
          </w:tcPr>
          <w:p w:rsidR="000C0137" w:rsidRPr="00E30E4B" w:rsidRDefault="00B02ABA" w:rsidP="00805601">
            <w:pPr>
              <w:pStyle w:val="Table"/>
              <w:jc w:val="center"/>
              <w:rPr>
                <w:noProof/>
                <w:lang w:val="vi-VN"/>
              </w:rPr>
            </w:pPr>
            <w:r w:rsidRPr="00E30E4B">
              <w:rPr>
                <w:noProof/>
                <w:lang w:val="vi-VN"/>
              </w:rPr>
              <w:t>49</w:t>
            </w:r>
          </w:p>
        </w:tc>
        <w:tc>
          <w:tcPr>
            <w:tcW w:w="1701" w:type="dxa"/>
            <w:vAlign w:val="center"/>
          </w:tcPr>
          <w:p w:rsidR="000C0137" w:rsidRPr="00E30E4B" w:rsidRDefault="00E94CD7" w:rsidP="00805601">
            <w:pPr>
              <w:pStyle w:val="Table"/>
              <w:jc w:val="center"/>
              <w:rPr>
                <w:noProof/>
                <w:lang w:val="vi-VN"/>
              </w:rPr>
            </w:pPr>
            <w:r w:rsidRPr="00E30E4B">
              <w:rPr>
                <w:noProof/>
                <w:lang w:val="vi-VN"/>
              </w:rPr>
              <w:t>90</w:t>
            </w:r>
          </w:p>
        </w:tc>
        <w:tc>
          <w:tcPr>
            <w:tcW w:w="1559" w:type="dxa"/>
            <w:vAlign w:val="center"/>
          </w:tcPr>
          <w:p w:rsidR="000C0137" w:rsidRPr="00E30E4B" w:rsidRDefault="007C7B7E" w:rsidP="00805601">
            <w:pPr>
              <w:pStyle w:val="Table"/>
              <w:jc w:val="center"/>
              <w:rPr>
                <w:noProof/>
                <w:lang w:val="vi-VN"/>
              </w:rPr>
            </w:pPr>
            <w:r w:rsidRPr="00E30E4B">
              <w:rPr>
                <w:noProof/>
                <w:lang w:val="vi-VN"/>
              </w:rPr>
              <w:t>48</w:t>
            </w:r>
          </w:p>
        </w:tc>
        <w:tc>
          <w:tcPr>
            <w:tcW w:w="1510" w:type="dxa"/>
            <w:vAlign w:val="center"/>
          </w:tcPr>
          <w:p w:rsidR="000C0137" w:rsidRPr="00E30E4B" w:rsidRDefault="007C7B7E" w:rsidP="00805601">
            <w:pPr>
              <w:pStyle w:val="Table"/>
              <w:jc w:val="center"/>
              <w:rPr>
                <w:noProof/>
                <w:lang w:val="vi-VN"/>
              </w:rPr>
            </w:pPr>
            <w:r w:rsidRPr="00E30E4B">
              <w:rPr>
                <w:noProof/>
                <w:lang w:val="vi-VN"/>
              </w:rPr>
              <w:t>55</w:t>
            </w:r>
          </w:p>
        </w:tc>
      </w:tr>
      <w:tr w:rsidR="000C0137" w:rsidRPr="00E30E4B" w:rsidTr="00457D7C">
        <w:trPr>
          <w:jc w:val="center"/>
        </w:trPr>
        <w:tc>
          <w:tcPr>
            <w:tcW w:w="2432" w:type="dxa"/>
          </w:tcPr>
          <w:p w:rsidR="000C0137" w:rsidRPr="00E30E4B" w:rsidRDefault="00F10F68" w:rsidP="00457D7C">
            <w:pPr>
              <w:pStyle w:val="Table"/>
              <w:rPr>
                <w:noProof/>
                <w:lang w:val="vi-VN"/>
              </w:rPr>
            </w:pPr>
            <w:r w:rsidRPr="00E30E4B">
              <w:rPr>
                <w:noProof/>
                <w:lang w:val="vi-VN"/>
              </w:rPr>
              <w:t>Dữ liệu</w:t>
            </w:r>
            <w:r w:rsidR="007D4DF6" w:rsidRPr="00E30E4B">
              <w:rPr>
                <w:noProof/>
                <w:lang w:val="vi-VN"/>
              </w:rPr>
              <w:t xml:space="preserve"> kiểm định</w:t>
            </w:r>
          </w:p>
        </w:tc>
        <w:tc>
          <w:tcPr>
            <w:tcW w:w="1701" w:type="dxa"/>
            <w:vAlign w:val="center"/>
          </w:tcPr>
          <w:p w:rsidR="000C0137" w:rsidRPr="00E30E4B" w:rsidRDefault="00B02ABA" w:rsidP="00805601">
            <w:pPr>
              <w:pStyle w:val="Table"/>
              <w:jc w:val="center"/>
              <w:rPr>
                <w:noProof/>
                <w:lang w:val="vi-VN"/>
              </w:rPr>
            </w:pPr>
            <w:r w:rsidRPr="00E30E4B">
              <w:rPr>
                <w:noProof/>
                <w:lang w:val="vi-VN"/>
              </w:rPr>
              <w:t>39</w:t>
            </w:r>
          </w:p>
        </w:tc>
        <w:tc>
          <w:tcPr>
            <w:tcW w:w="1701" w:type="dxa"/>
            <w:vAlign w:val="center"/>
          </w:tcPr>
          <w:p w:rsidR="000C0137" w:rsidRPr="00E30E4B" w:rsidRDefault="00E94CD7" w:rsidP="00805601">
            <w:pPr>
              <w:pStyle w:val="Table"/>
              <w:jc w:val="center"/>
              <w:rPr>
                <w:noProof/>
                <w:lang w:val="vi-VN"/>
              </w:rPr>
            </w:pPr>
            <w:r w:rsidRPr="00E30E4B">
              <w:rPr>
                <w:noProof/>
                <w:lang w:val="vi-VN"/>
              </w:rPr>
              <w:t>90</w:t>
            </w:r>
          </w:p>
        </w:tc>
        <w:tc>
          <w:tcPr>
            <w:tcW w:w="1559" w:type="dxa"/>
            <w:vAlign w:val="center"/>
          </w:tcPr>
          <w:p w:rsidR="000C0137" w:rsidRPr="00E30E4B" w:rsidRDefault="007C7B7E" w:rsidP="00805601">
            <w:pPr>
              <w:pStyle w:val="Table"/>
              <w:jc w:val="center"/>
              <w:rPr>
                <w:noProof/>
                <w:lang w:val="vi-VN"/>
              </w:rPr>
            </w:pPr>
            <w:r w:rsidRPr="00E30E4B">
              <w:rPr>
                <w:noProof/>
                <w:lang w:val="vi-VN"/>
              </w:rPr>
              <w:t>40</w:t>
            </w:r>
          </w:p>
        </w:tc>
        <w:tc>
          <w:tcPr>
            <w:tcW w:w="1510" w:type="dxa"/>
            <w:vAlign w:val="center"/>
          </w:tcPr>
          <w:p w:rsidR="000C0137" w:rsidRPr="00E30E4B" w:rsidRDefault="007C7B7E" w:rsidP="00805601">
            <w:pPr>
              <w:pStyle w:val="Table"/>
              <w:jc w:val="center"/>
              <w:rPr>
                <w:noProof/>
                <w:lang w:val="vi-VN"/>
              </w:rPr>
            </w:pPr>
            <w:r w:rsidRPr="00E30E4B">
              <w:rPr>
                <w:noProof/>
                <w:lang w:val="vi-VN"/>
              </w:rPr>
              <w:t>45</w:t>
            </w:r>
          </w:p>
        </w:tc>
      </w:tr>
      <w:tr w:rsidR="000C0137" w:rsidRPr="00E30E4B" w:rsidTr="00457D7C">
        <w:trPr>
          <w:jc w:val="center"/>
        </w:trPr>
        <w:tc>
          <w:tcPr>
            <w:tcW w:w="2432" w:type="dxa"/>
          </w:tcPr>
          <w:p w:rsidR="000C0137" w:rsidRPr="00E30E4B" w:rsidRDefault="007D4DF6" w:rsidP="00457D7C">
            <w:pPr>
              <w:pStyle w:val="Table"/>
              <w:rPr>
                <w:noProof/>
                <w:lang w:val="vi-VN"/>
              </w:rPr>
            </w:pPr>
            <w:r w:rsidRPr="00E30E4B">
              <w:rPr>
                <w:noProof/>
                <w:lang w:val="vi-VN"/>
              </w:rPr>
              <w:t>Dữ liệu kiểm thử</w:t>
            </w:r>
          </w:p>
        </w:tc>
        <w:tc>
          <w:tcPr>
            <w:tcW w:w="1701" w:type="dxa"/>
            <w:vAlign w:val="center"/>
          </w:tcPr>
          <w:p w:rsidR="000C0137" w:rsidRPr="00E30E4B" w:rsidRDefault="00B02ABA" w:rsidP="00805601">
            <w:pPr>
              <w:pStyle w:val="Table"/>
              <w:jc w:val="center"/>
              <w:rPr>
                <w:noProof/>
                <w:lang w:val="vi-VN"/>
              </w:rPr>
            </w:pPr>
            <w:r w:rsidRPr="00E30E4B">
              <w:rPr>
                <w:noProof/>
                <w:lang w:val="vi-VN"/>
              </w:rPr>
              <w:t>10</w:t>
            </w:r>
          </w:p>
        </w:tc>
        <w:tc>
          <w:tcPr>
            <w:tcW w:w="1701" w:type="dxa"/>
            <w:vAlign w:val="center"/>
          </w:tcPr>
          <w:p w:rsidR="000C0137" w:rsidRPr="00E30E4B" w:rsidRDefault="00E94CD7" w:rsidP="00805601">
            <w:pPr>
              <w:pStyle w:val="Table"/>
              <w:jc w:val="center"/>
              <w:rPr>
                <w:noProof/>
                <w:lang w:val="vi-VN"/>
              </w:rPr>
            </w:pPr>
            <w:r w:rsidRPr="00E30E4B">
              <w:rPr>
                <w:noProof/>
                <w:lang w:val="vi-VN"/>
              </w:rPr>
              <w:t>20</w:t>
            </w:r>
          </w:p>
        </w:tc>
        <w:tc>
          <w:tcPr>
            <w:tcW w:w="1559" w:type="dxa"/>
            <w:vAlign w:val="center"/>
          </w:tcPr>
          <w:p w:rsidR="000C0137" w:rsidRPr="00E30E4B" w:rsidRDefault="007C7B7E" w:rsidP="00805601">
            <w:pPr>
              <w:pStyle w:val="Table"/>
              <w:jc w:val="center"/>
              <w:rPr>
                <w:noProof/>
                <w:lang w:val="vi-VN"/>
              </w:rPr>
            </w:pPr>
            <w:r w:rsidRPr="00E30E4B">
              <w:rPr>
                <w:noProof/>
                <w:lang w:val="vi-VN"/>
              </w:rPr>
              <w:t>12</w:t>
            </w:r>
          </w:p>
        </w:tc>
        <w:tc>
          <w:tcPr>
            <w:tcW w:w="1510" w:type="dxa"/>
            <w:vAlign w:val="center"/>
          </w:tcPr>
          <w:p w:rsidR="000C0137" w:rsidRPr="00E30E4B" w:rsidRDefault="007C7B7E" w:rsidP="00805601">
            <w:pPr>
              <w:pStyle w:val="Table"/>
              <w:jc w:val="center"/>
              <w:rPr>
                <w:noProof/>
                <w:lang w:val="vi-VN"/>
              </w:rPr>
            </w:pPr>
            <w:r w:rsidRPr="00E30E4B">
              <w:rPr>
                <w:noProof/>
                <w:lang w:val="vi-VN"/>
              </w:rPr>
              <w:t>12</w:t>
            </w:r>
          </w:p>
        </w:tc>
      </w:tr>
      <w:tr w:rsidR="00E77374" w:rsidRPr="00E30E4B" w:rsidTr="00457D7C">
        <w:trPr>
          <w:jc w:val="center"/>
        </w:trPr>
        <w:tc>
          <w:tcPr>
            <w:tcW w:w="2432" w:type="dxa"/>
          </w:tcPr>
          <w:p w:rsidR="00E77374" w:rsidRPr="00E30E4B" w:rsidRDefault="00E77374" w:rsidP="00457D7C">
            <w:pPr>
              <w:pStyle w:val="Table"/>
              <w:rPr>
                <w:noProof/>
                <w:lang w:val="vi-VN"/>
              </w:rPr>
            </w:pPr>
            <w:r w:rsidRPr="00E30E4B">
              <w:rPr>
                <w:noProof/>
                <w:lang w:val="vi-VN"/>
              </w:rPr>
              <w:t>Tất cả</w:t>
            </w:r>
          </w:p>
        </w:tc>
        <w:tc>
          <w:tcPr>
            <w:tcW w:w="1701" w:type="dxa"/>
            <w:vAlign w:val="center"/>
          </w:tcPr>
          <w:p w:rsidR="00E77374" w:rsidRPr="00E30E4B" w:rsidRDefault="00092FA9" w:rsidP="00805601">
            <w:pPr>
              <w:pStyle w:val="Table"/>
              <w:jc w:val="center"/>
              <w:rPr>
                <w:noProof/>
                <w:lang w:val="vi-VN"/>
              </w:rPr>
            </w:pPr>
            <w:r w:rsidRPr="00E30E4B">
              <w:rPr>
                <w:noProof/>
                <w:lang w:val="vi-VN"/>
              </w:rPr>
              <w:t>98</w:t>
            </w:r>
          </w:p>
        </w:tc>
        <w:tc>
          <w:tcPr>
            <w:tcW w:w="1701" w:type="dxa"/>
            <w:vAlign w:val="center"/>
          </w:tcPr>
          <w:p w:rsidR="00E77374" w:rsidRPr="00E30E4B" w:rsidRDefault="00092FA9" w:rsidP="00805601">
            <w:pPr>
              <w:pStyle w:val="Table"/>
              <w:jc w:val="center"/>
              <w:rPr>
                <w:noProof/>
                <w:lang w:val="vi-VN"/>
              </w:rPr>
            </w:pPr>
            <w:r w:rsidRPr="00E30E4B">
              <w:rPr>
                <w:noProof/>
                <w:lang w:val="vi-VN"/>
              </w:rPr>
              <w:t>200</w:t>
            </w:r>
          </w:p>
        </w:tc>
        <w:tc>
          <w:tcPr>
            <w:tcW w:w="1559" w:type="dxa"/>
            <w:vAlign w:val="center"/>
          </w:tcPr>
          <w:p w:rsidR="00E77374" w:rsidRPr="00E30E4B" w:rsidRDefault="00092FA9" w:rsidP="00805601">
            <w:pPr>
              <w:pStyle w:val="Table"/>
              <w:jc w:val="center"/>
              <w:rPr>
                <w:noProof/>
                <w:lang w:val="vi-VN"/>
              </w:rPr>
            </w:pPr>
            <w:r w:rsidRPr="00E30E4B">
              <w:rPr>
                <w:noProof/>
                <w:lang w:val="vi-VN"/>
              </w:rPr>
              <w:t>100</w:t>
            </w:r>
          </w:p>
        </w:tc>
        <w:tc>
          <w:tcPr>
            <w:tcW w:w="1510" w:type="dxa"/>
            <w:vAlign w:val="center"/>
          </w:tcPr>
          <w:p w:rsidR="00E77374" w:rsidRPr="00E30E4B" w:rsidRDefault="00092FA9" w:rsidP="00805601">
            <w:pPr>
              <w:pStyle w:val="Table"/>
              <w:jc w:val="center"/>
              <w:rPr>
                <w:noProof/>
                <w:lang w:val="vi-VN"/>
              </w:rPr>
            </w:pPr>
            <w:r w:rsidRPr="00E30E4B">
              <w:rPr>
                <w:noProof/>
                <w:lang w:val="vi-VN"/>
              </w:rPr>
              <w:t>112</w:t>
            </w:r>
          </w:p>
        </w:tc>
      </w:tr>
      <w:tr w:rsidR="002335B6" w:rsidRPr="00E30E4B" w:rsidTr="00457D7C">
        <w:trPr>
          <w:jc w:val="center"/>
        </w:trPr>
        <w:tc>
          <w:tcPr>
            <w:tcW w:w="2432" w:type="dxa"/>
          </w:tcPr>
          <w:p w:rsidR="002335B6" w:rsidRPr="00E30E4B" w:rsidRDefault="002335B6" w:rsidP="00457D7C">
            <w:pPr>
              <w:pStyle w:val="Table"/>
              <w:rPr>
                <w:noProof/>
                <w:lang w:val="vi-VN"/>
              </w:rPr>
            </w:pPr>
            <w:r w:rsidRPr="00E30E4B">
              <w:rPr>
                <w:noProof/>
                <w:lang w:val="vi-VN"/>
              </w:rPr>
              <w:t>Tổng số</w:t>
            </w:r>
          </w:p>
        </w:tc>
        <w:tc>
          <w:tcPr>
            <w:tcW w:w="6471" w:type="dxa"/>
            <w:gridSpan w:val="4"/>
            <w:vAlign w:val="center"/>
          </w:tcPr>
          <w:p w:rsidR="002335B6" w:rsidRPr="00E30E4B" w:rsidRDefault="002335B6" w:rsidP="00805601">
            <w:pPr>
              <w:pStyle w:val="Table"/>
              <w:jc w:val="center"/>
              <w:rPr>
                <w:noProof/>
                <w:lang w:val="vi-VN"/>
              </w:rPr>
            </w:pPr>
            <w:r w:rsidRPr="00E30E4B">
              <w:rPr>
                <w:noProof/>
                <w:lang w:val="vi-VN"/>
              </w:rPr>
              <w:t>510</w:t>
            </w:r>
          </w:p>
        </w:tc>
      </w:tr>
    </w:tbl>
    <w:p w:rsidR="00CB6C5F" w:rsidRPr="002F734A" w:rsidRDefault="001B6970" w:rsidP="002F734A">
      <w:pPr>
        <w:pStyle w:val="Heading3"/>
      </w:pPr>
      <w:bookmarkStart w:id="111" w:name="_Toc421315646"/>
      <w:r w:rsidRPr="002F734A">
        <w:t>Môi trường triển khai</w:t>
      </w:r>
      <w:bookmarkEnd w:id="111"/>
    </w:p>
    <w:p w:rsidR="00710272" w:rsidRPr="00E30E4B" w:rsidRDefault="00886978" w:rsidP="00E82C06">
      <w:pPr>
        <w:pStyle w:val="000-Noi-Dung"/>
        <w:rPr>
          <w:noProof/>
          <w:lang w:val="vi-VN"/>
        </w:rPr>
      </w:pPr>
      <w:r w:rsidRPr="00E30E4B">
        <w:rPr>
          <w:noProof/>
          <w:lang w:val="vi-VN"/>
        </w:rPr>
        <w:t>Quá trình thực nghiệm được thực hiện trên một máy tính xách tay sử dụng hệ điều hành Microsoft Windows 7</w:t>
      </w:r>
      <w:r w:rsidR="006053CB" w:rsidRPr="00E30E4B">
        <w:rPr>
          <w:noProof/>
          <w:lang w:val="vi-VN"/>
        </w:rPr>
        <w:t xml:space="preserve"> (64bit)</w:t>
      </w:r>
      <w:r w:rsidR="001A564D" w:rsidRPr="00E30E4B">
        <w:rPr>
          <w:noProof/>
          <w:lang w:val="vi-VN"/>
        </w:rPr>
        <w:t xml:space="preserve"> có cấu hình tương đương một má</w:t>
      </w:r>
      <w:r w:rsidR="00B25C82" w:rsidRPr="00E30E4B">
        <w:rPr>
          <w:noProof/>
          <w:lang w:val="vi-VN"/>
        </w:rPr>
        <w:t>y tính phổ thông hiện nay.</w:t>
      </w:r>
    </w:p>
    <w:p w:rsidR="004E6D94" w:rsidRPr="00E30E4B" w:rsidRDefault="00D3116D" w:rsidP="00E82C06">
      <w:pPr>
        <w:pStyle w:val="000-Noi-Dung"/>
        <w:rPr>
          <w:noProof/>
          <w:lang w:val="vi-VN"/>
        </w:rPr>
      </w:pPr>
      <w:r w:rsidRPr="00E30E4B">
        <w:rPr>
          <w:noProof/>
          <w:lang w:val="vi-VN"/>
        </w:rPr>
        <w:t xml:space="preserve">Ngôn ngữ sử dụng trong chương trình thực nghiệm là ngôn ngữ lập trình </w:t>
      </w:r>
      <w:r w:rsidR="00337470">
        <w:rPr>
          <w:noProof/>
        </w:rPr>
        <w:t>C</w:t>
      </w:r>
      <w:r w:rsidRPr="00E30E4B">
        <w:rPr>
          <w:noProof/>
          <w:lang w:val="vi-VN"/>
        </w:rPr>
        <w:t>#.</w:t>
      </w:r>
      <w:r w:rsidR="007B20C0" w:rsidRPr="00E30E4B">
        <w:rPr>
          <w:noProof/>
          <w:lang w:val="vi-VN"/>
        </w:rPr>
        <w:t xml:space="preserve"> Bên cạnh đó, chương trình thực nghiệm có sử dụng mộ số thư viện mã nguồn mở như Accord.NET</w:t>
      </w:r>
      <w:r w:rsidR="007B20C0" w:rsidRPr="00E30E4B">
        <w:rPr>
          <w:rStyle w:val="FootnoteReference"/>
          <w:noProof/>
          <w:lang w:val="vi-VN"/>
        </w:rPr>
        <w:footnoteReference w:id="16"/>
      </w:r>
      <w:r w:rsidR="007B20C0" w:rsidRPr="00E30E4B">
        <w:rPr>
          <w:noProof/>
          <w:lang w:val="vi-VN"/>
        </w:rPr>
        <w:t>, AForge.NET</w:t>
      </w:r>
      <w:r w:rsidR="007B20C0" w:rsidRPr="00E30E4B">
        <w:rPr>
          <w:rStyle w:val="FootnoteReference"/>
          <w:noProof/>
          <w:lang w:val="vi-VN"/>
        </w:rPr>
        <w:footnoteReference w:id="17"/>
      </w:r>
      <w:r w:rsidR="008F128E" w:rsidRPr="00E30E4B">
        <w:rPr>
          <w:noProof/>
          <w:lang w:val="vi-VN"/>
        </w:rPr>
        <w:t>.</w:t>
      </w:r>
    </w:p>
    <w:p w:rsidR="001B139A" w:rsidRPr="00804A10" w:rsidRDefault="001B139A" w:rsidP="00804A10">
      <w:pPr>
        <w:pStyle w:val="Heading2"/>
      </w:pPr>
      <w:bookmarkStart w:id="112" w:name="_Toc421315647"/>
      <w:r w:rsidRPr="00804A10">
        <w:t>Các giai đoạn thực nghiệm</w:t>
      </w:r>
      <w:bookmarkEnd w:id="112"/>
    </w:p>
    <w:p w:rsidR="00452086" w:rsidRPr="00E30E4B" w:rsidRDefault="00452086" w:rsidP="00E82C06">
      <w:pPr>
        <w:pStyle w:val="000-Noi-Dung"/>
        <w:rPr>
          <w:noProof/>
          <w:lang w:val="vi-VN"/>
        </w:rPr>
      </w:pPr>
      <w:r w:rsidRPr="00E30E4B">
        <w:rPr>
          <w:noProof/>
          <w:lang w:val="vi-VN"/>
        </w:rPr>
        <w:t xml:space="preserve">Quá trình thực nghiệm được chia làm hai giai đoạn, giai đoạn thứ nhất xây dựng mô hình nhận dạng, giai đoạn thứ hai kiểm tra độ chính xác của mô </w:t>
      </w:r>
      <w:r w:rsidRPr="00E30E4B">
        <w:rPr>
          <w:noProof/>
          <w:lang w:val="vi-VN"/>
        </w:rPr>
        <w:lastRenderedPageBreak/>
        <w:t>hình đã xây dựng và đánh giá kết quả.</w:t>
      </w:r>
      <w:r w:rsidR="00AA34DA" w:rsidRPr="00E30E4B">
        <w:rPr>
          <w:noProof/>
          <w:lang w:val="vi-VN"/>
        </w:rPr>
        <w:t xml:space="preserve"> Phần sau trình bày chi tiết các bước trong mỗi giai đoạn.</w:t>
      </w:r>
    </w:p>
    <w:p w:rsidR="00845A9D" w:rsidRPr="002F734A" w:rsidRDefault="00845A9D" w:rsidP="002F734A">
      <w:pPr>
        <w:pStyle w:val="Heading3"/>
      </w:pPr>
      <w:bookmarkStart w:id="113" w:name="_Toc421315648"/>
      <w:r w:rsidRPr="002F734A">
        <w:t>Giai đoạn thứ nhất</w:t>
      </w:r>
      <w:bookmarkEnd w:id="113"/>
    </w:p>
    <w:p w:rsidR="001A6246" w:rsidRPr="00CC313A" w:rsidRDefault="006C5087" w:rsidP="00E82C06">
      <w:pPr>
        <w:pStyle w:val="000-Noi-Dung"/>
        <w:rPr>
          <w:noProof/>
        </w:rPr>
      </w:pPr>
      <w:r w:rsidRPr="00E30E4B">
        <w:rPr>
          <w:noProof/>
          <w:lang w:val="vi-VN"/>
        </w:rPr>
        <w:t>Mục đích của gia</w:t>
      </w:r>
      <w:r w:rsidR="007B7585">
        <w:rPr>
          <w:noProof/>
        </w:rPr>
        <w:t>i</w:t>
      </w:r>
      <w:r w:rsidRPr="00E30E4B">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Pr>
          <w:noProof/>
          <w:lang w:val="vi-VN"/>
        </w:rPr>
        <w:t xml:space="preserve">c của mỗi mô hình được kiểm </w:t>
      </w:r>
      <w:r w:rsidR="00970F77">
        <w:rPr>
          <w:noProof/>
        </w:rPr>
        <w:t>nghiệm</w:t>
      </w:r>
      <w:r w:rsidRPr="00E30E4B">
        <w:rPr>
          <w:noProof/>
          <w:lang w:val="vi-VN"/>
        </w:rPr>
        <w:t xml:space="preserve"> bằng tập dữ liệu kiểm định.</w:t>
      </w:r>
      <w:r w:rsidR="009451C0">
        <w:rPr>
          <w:noProof/>
        </w:rPr>
        <w:t xml:space="preserve"> </w:t>
      </w:r>
      <w:r w:rsidR="009256B5">
        <w:rPr>
          <w:noProof/>
        </w:rPr>
        <w:t>Tất cả các k</w:t>
      </w:r>
      <w:r w:rsidR="009451C0">
        <w:rPr>
          <w:noProof/>
        </w:rPr>
        <w:t>ết quả thực nghiệm trong giai đoạn này được trình bày dưới dạng bảng. Ứng với mỗi phương pháp trích chọn đặc tính sẽ có hai loại bảng.</w:t>
      </w:r>
    </w:p>
    <w:p w:rsidR="00805298" w:rsidRDefault="00EF4678" w:rsidP="00E82C06">
      <w:pPr>
        <w:pStyle w:val="000-Noi-Dung"/>
        <w:rPr>
          <w:noProof/>
        </w:rPr>
      </w:pPr>
      <w:r>
        <w:rPr>
          <w:noProof/>
        </w:rPr>
        <w:t>Loại thứ nhất thể hiện</w:t>
      </w:r>
      <w:r w:rsidR="00BE2AC6">
        <w:rPr>
          <w:noProof/>
        </w:rPr>
        <w:t xml:space="preserve"> tỉ lệ nhận dạng của các nhóm hành động ứng với các giá trị tham số khác nhau.</w:t>
      </w:r>
      <w:r w:rsidR="00055BC0">
        <w:rPr>
          <w:noProof/>
        </w:rPr>
        <w:t xml:space="preserve"> Mỗi dòng của bảng này là kết quả </w:t>
      </w:r>
      <w:r w:rsidR="004948A5">
        <w:rPr>
          <w:noProof/>
        </w:rPr>
        <w:t>nhận dạng</w:t>
      </w:r>
      <w:r w:rsidR="001337C6">
        <w:rPr>
          <w:noProof/>
        </w:rPr>
        <w:t xml:space="preserve"> với</w:t>
      </w:r>
      <w:r w:rsidR="00055BC0">
        <w:rPr>
          <w:noProof/>
        </w:rPr>
        <w:t xml:space="preserve"> một giá trị của tham số.</w:t>
      </w:r>
      <w:r w:rsidR="00C333D5">
        <w:rPr>
          <w:noProof/>
        </w:rPr>
        <w:t xml:space="preserve"> Các ô trong mỗi dòng là tỉ lệ nhận dạng của một nhóm hành động ứng</w:t>
      </w:r>
      <w:r>
        <w:rPr>
          <w:noProof/>
        </w:rPr>
        <w:t xml:space="preserve"> </w:t>
      </w:r>
      <w:r w:rsidR="00C333D5">
        <w:rPr>
          <w:noProof/>
        </w:rPr>
        <w:t xml:space="preserve">với giá trị tham số đó. </w:t>
      </w:r>
      <w:r w:rsidR="008B0D91">
        <w:rPr>
          <w:noProof/>
        </w:rPr>
        <w:t>Ví dụ</w:t>
      </w:r>
      <w:r w:rsidR="006A1DCD">
        <w:rPr>
          <w:noProof/>
        </w:rPr>
        <w:t xml:space="preserve"> trong bảng 3.2, </w:t>
      </w:r>
      <w:r w:rsidR="00BB6004">
        <w:rPr>
          <w:noProof/>
        </w:rPr>
        <w:t>giá trị 96.0% là</w:t>
      </w:r>
      <w:r w:rsidR="00992695">
        <w:rPr>
          <w:noProof/>
        </w:rPr>
        <w:t xml:space="preserve"> tỉ lệ nhận dạng đúng của nhóm hành động walk khi sử dụng 13 xương.</w:t>
      </w:r>
      <w:r w:rsidR="00AE205C">
        <w:rPr>
          <w:noProof/>
        </w:rPr>
        <w:t xml:space="preserve"> </w:t>
      </w:r>
      <w:r w:rsidR="00B42A51">
        <w:rPr>
          <w:noProof/>
        </w:rPr>
        <w:t>Cột cuối cùng của loại bảng này</w:t>
      </w:r>
      <w:r w:rsidR="001E1794">
        <w:rPr>
          <w:noProof/>
        </w:rPr>
        <w:t xml:space="preserve"> là tỉ lệ nhận dạng trung bình của tất các các nhóm hành động.</w:t>
      </w:r>
    </w:p>
    <w:p w:rsidR="0040242D" w:rsidRDefault="0040242D" w:rsidP="00E82C06">
      <w:pPr>
        <w:pStyle w:val="000-Noi-Dung"/>
        <w:rPr>
          <w:noProof/>
        </w:rPr>
      </w:pPr>
      <w:r>
        <w:rPr>
          <w:noProof/>
        </w:rPr>
        <w:t xml:space="preserve">Loại thứ hai là bảng chi tiết </w:t>
      </w:r>
      <w:r w:rsidR="00E55F3B">
        <w:rPr>
          <w:noProof/>
        </w:rPr>
        <w:t>của mỗi dòng trong loại bảng thứ nhất.</w:t>
      </w:r>
      <w:r w:rsidR="00CA2CBF">
        <w:rPr>
          <w:noProof/>
        </w:rPr>
        <w:t xml:space="preserve"> Bảng này là một mà trận vuông với dòng là</w:t>
      </w:r>
      <w:r w:rsidR="0040314F">
        <w:rPr>
          <w:noProof/>
        </w:rPr>
        <w:t xml:space="preserve"> nhãn các nhóm hành động cần nhận dạng, cột là nhãn kết quả hành động nhận dạng được tương ứng.</w:t>
      </w:r>
      <w:r w:rsidR="002B7637">
        <w:rPr>
          <w:noProof/>
        </w:rPr>
        <w:t xml:space="preserve"> Ví dụ trong bảng </w:t>
      </w:r>
      <w:r w:rsidR="0050137A">
        <w:rPr>
          <w:noProof/>
        </w:rPr>
        <w:t xml:space="preserve">3.3, </w:t>
      </w:r>
      <w:r w:rsidR="007836C6">
        <w:rPr>
          <w:noProof/>
        </w:rPr>
        <w:t xml:space="preserve">giá trị của dòng </w:t>
      </w:r>
      <w:r w:rsidR="001645EB">
        <w:rPr>
          <w:noProof/>
        </w:rPr>
        <w:t>run</w:t>
      </w:r>
      <w:r w:rsidR="007836C6">
        <w:rPr>
          <w:noProof/>
        </w:rPr>
        <w:t xml:space="preserve">, cột </w:t>
      </w:r>
      <w:r w:rsidR="001645EB">
        <w:rPr>
          <w:noProof/>
        </w:rPr>
        <w:t>walk là</w:t>
      </w:r>
      <w:r w:rsidR="00AA6C35">
        <w:rPr>
          <w:noProof/>
        </w:rPr>
        <w:t xml:space="preserve"> 86.9%, nghĩa là </w:t>
      </w:r>
      <w:r w:rsidR="00224A5A">
        <w:rPr>
          <w:noProof/>
        </w:rPr>
        <w:t>86.9% hành động thuộc nhóm run nhưng được gán nhãn walk sau khi nhận dạng.</w:t>
      </w:r>
      <w:r w:rsidR="009D05CD">
        <w:rPr>
          <w:noProof/>
        </w:rPr>
        <w:t xml:space="preserve"> Đường chéo của bảng này chính là một dòng trong loại bảng thứ nhất.</w:t>
      </w:r>
      <w:r w:rsidR="00AB69B3">
        <w:rPr>
          <w:noProof/>
        </w:rPr>
        <w:t xml:space="preserve"> Khác với bảng thứ nhất chỉ thể hiện tỉ lệ nhận dạng đúng, bảng này chi tiết hơn, có cả tỉ lệ nhận dạng sai của mỗi nhóm hành động.</w:t>
      </w:r>
      <w:r w:rsidR="006B082F">
        <w:rPr>
          <w:noProof/>
        </w:rPr>
        <w:t xml:space="preserve"> Các giá trị trên đường chéo là tỉ lệ nhận dạng đúng, các giá trị còn lại là tỉ lệ nhận dạng sai.</w:t>
      </w:r>
    </w:p>
    <w:p w:rsidR="00310A00" w:rsidRDefault="00B954F0" w:rsidP="00E82C06">
      <w:pPr>
        <w:pStyle w:val="000-Noi-Dung"/>
        <w:rPr>
          <w:noProof/>
        </w:rPr>
      </w:pPr>
      <w:r w:rsidRPr="00E30E4B">
        <w:rPr>
          <w:noProof/>
          <w:lang w:val="vi-VN"/>
        </w:rPr>
        <w:lastRenderedPageBreak/>
        <w:t>Sau đây là các bảng kết quả tương ứng cho từng phương pháp.</w:t>
      </w:r>
    </w:p>
    <w:p w:rsidR="00551CED" w:rsidRPr="00551CED" w:rsidRDefault="00551CED" w:rsidP="002F734A">
      <w:pPr>
        <w:pStyle w:val="Heading4"/>
        <w:rPr>
          <w:noProof/>
        </w:rPr>
      </w:pPr>
      <w:bookmarkStart w:id="114" w:name="_Toc421315649"/>
      <w:r w:rsidRPr="002F734A">
        <w:t>Lựa</w:t>
      </w:r>
      <w:r>
        <w:rPr>
          <w:noProof/>
        </w:rPr>
        <w:t xml:space="preserve"> chọn thủ công</w:t>
      </w:r>
      <w:bookmarkEnd w:id="114"/>
    </w:p>
    <w:p w:rsidR="00252B0E" w:rsidRDefault="009E5785" w:rsidP="00E82C06">
      <w:pPr>
        <w:pStyle w:val="000-Noi-Dung"/>
        <w:rPr>
          <w:noProof/>
        </w:rPr>
      </w:pPr>
      <w:r>
        <w:rPr>
          <w:noProof/>
        </w:rPr>
        <w:t>Đối với phương pháp lựa chọn thủ cô</w:t>
      </w:r>
      <w:r w:rsidR="00D95E67">
        <w:rPr>
          <w:noProof/>
        </w:rPr>
        <w:t xml:space="preserve">ng, thông số cần xác định là số lượng các đoạn xương được chọn </w:t>
      </w:r>
      <w:r w:rsidR="00D04A0D">
        <w:rPr>
          <w:noProof/>
        </w:rPr>
        <w:t xml:space="preserve">để mô hình SVM thuần túy cho ra kết quả khả quan nhất. </w:t>
      </w:r>
      <w:r w:rsidR="004F5DC9">
        <w:rPr>
          <w:noProof/>
        </w:rPr>
        <w:t xml:space="preserve">Luận văn này thực nghiệm với </w:t>
      </w:r>
      <w:r w:rsidR="00C60A1A">
        <w:rPr>
          <w:noProof/>
        </w:rPr>
        <w:t>năm</w:t>
      </w:r>
      <w:r w:rsidR="004F5DC9">
        <w:rPr>
          <w:noProof/>
        </w:rPr>
        <w:t xml:space="preserve"> nhóm dữ liệu khác nhau</w:t>
      </w:r>
      <w:r w:rsidR="00C60A1A">
        <w:rPr>
          <w:noProof/>
        </w:rPr>
        <w:t xml:space="preserve"> từ kết quả nghiên cứu của </w:t>
      </w:r>
      <w:r w:rsidR="00730D57" w:rsidRPr="00E30E4B">
        <w:rPr>
          <w:noProof/>
          <w:lang w:val="vi-VN"/>
        </w:rPr>
        <w:t>K</w:t>
      </w:r>
      <w:r w:rsidR="00730D57">
        <w:rPr>
          <w:noProof/>
        </w:rPr>
        <w:t>.</w:t>
      </w:r>
      <w:r w:rsidR="00730D57" w:rsidRPr="00E30E4B">
        <w:rPr>
          <w:noProof/>
          <w:lang w:val="vi-VN"/>
        </w:rPr>
        <w:t xml:space="preserve"> Adistambha</w:t>
      </w:r>
      <w:r w:rsidR="00730D57">
        <w:rPr>
          <w:noProof/>
        </w:rPr>
        <w:t>.</w:t>
      </w:r>
      <w:r w:rsidR="0033333C">
        <w:rPr>
          <w:noProof/>
        </w:rPr>
        <w:t xml:space="preserve"> </w:t>
      </w:r>
      <w:r w:rsidR="00511608">
        <w:rPr>
          <w:noProof/>
        </w:rPr>
        <w:t>Nhóm 1</w:t>
      </w:r>
      <w:r w:rsidR="00462385">
        <w:rPr>
          <w:noProof/>
        </w:rPr>
        <w:t xml:space="preserve"> có 3 xương: root, lowerback và </w:t>
      </w:r>
      <w:r w:rsidR="00462385" w:rsidRPr="00FA670C">
        <w:rPr>
          <w:noProof/>
        </w:rPr>
        <w:t>upperback</w:t>
      </w:r>
      <w:r w:rsidR="00BC4031">
        <w:rPr>
          <w:noProof/>
        </w:rPr>
        <w:t>.</w:t>
      </w:r>
      <w:r w:rsidR="00866E89">
        <w:rPr>
          <w:noProof/>
        </w:rPr>
        <w:t xml:space="preserve"> Nhóm 2 </w:t>
      </w:r>
      <w:r w:rsidR="00D17D6A">
        <w:rPr>
          <w:noProof/>
        </w:rPr>
        <w:t xml:space="preserve">có 4 xương: root, lowerback, upperback và </w:t>
      </w:r>
      <w:r w:rsidR="00D17D6A" w:rsidRPr="00FA670C">
        <w:rPr>
          <w:noProof/>
        </w:rPr>
        <w:t>thorax</w:t>
      </w:r>
      <w:r w:rsidR="00D17D6A">
        <w:rPr>
          <w:noProof/>
        </w:rPr>
        <w:t>.</w:t>
      </w:r>
      <w:r w:rsidR="00AE4EF8">
        <w:rPr>
          <w:noProof/>
        </w:rPr>
        <w:t xml:space="preserve"> </w:t>
      </w:r>
      <w:r w:rsidR="00866E89">
        <w:rPr>
          <w:noProof/>
        </w:rPr>
        <w:t xml:space="preserve">Nhóm 3 gồm có 7 xương: </w:t>
      </w:r>
      <w:r w:rsidR="00866E89" w:rsidRPr="00866E89">
        <w:rPr>
          <w:noProof/>
        </w:rPr>
        <w:t>root, lowerback, upperback</w:t>
      </w:r>
      <w:r w:rsidR="00866E89">
        <w:rPr>
          <w:noProof/>
        </w:rPr>
        <w:t xml:space="preserve">, thorax, lowerneck, upperneck và </w:t>
      </w:r>
      <w:r w:rsidR="00866E89" w:rsidRPr="00866E89">
        <w:rPr>
          <w:noProof/>
        </w:rPr>
        <w:t>head</w:t>
      </w:r>
      <w:r w:rsidR="00FA670C">
        <w:rPr>
          <w:noProof/>
        </w:rPr>
        <w:t>. Nhóm 4</w:t>
      </w:r>
      <w:r w:rsidR="00D17D6A">
        <w:rPr>
          <w:noProof/>
        </w:rPr>
        <w:t xml:space="preserve"> gồm có 13 xương: </w:t>
      </w:r>
      <w:r w:rsidR="00D17D6A" w:rsidRPr="00866E89">
        <w:rPr>
          <w:noProof/>
        </w:rPr>
        <w:t xml:space="preserve">root, lowerback, upperback, thorax, lowerneck, upperneck, head, </w:t>
      </w:r>
      <w:r w:rsidR="00D17D6A" w:rsidRPr="00E82C06">
        <w:t>rclavicle</w:t>
      </w:r>
      <w:r w:rsidR="00D17D6A" w:rsidRPr="00866E89">
        <w:rPr>
          <w:noProof/>
        </w:rPr>
        <w:t>, lclavic</w:t>
      </w:r>
      <w:r w:rsidR="00D17D6A">
        <w:rPr>
          <w:noProof/>
        </w:rPr>
        <w:t xml:space="preserve">le, rhumerus, lhumerus, rfemur và </w:t>
      </w:r>
      <w:r w:rsidR="00D17D6A" w:rsidRPr="00866E89">
        <w:rPr>
          <w:noProof/>
        </w:rPr>
        <w:t>lfemur</w:t>
      </w:r>
      <w:r w:rsidR="00FA670C">
        <w:rPr>
          <w:noProof/>
        </w:rPr>
        <w:t xml:space="preserve">. Nhóm 5 </w:t>
      </w:r>
      <w:r w:rsidR="00462385">
        <w:rPr>
          <w:noProof/>
        </w:rPr>
        <w:t xml:space="preserve">gồm có 23 xương: </w:t>
      </w:r>
      <w:r w:rsidR="00462385" w:rsidRPr="00291705">
        <w:rPr>
          <w:noProof/>
        </w:rPr>
        <w:t>root, lowerback, upperback, thorax, lowerneck, upperneck, head, rclavicle, lclavicle, rhumerus, lhumerus, rfemur, lfemur, rradius, lradius, rtibia, ltibia, lwrist, rwrist, lhand, rhand, lfoot và rfoot</w:t>
      </w:r>
      <w:r w:rsidR="00FA670C">
        <w:rPr>
          <w:noProof/>
        </w:rPr>
        <w:t>.</w:t>
      </w:r>
    </w:p>
    <w:p w:rsidR="00C276EE" w:rsidRDefault="009326F3" w:rsidP="00E82C06">
      <w:pPr>
        <w:pStyle w:val="000-Noi-Dung"/>
        <w:rPr>
          <w:noProof/>
        </w:rPr>
      </w:pPr>
      <w:r>
        <w:rPr>
          <w:noProof/>
        </w:rPr>
        <w:t xml:space="preserve">Việc phân chia các nhóm dựa trên nguyên tắc nhóm sau là nhóm trước thêm vào một số xương khác. </w:t>
      </w:r>
      <w:r w:rsidR="0098195B">
        <w:rPr>
          <w:noProof/>
        </w:rPr>
        <w:t xml:space="preserve">Việc thực nghiệm cũng theo thứ tự này, có nghĩa là bắt đầu với nhóm có ít xương nhất, sau đó thêm các xương vào để sinh ra nhóm mới. </w:t>
      </w:r>
      <w:r w:rsidR="00465BD6">
        <w:rPr>
          <w:noProof/>
        </w:rPr>
        <w:t xml:space="preserve">Bảng 3.2 là kết </w:t>
      </w:r>
      <w:r w:rsidR="00465BD6" w:rsidRPr="00E82C06">
        <w:t>quả</w:t>
      </w:r>
      <w:r w:rsidR="00465BD6">
        <w:rPr>
          <w:noProof/>
        </w:rPr>
        <w:t xml:space="preserve"> các lần thực nghiệm với các nhóm xương khác nhau.</w:t>
      </w:r>
      <w:r w:rsidR="00FB6909">
        <w:rPr>
          <w:noProof/>
        </w:rPr>
        <w:t xml:space="preserve"> Ngoài 5 nhóm </w:t>
      </w:r>
      <w:r w:rsidR="00677E66">
        <w:rPr>
          <w:noProof/>
        </w:rPr>
        <w:t>như đã trình bày, luận văn còn thực nghiệm với tất cả xương được chọn (29 xương).</w:t>
      </w:r>
      <w:r w:rsidR="008B38AF">
        <w:rPr>
          <w:noProof/>
        </w:rPr>
        <w:t xml:space="preserve"> Trong bảng 3.2 còn có sự xuất hiện của một nhóm xương mới với 11 xương, không theo thứ tự nhỏ đến lớn. Nhóm này được chọn dựa trên kết quả các lần thực nghiệm trước đó, chi tiết xin xem phần giải thích sau bảng 3.7.</w:t>
      </w:r>
    </w:p>
    <w:p w:rsidR="00317DF8" w:rsidRDefault="00600427" w:rsidP="004A04EF">
      <w:pPr>
        <w:pStyle w:val="BangC3"/>
        <w:rPr>
          <w:noProof/>
        </w:rPr>
      </w:pPr>
      <w:bookmarkStart w:id="115" w:name="_Toc421315657"/>
      <w:r>
        <w:rPr>
          <w:noProof/>
        </w:rPr>
        <w:lastRenderedPageBreak/>
        <w:t>Kết quả thực nghiệm với phương pháp lựa chọn thủ công</w:t>
      </w:r>
      <w:bookmarkEnd w:id="115"/>
    </w:p>
    <w:tbl>
      <w:tblPr>
        <w:tblStyle w:val="TableGrid"/>
        <w:tblW w:w="0" w:type="auto"/>
        <w:jc w:val="center"/>
        <w:tblLook w:val="04A0"/>
      </w:tblPr>
      <w:tblGrid>
        <w:gridCol w:w="1561"/>
        <w:gridCol w:w="1417"/>
        <w:gridCol w:w="1415"/>
        <w:gridCol w:w="1501"/>
        <w:gridCol w:w="1501"/>
        <w:gridCol w:w="1394"/>
      </w:tblGrid>
      <w:tr w:rsidR="003743E9" w:rsidRPr="00554DC8" w:rsidTr="00554DC8">
        <w:trPr>
          <w:jc w:val="center"/>
        </w:trPr>
        <w:tc>
          <w:tcPr>
            <w:tcW w:w="1561" w:type="dxa"/>
            <w:vAlign w:val="center"/>
          </w:tcPr>
          <w:p w:rsidR="003743E9" w:rsidRPr="00FA78A4" w:rsidRDefault="00ED2312" w:rsidP="00FA78A4">
            <w:pPr>
              <w:pStyle w:val="Table"/>
              <w:jc w:val="center"/>
              <w:rPr>
                <w:b/>
              </w:rPr>
            </w:pPr>
            <w:r w:rsidRPr="00FA78A4">
              <w:rPr>
                <w:b/>
              </w:rPr>
              <w:t>Số xương</w:t>
            </w:r>
          </w:p>
        </w:tc>
        <w:tc>
          <w:tcPr>
            <w:tcW w:w="1417" w:type="dxa"/>
            <w:vAlign w:val="center"/>
          </w:tcPr>
          <w:p w:rsidR="003743E9" w:rsidRPr="00FA78A4" w:rsidRDefault="003743E9" w:rsidP="00FA78A4">
            <w:pPr>
              <w:pStyle w:val="Table"/>
              <w:jc w:val="center"/>
              <w:rPr>
                <w:b/>
              </w:rPr>
            </w:pPr>
            <w:r w:rsidRPr="00FA78A4">
              <w:rPr>
                <w:b/>
              </w:rPr>
              <w:t>Run</w:t>
            </w:r>
          </w:p>
        </w:tc>
        <w:tc>
          <w:tcPr>
            <w:tcW w:w="1415" w:type="dxa"/>
            <w:vAlign w:val="center"/>
          </w:tcPr>
          <w:p w:rsidR="003743E9" w:rsidRPr="00FA78A4" w:rsidRDefault="003743E9" w:rsidP="00FA78A4">
            <w:pPr>
              <w:pStyle w:val="Table"/>
              <w:jc w:val="center"/>
              <w:rPr>
                <w:b/>
              </w:rPr>
            </w:pPr>
            <w:r w:rsidRPr="00FA78A4">
              <w:rPr>
                <w:b/>
              </w:rPr>
              <w:t>Walk</w:t>
            </w:r>
          </w:p>
        </w:tc>
        <w:tc>
          <w:tcPr>
            <w:tcW w:w="1501" w:type="dxa"/>
            <w:vAlign w:val="center"/>
          </w:tcPr>
          <w:p w:rsidR="003743E9" w:rsidRPr="00FA78A4" w:rsidRDefault="003743E9" w:rsidP="00FA78A4">
            <w:pPr>
              <w:pStyle w:val="Table"/>
              <w:jc w:val="center"/>
              <w:rPr>
                <w:b/>
              </w:rPr>
            </w:pPr>
            <w:r w:rsidRPr="00FA78A4">
              <w:rPr>
                <w:b/>
              </w:rPr>
              <w:t>Jump</w:t>
            </w:r>
          </w:p>
        </w:tc>
        <w:tc>
          <w:tcPr>
            <w:tcW w:w="1501" w:type="dxa"/>
            <w:vAlign w:val="center"/>
          </w:tcPr>
          <w:p w:rsidR="003743E9" w:rsidRPr="00FA78A4" w:rsidRDefault="003743E9" w:rsidP="00FA78A4">
            <w:pPr>
              <w:pStyle w:val="Table"/>
              <w:jc w:val="center"/>
              <w:rPr>
                <w:b/>
              </w:rPr>
            </w:pPr>
            <w:r w:rsidRPr="00FA78A4">
              <w:rPr>
                <w:b/>
              </w:rPr>
              <w:t>Dance</w:t>
            </w:r>
          </w:p>
        </w:tc>
        <w:tc>
          <w:tcPr>
            <w:tcW w:w="1394" w:type="dxa"/>
            <w:vAlign w:val="center"/>
          </w:tcPr>
          <w:p w:rsidR="003743E9" w:rsidRPr="00FA78A4" w:rsidRDefault="003743E9" w:rsidP="00FA78A4">
            <w:pPr>
              <w:pStyle w:val="Table"/>
              <w:jc w:val="center"/>
              <w:rPr>
                <w:b/>
              </w:rPr>
            </w:pPr>
            <w:r w:rsidRPr="00FA78A4">
              <w:rPr>
                <w:b/>
              </w:rPr>
              <w:t>Trung bình</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3</w:t>
            </w:r>
          </w:p>
        </w:tc>
        <w:tc>
          <w:tcPr>
            <w:tcW w:w="1417" w:type="dxa"/>
            <w:vAlign w:val="center"/>
          </w:tcPr>
          <w:p w:rsidR="00ED6343" w:rsidRPr="00554DC8" w:rsidRDefault="00BA4943" w:rsidP="00FA78A4">
            <w:pPr>
              <w:pStyle w:val="Table"/>
              <w:jc w:val="center"/>
            </w:pPr>
            <w:r w:rsidRPr="00554DC8">
              <w:t>0.0%</w:t>
            </w:r>
          </w:p>
        </w:tc>
        <w:tc>
          <w:tcPr>
            <w:tcW w:w="1415" w:type="dxa"/>
            <w:vAlign w:val="center"/>
          </w:tcPr>
          <w:p w:rsidR="00ED6343" w:rsidRPr="00554DC8" w:rsidRDefault="00BA4943" w:rsidP="00FA78A4">
            <w:pPr>
              <w:pStyle w:val="Table"/>
              <w:jc w:val="center"/>
            </w:pPr>
            <w:r w:rsidRPr="00554DC8">
              <w:t>93.3%</w:t>
            </w:r>
          </w:p>
        </w:tc>
        <w:tc>
          <w:tcPr>
            <w:tcW w:w="1501" w:type="dxa"/>
            <w:vAlign w:val="center"/>
          </w:tcPr>
          <w:p w:rsidR="00ED6343" w:rsidRPr="00554DC8" w:rsidRDefault="00180624" w:rsidP="00FA78A4">
            <w:pPr>
              <w:pStyle w:val="Table"/>
              <w:jc w:val="center"/>
            </w:pPr>
            <w:r w:rsidRPr="00554DC8">
              <w:t>14.3%</w:t>
            </w:r>
          </w:p>
        </w:tc>
        <w:tc>
          <w:tcPr>
            <w:tcW w:w="1501" w:type="dxa"/>
            <w:vAlign w:val="center"/>
          </w:tcPr>
          <w:p w:rsidR="00ED6343" w:rsidRPr="00554DC8" w:rsidRDefault="00180624" w:rsidP="00FA78A4">
            <w:pPr>
              <w:pStyle w:val="Table"/>
              <w:jc w:val="center"/>
            </w:pPr>
            <w:r w:rsidRPr="00554DC8">
              <w:t>18.2%</w:t>
            </w:r>
          </w:p>
        </w:tc>
        <w:tc>
          <w:tcPr>
            <w:tcW w:w="1394" w:type="dxa"/>
            <w:vAlign w:val="center"/>
          </w:tcPr>
          <w:p w:rsidR="00ED6343" w:rsidRPr="00554DC8" w:rsidRDefault="009839CC" w:rsidP="00FA78A4">
            <w:pPr>
              <w:pStyle w:val="Table"/>
              <w:jc w:val="center"/>
            </w:pPr>
            <w:r w:rsidRPr="00554DC8">
              <w:t>49.4%</w:t>
            </w:r>
          </w:p>
        </w:tc>
      </w:tr>
      <w:tr w:rsidR="00B54F87" w:rsidRPr="00554DC8" w:rsidTr="00554DC8">
        <w:trPr>
          <w:jc w:val="center"/>
        </w:trPr>
        <w:tc>
          <w:tcPr>
            <w:tcW w:w="1561" w:type="dxa"/>
            <w:vAlign w:val="center"/>
          </w:tcPr>
          <w:p w:rsidR="00B54F87" w:rsidRPr="00554DC8" w:rsidRDefault="00B54F87" w:rsidP="00FA78A4">
            <w:pPr>
              <w:pStyle w:val="Table"/>
              <w:jc w:val="center"/>
            </w:pPr>
            <w:r w:rsidRPr="00554DC8">
              <w:t>4</w:t>
            </w:r>
          </w:p>
        </w:tc>
        <w:tc>
          <w:tcPr>
            <w:tcW w:w="1417" w:type="dxa"/>
            <w:vAlign w:val="center"/>
          </w:tcPr>
          <w:p w:rsidR="00B54F87" w:rsidRPr="00554DC8" w:rsidRDefault="00B54F87" w:rsidP="00FA78A4">
            <w:pPr>
              <w:pStyle w:val="Table"/>
              <w:jc w:val="center"/>
            </w:pPr>
            <w:r w:rsidRPr="00554DC8">
              <w:t>0.0%</w:t>
            </w:r>
          </w:p>
        </w:tc>
        <w:tc>
          <w:tcPr>
            <w:tcW w:w="1415" w:type="dxa"/>
            <w:vAlign w:val="center"/>
          </w:tcPr>
          <w:p w:rsidR="00B54F87" w:rsidRPr="00554DC8" w:rsidRDefault="00B54F87" w:rsidP="00FA78A4">
            <w:pPr>
              <w:pStyle w:val="Table"/>
              <w:jc w:val="center"/>
            </w:pPr>
            <w:r w:rsidRPr="00554DC8">
              <w:t>93.3%</w:t>
            </w:r>
          </w:p>
        </w:tc>
        <w:tc>
          <w:tcPr>
            <w:tcW w:w="1501" w:type="dxa"/>
            <w:vAlign w:val="center"/>
          </w:tcPr>
          <w:p w:rsidR="00B54F87" w:rsidRPr="00554DC8" w:rsidRDefault="00B54F87" w:rsidP="00FA78A4">
            <w:pPr>
              <w:pStyle w:val="Table"/>
              <w:jc w:val="center"/>
            </w:pPr>
            <w:r w:rsidRPr="00554DC8">
              <w:t>14.3%</w:t>
            </w:r>
          </w:p>
        </w:tc>
        <w:tc>
          <w:tcPr>
            <w:tcW w:w="1501" w:type="dxa"/>
            <w:vAlign w:val="center"/>
          </w:tcPr>
          <w:p w:rsidR="00B54F87" w:rsidRPr="00554DC8" w:rsidRDefault="00B54F87" w:rsidP="00FA78A4">
            <w:pPr>
              <w:pStyle w:val="Table"/>
              <w:jc w:val="center"/>
            </w:pPr>
            <w:r w:rsidRPr="00554DC8">
              <w:t>13.6%</w:t>
            </w:r>
          </w:p>
        </w:tc>
        <w:tc>
          <w:tcPr>
            <w:tcW w:w="1394" w:type="dxa"/>
            <w:vAlign w:val="center"/>
          </w:tcPr>
          <w:p w:rsidR="00B54F87" w:rsidRPr="00554DC8" w:rsidRDefault="00B54F87" w:rsidP="00FA78A4">
            <w:pPr>
              <w:pStyle w:val="Table"/>
              <w:jc w:val="center"/>
            </w:pPr>
            <w:r w:rsidRPr="00554DC8">
              <w:t>48.8%</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7</w:t>
            </w:r>
          </w:p>
        </w:tc>
        <w:tc>
          <w:tcPr>
            <w:tcW w:w="1417" w:type="dxa"/>
            <w:vAlign w:val="center"/>
          </w:tcPr>
          <w:p w:rsidR="00ED6343" w:rsidRPr="00554DC8" w:rsidRDefault="007521AE" w:rsidP="00FA78A4">
            <w:pPr>
              <w:pStyle w:val="Table"/>
              <w:jc w:val="center"/>
            </w:pPr>
            <w:r w:rsidRPr="00554DC8">
              <w:t>0.0%</w:t>
            </w:r>
          </w:p>
        </w:tc>
        <w:tc>
          <w:tcPr>
            <w:tcW w:w="1415" w:type="dxa"/>
            <w:vAlign w:val="center"/>
          </w:tcPr>
          <w:p w:rsidR="00ED6343" w:rsidRPr="00554DC8" w:rsidRDefault="007521AE" w:rsidP="00FA78A4">
            <w:pPr>
              <w:pStyle w:val="Table"/>
              <w:jc w:val="center"/>
            </w:pPr>
            <w:r w:rsidRPr="00554DC8">
              <w:t>94.7%</w:t>
            </w:r>
          </w:p>
        </w:tc>
        <w:tc>
          <w:tcPr>
            <w:tcW w:w="1501" w:type="dxa"/>
            <w:vAlign w:val="center"/>
          </w:tcPr>
          <w:p w:rsidR="00ED6343" w:rsidRPr="00554DC8" w:rsidRDefault="007521AE" w:rsidP="00FA78A4">
            <w:pPr>
              <w:pStyle w:val="Table"/>
              <w:jc w:val="center"/>
            </w:pPr>
            <w:r w:rsidRPr="00554DC8">
              <w:t>30.9%</w:t>
            </w:r>
          </w:p>
        </w:tc>
        <w:tc>
          <w:tcPr>
            <w:tcW w:w="1501" w:type="dxa"/>
            <w:vAlign w:val="center"/>
          </w:tcPr>
          <w:p w:rsidR="00ED6343" w:rsidRPr="00554DC8" w:rsidRDefault="00911619" w:rsidP="00FA78A4">
            <w:pPr>
              <w:pStyle w:val="Table"/>
              <w:jc w:val="center"/>
            </w:pPr>
            <w:r w:rsidRPr="00554DC8">
              <w:t>13.6%</w:t>
            </w:r>
          </w:p>
        </w:tc>
        <w:tc>
          <w:tcPr>
            <w:tcW w:w="1394" w:type="dxa"/>
            <w:vAlign w:val="center"/>
          </w:tcPr>
          <w:p w:rsidR="00ED6343" w:rsidRPr="00554DC8" w:rsidRDefault="00911619" w:rsidP="00FA78A4">
            <w:pPr>
              <w:pStyle w:val="Table"/>
              <w:jc w:val="center"/>
            </w:pPr>
            <w:r w:rsidRPr="00554DC8">
              <w:t>53.7%</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13</w:t>
            </w:r>
          </w:p>
        </w:tc>
        <w:tc>
          <w:tcPr>
            <w:tcW w:w="1417" w:type="dxa"/>
            <w:vAlign w:val="center"/>
          </w:tcPr>
          <w:p w:rsidR="00ED6343" w:rsidRPr="00554DC8" w:rsidRDefault="003D7489" w:rsidP="00FA78A4">
            <w:pPr>
              <w:pStyle w:val="Table"/>
              <w:jc w:val="center"/>
            </w:pPr>
            <w:r w:rsidRPr="00554DC8">
              <w:t>0.0%</w:t>
            </w:r>
          </w:p>
        </w:tc>
        <w:tc>
          <w:tcPr>
            <w:tcW w:w="1415" w:type="dxa"/>
            <w:vAlign w:val="center"/>
          </w:tcPr>
          <w:p w:rsidR="00ED6343" w:rsidRPr="00554DC8" w:rsidRDefault="003D7489" w:rsidP="00FA78A4">
            <w:pPr>
              <w:pStyle w:val="Table"/>
              <w:jc w:val="center"/>
            </w:pPr>
            <w:r w:rsidRPr="00554DC8">
              <w:t>96.0%</w:t>
            </w:r>
          </w:p>
        </w:tc>
        <w:tc>
          <w:tcPr>
            <w:tcW w:w="1501" w:type="dxa"/>
            <w:vAlign w:val="center"/>
          </w:tcPr>
          <w:p w:rsidR="00ED6343" w:rsidRPr="00554DC8" w:rsidRDefault="003D7489" w:rsidP="00FA78A4">
            <w:pPr>
              <w:pStyle w:val="Table"/>
              <w:jc w:val="center"/>
            </w:pPr>
            <w:r w:rsidRPr="00554DC8">
              <w:t>28.5%</w:t>
            </w:r>
          </w:p>
        </w:tc>
        <w:tc>
          <w:tcPr>
            <w:tcW w:w="1501" w:type="dxa"/>
            <w:vAlign w:val="center"/>
          </w:tcPr>
          <w:p w:rsidR="00ED6343" w:rsidRPr="00554DC8" w:rsidRDefault="003D7489" w:rsidP="00FA78A4">
            <w:pPr>
              <w:pStyle w:val="Table"/>
              <w:jc w:val="center"/>
            </w:pPr>
            <w:r w:rsidRPr="00554DC8">
              <w:t>18.2%</w:t>
            </w:r>
          </w:p>
        </w:tc>
        <w:tc>
          <w:tcPr>
            <w:tcW w:w="1394" w:type="dxa"/>
            <w:vAlign w:val="center"/>
          </w:tcPr>
          <w:p w:rsidR="00ED6343" w:rsidRPr="00554DC8" w:rsidRDefault="003D7489" w:rsidP="00FA78A4">
            <w:pPr>
              <w:pStyle w:val="Table"/>
              <w:jc w:val="center"/>
            </w:pPr>
            <w:r w:rsidRPr="00554DC8">
              <w:t>54.3%</w:t>
            </w:r>
          </w:p>
        </w:tc>
      </w:tr>
      <w:tr w:rsidR="00ED6343" w:rsidRPr="00554DC8" w:rsidTr="00554DC8">
        <w:trPr>
          <w:jc w:val="center"/>
        </w:trPr>
        <w:tc>
          <w:tcPr>
            <w:tcW w:w="1561" w:type="dxa"/>
            <w:vAlign w:val="center"/>
          </w:tcPr>
          <w:p w:rsidR="00ED6343" w:rsidRPr="00554DC8" w:rsidRDefault="00954F85" w:rsidP="00FA78A4">
            <w:pPr>
              <w:pStyle w:val="Table"/>
              <w:jc w:val="center"/>
            </w:pPr>
            <w:r w:rsidRPr="00554DC8">
              <w:t>23</w:t>
            </w:r>
          </w:p>
        </w:tc>
        <w:tc>
          <w:tcPr>
            <w:tcW w:w="1417" w:type="dxa"/>
            <w:vAlign w:val="center"/>
          </w:tcPr>
          <w:p w:rsidR="00ED6343" w:rsidRPr="00554DC8" w:rsidRDefault="00A224FD" w:rsidP="00FA78A4">
            <w:pPr>
              <w:pStyle w:val="Table"/>
              <w:jc w:val="center"/>
            </w:pPr>
            <w:r w:rsidRPr="00554DC8">
              <w:t>78.3%</w:t>
            </w:r>
          </w:p>
        </w:tc>
        <w:tc>
          <w:tcPr>
            <w:tcW w:w="1415" w:type="dxa"/>
            <w:vAlign w:val="center"/>
          </w:tcPr>
          <w:p w:rsidR="00ED6343" w:rsidRPr="00554DC8" w:rsidRDefault="004B3F5F" w:rsidP="00FA78A4">
            <w:pPr>
              <w:pStyle w:val="Table"/>
              <w:jc w:val="center"/>
            </w:pPr>
            <w:r w:rsidRPr="00554DC8">
              <w:t>98.7%</w:t>
            </w:r>
          </w:p>
        </w:tc>
        <w:tc>
          <w:tcPr>
            <w:tcW w:w="1501" w:type="dxa"/>
            <w:vAlign w:val="center"/>
          </w:tcPr>
          <w:p w:rsidR="00ED6343" w:rsidRPr="00554DC8" w:rsidRDefault="00815670" w:rsidP="00FA78A4">
            <w:pPr>
              <w:pStyle w:val="Table"/>
              <w:jc w:val="center"/>
            </w:pPr>
            <w:r w:rsidRPr="00554DC8">
              <w:t>81.0%</w:t>
            </w:r>
          </w:p>
        </w:tc>
        <w:tc>
          <w:tcPr>
            <w:tcW w:w="1501" w:type="dxa"/>
            <w:vAlign w:val="center"/>
          </w:tcPr>
          <w:p w:rsidR="00ED6343" w:rsidRPr="00554DC8" w:rsidRDefault="000225DE" w:rsidP="00FA78A4">
            <w:pPr>
              <w:pStyle w:val="Table"/>
              <w:jc w:val="center"/>
            </w:pPr>
            <w:r w:rsidRPr="00554DC8">
              <w:t>31.9%</w:t>
            </w:r>
          </w:p>
        </w:tc>
        <w:tc>
          <w:tcPr>
            <w:tcW w:w="1394" w:type="dxa"/>
            <w:vAlign w:val="center"/>
          </w:tcPr>
          <w:p w:rsidR="00ED6343" w:rsidRPr="00554DC8" w:rsidRDefault="004C661E" w:rsidP="00FA78A4">
            <w:pPr>
              <w:pStyle w:val="Table"/>
              <w:jc w:val="center"/>
            </w:pPr>
            <w:r w:rsidRPr="00554DC8">
              <w:t>82.1%</w:t>
            </w:r>
          </w:p>
        </w:tc>
      </w:tr>
      <w:tr w:rsidR="00DF6FF9" w:rsidRPr="00554DC8" w:rsidTr="00554DC8">
        <w:trPr>
          <w:jc w:val="center"/>
        </w:trPr>
        <w:tc>
          <w:tcPr>
            <w:tcW w:w="1561" w:type="dxa"/>
            <w:vAlign w:val="center"/>
          </w:tcPr>
          <w:p w:rsidR="00DF6FF9" w:rsidRPr="00554DC8" w:rsidRDefault="00DF6FF9" w:rsidP="00FA78A4">
            <w:pPr>
              <w:pStyle w:val="Table"/>
              <w:jc w:val="center"/>
            </w:pPr>
            <w:r w:rsidRPr="00554DC8">
              <w:t>11</w:t>
            </w:r>
          </w:p>
        </w:tc>
        <w:tc>
          <w:tcPr>
            <w:tcW w:w="1417" w:type="dxa"/>
            <w:vAlign w:val="center"/>
          </w:tcPr>
          <w:p w:rsidR="00DF6FF9" w:rsidRPr="00554DC8" w:rsidRDefault="00DF6FF9" w:rsidP="00FA78A4">
            <w:pPr>
              <w:pStyle w:val="Table"/>
              <w:jc w:val="center"/>
            </w:pPr>
            <w:r w:rsidRPr="00554DC8">
              <w:t>78.3%</w:t>
            </w:r>
          </w:p>
        </w:tc>
        <w:tc>
          <w:tcPr>
            <w:tcW w:w="1415" w:type="dxa"/>
            <w:vAlign w:val="center"/>
          </w:tcPr>
          <w:p w:rsidR="00DF6FF9" w:rsidRPr="00554DC8" w:rsidRDefault="00DF6FF9" w:rsidP="00FA78A4">
            <w:pPr>
              <w:pStyle w:val="Table"/>
              <w:jc w:val="center"/>
            </w:pPr>
            <w:r w:rsidRPr="00554DC8">
              <w:t>98.7%</w:t>
            </w:r>
          </w:p>
        </w:tc>
        <w:tc>
          <w:tcPr>
            <w:tcW w:w="1501" w:type="dxa"/>
            <w:vAlign w:val="center"/>
          </w:tcPr>
          <w:p w:rsidR="00DF6FF9" w:rsidRPr="00554DC8" w:rsidRDefault="00DF6FF9" w:rsidP="00FA78A4">
            <w:pPr>
              <w:pStyle w:val="Table"/>
              <w:jc w:val="center"/>
            </w:pPr>
            <w:r w:rsidRPr="00554DC8">
              <w:t>81.0%</w:t>
            </w:r>
          </w:p>
        </w:tc>
        <w:tc>
          <w:tcPr>
            <w:tcW w:w="1501" w:type="dxa"/>
            <w:vAlign w:val="center"/>
          </w:tcPr>
          <w:p w:rsidR="00DF6FF9" w:rsidRPr="00554DC8" w:rsidRDefault="00DF6FF9" w:rsidP="00FA78A4">
            <w:pPr>
              <w:pStyle w:val="Table"/>
              <w:jc w:val="center"/>
            </w:pPr>
            <w:r w:rsidRPr="00554DC8">
              <w:t>36.4%</w:t>
            </w:r>
          </w:p>
        </w:tc>
        <w:tc>
          <w:tcPr>
            <w:tcW w:w="1394" w:type="dxa"/>
            <w:vAlign w:val="center"/>
          </w:tcPr>
          <w:p w:rsidR="00DF6FF9" w:rsidRPr="00554DC8" w:rsidRDefault="00DF6FF9" w:rsidP="00FA78A4">
            <w:pPr>
              <w:pStyle w:val="Table"/>
              <w:jc w:val="center"/>
            </w:pPr>
            <w:r w:rsidRPr="00554DC8">
              <w:t>82.7%</w:t>
            </w:r>
          </w:p>
        </w:tc>
      </w:tr>
      <w:tr w:rsidR="00ED6343" w:rsidRPr="00554DC8" w:rsidTr="00554DC8">
        <w:trPr>
          <w:jc w:val="center"/>
        </w:trPr>
        <w:tc>
          <w:tcPr>
            <w:tcW w:w="1561" w:type="dxa"/>
            <w:vAlign w:val="center"/>
          </w:tcPr>
          <w:p w:rsidR="00ED6343" w:rsidRPr="00554DC8" w:rsidRDefault="004105D1" w:rsidP="00FA78A4">
            <w:pPr>
              <w:pStyle w:val="Table"/>
              <w:jc w:val="center"/>
            </w:pPr>
            <w:r w:rsidRPr="00554DC8">
              <w:t>Tất cả</w:t>
            </w:r>
            <w:r w:rsidR="00954F85" w:rsidRPr="00554DC8">
              <w:t xml:space="preserve"> (29)</w:t>
            </w:r>
          </w:p>
        </w:tc>
        <w:tc>
          <w:tcPr>
            <w:tcW w:w="1417" w:type="dxa"/>
            <w:vAlign w:val="center"/>
          </w:tcPr>
          <w:p w:rsidR="00ED6343" w:rsidRPr="00554DC8" w:rsidRDefault="007679C4" w:rsidP="00FA78A4">
            <w:pPr>
              <w:pStyle w:val="Table"/>
              <w:jc w:val="center"/>
            </w:pPr>
            <w:r w:rsidRPr="00554DC8">
              <w:t>78.3%</w:t>
            </w:r>
          </w:p>
        </w:tc>
        <w:tc>
          <w:tcPr>
            <w:tcW w:w="1415" w:type="dxa"/>
            <w:vAlign w:val="center"/>
          </w:tcPr>
          <w:p w:rsidR="00ED6343" w:rsidRPr="00554DC8" w:rsidRDefault="00E90A98" w:rsidP="00FA78A4">
            <w:pPr>
              <w:pStyle w:val="Table"/>
              <w:jc w:val="center"/>
            </w:pPr>
            <w:r w:rsidRPr="00554DC8">
              <w:t>98.7%</w:t>
            </w:r>
          </w:p>
        </w:tc>
        <w:tc>
          <w:tcPr>
            <w:tcW w:w="1501" w:type="dxa"/>
            <w:vAlign w:val="center"/>
          </w:tcPr>
          <w:p w:rsidR="00ED6343" w:rsidRPr="00554DC8" w:rsidRDefault="00A91B45" w:rsidP="00FA78A4">
            <w:pPr>
              <w:pStyle w:val="Table"/>
              <w:jc w:val="center"/>
            </w:pPr>
            <w:r w:rsidRPr="00554DC8">
              <w:t>81.0%</w:t>
            </w:r>
          </w:p>
        </w:tc>
        <w:tc>
          <w:tcPr>
            <w:tcW w:w="1501" w:type="dxa"/>
            <w:vAlign w:val="center"/>
          </w:tcPr>
          <w:p w:rsidR="00ED6343" w:rsidRPr="00554DC8" w:rsidRDefault="00A91B45" w:rsidP="00FA78A4">
            <w:pPr>
              <w:pStyle w:val="Table"/>
              <w:jc w:val="center"/>
            </w:pPr>
            <w:r w:rsidRPr="00554DC8">
              <w:t>41.0%</w:t>
            </w:r>
          </w:p>
        </w:tc>
        <w:tc>
          <w:tcPr>
            <w:tcW w:w="1394" w:type="dxa"/>
            <w:vAlign w:val="center"/>
          </w:tcPr>
          <w:p w:rsidR="00ED6343" w:rsidRPr="00554DC8" w:rsidRDefault="00A91B45" w:rsidP="00FA78A4">
            <w:pPr>
              <w:pStyle w:val="Table"/>
              <w:jc w:val="center"/>
            </w:pPr>
            <w:r w:rsidRPr="00554DC8">
              <w:t>83.3%</w:t>
            </w:r>
          </w:p>
        </w:tc>
      </w:tr>
    </w:tbl>
    <w:p w:rsidR="0029383D" w:rsidRDefault="00060C82" w:rsidP="00E82C06">
      <w:pPr>
        <w:pStyle w:val="000-Noi-Dung"/>
      </w:pPr>
      <w:r>
        <w:t xml:space="preserve">Kết quả cho thấy </w:t>
      </w:r>
      <w:r w:rsidR="008F1541">
        <w:t>nếu chỉ chọn các xương trên trục xương sống của cơ thể</w:t>
      </w:r>
      <w:r w:rsidR="00170F64">
        <w:t xml:space="preserve"> (ở các nhóm 3, 4, 7, 13)</w:t>
      </w:r>
      <w:r w:rsidR="008F1541">
        <w:t xml:space="preserve"> thì </w:t>
      </w:r>
      <w:r w:rsidR="00BE3306">
        <w:t xml:space="preserve">các loại hành động </w:t>
      </w:r>
      <w:r w:rsidR="00625AB1">
        <w:t>sử dụng chân và tay như jump và dance</w:t>
      </w:r>
      <w:r w:rsidR="00C8741F">
        <w:t xml:space="preserve"> sẽ bị mất các thuộc tính quan trọng, do đó kết quả nhận dạng trên các hoạt động này rất thấp.</w:t>
      </w:r>
      <w:r w:rsidR="00ED199A">
        <w:t xml:space="preserve"> Với nhóm xương</w:t>
      </w:r>
      <w:r w:rsidR="002A44E4">
        <w:t xml:space="preserve"> </w:t>
      </w:r>
      <w:r w:rsidR="00ED199A">
        <w:t xml:space="preserve"> được bổ sung</w:t>
      </w:r>
      <w:r w:rsidR="001A613B">
        <w:t xml:space="preserve"> các xương ở chân và tay</w:t>
      </w:r>
      <w:r w:rsidR="007A48BB">
        <w:t xml:space="preserve"> (nhóm có 23 xương)</w:t>
      </w:r>
      <w:r w:rsidR="001A613B">
        <w:t xml:space="preserve"> thì kết quả đã tốt hơn rất nhiều, xấp xỉ với tỉ lệ nhận dạng dùng toàn bộ các xương (81.2% so với 83.3%).</w:t>
      </w:r>
      <w:r w:rsidR="00E87A66">
        <w:t xml:space="preserve"> Cá biệt, ta thấy các hành động thuộc nhóm dance luôn có tỉ lệ nhận dạng rất thấp (cao nhất là 41%). Lý do cho điều này</w:t>
      </w:r>
      <w:r w:rsidR="00FF5C88">
        <w:t xml:space="preserve"> là các động tác của dance </w:t>
      </w:r>
      <w:r w:rsidR="00765F37">
        <w:t>có nhiều điểm</w:t>
      </w:r>
      <w:r w:rsidR="00F07F17">
        <w:t xml:space="preserve"> </w:t>
      </w:r>
      <w:r w:rsidR="00F65042">
        <w:t xml:space="preserve">tương đồng với run </w:t>
      </w:r>
      <w:r w:rsidR="00765F37">
        <w:t>và</w:t>
      </w:r>
      <w:r w:rsidR="00F65042">
        <w:t xml:space="preserve"> walk cho nên </w:t>
      </w:r>
      <w:r w:rsidR="00D1209B">
        <w:t xml:space="preserve">hoạt động này thường được </w:t>
      </w:r>
      <w:r w:rsidR="00D33BAB">
        <w:t>nhận dạng nhầm thành</w:t>
      </w:r>
      <w:r w:rsidR="00D1209B">
        <w:t xml:space="preserve"> run hoặc walk.</w:t>
      </w:r>
      <w:r w:rsidR="005C64F2">
        <w:t xml:space="preserve"> </w:t>
      </w:r>
      <w:r w:rsidR="009F4062">
        <w:t>Bảng chi tết với từng nhóm xương sẽ thể hiện rỏ hơn điều đó.</w:t>
      </w:r>
      <w:r w:rsidR="00E45090">
        <w:t xml:space="preserve"> Bảng 3.3, 3.4, 3.5, 3.6 lần lượt là</w:t>
      </w:r>
      <w:r w:rsidR="004D0D6D">
        <w:t xml:space="preserve"> bảng ma trận chi tiết</w:t>
      </w:r>
      <w:r w:rsidR="003006DA">
        <w:t xml:space="preserve"> tương ứng với các nhóm có 3, 4, 7 và 13 xương.</w:t>
      </w:r>
    </w:p>
    <w:p w:rsidR="004C448D" w:rsidRDefault="004C448D" w:rsidP="004A04EF">
      <w:pPr>
        <w:pStyle w:val="BangC3"/>
      </w:pPr>
      <w:bookmarkStart w:id="116" w:name="_Toc421315658"/>
      <w:r>
        <w:lastRenderedPageBreak/>
        <w:t>Kết quả chi tiết với nhóm có</w:t>
      </w:r>
      <w:r w:rsidR="009A3B64">
        <w:t xml:space="preserve"> </w:t>
      </w:r>
      <w:r>
        <w:t>3 xương</w:t>
      </w:r>
      <w:bookmarkEnd w:id="116"/>
    </w:p>
    <w:tbl>
      <w:tblPr>
        <w:tblStyle w:val="TableGrid"/>
        <w:tblW w:w="0" w:type="auto"/>
        <w:jc w:val="center"/>
        <w:tblLook w:val="04A0"/>
      </w:tblPr>
      <w:tblGrid>
        <w:gridCol w:w="1692"/>
        <w:gridCol w:w="1801"/>
        <w:gridCol w:w="1801"/>
        <w:gridCol w:w="1801"/>
        <w:gridCol w:w="1694"/>
      </w:tblGrid>
      <w:tr w:rsidR="008D2CA7" w:rsidTr="00A234BA">
        <w:trPr>
          <w:jc w:val="center"/>
        </w:trPr>
        <w:tc>
          <w:tcPr>
            <w:tcW w:w="1692" w:type="dxa"/>
          </w:tcPr>
          <w:p w:rsidR="008D2CA7" w:rsidRPr="004234E9" w:rsidRDefault="008D2CA7" w:rsidP="004234E9">
            <w:pPr>
              <w:pStyle w:val="Table"/>
              <w:jc w:val="center"/>
              <w:rPr>
                <w:b/>
                <w:noProof/>
                <w:lang w:val="vi-VN"/>
              </w:rPr>
            </w:pPr>
            <w:r w:rsidRPr="004234E9">
              <w:rPr>
                <w:b/>
                <w:noProof/>
                <w:lang w:val="vi-VN"/>
              </w:rPr>
              <w:t>Hoạt động</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Run</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Walk</w:t>
            </w:r>
          </w:p>
        </w:tc>
        <w:tc>
          <w:tcPr>
            <w:tcW w:w="1801" w:type="dxa"/>
            <w:vAlign w:val="center"/>
          </w:tcPr>
          <w:p w:rsidR="008D2CA7" w:rsidRPr="004234E9" w:rsidRDefault="008D2CA7" w:rsidP="004234E9">
            <w:pPr>
              <w:pStyle w:val="Table"/>
              <w:jc w:val="center"/>
              <w:rPr>
                <w:b/>
                <w:noProof/>
                <w:lang w:val="vi-VN"/>
              </w:rPr>
            </w:pPr>
            <w:r w:rsidRPr="004234E9">
              <w:rPr>
                <w:b/>
                <w:noProof/>
                <w:lang w:val="vi-VN"/>
              </w:rPr>
              <w:t>Jump</w:t>
            </w:r>
          </w:p>
        </w:tc>
        <w:tc>
          <w:tcPr>
            <w:tcW w:w="1694" w:type="dxa"/>
            <w:vAlign w:val="center"/>
          </w:tcPr>
          <w:p w:rsidR="008D2CA7" w:rsidRPr="004234E9" w:rsidRDefault="008D2CA7" w:rsidP="004234E9">
            <w:pPr>
              <w:pStyle w:val="Table"/>
              <w:jc w:val="center"/>
              <w:rPr>
                <w:b/>
                <w:noProof/>
                <w:lang w:val="vi-VN"/>
              </w:rPr>
            </w:pPr>
            <w:r w:rsidRPr="004234E9">
              <w:rPr>
                <w:b/>
                <w:noProof/>
                <w:lang w:val="vi-VN"/>
              </w:rPr>
              <w:t>Dance</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Run</w:t>
            </w:r>
          </w:p>
        </w:tc>
        <w:tc>
          <w:tcPr>
            <w:tcW w:w="1801" w:type="dxa"/>
            <w:vAlign w:val="center"/>
          </w:tcPr>
          <w:p w:rsidR="008D2CA7" w:rsidRPr="00F710C7" w:rsidRDefault="00B511CF" w:rsidP="004234E9">
            <w:pPr>
              <w:pStyle w:val="Table"/>
              <w:jc w:val="center"/>
              <w:rPr>
                <w:noProof/>
              </w:rPr>
            </w:pPr>
            <w:r>
              <w:rPr>
                <w:noProof/>
              </w:rPr>
              <w:t>0.0%</w:t>
            </w:r>
          </w:p>
        </w:tc>
        <w:tc>
          <w:tcPr>
            <w:tcW w:w="1801" w:type="dxa"/>
            <w:vAlign w:val="center"/>
          </w:tcPr>
          <w:p w:rsidR="008D2CA7" w:rsidRDefault="003B653B" w:rsidP="004234E9">
            <w:pPr>
              <w:pStyle w:val="Table"/>
              <w:jc w:val="center"/>
              <w:rPr>
                <w:noProof/>
              </w:rPr>
            </w:pPr>
            <w:r>
              <w:rPr>
                <w:noProof/>
              </w:rPr>
              <w:t>86.9%</w:t>
            </w:r>
          </w:p>
        </w:tc>
        <w:tc>
          <w:tcPr>
            <w:tcW w:w="1801" w:type="dxa"/>
            <w:vAlign w:val="center"/>
          </w:tcPr>
          <w:p w:rsidR="008D2CA7" w:rsidRDefault="0051430B" w:rsidP="004234E9">
            <w:pPr>
              <w:pStyle w:val="Table"/>
              <w:jc w:val="center"/>
              <w:rPr>
                <w:noProof/>
              </w:rPr>
            </w:pPr>
            <w:r>
              <w:rPr>
                <w:noProof/>
              </w:rPr>
              <w:t>8.</w:t>
            </w:r>
            <w:r w:rsidR="00A65C2F">
              <w:rPr>
                <w:noProof/>
              </w:rPr>
              <w:t>7</w:t>
            </w:r>
            <w:r>
              <w:rPr>
                <w:noProof/>
              </w:rPr>
              <w:t>%</w:t>
            </w:r>
          </w:p>
        </w:tc>
        <w:tc>
          <w:tcPr>
            <w:tcW w:w="1694" w:type="dxa"/>
            <w:vAlign w:val="center"/>
          </w:tcPr>
          <w:p w:rsidR="008D2CA7" w:rsidRDefault="00A65C2F" w:rsidP="004234E9">
            <w:pPr>
              <w:pStyle w:val="Table"/>
              <w:jc w:val="center"/>
              <w:rPr>
                <w:noProof/>
              </w:rPr>
            </w:pPr>
            <w:r>
              <w:rPr>
                <w:noProof/>
              </w:rPr>
              <w:t>4.</w:t>
            </w:r>
            <w:r w:rsidR="0005686C">
              <w:rPr>
                <w:noProof/>
              </w:rPr>
              <w:t>4</w:t>
            </w:r>
            <w:r>
              <w:rPr>
                <w:noProof/>
              </w:rPr>
              <w:t>%</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Walk</w:t>
            </w:r>
          </w:p>
        </w:tc>
        <w:tc>
          <w:tcPr>
            <w:tcW w:w="1801" w:type="dxa"/>
            <w:vAlign w:val="center"/>
          </w:tcPr>
          <w:p w:rsidR="008D2CA7" w:rsidRDefault="00004FE8" w:rsidP="004234E9">
            <w:pPr>
              <w:pStyle w:val="Table"/>
              <w:jc w:val="center"/>
              <w:rPr>
                <w:noProof/>
              </w:rPr>
            </w:pPr>
            <w:r>
              <w:rPr>
                <w:noProof/>
              </w:rPr>
              <w:t>0.0%</w:t>
            </w:r>
          </w:p>
        </w:tc>
        <w:tc>
          <w:tcPr>
            <w:tcW w:w="1801" w:type="dxa"/>
            <w:vAlign w:val="center"/>
          </w:tcPr>
          <w:p w:rsidR="008D2CA7" w:rsidRPr="008E0785" w:rsidRDefault="004D6C7C" w:rsidP="004234E9">
            <w:pPr>
              <w:pStyle w:val="Table"/>
              <w:jc w:val="center"/>
              <w:rPr>
                <w:noProof/>
              </w:rPr>
            </w:pPr>
            <w:r>
              <w:rPr>
                <w:noProof/>
              </w:rPr>
              <w:t>93.3%</w:t>
            </w:r>
          </w:p>
        </w:tc>
        <w:tc>
          <w:tcPr>
            <w:tcW w:w="1801" w:type="dxa"/>
            <w:vAlign w:val="center"/>
          </w:tcPr>
          <w:p w:rsidR="008D2CA7" w:rsidRDefault="008D2AB6" w:rsidP="004234E9">
            <w:pPr>
              <w:pStyle w:val="Table"/>
              <w:jc w:val="center"/>
              <w:rPr>
                <w:noProof/>
              </w:rPr>
            </w:pPr>
            <w:r>
              <w:rPr>
                <w:noProof/>
              </w:rPr>
              <w:t>5.</w:t>
            </w:r>
            <w:r w:rsidR="00317A91">
              <w:rPr>
                <w:noProof/>
              </w:rPr>
              <w:t>4</w:t>
            </w:r>
            <w:r>
              <w:rPr>
                <w:noProof/>
              </w:rPr>
              <w:t>%</w:t>
            </w:r>
          </w:p>
        </w:tc>
        <w:tc>
          <w:tcPr>
            <w:tcW w:w="1694" w:type="dxa"/>
            <w:vAlign w:val="center"/>
          </w:tcPr>
          <w:p w:rsidR="008D2CA7" w:rsidRDefault="000F3920" w:rsidP="004234E9">
            <w:pPr>
              <w:pStyle w:val="Table"/>
              <w:jc w:val="center"/>
              <w:rPr>
                <w:noProof/>
              </w:rPr>
            </w:pPr>
            <w:r>
              <w:rPr>
                <w:noProof/>
              </w:rPr>
              <w:t>1.3%</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Jump</w:t>
            </w:r>
          </w:p>
        </w:tc>
        <w:tc>
          <w:tcPr>
            <w:tcW w:w="1801" w:type="dxa"/>
            <w:vAlign w:val="center"/>
          </w:tcPr>
          <w:p w:rsidR="008D2CA7" w:rsidRDefault="008C7DD7" w:rsidP="004234E9">
            <w:pPr>
              <w:pStyle w:val="Table"/>
              <w:jc w:val="center"/>
              <w:rPr>
                <w:noProof/>
              </w:rPr>
            </w:pPr>
            <w:r>
              <w:rPr>
                <w:noProof/>
              </w:rPr>
              <w:t>0.0%</w:t>
            </w:r>
          </w:p>
        </w:tc>
        <w:tc>
          <w:tcPr>
            <w:tcW w:w="1801" w:type="dxa"/>
            <w:vAlign w:val="center"/>
          </w:tcPr>
          <w:p w:rsidR="008D2CA7" w:rsidRDefault="000E45A7" w:rsidP="004234E9">
            <w:pPr>
              <w:pStyle w:val="Table"/>
              <w:jc w:val="center"/>
              <w:rPr>
                <w:noProof/>
              </w:rPr>
            </w:pPr>
            <w:r>
              <w:rPr>
                <w:noProof/>
              </w:rPr>
              <w:t>83.3%</w:t>
            </w:r>
          </w:p>
        </w:tc>
        <w:tc>
          <w:tcPr>
            <w:tcW w:w="1801" w:type="dxa"/>
            <w:vAlign w:val="center"/>
          </w:tcPr>
          <w:p w:rsidR="008D2CA7" w:rsidRPr="008E0785" w:rsidRDefault="00BC393A" w:rsidP="004234E9">
            <w:pPr>
              <w:pStyle w:val="Table"/>
              <w:jc w:val="center"/>
              <w:rPr>
                <w:noProof/>
              </w:rPr>
            </w:pPr>
            <w:r>
              <w:rPr>
                <w:noProof/>
              </w:rPr>
              <w:t>14.3%</w:t>
            </w:r>
          </w:p>
        </w:tc>
        <w:tc>
          <w:tcPr>
            <w:tcW w:w="1694" w:type="dxa"/>
            <w:vAlign w:val="center"/>
          </w:tcPr>
          <w:p w:rsidR="008D2CA7" w:rsidRDefault="00B61318" w:rsidP="004234E9">
            <w:pPr>
              <w:pStyle w:val="Table"/>
              <w:jc w:val="center"/>
              <w:rPr>
                <w:noProof/>
              </w:rPr>
            </w:pPr>
            <w:r>
              <w:rPr>
                <w:noProof/>
              </w:rPr>
              <w:t>2.4%</w:t>
            </w:r>
          </w:p>
        </w:tc>
      </w:tr>
      <w:tr w:rsidR="008D2CA7" w:rsidTr="00A234BA">
        <w:trPr>
          <w:jc w:val="center"/>
        </w:trPr>
        <w:tc>
          <w:tcPr>
            <w:tcW w:w="1692" w:type="dxa"/>
          </w:tcPr>
          <w:p w:rsidR="008D2CA7" w:rsidRPr="00CD0B65" w:rsidRDefault="008D2CA7" w:rsidP="004234E9">
            <w:pPr>
              <w:pStyle w:val="Table"/>
              <w:jc w:val="center"/>
              <w:rPr>
                <w:b/>
                <w:noProof/>
                <w:lang w:val="vi-VN"/>
              </w:rPr>
            </w:pPr>
            <w:r w:rsidRPr="00CD0B65">
              <w:rPr>
                <w:b/>
                <w:noProof/>
                <w:lang w:val="vi-VN"/>
              </w:rPr>
              <w:t>Dance</w:t>
            </w:r>
          </w:p>
        </w:tc>
        <w:tc>
          <w:tcPr>
            <w:tcW w:w="1801" w:type="dxa"/>
            <w:vAlign w:val="center"/>
          </w:tcPr>
          <w:p w:rsidR="008D2CA7" w:rsidRDefault="00F61BC2" w:rsidP="004234E9">
            <w:pPr>
              <w:pStyle w:val="Table"/>
              <w:jc w:val="center"/>
              <w:rPr>
                <w:noProof/>
              </w:rPr>
            </w:pPr>
            <w:r>
              <w:rPr>
                <w:noProof/>
              </w:rPr>
              <w:t>0.0%</w:t>
            </w:r>
          </w:p>
        </w:tc>
        <w:tc>
          <w:tcPr>
            <w:tcW w:w="1801" w:type="dxa"/>
            <w:vAlign w:val="center"/>
          </w:tcPr>
          <w:p w:rsidR="008D2CA7" w:rsidRDefault="00062D7A" w:rsidP="004234E9">
            <w:pPr>
              <w:pStyle w:val="Table"/>
              <w:jc w:val="center"/>
              <w:rPr>
                <w:noProof/>
              </w:rPr>
            </w:pPr>
            <w:r>
              <w:rPr>
                <w:noProof/>
              </w:rPr>
              <w:t>72.7%</w:t>
            </w:r>
          </w:p>
        </w:tc>
        <w:tc>
          <w:tcPr>
            <w:tcW w:w="1801" w:type="dxa"/>
            <w:vAlign w:val="center"/>
          </w:tcPr>
          <w:p w:rsidR="008D2CA7" w:rsidRDefault="00D651B3" w:rsidP="004234E9">
            <w:pPr>
              <w:pStyle w:val="Table"/>
              <w:jc w:val="center"/>
              <w:rPr>
                <w:noProof/>
              </w:rPr>
            </w:pPr>
            <w:r>
              <w:rPr>
                <w:noProof/>
              </w:rPr>
              <w:t>9.1%</w:t>
            </w:r>
          </w:p>
        </w:tc>
        <w:tc>
          <w:tcPr>
            <w:tcW w:w="1694" w:type="dxa"/>
            <w:vAlign w:val="center"/>
          </w:tcPr>
          <w:p w:rsidR="008D2CA7" w:rsidRPr="008E0785" w:rsidRDefault="0061340A" w:rsidP="004234E9">
            <w:pPr>
              <w:pStyle w:val="Table"/>
              <w:jc w:val="center"/>
              <w:rPr>
                <w:noProof/>
              </w:rPr>
            </w:pPr>
            <w:r>
              <w:rPr>
                <w:noProof/>
              </w:rPr>
              <w:t>18.2%</w:t>
            </w:r>
          </w:p>
        </w:tc>
      </w:tr>
    </w:tbl>
    <w:p w:rsidR="008E6DA2" w:rsidRPr="00EB488B" w:rsidRDefault="00055635" w:rsidP="00E82C06">
      <w:pPr>
        <w:pStyle w:val="000-Noi-Dung"/>
      </w:pPr>
      <w:r>
        <w:t xml:space="preserve">Nhóm này chỉ sử dụng </w:t>
      </w:r>
      <w:r w:rsidR="00CE4E22">
        <w:t xml:space="preserve">3 đoạn xương sống ở lưng nên </w:t>
      </w:r>
      <w:r w:rsidR="00F76EE5">
        <w:t>tỉ lệ nhận dạng thấp do rất nhiều đặc tính của các loại hành động đã bị loại bỏ.</w:t>
      </w:r>
      <w:r w:rsidR="004D6E4B">
        <w:t xml:space="preserve"> Dữ liệu sử dụng trong nhóm này chỉ có thể mô tả chuyển động tới, lui của cơ thể, do đó phần các loại hành động đều được nhận </w:t>
      </w:r>
      <w:r w:rsidR="004D6E4B" w:rsidRPr="00305D4C">
        <w:t>dạng</w:t>
      </w:r>
      <w:r w:rsidR="004D6E4B">
        <w:t xml:space="preserve"> thành walk.</w:t>
      </w:r>
      <w:r w:rsidR="00BD06A1">
        <w:t xml:space="preserve"> </w:t>
      </w:r>
      <w:r w:rsidR="00BF2D67">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t>tuần hoàn.</w:t>
      </w:r>
    </w:p>
    <w:p w:rsidR="001A5D42" w:rsidRDefault="00452170" w:rsidP="004A04EF">
      <w:pPr>
        <w:pStyle w:val="BangC3"/>
      </w:pPr>
      <w:bookmarkStart w:id="117" w:name="_Toc421315659"/>
      <w:r>
        <w:t>Kết quả chi tiết với nhóm có 4 xương</w:t>
      </w:r>
      <w:bookmarkEnd w:id="117"/>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CD0B65" w:rsidRDefault="007D754B" w:rsidP="00CD0B65">
            <w:pPr>
              <w:pStyle w:val="Table"/>
              <w:jc w:val="center"/>
              <w:rPr>
                <w:b/>
                <w:noProof/>
                <w:lang w:val="vi-VN"/>
              </w:rPr>
            </w:pPr>
            <w:r w:rsidRPr="00CD0B65">
              <w:rPr>
                <w:b/>
                <w:noProof/>
                <w:lang w:val="vi-VN"/>
              </w:rPr>
              <w:t>Hoạt động</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Run</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Walk</w:t>
            </w:r>
          </w:p>
        </w:tc>
        <w:tc>
          <w:tcPr>
            <w:tcW w:w="1801" w:type="dxa"/>
            <w:vAlign w:val="center"/>
          </w:tcPr>
          <w:p w:rsidR="007D754B" w:rsidRPr="00CD0B65" w:rsidRDefault="007D754B" w:rsidP="00CD0B65">
            <w:pPr>
              <w:pStyle w:val="Table"/>
              <w:jc w:val="center"/>
              <w:rPr>
                <w:b/>
                <w:noProof/>
                <w:lang w:val="vi-VN"/>
              </w:rPr>
            </w:pPr>
            <w:r w:rsidRPr="00CD0B65">
              <w:rPr>
                <w:b/>
                <w:noProof/>
                <w:lang w:val="vi-VN"/>
              </w:rPr>
              <w:t>Jump</w:t>
            </w:r>
          </w:p>
        </w:tc>
        <w:tc>
          <w:tcPr>
            <w:tcW w:w="1694" w:type="dxa"/>
            <w:vAlign w:val="center"/>
          </w:tcPr>
          <w:p w:rsidR="007D754B" w:rsidRPr="00CD0B65" w:rsidRDefault="007D754B" w:rsidP="00CD0B65">
            <w:pPr>
              <w:pStyle w:val="Table"/>
              <w:jc w:val="center"/>
              <w:rPr>
                <w:b/>
                <w:noProof/>
                <w:lang w:val="vi-VN"/>
              </w:rPr>
            </w:pPr>
            <w:r w:rsidRPr="00CD0B65">
              <w:rPr>
                <w:b/>
                <w:noProof/>
                <w:lang w:val="vi-VN"/>
              </w:rPr>
              <w:t>Dance</w:t>
            </w:r>
          </w:p>
        </w:tc>
      </w:tr>
      <w:tr w:rsidR="007D754B" w:rsidTr="00A234BA">
        <w:trPr>
          <w:jc w:val="center"/>
        </w:trPr>
        <w:tc>
          <w:tcPr>
            <w:tcW w:w="1692" w:type="dxa"/>
          </w:tcPr>
          <w:p w:rsidR="007D754B" w:rsidRPr="00CD0B65" w:rsidRDefault="007D754B" w:rsidP="00CD0B65">
            <w:pPr>
              <w:pStyle w:val="Table"/>
              <w:jc w:val="center"/>
              <w:rPr>
                <w:b/>
                <w:noProof/>
                <w:lang w:val="vi-VN"/>
              </w:rPr>
            </w:pPr>
            <w:r w:rsidRPr="00CD0B65">
              <w:rPr>
                <w:b/>
                <w:noProof/>
                <w:lang w:val="vi-VN"/>
              </w:rPr>
              <w:t>Run</w:t>
            </w:r>
          </w:p>
        </w:tc>
        <w:tc>
          <w:tcPr>
            <w:tcW w:w="1801" w:type="dxa"/>
            <w:vAlign w:val="center"/>
          </w:tcPr>
          <w:p w:rsidR="007D754B" w:rsidRPr="00F710C7" w:rsidRDefault="00B745C1" w:rsidP="00CD0B65">
            <w:pPr>
              <w:pStyle w:val="Table"/>
              <w:jc w:val="center"/>
              <w:rPr>
                <w:noProof/>
              </w:rPr>
            </w:pPr>
            <w:r>
              <w:rPr>
                <w:noProof/>
              </w:rPr>
              <w:t>0.0%</w:t>
            </w:r>
          </w:p>
        </w:tc>
        <w:tc>
          <w:tcPr>
            <w:tcW w:w="1801" w:type="dxa"/>
            <w:vAlign w:val="center"/>
          </w:tcPr>
          <w:p w:rsidR="007D754B" w:rsidRDefault="00131675" w:rsidP="00CD0B65">
            <w:pPr>
              <w:pStyle w:val="Table"/>
              <w:jc w:val="center"/>
              <w:rPr>
                <w:noProof/>
              </w:rPr>
            </w:pPr>
            <w:r>
              <w:rPr>
                <w:noProof/>
              </w:rPr>
              <w:t>86.9%</w:t>
            </w:r>
          </w:p>
        </w:tc>
        <w:tc>
          <w:tcPr>
            <w:tcW w:w="1801" w:type="dxa"/>
            <w:vAlign w:val="center"/>
          </w:tcPr>
          <w:p w:rsidR="007D754B" w:rsidRDefault="00CC659F" w:rsidP="00CD0B65">
            <w:pPr>
              <w:pStyle w:val="Table"/>
              <w:jc w:val="center"/>
              <w:rPr>
                <w:noProof/>
              </w:rPr>
            </w:pPr>
            <w:r>
              <w:rPr>
                <w:noProof/>
              </w:rPr>
              <w:t>8.7%</w:t>
            </w:r>
          </w:p>
        </w:tc>
        <w:tc>
          <w:tcPr>
            <w:tcW w:w="1694" w:type="dxa"/>
            <w:vAlign w:val="center"/>
          </w:tcPr>
          <w:p w:rsidR="007D754B" w:rsidRDefault="007A4EFC" w:rsidP="00CD0B65">
            <w:pPr>
              <w:pStyle w:val="Table"/>
              <w:jc w:val="center"/>
              <w:rPr>
                <w:noProof/>
              </w:rPr>
            </w:pPr>
            <w:r>
              <w:rPr>
                <w:noProof/>
              </w:rPr>
              <w:t>4.4%</w:t>
            </w:r>
          </w:p>
        </w:tc>
      </w:tr>
      <w:tr w:rsidR="00394668" w:rsidTr="00A234BA">
        <w:trPr>
          <w:jc w:val="center"/>
        </w:trPr>
        <w:tc>
          <w:tcPr>
            <w:tcW w:w="1692" w:type="dxa"/>
          </w:tcPr>
          <w:p w:rsidR="00394668" w:rsidRPr="00CD0B65" w:rsidRDefault="00394668" w:rsidP="00CD0B65">
            <w:pPr>
              <w:pStyle w:val="Table"/>
              <w:jc w:val="center"/>
              <w:rPr>
                <w:b/>
                <w:noProof/>
                <w:lang w:val="vi-VN"/>
              </w:rPr>
            </w:pPr>
            <w:r w:rsidRPr="00CD0B65">
              <w:rPr>
                <w:b/>
                <w:noProof/>
                <w:lang w:val="vi-VN"/>
              </w:rPr>
              <w:t>Walk</w:t>
            </w:r>
          </w:p>
        </w:tc>
        <w:tc>
          <w:tcPr>
            <w:tcW w:w="1801" w:type="dxa"/>
            <w:vAlign w:val="center"/>
          </w:tcPr>
          <w:p w:rsidR="00394668" w:rsidRDefault="00394668" w:rsidP="00CD0B65">
            <w:pPr>
              <w:pStyle w:val="Table"/>
              <w:jc w:val="center"/>
              <w:rPr>
                <w:noProof/>
              </w:rPr>
            </w:pPr>
            <w:r>
              <w:rPr>
                <w:noProof/>
              </w:rPr>
              <w:t>0.0%</w:t>
            </w:r>
          </w:p>
        </w:tc>
        <w:tc>
          <w:tcPr>
            <w:tcW w:w="1801" w:type="dxa"/>
            <w:vAlign w:val="center"/>
          </w:tcPr>
          <w:p w:rsidR="00394668" w:rsidRPr="008E0785" w:rsidRDefault="00394668" w:rsidP="00CD0B65">
            <w:pPr>
              <w:pStyle w:val="Table"/>
              <w:jc w:val="center"/>
              <w:rPr>
                <w:noProof/>
              </w:rPr>
            </w:pPr>
            <w:r>
              <w:rPr>
                <w:noProof/>
              </w:rPr>
              <w:t>93.3%</w:t>
            </w:r>
          </w:p>
        </w:tc>
        <w:tc>
          <w:tcPr>
            <w:tcW w:w="1801" w:type="dxa"/>
            <w:vAlign w:val="center"/>
          </w:tcPr>
          <w:p w:rsidR="00394668" w:rsidRDefault="00394668" w:rsidP="00CD0B65">
            <w:pPr>
              <w:pStyle w:val="Table"/>
              <w:jc w:val="center"/>
              <w:rPr>
                <w:noProof/>
              </w:rPr>
            </w:pPr>
            <w:r>
              <w:rPr>
                <w:noProof/>
              </w:rPr>
              <w:t>5.4%</w:t>
            </w:r>
          </w:p>
        </w:tc>
        <w:tc>
          <w:tcPr>
            <w:tcW w:w="1694" w:type="dxa"/>
            <w:vAlign w:val="center"/>
          </w:tcPr>
          <w:p w:rsidR="00394668" w:rsidRDefault="00394668" w:rsidP="00CD0B65">
            <w:pPr>
              <w:pStyle w:val="Table"/>
              <w:jc w:val="center"/>
              <w:rPr>
                <w:noProof/>
              </w:rPr>
            </w:pPr>
            <w:r>
              <w:rPr>
                <w:noProof/>
              </w:rPr>
              <w:t>1.3%</w:t>
            </w:r>
          </w:p>
        </w:tc>
      </w:tr>
      <w:tr w:rsidR="00B93B81" w:rsidTr="00A234BA">
        <w:trPr>
          <w:jc w:val="center"/>
        </w:trPr>
        <w:tc>
          <w:tcPr>
            <w:tcW w:w="1692" w:type="dxa"/>
          </w:tcPr>
          <w:p w:rsidR="00B93B81" w:rsidRPr="00CD0B65" w:rsidRDefault="00B93B81" w:rsidP="00CD0B65">
            <w:pPr>
              <w:pStyle w:val="Table"/>
              <w:jc w:val="center"/>
              <w:rPr>
                <w:b/>
                <w:noProof/>
                <w:lang w:val="vi-VN"/>
              </w:rPr>
            </w:pPr>
            <w:r w:rsidRPr="00CD0B65">
              <w:rPr>
                <w:b/>
                <w:noProof/>
                <w:lang w:val="vi-VN"/>
              </w:rPr>
              <w:t>Jump</w:t>
            </w:r>
          </w:p>
        </w:tc>
        <w:tc>
          <w:tcPr>
            <w:tcW w:w="1801" w:type="dxa"/>
            <w:vAlign w:val="center"/>
          </w:tcPr>
          <w:p w:rsidR="00B93B81" w:rsidRDefault="00B93B81" w:rsidP="00CD0B65">
            <w:pPr>
              <w:pStyle w:val="Table"/>
              <w:jc w:val="center"/>
              <w:rPr>
                <w:noProof/>
              </w:rPr>
            </w:pPr>
            <w:r>
              <w:rPr>
                <w:noProof/>
              </w:rPr>
              <w:t>0.0%</w:t>
            </w:r>
          </w:p>
        </w:tc>
        <w:tc>
          <w:tcPr>
            <w:tcW w:w="1801" w:type="dxa"/>
            <w:vAlign w:val="center"/>
          </w:tcPr>
          <w:p w:rsidR="00B93B81" w:rsidRDefault="00B93B81" w:rsidP="00CD0B65">
            <w:pPr>
              <w:pStyle w:val="Table"/>
              <w:jc w:val="center"/>
              <w:rPr>
                <w:noProof/>
              </w:rPr>
            </w:pPr>
            <w:r>
              <w:rPr>
                <w:noProof/>
              </w:rPr>
              <w:t>83.3%</w:t>
            </w:r>
          </w:p>
        </w:tc>
        <w:tc>
          <w:tcPr>
            <w:tcW w:w="1801" w:type="dxa"/>
            <w:vAlign w:val="center"/>
          </w:tcPr>
          <w:p w:rsidR="00B93B81" w:rsidRPr="008E0785" w:rsidRDefault="00B93B81" w:rsidP="00CD0B65">
            <w:pPr>
              <w:pStyle w:val="Table"/>
              <w:jc w:val="center"/>
              <w:rPr>
                <w:noProof/>
              </w:rPr>
            </w:pPr>
            <w:r>
              <w:rPr>
                <w:noProof/>
              </w:rPr>
              <w:t>14.3%</w:t>
            </w:r>
          </w:p>
        </w:tc>
        <w:tc>
          <w:tcPr>
            <w:tcW w:w="1694" w:type="dxa"/>
            <w:vAlign w:val="center"/>
          </w:tcPr>
          <w:p w:rsidR="00B93B81" w:rsidRDefault="00B93B81" w:rsidP="00CD0B65">
            <w:pPr>
              <w:pStyle w:val="Table"/>
              <w:jc w:val="center"/>
              <w:rPr>
                <w:noProof/>
              </w:rPr>
            </w:pPr>
            <w:r>
              <w:rPr>
                <w:noProof/>
              </w:rPr>
              <w:t>2.4%</w:t>
            </w:r>
          </w:p>
        </w:tc>
      </w:tr>
      <w:tr w:rsidR="00FC6F77" w:rsidTr="00A234BA">
        <w:trPr>
          <w:jc w:val="center"/>
        </w:trPr>
        <w:tc>
          <w:tcPr>
            <w:tcW w:w="1692" w:type="dxa"/>
          </w:tcPr>
          <w:p w:rsidR="00FC6F77" w:rsidRPr="00CD0B65" w:rsidRDefault="00FC6F77" w:rsidP="00CD0B65">
            <w:pPr>
              <w:pStyle w:val="Table"/>
              <w:jc w:val="center"/>
              <w:rPr>
                <w:b/>
                <w:noProof/>
                <w:lang w:val="vi-VN"/>
              </w:rPr>
            </w:pPr>
            <w:r w:rsidRPr="00CD0B65">
              <w:rPr>
                <w:b/>
                <w:noProof/>
                <w:lang w:val="vi-VN"/>
              </w:rPr>
              <w:t>Dance</w:t>
            </w:r>
          </w:p>
        </w:tc>
        <w:tc>
          <w:tcPr>
            <w:tcW w:w="1801" w:type="dxa"/>
            <w:vAlign w:val="center"/>
          </w:tcPr>
          <w:p w:rsidR="00FC6F77" w:rsidRDefault="00FC6F77" w:rsidP="00CD0B65">
            <w:pPr>
              <w:pStyle w:val="Table"/>
              <w:jc w:val="center"/>
              <w:rPr>
                <w:noProof/>
              </w:rPr>
            </w:pPr>
            <w:r>
              <w:rPr>
                <w:noProof/>
              </w:rPr>
              <w:t>0.0%</w:t>
            </w:r>
          </w:p>
        </w:tc>
        <w:tc>
          <w:tcPr>
            <w:tcW w:w="1801" w:type="dxa"/>
            <w:vAlign w:val="center"/>
          </w:tcPr>
          <w:p w:rsidR="00FC6F77" w:rsidRDefault="00C55CD7" w:rsidP="00CD0B65">
            <w:pPr>
              <w:pStyle w:val="Table"/>
              <w:jc w:val="center"/>
              <w:rPr>
                <w:noProof/>
              </w:rPr>
            </w:pPr>
            <w:r>
              <w:rPr>
                <w:noProof/>
              </w:rPr>
              <w:t>77.3%</w:t>
            </w:r>
          </w:p>
        </w:tc>
        <w:tc>
          <w:tcPr>
            <w:tcW w:w="1801" w:type="dxa"/>
            <w:vAlign w:val="center"/>
          </w:tcPr>
          <w:p w:rsidR="00FC6F77" w:rsidRDefault="004E14D6" w:rsidP="00CD0B65">
            <w:pPr>
              <w:pStyle w:val="Table"/>
              <w:jc w:val="center"/>
              <w:rPr>
                <w:noProof/>
              </w:rPr>
            </w:pPr>
            <w:r>
              <w:rPr>
                <w:noProof/>
              </w:rPr>
              <w:t>9.1%</w:t>
            </w:r>
          </w:p>
        </w:tc>
        <w:tc>
          <w:tcPr>
            <w:tcW w:w="1694" w:type="dxa"/>
            <w:vAlign w:val="center"/>
          </w:tcPr>
          <w:p w:rsidR="00FC6F77" w:rsidRPr="008E0785" w:rsidRDefault="00FC6F77" w:rsidP="00CD0B65">
            <w:pPr>
              <w:pStyle w:val="Table"/>
              <w:jc w:val="center"/>
              <w:rPr>
                <w:noProof/>
              </w:rPr>
            </w:pPr>
            <w:r>
              <w:rPr>
                <w:noProof/>
              </w:rPr>
              <w:t>13.6%</w:t>
            </w:r>
          </w:p>
        </w:tc>
      </w:tr>
    </w:tbl>
    <w:p w:rsidR="00966EA8" w:rsidRPr="00423FD1" w:rsidRDefault="00423FD1" w:rsidP="00E82C06">
      <w:pPr>
        <w:pStyle w:val="000-Noi-Dung"/>
      </w:pPr>
      <w:r>
        <w:t>Tương tự nhóm có 3 xương, nhóm có 4 xương vẫn cho kết quả rất thấp do dữ liệu không thể hiện đầy đủ đặc tính của các lớp.</w:t>
      </w:r>
      <w:r w:rsidR="00CF1E8B">
        <w:t xml:space="preserve"> Trong trường hợp này, tỉ lệ của nhóm dance có thay đổi nhỏ nhờ sự góp mặt của </w:t>
      </w:r>
      <w:r w:rsidR="00CF1E8B" w:rsidRPr="00FA670C">
        <w:rPr>
          <w:noProof/>
        </w:rPr>
        <w:t>thorax</w:t>
      </w:r>
      <w:r w:rsidR="00CF1E8B">
        <w:rPr>
          <w:noProof/>
        </w:rPr>
        <w:t xml:space="preserve"> (vùng ngực) do động tác trong dance có sự chuyển động lên xuống của ngực.</w:t>
      </w:r>
    </w:p>
    <w:p w:rsidR="008C5C86" w:rsidRDefault="008C5C86" w:rsidP="004A04EF">
      <w:pPr>
        <w:pStyle w:val="BangC3"/>
      </w:pPr>
      <w:bookmarkStart w:id="118" w:name="_Toc421315660"/>
      <w:r>
        <w:lastRenderedPageBreak/>
        <w:t>Kết quả chi tiết với nhóm có 7 xương</w:t>
      </w:r>
      <w:bookmarkEnd w:id="118"/>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263BCC" w:rsidRDefault="007D754B" w:rsidP="00263BCC">
            <w:pPr>
              <w:pStyle w:val="Table"/>
              <w:jc w:val="center"/>
              <w:rPr>
                <w:b/>
                <w:noProof/>
                <w:lang w:val="vi-VN"/>
              </w:rPr>
            </w:pPr>
            <w:r w:rsidRPr="00263BCC">
              <w:rPr>
                <w:b/>
                <w:noProof/>
                <w:lang w:val="vi-VN"/>
              </w:rPr>
              <w:t>Hoạt động</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Run</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Walk</w:t>
            </w:r>
          </w:p>
        </w:tc>
        <w:tc>
          <w:tcPr>
            <w:tcW w:w="1801" w:type="dxa"/>
            <w:vAlign w:val="center"/>
          </w:tcPr>
          <w:p w:rsidR="007D754B" w:rsidRPr="00263BCC" w:rsidRDefault="007D754B" w:rsidP="00263BCC">
            <w:pPr>
              <w:pStyle w:val="Table"/>
              <w:jc w:val="center"/>
              <w:rPr>
                <w:b/>
                <w:noProof/>
                <w:lang w:val="vi-VN"/>
              </w:rPr>
            </w:pPr>
            <w:r w:rsidRPr="00263BCC">
              <w:rPr>
                <w:b/>
                <w:noProof/>
                <w:lang w:val="vi-VN"/>
              </w:rPr>
              <w:t>Jump</w:t>
            </w:r>
          </w:p>
        </w:tc>
        <w:tc>
          <w:tcPr>
            <w:tcW w:w="1694" w:type="dxa"/>
            <w:vAlign w:val="center"/>
          </w:tcPr>
          <w:p w:rsidR="007D754B" w:rsidRPr="00263BCC" w:rsidRDefault="007D754B" w:rsidP="00263BCC">
            <w:pPr>
              <w:pStyle w:val="Table"/>
              <w:jc w:val="center"/>
              <w:rPr>
                <w:b/>
                <w:noProof/>
                <w:lang w:val="vi-VN"/>
              </w:rPr>
            </w:pPr>
            <w:r w:rsidRPr="00263BCC">
              <w:rPr>
                <w:b/>
                <w:noProof/>
                <w:lang w:val="vi-VN"/>
              </w:rPr>
              <w:t>Dance</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Run</w:t>
            </w:r>
          </w:p>
        </w:tc>
        <w:tc>
          <w:tcPr>
            <w:tcW w:w="1801" w:type="dxa"/>
            <w:vAlign w:val="center"/>
          </w:tcPr>
          <w:p w:rsidR="001B09D8" w:rsidRPr="00F710C7" w:rsidRDefault="001B09D8" w:rsidP="00263BCC">
            <w:pPr>
              <w:pStyle w:val="Table"/>
              <w:jc w:val="center"/>
              <w:rPr>
                <w:noProof/>
              </w:rPr>
            </w:pPr>
            <w:r>
              <w:rPr>
                <w:noProof/>
              </w:rPr>
              <w:t>0.0%</w:t>
            </w:r>
          </w:p>
        </w:tc>
        <w:tc>
          <w:tcPr>
            <w:tcW w:w="1801" w:type="dxa"/>
            <w:vAlign w:val="center"/>
          </w:tcPr>
          <w:p w:rsidR="001B09D8" w:rsidRDefault="001B09D8" w:rsidP="00263BCC">
            <w:pPr>
              <w:pStyle w:val="Table"/>
              <w:jc w:val="center"/>
              <w:rPr>
                <w:noProof/>
              </w:rPr>
            </w:pPr>
            <w:r>
              <w:rPr>
                <w:noProof/>
              </w:rPr>
              <w:t>65.2%</w:t>
            </w:r>
          </w:p>
        </w:tc>
        <w:tc>
          <w:tcPr>
            <w:tcW w:w="1801" w:type="dxa"/>
            <w:vAlign w:val="center"/>
          </w:tcPr>
          <w:p w:rsidR="001B09D8" w:rsidRDefault="00AA377B" w:rsidP="00263BCC">
            <w:pPr>
              <w:pStyle w:val="Table"/>
              <w:jc w:val="center"/>
              <w:rPr>
                <w:noProof/>
              </w:rPr>
            </w:pPr>
            <w:r>
              <w:rPr>
                <w:noProof/>
              </w:rPr>
              <w:t>30.4%</w:t>
            </w:r>
          </w:p>
        </w:tc>
        <w:tc>
          <w:tcPr>
            <w:tcW w:w="1694" w:type="dxa"/>
            <w:vAlign w:val="center"/>
          </w:tcPr>
          <w:p w:rsidR="001B09D8" w:rsidRDefault="007563E8" w:rsidP="00263BCC">
            <w:pPr>
              <w:pStyle w:val="Table"/>
              <w:jc w:val="center"/>
              <w:rPr>
                <w:noProof/>
              </w:rPr>
            </w:pPr>
            <w:r>
              <w:rPr>
                <w:noProof/>
              </w:rPr>
              <w:t>4.4%</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Walk</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Pr="008E0785" w:rsidRDefault="000E01EA" w:rsidP="00263BCC">
            <w:pPr>
              <w:pStyle w:val="Table"/>
              <w:jc w:val="center"/>
              <w:rPr>
                <w:noProof/>
              </w:rPr>
            </w:pPr>
            <w:r>
              <w:rPr>
                <w:noProof/>
              </w:rPr>
              <w:t>94.7%</w:t>
            </w:r>
          </w:p>
        </w:tc>
        <w:tc>
          <w:tcPr>
            <w:tcW w:w="1801" w:type="dxa"/>
            <w:vAlign w:val="center"/>
          </w:tcPr>
          <w:p w:rsidR="001B09D8" w:rsidRDefault="00B5051E" w:rsidP="00263BCC">
            <w:pPr>
              <w:pStyle w:val="Table"/>
              <w:jc w:val="center"/>
              <w:rPr>
                <w:noProof/>
              </w:rPr>
            </w:pPr>
            <w:r>
              <w:rPr>
                <w:noProof/>
              </w:rPr>
              <w:t>4.0%</w:t>
            </w:r>
          </w:p>
        </w:tc>
        <w:tc>
          <w:tcPr>
            <w:tcW w:w="1694" w:type="dxa"/>
            <w:vAlign w:val="center"/>
          </w:tcPr>
          <w:p w:rsidR="001B09D8" w:rsidRDefault="00B5051E" w:rsidP="00263BCC">
            <w:pPr>
              <w:pStyle w:val="Table"/>
              <w:jc w:val="center"/>
              <w:rPr>
                <w:noProof/>
              </w:rPr>
            </w:pPr>
            <w:r>
              <w:rPr>
                <w:noProof/>
              </w:rPr>
              <w:t>1.3%</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Jump</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Default="008A2E17" w:rsidP="00263BCC">
            <w:pPr>
              <w:pStyle w:val="Table"/>
              <w:jc w:val="center"/>
              <w:rPr>
                <w:noProof/>
              </w:rPr>
            </w:pPr>
            <w:r>
              <w:rPr>
                <w:noProof/>
              </w:rPr>
              <w:t>66.7%</w:t>
            </w:r>
          </w:p>
        </w:tc>
        <w:tc>
          <w:tcPr>
            <w:tcW w:w="1801" w:type="dxa"/>
            <w:vAlign w:val="center"/>
          </w:tcPr>
          <w:p w:rsidR="001B09D8" w:rsidRPr="008E0785" w:rsidRDefault="000E01EA" w:rsidP="00263BCC">
            <w:pPr>
              <w:pStyle w:val="Table"/>
              <w:jc w:val="center"/>
              <w:rPr>
                <w:noProof/>
              </w:rPr>
            </w:pPr>
            <w:r>
              <w:rPr>
                <w:noProof/>
              </w:rPr>
              <w:t>30.9%</w:t>
            </w:r>
          </w:p>
        </w:tc>
        <w:tc>
          <w:tcPr>
            <w:tcW w:w="1694" w:type="dxa"/>
            <w:vAlign w:val="center"/>
          </w:tcPr>
          <w:p w:rsidR="001B09D8" w:rsidRDefault="00A6676A" w:rsidP="00263BCC">
            <w:pPr>
              <w:pStyle w:val="Table"/>
              <w:jc w:val="center"/>
              <w:rPr>
                <w:noProof/>
              </w:rPr>
            </w:pPr>
            <w:r>
              <w:rPr>
                <w:noProof/>
              </w:rPr>
              <w:t>2.4%</w:t>
            </w:r>
          </w:p>
        </w:tc>
      </w:tr>
      <w:tr w:rsidR="001B09D8" w:rsidTr="00A234BA">
        <w:trPr>
          <w:jc w:val="center"/>
        </w:trPr>
        <w:tc>
          <w:tcPr>
            <w:tcW w:w="1692" w:type="dxa"/>
          </w:tcPr>
          <w:p w:rsidR="001B09D8" w:rsidRPr="00263BCC" w:rsidRDefault="001B09D8" w:rsidP="00263BCC">
            <w:pPr>
              <w:pStyle w:val="Table"/>
              <w:jc w:val="center"/>
              <w:rPr>
                <w:b/>
                <w:noProof/>
                <w:lang w:val="vi-VN"/>
              </w:rPr>
            </w:pPr>
            <w:r w:rsidRPr="00263BCC">
              <w:rPr>
                <w:b/>
                <w:noProof/>
                <w:lang w:val="vi-VN"/>
              </w:rPr>
              <w:t>Dance</w:t>
            </w:r>
          </w:p>
        </w:tc>
        <w:tc>
          <w:tcPr>
            <w:tcW w:w="1801" w:type="dxa"/>
            <w:vAlign w:val="center"/>
          </w:tcPr>
          <w:p w:rsidR="001B09D8" w:rsidRDefault="001B09D8" w:rsidP="00263BCC">
            <w:pPr>
              <w:pStyle w:val="Table"/>
              <w:jc w:val="center"/>
              <w:rPr>
                <w:noProof/>
              </w:rPr>
            </w:pPr>
            <w:r>
              <w:rPr>
                <w:noProof/>
              </w:rPr>
              <w:t>0.0%</w:t>
            </w:r>
          </w:p>
        </w:tc>
        <w:tc>
          <w:tcPr>
            <w:tcW w:w="1801" w:type="dxa"/>
            <w:vAlign w:val="center"/>
          </w:tcPr>
          <w:p w:rsidR="001B09D8" w:rsidRDefault="005D7F62" w:rsidP="00263BCC">
            <w:pPr>
              <w:pStyle w:val="Table"/>
              <w:jc w:val="center"/>
              <w:rPr>
                <w:noProof/>
              </w:rPr>
            </w:pPr>
            <w:r>
              <w:rPr>
                <w:noProof/>
              </w:rPr>
              <w:t>77.3%</w:t>
            </w:r>
          </w:p>
        </w:tc>
        <w:tc>
          <w:tcPr>
            <w:tcW w:w="1801" w:type="dxa"/>
            <w:vAlign w:val="center"/>
          </w:tcPr>
          <w:p w:rsidR="001B09D8" w:rsidRDefault="007065E1" w:rsidP="00263BCC">
            <w:pPr>
              <w:pStyle w:val="Table"/>
              <w:jc w:val="center"/>
              <w:rPr>
                <w:noProof/>
              </w:rPr>
            </w:pPr>
            <w:r>
              <w:rPr>
                <w:noProof/>
              </w:rPr>
              <w:t>9.1%</w:t>
            </w:r>
          </w:p>
        </w:tc>
        <w:tc>
          <w:tcPr>
            <w:tcW w:w="1694" w:type="dxa"/>
            <w:vAlign w:val="center"/>
          </w:tcPr>
          <w:p w:rsidR="001B09D8" w:rsidRPr="008E0785" w:rsidRDefault="000E01EA" w:rsidP="00263BCC">
            <w:pPr>
              <w:pStyle w:val="Table"/>
              <w:jc w:val="center"/>
              <w:rPr>
                <w:noProof/>
              </w:rPr>
            </w:pPr>
            <w:r>
              <w:rPr>
                <w:noProof/>
              </w:rPr>
              <w:t>13.6%</w:t>
            </w:r>
          </w:p>
        </w:tc>
      </w:tr>
    </w:tbl>
    <w:p w:rsidR="0091773D" w:rsidRDefault="00850E0F" w:rsidP="00E82C06">
      <w:pPr>
        <w:pStyle w:val="000-Noi-Dung"/>
      </w:pPr>
      <w:r>
        <w:t xml:space="preserve">Mặc dù đã thêm các xương vùng đầu và cổ nhưng kết quả vẫn chưa có sự thay đổi. </w:t>
      </w:r>
      <w:r w:rsidR="00022B27">
        <w:t>Các xương này vẫn chuyển động tịnh tiến khá giống nhau trong các loại hành động.</w:t>
      </w:r>
      <w:r w:rsidR="00875BD0">
        <w:t xml:space="preserve"> Chỉ có walk và jump phụ thuộc vào các đặc tính của nhóm xương này.</w:t>
      </w:r>
      <w:r w:rsidR="00867D4A">
        <w:t xml:space="preserve"> Các đặc tính của run và walk vẫn chưa xuất hiện.</w:t>
      </w:r>
    </w:p>
    <w:p w:rsidR="008C5C86" w:rsidRDefault="008C5C86" w:rsidP="004A04EF">
      <w:pPr>
        <w:pStyle w:val="BangC3"/>
      </w:pPr>
      <w:bookmarkStart w:id="119" w:name="_Toc421315661"/>
      <w:r>
        <w:t>Kết quả chi tiết với nhóm có 13 xương</w:t>
      </w:r>
      <w:bookmarkEnd w:id="119"/>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1222CD" w:rsidRDefault="007D754B" w:rsidP="001222CD">
            <w:pPr>
              <w:pStyle w:val="Table"/>
              <w:jc w:val="center"/>
              <w:rPr>
                <w:b/>
                <w:noProof/>
                <w:lang w:val="vi-VN"/>
              </w:rPr>
            </w:pPr>
            <w:r w:rsidRPr="001222CD">
              <w:rPr>
                <w:b/>
                <w:noProof/>
                <w:lang w:val="vi-VN"/>
              </w:rPr>
              <w:t>Hoạt động</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Run</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Walk</w:t>
            </w:r>
          </w:p>
        </w:tc>
        <w:tc>
          <w:tcPr>
            <w:tcW w:w="1801" w:type="dxa"/>
            <w:vAlign w:val="center"/>
          </w:tcPr>
          <w:p w:rsidR="007D754B" w:rsidRPr="001222CD" w:rsidRDefault="007D754B" w:rsidP="001222CD">
            <w:pPr>
              <w:pStyle w:val="Table"/>
              <w:jc w:val="center"/>
              <w:rPr>
                <w:b/>
                <w:noProof/>
                <w:lang w:val="vi-VN"/>
              </w:rPr>
            </w:pPr>
            <w:r w:rsidRPr="001222CD">
              <w:rPr>
                <w:b/>
                <w:noProof/>
                <w:lang w:val="vi-VN"/>
              </w:rPr>
              <w:t>Jump</w:t>
            </w:r>
          </w:p>
        </w:tc>
        <w:tc>
          <w:tcPr>
            <w:tcW w:w="1694" w:type="dxa"/>
            <w:vAlign w:val="center"/>
          </w:tcPr>
          <w:p w:rsidR="007D754B" w:rsidRPr="001222CD" w:rsidRDefault="007D754B" w:rsidP="001222CD">
            <w:pPr>
              <w:pStyle w:val="Table"/>
              <w:jc w:val="center"/>
              <w:rPr>
                <w:b/>
                <w:noProof/>
                <w:lang w:val="vi-VN"/>
              </w:rPr>
            </w:pPr>
            <w:r w:rsidRPr="001222CD">
              <w:rPr>
                <w:b/>
                <w:noProof/>
                <w:lang w:val="vi-VN"/>
              </w:rPr>
              <w:t>Dance</w:t>
            </w:r>
          </w:p>
        </w:tc>
      </w:tr>
      <w:tr w:rsidR="009868E6" w:rsidTr="00A234BA">
        <w:trPr>
          <w:jc w:val="center"/>
        </w:trPr>
        <w:tc>
          <w:tcPr>
            <w:tcW w:w="1692" w:type="dxa"/>
          </w:tcPr>
          <w:p w:rsidR="009868E6" w:rsidRPr="001222CD" w:rsidRDefault="009868E6" w:rsidP="001222CD">
            <w:pPr>
              <w:pStyle w:val="Table"/>
              <w:jc w:val="center"/>
              <w:rPr>
                <w:b/>
                <w:noProof/>
                <w:lang w:val="vi-VN"/>
              </w:rPr>
            </w:pPr>
            <w:r w:rsidRPr="001222CD">
              <w:rPr>
                <w:b/>
                <w:noProof/>
                <w:lang w:val="vi-VN"/>
              </w:rPr>
              <w:t>Run</w:t>
            </w:r>
          </w:p>
        </w:tc>
        <w:tc>
          <w:tcPr>
            <w:tcW w:w="1801" w:type="dxa"/>
            <w:vAlign w:val="center"/>
          </w:tcPr>
          <w:p w:rsidR="009868E6" w:rsidRPr="00F710C7" w:rsidRDefault="009868E6" w:rsidP="001222CD">
            <w:pPr>
              <w:pStyle w:val="Table"/>
              <w:jc w:val="center"/>
              <w:rPr>
                <w:noProof/>
              </w:rPr>
            </w:pPr>
            <w:r>
              <w:rPr>
                <w:noProof/>
              </w:rPr>
              <w:t>0.0%</w:t>
            </w:r>
          </w:p>
        </w:tc>
        <w:tc>
          <w:tcPr>
            <w:tcW w:w="1801" w:type="dxa"/>
            <w:vAlign w:val="center"/>
          </w:tcPr>
          <w:p w:rsidR="009868E6" w:rsidRDefault="009868E6" w:rsidP="001222CD">
            <w:pPr>
              <w:pStyle w:val="Table"/>
              <w:jc w:val="center"/>
              <w:rPr>
                <w:noProof/>
              </w:rPr>
            </w:pPr>
            <w:r>
              <w:rPr>
                <w:noProof/>
              </w:rPr>
              <w:t>86.9%</w:t>
            </w:r>
          </w:p>
        </w:tc>
        <w:tc>
          <w:tcPr>
            <w:tcW w:w="1801" w:type="dxa"/>
            <w:vAlign w:val="center"/>
          </w:tcPr>
          <w:p w:rsidR="009868E6" w:rsidRDefault="009868E6" w:rsidP="001222CD">
            <w:pPr>
              <w:pStyle w:val="Table"/>
              <w:jc w:val="center"/>
              <w:rPr>
                <w:noProof/>
              </w:rPr>
            </w:pPr>
            <w:r>
              <w:rPr>
                <w:noProof/>
              </w:rPr>
              <w:t>8.7%</w:t>
            </w:r>
          </w:p>
        </w:tc>
        <w:tc>
          <w:tcPr>
            <w:tcW w:w="1694" w:type="dxa"/>
            <w:vAlign w:val="center"/>
          </w:tcPr>
          <w:p w:rsidR="009868E6" w:rsidRDefault="009868E6" w:rsidP="001222CD">
            <w:pPr>
              <w:pStyle w:val="Table"/>
              <w:jc w:val="center"/>
              <w:rPr>
                <w:noProof/>
              </w:rPr>
            </w:pPr>
            <w:r>
              <w:rPr>
                <w:noProof/>
              </w:rPr>
              <w:t>4.4%</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Walk</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Pr="008E0785" w:rsidRDefault="001843F1" w:rsidP="001222CD">
            <w:pPr>
              <w:pStyle w:val="Table"/>
              <w:jc w:val="center"/>
              <w:rPr>
                <w:noProof/>
              </w:rPr>
            </w:pPr>
            <w:r>
              <w:rPr>
                <w:noProof/>
              </w:rPr>
              <w:t>96.0%</w:t>
            </w:r>
          </w:p>
        </w:tc>
        <w:tc>
          <w:tcPr>
            <w:tcW w:w="1801" w:type="dxa"/>
            <w:vAlign w:val="center"/>
          </w:tcPr>
          <w:p w:rsidR="003C6050" w:rsidRDefault="00E0219B" w:rsidP="001222CD">
            <w:pPr>
              <w:pStyle w:val="Table"/>
              <w:jc w:val="center"/>
              <w:rPr>
                <w:noProof/>
              </w:rPr>
            </w:pPr>
            <w:r>
              <w:rPr>
                <w:noProof/>
              </w:rPr>
              <w:t>2.7%</w:t>
            </w:r>
          </w:p>
        </w:tc>
        <w:tc>
          <w:tcPr>
            <w:tcW w:w="1694" w:type="dxa"/>
            <w:vAlign w:val="center"/>
          </w:tcPr>
          <w:p w:rsidR="003C6050" w:rsidRDefault="00E0219B" w:rsidP="001222CD">
            <w:pPr>
              <w:pStyle w:val="Table"/>
              <w:jc w:val="center"/>
              <w:rPr>
                <w:noProof/>
              </w:rPr>
            </w:pPr>
            <w:r>
              <w:rPr>
                <w:noProof/>
              </w:rPr>
              <w:t>1.3%</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Jump</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Default="00D75159" w:rsidP="001222CD">
            <w:pPr>
              <w:pStyle w:val="Table"/>
              <w:jc w:val="center"/>
              <w:rPr>
                <w:noProof/>
              </w:rPr>
            </w:pPr>
            <w:r>
              <w:rPr>
                <w:noProof/>
              </w:rPr>
              <w:t>69.0%</w:t>
            </w:r>
          </w:p>
        </w:tc>
        <w:tc>
          <w:tcPr>
            <w:tcW w:w="1801" w:type="dxa"/>
            <w:vAlign w:val="center"/>
          </w:tcPr>
          <w:p w:rsidR="003C6050" w:rsidRPr="008E0785" w:rsidRDefault="001843F1" w:rsidP="001222CD">
            <w:pPr>
              <w:pStyle w:val="Table"/>
              <w:jc w:val="center"/>
              <w:rPr>
                <w:noProof/>
              </w:rPr>
            </w:pPr>
            <w:r>
              <w:rPr>
                <w:noProof/>
              </w:rPr>
              <w:t>28.5%</w:t>
            </w:r>
          </w:p>
        </w:tc>
        <w:tc>
          <w:tcPr>
            <w:tcW w:w="1694" w:type="dxa"/>
            <w:vAlign w:val="center"/>
          </w:tcPr>
          <w:p w:rsidR="003C6050" w:rsidRDefault="00440D65" w:rsidP="001222CD">
            <w:pPr>
              <w:pStyle w:val="Table"/>
              <w:jc w:val="center"/>
              <w:rPr>
                <w:noProof/>
              </w:rPr>
            </w:pPr>
            <w:r>
              <w:rPr>
                <w:noProof/>
              </w:rPr>
              <w:t>2.5%</w:t>
            </w:r>
          </w:p>
        </w:tc>
      </w:tr>
      <w:tr w:rsidR="003C6050" w:rsidTr="00A234BA">
        <w:trPr>
          <w:jc w:val="center"/>
        </w:trPr>
        <w:tc>
          <w:tcPr>
            <w:tcW w:w="1692" w:type="dxa"/>
          </w:tcPr>
          <w:p w:rsidR="003C6050" w:rsidRPr="001222CD" w:rsidRDefault="003C6050" w:rsidP="001222CD">
            <w:pPr>
              <w:pStyle w:val="Table"/>
              <w:jc w:val="center"/>
              <w:rPr>
                <w:b/>
                <w:noProof/>
                <w:lang w:val="vi-VN"/>
              </w:rPr>
            </w:pPr>
            <w:r w:rsidRPr="001222CD">
              <w:rPr>
                <w:b/>
                <w:noProof/>
                <w:lang w:val="vi-VN"/>
              </w:rPr>
              <w:t>Dance</w:t>
            </w:r>
          </w:p>
        </w:tc>
        <w:tc>
          <w:tcPr>
            <w:tcW w:w="1801" w:type="dxa"/>
            <w:vAlign w:val="center"/>
          </w:tcPr>
          <w:p w:rsidR="003C6050" w:rsidRDefault="003C6050" w:rsidP="001222CD">
            <w:pPr>
              <w:pStyle w:val="Table"/>
              <w:jc w:val="center"/>
              <w:rPr>
                <w:noProof/>
              </w:rPr>
            </w:pPr>
            <w:r>
              <w:rPr>
                <w:noProof/>
              </w:rPr>
              <w:t>0.0%</w:t>
            </w:r>
          </w:p>
        </w:tc>
        <w:tc>
          <w:tcPr>
            <w:tcW w:w="1801" w:type="dxa"/>
            <w:vAlign w:val="center"/>
          </w:tcPr>
          <w:p w:rsidR="003C6050" w:rsidRDefault="008D0367" w:rsidP="001222CD">
            <w:pPr>
              <w:pStyle w:val="Table"/>
              <w:jc w:val="center"/>
              <w:rPr>
                <w:noProof/>
              </w:rPr>
            </w:pPr>
            <w:r>
              <w:rPr>
                <w:noProof/>
              </w:rPr>
              <w:t>72.7%</w:t>
            </w:r>
          </w:p>
        </w:tc>
        <w:tc>
          <w:tcPr>
            <w:tcW w:w="1801" w:type="dxa"/>
            <w:vAlign w:val="center"/>
          </w:tcPr>
          <w:p w:rsidR="003C6050" w:rsidRDefault="008D0367" w:rsidP="001222CD">
            <w:pPr>
              <w:pStyle w:val="Table"/>
              <w:jc w:val="center"/>
              <w:rPr>
                <w:noProof/>
              </w:rPr>
            </w:pPr>
            <w:r>
              <w:rPr>
                <w:noProof/>
              </w:rPr>
              <w:t>9.1%</w:t>
            </w:r>
          </w:p>
        </w:tc>
        <w:tc>
          <w:tcPr>
            <w:tcW w:w="1694" w:type="dxa"/>
            <w:vAlign w:val="center"/>
          </w:tcPr>
          <w:p w:rsidR="003C6050" w:rsidRPr="008E0785" w:rsidRDefault="001843F1" w:rsidP="001222CD">
            <w:pPr>
              <w:pStyle w:val="Table"/>
              <w:jc w:val="center"/>
              <w:rPr>
                <w:noProof/>
              </w:rPr>
            </w:pPr>
            <w:r>
              <w:rPr>
                <w:noProof/>
              </w:rPr>
              <w:t>18.2%</w:t>
            </w:r>
          </w:p>
        </w:tc>
      </w:tr>
    </w:tbl>
    <w:p w:rsidR="007D754B" w:rsidRDefault="00CC2D7E" w:rsidP="00E82C06">
      <w:pPr>
        <w:pStyle w:val="000-Noi-Dung"/>
      </w:pPr>
      <w:r>
        <w:t>Nhóm này có sự hiện diện của xương vai, xương cánh tay và xương đùi</w:t>
      </w:r>
      <w:r w:rsidR="0017452E">
        <w:t xml:space="preserve"> nhưng chuyển động của các xương này vẫn còn giống nhau trong các loại hành động nên </w:t>
      </w:r>
      <w:r w:rsidR="008E7999">
        <w:t>kết quả vẫn giống với các lần thực nghiệm trước.</w:t>
      </w:r>
      <w:r w:rsidR="00967EC9">
        <w:t xml:space="preserve"> Điều này cho thấy xương vai, cánh tay và xương đùi chưa thể hiện tốt sự khác nhau của các loại hành động.</w:t>
      </w:r>
      <w:r w:rsidR="00104E62">
        <w:t xml:space="preserve"> Khi số lượng các </w:t>
      </w:r>
      <w:r w:rsidR="00104E62" w:rsidRPr="00305D4C">
        <w:t>xương</w:t>
      </w:r>
      <w:r w:rsidR="00104E62">
        <w:t xml:space="preserve"> tăng lên, tỉ lệ nhận dang có tăng nhưng chưa đáng kể.</w:t>
      </w:r>
      <w:r w:rsidR="00104FD8">
        <w:t xml:space="preserve"> Tỉ lệ trung bình 54.3% của lần thực nghiệm này chưa thật sự có ý nghĩa</w:t>
      </w:r>
      <w:r w:rsidR="0048761E">
        <w:t xml:space="preserve">. Với dữ liệu thực nghiệm hiện tại, số lương hành động </w:t>
      </w:r>
      <w:r w:rsidR="0048761E">
        <w:lastRenderedPageBreak/>
        <w:t>trong các nhóm khác xa rất nhiều, do đó tỉ lệ nhận dạng chung là trung bình có trọng số, tỉ lệ này phụ thuộc vào tỉ lệ của nhóm hành động có nhiều thực thể nhất.</w:t>
      </w:r>
    </w:p>
    <w:p w:rsidR="00A7258B" w:rsidRPr="0019011D" w:rsidRDefault="00133ABB" w:rsidP="00E82C06">
      <w:pPr>
        <w:pStyle w:val="000-Noi-Dung"/>
      </w:pPr>
      <w:r>
        <w:t xml:space="preserve">Bảng 3.7 và 3.8 là ma trận chi </w:t>
      </w:r>
      <w:r w:rsidRPr="00F81EE9">
        <w:t>tiết</w:t>
      </w:r>
      <w:r>
        <w:t xml:space="preserve"> </w:t>
      </w:r>
      <w:r w:rsidR="00924DC8">
        <w:t>các lần thực nghiệm sử dụng nhóm 23 xương và tất cả các xương.</w:t>
      </w:r>
    </w:p>
    <w:p w:rsidR="008C5C86" w:rsidRDefault="008C5C86" w:rsidP="004A04EF">
      <w:pPr>
        <w:pStyle w:val="BangC3"/>
      </w:pPr>
      <w:bookmarkStart w:id="120" w:name="_Toc421315662"/>
      <w:r>
        <w:t>Kết quả chi tiết với nhóm có 23 xương</w:t>
      </w:r>
      <w:bookmarkEnd w:id="120"/>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Hoạt động</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Run</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Walk</w:t>
            </w:r>
          </w:p>
        </w:tc>
        <w:tc>
          <w:tcPr>
            <w:tcW w:w="1801" w:type="dxa"/>
            <w:vAlign w:val="center"/>
          </w:tcPr>
          <w:p w:rsidR="007D754B" w:rsidRPr="00F458C6" w:rsidRDefault="007D754B" w:rsidP="00F458C6">
            <w:pPr>
              <w:pStyle w:val="Table"/>
              <w:jc w:val="center"/>
              <w:rPr>
                <w:b/>
                <w:noProof/>
                <w:lang w:val="vi-VN"/>
              </w:rPr>
            </w:pPr>
            <w:r w:rsidRPr="00F458C6">
              <w:rPr>
                <w:b/>
                <w:noProof/>
                <w:lang w:val="vi-VN"/>
              </w:rPr>
              <w:t>Jump</w:t>
            </w:r>
          </w:p>
        </w:tc>
        <w:tc>
          <w:tcPr>
            <w:tcW w:w="1694" w:type="dxa"/>
            <w:vAlign w:val="center"/>
          </w:tcPr>
          <w:p w:rsidR="007D754B" w:rsidRPr="00F458C6" w:rsidRDefault="007D754B" w:rsidP="00F458C6">
            <w:pPr>
              <w:pStyle w:val="Table"/>
              <w:jc w:val="center"/>
              <w:rPr>
                <w:b/>
                <w:noProof/>
                <w:lang w:val="vi-VN"/>
              </w:rPr>
            </w:pPr>
            <w:r w:rsidRPr="00F458C6">
              <w:rPr>
                <w:b/>
                <w:noProof/>
                <w:lang w:val="vi-VN"/>
              </w:rPr>
              <w:t>Dance</w:t>
            </w:r>
          </w:p>
        </w:tc>
      </w:tr>
      <w:tr w:rsidR="00CA4A79" w:rsidTr="00A234BA">
        <w:trPr>
          <w:jc w:val="center"/>
        </w:trPr>
        <w:tc>
          <w:tcPr>
            <w:tcW w:w="1692" w:type="dxa"/>
          </w:tcPr>
          <w:p w:rsidR="00CA4A79" w:rsidRPr="00F458C6" w:rsidRDefault="00CA4A79" w:rsidP="00F458C6">
            <w:pPr>
              <w:pStyle w:val="Table"/>
              <w:jc w:val="center"/>
              <w:rPr>
                <w:b/>
                <w:noProof/>
                <w:lang w:val="vi-VN"/>
              </w:rPr>
            </w:pPr>
            <w:r w:rsidRPr="00F458C6">
              <w:rPr>
                <w:b/>
                <w:noProof/>
                <w:lang w:val="vi-VN"/>
              </w:rPr>
              <w:t>Run</w:t>
            </w:r>
          </w:p>
        </w:tc>
        <w:tc>
          <w:tcPr>
            <w:tcW w:w="1801" w:type="dxa"/>
            <w:vAlign w:val="center"/>
          </w:tcPr>
          <w:p w:rsidR="00CA4A79" w:rsidRPr="00CA4A79" w:rsidRDefault="00CA4A79" w:rsidP="00F458C6">
            <w:pPr>
              <w:pStyle w:val="Table"/>
              <w:jc w:val="center"/>
              <w:rPr>
                <w:noProof/>
              </w:rPr>
            </w:pPr>
            <w:r w:rsidRPr="00CA4A79">
              <w:rPr>
                <w:noProof/>
              </w:rPr>
              <w:t>78.3%</w:t>
            </w:r>
          </w:p>
        </w:tc>
        <w:tc>
          <w:tcPr>
            <w:tcW w:w="1801" w:type="dxa"/>
            <w:vAlign w:val="center"/>
          </w:tcPr>
          <w:p w:rsidR="00CA4A79" w:rsidRDefault="00874355" w:rsidP="00F458C6">
            <w:pPr>
              <w:pStyle w:val="Table"/>
              <w:jc w:val="center"/>
              <w:rPr>
                <w:noProof/>
              </w:rPr>
            </w:pPr>
            <w:r>
              <w:rPr>
                <w:noProof/>
              </w:rPr>
              <w:t>21.7%</w:t>
            </w:r>
          </w:p>
        </w:tc>
        <w:tc>
          <w:tcPr>
            <w:tcW w:w="1801" w:type="dxa"/>
            <w:vAlign w:val="center"/>
          </w:tcPr>
          <w:p w:rsidR="00CA4A79" w:rsidRDefault="00C7773E" w:rsidP="00F458C6">
            <w:pPr>
              <w:pStyle w:val="Table"/>
              <w:jc w:val="center"/>
              <w:rPr>
                <w:noProof/>
              </w:rPr>
            </w:pPr>
            <w:r>
              <w:rPr>
                <w:noProof/>
              </w:rPr>
              <w:t>0.0%</w:t>
            </w:r>
          </w:p>
        </w:tc>
        <w:tc>
          <w:tcPr>
            <w:tcW w:w="1694" w:type="dxa"/>
            <w:vAlign w:val="center"/>
          </w:tcPr>
          <w:p w:rsidR="00CA4A79" w:rsidRDefault="00C7773E" w:rsidP="00F458C6">
            <w:pPr>
              <w:pStyle w:val="Table"/>
              <w:jc w:val="center"/>
              <w:rPr>
                <w:noProof/>
              </w:rPr>
            </w:pPr>
            <w:r>
              <w:rPr>
                <w:noProof/>
              </w:rPr>
              <w:t>0.0%</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Walk</w:t>
            </w:r>
          </w:p>
        </w:tc>
        <w:tc>
          <w:tcPr>
            <w:tcW w:w="1801" w:type="dxa"/>
            <w:vAlign w:val="center"/>
          </w:tcPr>
          <w:p w:rsidR="007D754B" w:rsidRDefault="00C96688" w:rsidP="00F458C6">
            <w:pPr>
              <w:pStyle w:val="Table"/>
              <w:jc w:val="center"/>
              <w:rPr>
                <w:noProof/>
              </w:rPr>
            </w:pPr>
            <w:r>
              <w:rPr>
                <w:noProof/>
              </w:rPr>
              <w:t>0.0%</w:t>
            </w:r>
          </w:p>
        </w:tc>
        <w:tc>
          <w:tcPr>
            <w:tcW w:w="1801" w:type="dxa"/>
            <w:vAlign w:val="center"/>
          </w:tcPr>
          <w:p w:rsidR="007D754B" w:rsidRPr="00CA4A79" w:rsidRDefault="00CA4A79" w:rsidP="00F458C6">
            <w:pPr>
              <w:pStyle w:val="Table"/>
              <w:jc w:val="center"/>
              <w:rPr>
                <w:noProof/>
              </w:rPr>
            </w:pPr>
            <w:r w:rsidRPr="00CA4A79">
              <w:rPr>
                <w:noProof/>
              </w:rPr>
              <w:t>98.7%</w:t>
            </w:r>
          </w:p>
        </w:tc>
        <w:tc>
          <w:tcPr>
            <w:tcW w:w="1801" w:type="dxa"/>
            <w:vAlign w:val="center"/>
          </w:tcPr>
          <w:p w:rsidR="007D754B" w:rsidRDefault="00BD5314" w:rsidP="00F458C6">
            <w:pPr>
              <w:pStyle w:val="Table"/>
              <w:jc w:val="center"/>
              <w:rPr>
                <w:noProof/>
              </w:rPr>
            </w:pPr>
            <w:r>
              <w:rPr>
                <w:noProof/>
              </w:rPr>
              <w:t>0.0%</w:t>
            </w:r>
          </w:p>
        </w:tc>
        <w:tc>
          <w:tcPr>
            <w:tcW w:w="1694" w:type="dxa"/>
            <w:vAlign w:val="center"/>
          </w:tcPr>
          <w:p w:rsidR="007D754B" w:rsidRDefault="00BD5314" w:rsidP="00F458C6">
            <w:pPr>
              <w:pStyle w:val="Table"/>
              <w:jc w:val="center"/>
              <w:rPr>
                <w:noProof/>
              </w:rPr>
            </w:pPr>
            <w:r>
              <w:rPr>
                <w:noProof/>
              </w:rPr>
              <w:t>1.3%</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Jump</w:t>
            </w:r>
          </w:p>
        </w:tc>
        <w:tc>
          <w:tcPr>
            <w:tcW w:w="1801" w:type="dxa"/>
            <w:vAlign w:val="center"/>
          </w:tcPr>
          <w:p w:rsidR="007D754B" w:rsidRDefault="00C96688" w:rsidP="00F458C6">
            <w:pPr>
              <w:pStyle w:val="Table"/>
              <w:jc w:val="center"/>
              <w:rPr>
                <w:noProof/>
              </w:rPr>
            </w:pPr>
            <w:r>
              <w:rPr>
                <w:noProof/>
              </w:rPr>
              <w:t>0.0%</w:t>
            </w:r>
          </w:p>
        </w:tc>
        <w:tc>
          <w:tcPr>
            <w:tcW w:w="1801" w:type="dxa"/>
            <w:vAlign w:val="center"/>
          </w:tcPr>
          <w:p w:rsidR="007D754B" w:rsidRDefault="008E3409" w:rsidP="00F458C6">
            <w:pPr>
              <w:pStyle w:val="Table"/>
              <w:jc w:val="center"/>
              <w:rPr>
                <w:noProof/>
              </w:rPr>
            </w:pPr>
            <w:r>
              <w:rPr>
                <w:noProof/>
              </w:rPr>
              <w:t>19.0%</w:t>
            </w:r>
          </w:p>
        </w:tc>
        <w:tc>
          <w:tcPr>
            <w:tcW w:w="1801" w:type="dxa"/>
            <w:vAlign w:val="center"/>
          </w:tcPr>
          <w:p w:rsidR="007D754B" w:rsidRPr="00CA4A79" w:rsidRDefault="00CA4A79" w:rsidP="00F458C6">
            <w:pPr>
              <w:pStyle w:val="Table"/>
              <w:jc w:val="center"/>
              <w:rPr>
                <w:noProof/>
              </w:rPr>
            </w:pPr>
            <w:r w:rsidRPr="00CA4A79">
              <w:rPr>
                <w:noProof/>
              </w:rPr>
              <w:t>81.0%</w:t>
            </w:r>
          </w:p>
        </w:tc>
        <w:tc>
          <w:tcPr>
            <w:tcW w:w="1694" w:type="dxa"/>
            <w:vAlign w:val="center"/>
          </w:tcPr>
          <w:p w:rsidR="007D754B" w:rsidRDefault="008E3409" w:rsidP="00F458C6">
            <w:pPr>
              <w:pStyle w:val="Table"/>
              <w:jc w:val="center"/>
              <w:rPr>
                <w:noProof/>
              </w:rPr>
            </w:pPr>
            <w:r>
              <w:rPr>
                <w:noProof/>
              </w:rPr>
              <w:t>0.0%</w:t>
            </w:r>
          </w:p>
        </w:tc>
      </w:tr>
      <w:tr w:rsidR="007D754B" w:rsidTr="00A234BA">
        <w:trPr>
          <w:jc w:val="center"/>
        </w:trPr>
        <w:tc>
          <w:tcPr>
            <w:tcW w:w="1692" w:type="dxa"/>
          </w:tcPr>
          <w:p w:rsidR="007D754B" w:rsidRPr="00F458C6" w:rsidRDefault="007D754B" w:rsidP="00F458C6">
            <w:pPr>
              <w:pStyle w:val="Table"/>
              <w:jc w:val="center"/>
              <w:rPr>
                <w:b/>
                <w:noProof/>
                <w:lang w:val="vi-VN"/>
              </w:rPr>
            </w:pPr>
            <w:r w:rsidRPr="00F458C6">
              <w:rPr>
                <w:b/>
                <w:noProof/>
                <w:lang w:val="vi-VN"/>
              </w:rPr>
              <w:t>Dance</w:t>
            </w:r>
          </w:p>
        </w:tc>
        <w:tc>
          <w:tcPr>
            <w:tcW w:w="1801" w:type="dxa"/>
            <w:vAlign w:val="center"/>
          </w:tcPr>
          <w:p w:rsidR="007D754B" w:rsidRDefault="00D7727B" w:rsidP="00F458C6">
            <w:pPr>
              <w:pStyle w:val="Table"/>
              <w:jc w:val="center"/>
              <w:rPr>
                <w:noProof/>
              </w:rPr>
            </w:pPr>
            <w:r>
              <w:rPr>
                <w:noProof/>
              </w:rPr>
              <w:t>9.1%</w:t>
            </w:r>
          </w:p>
        </w:tc>
        <w:tc>
          <w:tcPr>
            <w:tcW w:w="1801" w:type="dxa"/>
            <w:vAlign w:val="center"/>
          </w:tcPr>
          <w:p w:rsidR="007D754B" w:rsidRDefault="00495AD0" w:rsidP="00F458C6">
            <w:pPr>
              <w:pStyle w:val="Table"/>
              <w:jc w:val="center"/>
              <w:rPr>
                <w:noProof/>
              </w:rPr>
            </w:pPr>
            <w:r>
              <w:rPr>
                <w:noProof/>
              </w:rPr>
              <w:t>50.0%</w:t>
            </w:r>
          </w:p>
        </w:tc>
        <w:tc>
          <w:tcPr>
            <w:tcW w:w="1801" w:type="dxa"/>
            <w:vAlign w:val="center"/>
          </w:tcPr>
          <w:p w:rsidR="007D754B" w:rsidRDefault="001A37CC" w:rsidP="00F458C6">
            <w:pPr>
              <w:pStyle w:val="Table"/>
              <w:jc w:val="center"/>
              <w:rPr>
                <w:noProof/>
              </w:rPr>
            </w:pPr>
            <w:r>
              <w:rPr>
                <w:noProof/>
              </w:rPr>
              <w:t>9</w:t>
            </w:r>
            <w:r w:rsidR="0033361E">
              <w:rPr>
                <w:noProof/>
              </w:rPr>
              <w:t>.0%</w:t>
            </w:r>
          </w:p>
        </w:tc>
        <w:tc>
          <w:tcPr>
            <w:tcW w:w="1694" w:type="dxa"/>
            <w:vAlign w:val="center"/>
          </w:tcPr>
          <w:p w:rsidR="007D754B" w:rsidRPr="00CA4A79" w:rsidRDefault="00CA4A79" w:rsidP="00F458C6">
            <w:pPr>
              <w:pStyle w:val="Table"/>
              <w:jc w:val="center"/>
              <w:rPr>
                <w:noProof/>
              </w:rPr>
            </w:pPr>
            <w:r w:rsidRPr="00CA4A79">
              <w:rPr>
                <w:noProof/>
              </w:rPr>
              <w:t>31.9%</w:t>
            </w:r>
          </w:p>
        </w:tc>
      </w:tr>
    </w:tbl>
    <w:p w:rsidR="007D754B" w:rsidRDefault="0041660D" w:rsidP="00E82C06">
      <w:pPr>
        <w:pStyle w:val="000-Noi-Dung"/>
      </w:pPr>
      <w:r>
        <w:t xml:space="preserve">Rõ ràng </w:t>
      </w:r>
      <w:r w:rsidR="00887FF3">
        <w:t xml:space="preserve">tỉ lệ nhận dạng ở nhóm 23 xương được cải thiện đáng kể </w:t>
      </w:r>
      <w:r w:rsidR="00774F0A">
        <w:t>so với các nhóm trước.</w:t>
      </w:r>
      <w:r w:rsidR="00FE796F">
        <w:t xml:space="preserve"> Đây là kết quả của việc bổ sung </w:t>
      </w:r>
      <w:r w:rsidR="00FE796F" w:rsidRPr="00F81EE9">
        <w:t>các</w:t>
      </w:r>
      <w:r w:rsidR="00FE796F">
        <w:t xml:space="preserve"> </w:t>
      </w:r>
      <w:r w:rsidR="00C55752">
        <w:t>chuyển động của</w:t>
      </w:r>
      <w:r w:rsidR="00FE796F">
        <w:t xml:space="preserve"> </w:t>
      </w:r>
      <w:r w:rsidR="00C55752">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696526" w:rsidRDefault="00DF1DBB" w:rsidP="00E82C06">
      <w:pPr>
        <w:pStyle w:val="000-Noi-Dung"/>
      </w:pPr>
      <w:r>
        <w:t>Sau kết quả của lần thực nghiệm với nhóm 23 xương, nhận thấy</w:t>
      </w:r>
      <w:r w:rsidR="00A234BA">
        <w:t xml:space="preserve"> tầm ảnh hưởng lớn của các chuyển động ở tay chân trong việc phân loại các hành động, </w:t>
      </w:r>
      <w:r w:rsidR="00FC50C5">
        <w:t xml:space="preserve">luận văn đã thực hiện thêm một lần thực nghiệm với 11 xương bao gồm root đại diện cho nhóm chuyển động tịnh tiến và 10 xương được bổ sung trong nhóm 23 xương ở trên. Cụ thể 11 xương đó là: </w:t>
      </w:r>
      <w:r w:rsidR="00FC50C5" w:rsidRPr="00FC50C5">
        <w:t>root, rradius, lradius, rtibia, ltibia, lwrist, rwrist, lhand, rhand, lfoot, rfoot</w:t>
      </w:r>
      <w:r w:rsidR="00FC50C5">
        <w:t>.</w:t>
      </w:r>
      <w:r w:rsidR="00EA4C9D">
        <w:t xml:space="preserve"> </w:t>
      </w:r>
      <w:r w:rsidR="00B43284">
        <w:t>Bảng 2.8 là kết quả của lần thực nghiệm thêm này.</w:t>
      </w:r>
    </w:p>
    <w:p w:rsidR="008C5C86" w:rsidRDefault="008C5C86" w:rsidP="004A04EF">
      <w:pPr>
        <w:pStyle w:val="BangC3"/>
      </w:pPr>
      <w:bookmarkStart w:id="121" w:name="_Toc421315663"/>
      <w:r>
        <w:lastRenderedPageBreak/>
        <w:t xml:space="preserve">Kết quả chi tiết khi sử dụng </w:t>
      </w:r>
      <w:r w:rsidR="0065081C">
        <w:t>11 xương</w:t>
      </w:r>
      <w:bookmarkEnd w:id="121"/>
    </w:p>
    <w:tbl>
      <w:tblPr>
        <w:tblStyle w:val="TableGrid"/>
        <w:tblW w:w="0" w:type="auto"/>
        <w:jc w:val="center"/>
        <w:tblLook w:val="04A0"/>
      </w:tblPr>
      <w:tblGrid>
        <w:gridCol w:w="1692"/>
        <w:gridCol w:w="1801"/>
        <w:gridCol w:w="1801"/>
        <w:gridCol w:w="1801"/>
        <w:gridCol w:w="1694"/>
      </w:tblGrid>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Hoạt động</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Run</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Walk</w:t>
            </w:r>
          </w:p>
        </w:tc>
        <w:tc>
          <w:tcPr>
            <w:tcW w:w="1801" w:type="dxa"/>
            <w:vAlign w:val="center"/>
          </w:tcPr>
          <w:p w:rsidR="0072571A" w:rsidRPr="00132B49" w:rsidRDefault="0072571A" w:rsidP="00132B49">
            <w:pPr>
              <w:pStyle w:val="Table"/>
              <w:jc w:val="center"/>
              <w:rPr>
                <w:b/>
                <w:noProof/>
                <w:lang w:val="vi-VN"/>
              </w:rPr>
            </w:pPr>
            <w:r w:rsidRPr="00132B49">
              <w:rPr>
                <w:b/>
                <w:noProof/>
                <w:lang w:val="vi-VN"/>
              </w:rPr>
              <w:t>Jump</w:t>
            </w:r>
          </w:p>
        </w:tc>
        <w:tc>
          <w:tcPr>
            <w:tcW w:w="1694" w:type="dxa"/>
            <w:vAlign w:val="center"/>
          </w:tcPr>
          <w:p w:rsidR="0072571A" w:rsidRPr="00132B49" w:rsidRDefault="0072571A" w:rsidP="00132B49">
            <w:pPr>
              <w:pStyle w:val="Table"/>
              <w:jc w:val="center"/>
              <w:rPr>
                <w:b/>
                <w:noProof/>
                <w:lang w:val="vi-VN"/>
              </w:rPr>
            </w:pPr>
            <w:r w:rsidRPr="00132B49">
              <w:rPr>
                <w:b/>
                <w:noProof/>
                <w:lang w:val="vi-VN"/>
              </w:rPr>
              <w:t>Dance</w:t>
            </w:r>
          </w:p>
        </w:tc>
      </w:tr>
      <w:tr w:rsidR="0072571A" w:rsidTr="00A9122B">
        <w:trPr>
          <w:jc w:val="center"/>
        </w:trPr>
        <w:tc>
          <w:tcPr>
            <w:tcW w:w="1692" w:type="dxa"/>
            <w:vAlign w:val="center"/>
          </w:tcPr>
          <w:p w:rsidR="0072571A" w:rsidRPr="00132B49" w:rsidRDefault="0072571A" w:rsidP="00132B49">
            <w:pPr>
              <w:pStyle w:val="Table"/>
              <w:jc w:val="center"/>
              <w:rPr>
                <w:b/>
                <w:noProof/>
                <w:lang w:val="vi-VN"/>
              </w:rPr>
            </w:pPr>
            <w:r w:rsidRPr="00132B49">
              <w:rPr>
                <w:b/>
                <w:noProof/>
                <w:lang w:val="vi-VN"/>
              </w:rPr>
              <w:t>Run</w:t>
            </w:r>
          </w:p>
        </w:tc>
        <w:tc>
          <w:tcPr>
            <w:tcW w:w="1801" w:type="dxa"/>
            <w:vAlign w:val="center"/>
          </w:tcPr>
          <w:p w:rsidR="0072571A" w:rsidRPr="00F710C7" w:rsidRDefault="0072571A" w:rsidP="00132B49">
            <w:pPr>
              <w:pStyle w:val="Table"/>
              <w:jc w:val="center"/>
              <w:rPr>
                <w:noProof/>
              </w:rPr>
            </w:pPr>
            <w:r>
              <w:rPr>
                <w:noProof/>
              </w:rPr>
              <w:t>78.3%</w:t>
            </w:r>
          </w:p>
        </w:tc>
        <w:tc>
          <w:tcPr>
            <w:tcW w:w="1801" w:type="dxa"/>
            <w:vAlign w:val="center"/>
          </w:tcPr>
          <w:p w:rsidR="0072571A" w:rsidRDefault="00C2547B" w:rsidP="00132B49">
            <w:pPr>
              <w:pStyle w:val="Table"/>
              <w:jc w:val="center"/>
              <w:rPr>
                <w:noProof/>
              </w:rPr>
            </w:pPr>
            <w:r>
              <w:rPr>
                <w:noProof/>
              </w:rPr>
              <w:t>8.7</w:t>
            </w:r>
            <w:r w:rsidR="0072571A">
              <w:rPr>
                <w:noProof/>
              </w:rPr>
              <w:t>%</w:t>
            </w:r>
          </w:p>
        </w:tc>
        <w:tc>
          <w:tcPr>
            <w:tcW w:w="1801" w:type="dxa"/>
            <w:vAlign w:val="center"/>
          </w:tcPr>
          <w:p w:rsidR="0072571A" w:rsidRDefault="002C2F1C" w:rsidP="00132B49">
            <w:pPr>
              <w:pStyle w:val="Table"/>
              <w:jc w:val="center"/>
              <w:rPr>
                <w:noProof/>
              </w:rPr>
            </w:pPr>
            <w:r>
              <w:rPr>
                <w:noProof/>
              </w:rPr>
              <w:t>13.0</w:t>
            </w:r>
            <w:r w:rsidR="0072571A">
              <w:rPr>
                <w:noProof/>
              </w:rPr>
              <w:t>%</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Walk</w:t>
            </w:r>
          </w:p>
        </w:tc>
        <w:tc>
          <w:tcPr>
            <w:tcW w:w="1801" w:type="dxa"/>
            <w:vAlign w:val="center"/>
          </w:tcPr>
          <w:p w:rsidR="0072571A" w:rsidRDefault="0072571A" w:rsidP="00132B49">
            <w:pPr>
              <w:pStyle w:val="Table"/>
              <w:jc w:val="center"/>
            </w:pPr>
            <w:r w:rsidRPr="0067102F">
              <w:rPr>
                <w:noProof/>
              </w:rPr>
              <w:t>0.0%</w:t>
            </w:r>
          </w:p>
        </w:tc>
        <w:tc>
          <w:tcPr>
            <w:tcW w:w="1801" w:type="dxa"/>
            <w:vAlign w:val="center"/>
          </w:tcPr>
          <w:p w:rsidR="0072571A" w:rsidRPr="003D7854" w:rsidRDefault="0072571A" w:rsidP="00132B49">
            <w:pPr>
              <w:pStyle w:val="Table"/>
              <w:jc w:val="center"/>
              <w:rPr>
                <w:noProof/>
              </w:rPr>
            </w:pPr>
            <w:r w:rsidRPr="003D7854">
              <w:rPr>
                <w:noProof/>
              </w:rPr>
              <w:t>98.7%</w:t>
            </w:r>
          </w:p>
        </w:tc>
        <w:tc>
          <w:tcPr>
            <w:tcW w:w="1801" w:type="dxa"/>
            <w:vAlign w:val="center"/>
          </w:tcPr>
          <w:p w:rsidR="0072571A" w:rsidRDefault="0072571A" w:rsidP="00132B49">
            <w:pPr>
              <w:pStyle w:val="Table"/>
              <w:jc w:val="center"/>
              <w:rPr>
                <w:noProof/>
              </w:rPr>
            </w:pPr>
            <w:r>
              <w:rPr>
                <w:noProof/>
              </w:rPr>
              <w:t>1.3%</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Jump</w:t>
            </w:r>
          </w:p>
        </w:tc>
        <w:tc>
          <w:tcPr>
            <w:tcW w:w="1801" w:type="dxa"/>
            <w:vAlign w:val="center"/>
          </w:tcPr>
          <w:p w:rsidR="0072571A" w:rsidRDefault="0072571A" w:rsidP="00132B49">
            <w:pPr>
              <w:pStyle w:val="Table"/>
              <w:jc w:val="center"/>
            </w:pPr>
            <w:r w:rsidRPr="0067102F">
              <w:rPr>
                <w:noProof/>
              </w:rPr>
              <w:t>0.0%</w:t>
            </w:r>
          </w:p>
        </w:tc>
        <w:tc>
          <w:tcPr>
            <w:tcW w:w="1801" w:type="dxa"/>
            <w:vAlign w:val="center"/>
          </w:tcPr>
          <w:p w:rsidR="0072571A" w:rsidRDefault="0072571A" w:rsidP="00132B49">
            <w:pPr>
              <w:pStyle w:val="Table"/>
              <w:jc w:val="center"/>
              <w:rPr>
                <w:noProof/>
              </w:rPr>
            </w:pPr>
            <w:r>
              <w:rPr>
                <w:noProof/>
              </w:rPr>
              <w:t>19.0%</w:t>
            </w:r>
          </w:p>
        </w:tc>
        <w:tc>
          <w:tcPr>
            <w:tcW w:w="1801" w:type="dxa"/>
            <w:vAlign w:val="center"/>
          </w:tcPr>
          <w:p w:rsidR="0072571A" w:rsidRPr="003D7854" w:rsidRDefault="0072571A" w:rsidP="00132B49">
            <w:pPr>
              <w:pStyle w:val="Table"/>
              <w:jc w:val="center"/>
              <w:rPr>
                <w:noProof/>
              </w:rPr>
            </w:pPr>
            <w:r w:rsidRPr="003D7854">
              <w:rPr>
                <w:noProof/>
              </w:rPr>
              <w:t>81.0%</w:t>
            </w:r>
          </w:p>
        </w:tc>
        <w:tc>
          <w:tcPr>
            <w:tcW w:w="1694" w:type="dxa"/>
            <w:vAlign w:val="center"/>
          </w:tcPr>
          <w:p w:rsidR="0072571A" w:rsidRDefault="0072571A" w:rsidP="00132B49">
            <w:pPr>
              <w:pStyle w:val="Table"/>
              <w:jc w:val="center"/>
              <w:rPr>
                <w:noProof/>
              </w:rPr>
            </w:pPr>
            <w:r>
              <w:rPr>
                <w:noProof/>
              </w:rPr>
              <w:t>0.0%</w:t>
            </w:r>
          </w:p>
        </w:tc>
      </w:tr>
      <w:tr w:rsidR="0072571A" w:rsidTr="00A9122B">
        <w:trPr>
          <w:jc w:val="center"/>
        </w:trPr>
        <w:tc>
          <w:tcPr>
            <w:tcW w:w="1692" w:type="dxa"/>
          </w:tcPr>
          <w:p w:rsidR="0072571A" w:rsidRPr="00132B49" w:rsidRDefault="0072571A" w:rsidP="00132B49">
            <w:pPr>
              <w:pStyle w:val="Table"/>
              <w:jc w:val="center"/>
              <w:rPr>
                <w:b/>
                <w:noProof/>
                <w:lang w:val="vi-VN"/>
              </w:rPr>
            </w:pPr>
            <w:r w:rsidRPr="00132B49">
              <w:rPr>
                <w:b/>
                <w:noProof/>
                <w:lang w:val="vi-VN"/>
              </w:rPr>
              <w:t>Dance</w:t>
            </w:r>
          </w:p>
        </w:tc>
        <w:tc>
          <w:tcPr>
            <w:tcW w:w="1801" w:type="dxa"/>
            <w:vAlign w:val="center"/>
          </w:tcPr>
          <w:p w:rsidR="0072571A" w:rsidRDefault="003E114E" w:rsidP="00132B49">
            <w:pPr>
              <w:pStyle w:val="Table"/>
              <w:jc w:val="center"/>
            </w:pPr>
            <w:r>
              <w:rPr>
                <w:noProof/>
              </w:rPr>
              <w:t>4</w:t>
            </w:r>
            <w:r w:rsidR="0072571A" w:rsidRPr="0067102F">
              <w:rPr>
                <w:noProof/>
              </w:rPr>
              <w:t>.</w:t>
            </w:r>
            <w:r>
              <w:rPr>
                <w:noProof/>
              </w:rPr>
              <w:t>5</w:t>
            </w:r>
            <w:r w:rsidR="0072571A" w:rsidRPr="0067102F">
              <w:rPr>
                <w:noProof/>
              </w:rPr>
              <w:t>%</w:t>
            </w:r>
          </w:p>
        </w:tc>
        <w:tc>
          <w:tcPr>
            <w:tcW w:w="1801" w:type="dxa"/>
            <w:vAlign w:val="center"/>
          </w:tcPr>
          <w:p w:rsidR="0072571A" w:rsidRDefault="004D4127" w:rsidP="00132B49">
            <w:pPr>
              <w:pStyle w:val="Table"/>
              <w:jc w:val="center"/>
              <w:rPr>
                <w:noProof/>
              </w:rPr>
            </w:pPr>
            <w:r>
              <w:rPr>
                <w:noProof/>
              </w:rPr>
              <w:t>45</w:t>
            </w:r>
            <w:r w:rsidR="0072571A">
              <w:rPr>
                <w:noProof/>
              </w:rPr>
              <w:t>.</w:t>
            </w:r>
            <w:r>
              <w:rPr>
                <w:noProof/>
              </w:rPr>
              <w:t>5</w:t>
            </w:r>
            <w:r w:rsidR="0072571A">
              <w:rPr>
                <w:noProof/>
              </w:rPr>
              <w:t>%</w:t>
            </w:r>
          </w:p>
        </w:tc>
        <w:tc>
          <w:tcPr>
            <w:tcW w:w="1801" w:type="dxa"/>
            <w:vAlign w:val="center"/>
          </w:tcPr>
          <w:p w:rsidR="0072571A" w:rsidRDefault="00326EF6" w:rsidP="00132B49">
            <w:pPr>
              <w:pStyle w:val="Table"/>
              <w:jc w:val="center"/>
              <w:rPr>
                <w:noProof/>
              </w:rPr>
            </w:pPr>
            <w:r>
              <w:rPr>
                <w:noProof/>
              </w:rPr>
              <w:t>13.6</w:t>
            </w:r>
            <w:r w:rsidR="0072571A">
              <w:rPr>
                <w:noProof/>
              </w:rPr>
              <w:t>%</w:t>
            </w:r>
          </w:p>
        </w:tc>
        <w:tc>
          <w:tcPr>
            <w:tcW w:w="1694" w:type="dxa"/>
            <w:vAlign w:val="center"/>
          </w:tcPr>
          <w:p w:rsidR="0072571A" w:rsidRPr="003D7854" w:rsidRDefault="007C798C" w:rsidP="00132B49">
            <w:pPr>
              <w:pStyle w:val="Table"/>
              <w:jc w:val="center"/>
              <w:rPr>
                <w:noProof/>
              </w:rPr>
            </w:pPr>
            <w:r>
              <w:rPr>
                <w:noProof/>
              </w:rPr>
              <w:t>36</w:t>
            </w:r>
            <w:r w:rsidR="0072571A" w:rsidRPr="003D7854">
              <w:rPr>
                <w:noProof/>
              </w:rPr>
              <w:t>.</w:t>
            </w:r>
            <w:r>
              <w:rPr>
                <w:noProof/>
              </w:rPr>
              <w:t>4</w:t>
            </w:r>
            <w:r w:rsidR="0072571A" w:rsidRPr="003D7854">
              <w:rPr>
                <w:noProof/>
              </w:rPr>
              <w:t>%</w:t>
            </w:r>
          </w:p>
        </w:tc>
      </w:tr>
    </w:tbl>
    <w:p w:rsidR="008C509E" w:rsidRPr="00D26269" w:rsidRDefault="00D26269" w:rsidP="00E82C06">
      <w:pPr>
        <w:pStyle w:val="000-Noi-Dung"/>
      </w:pPr>
      <w:r>
        <w:t xml:space="preserve">Tỉ lệ nhận dạng đúng trung bình thu được ở lần thực nghiệm với nhóm 11 xương là </w:t>
      </w:r>
      <w:r w:rsidRPr="00D26269">
        <w:rPr>
          <w:b/>
        </w:rPr>
        <w:t>82.7%</w:t>
      </w:r>
      <w:r>
        <w:t>,</w:t>
      </w:r>
      <w:r w:rsidR="00060E86">
        <w:t xml:space="preserve"> chỉ</w:t>
      </w:r>
      <w:r>
        <w:t xml:space="preserve"> cao hơn</w:t>
      </w:r>
      <w:r w:rsidR="00187436">
        <w:t xml:space="preserve"> 0.6%</w:t>
      </w:r>
      <w:r>
        <w:t xml:space="preserve"> </w:t>
      </w:r>
      <w:r w:rsidR="00A80EB8">
        <w:t xml:space="preserve">so với nhóm </w:t>
      </w:r>
      <w:r w:rsidR="00514645">
        <w:t>2</w:t>
      </w:r>
      <w:r w:rsidR="00A80EB8">
        <w:t xml:space="preserve">3 xương </w:t>
      </w:r>
      <w:r w:rsidR="00060E86">
        <w:t>nhưng số thuộc tích giảm đi một nữa. Đây là một phát hiện đáng giá.</w:t>
      </w:r>
      <w:r w:rsidR="004D31D6">
        <w:t xml:space="preserve"> Tuy nhiên vẫn thấp hơn một chút so với việc sử dụng tất cả các xương. Điều này cho thấy </w:t>
      </w:r>
      <w:r w:rsidR="00187149">
        <w:t>vẫn có một số lượng nhỏ sự ảnh hưởng của các xương không được chọn với việc phân loại hành động.</w:t>
      </w:r>
      <w:r w:rsidR="002C4E06">
        <w:t xml:space="preserve"> Bảng 3.9 là kết quả chi tiết khi thực nghiệm sử dụng tất cả xương.</w:t>
      </w:r>
    </w:p>
    <w:p w:rsidR="0072571A" w:rsidRDefault="0072571A" w:rsidP="004A04EF">
      <w:pPr>
        <w:pStyle w:val="BangC3"/>
      </w:pPr>
      <w:bookmarkStart w:id="122" w:name="_Toc421315664"/>
      <w:r>
        <w:t>Kết quả chi tiết khi sử dụng tất cả xương</w:t>
      </w:r>
      <w:bookmarkEnd w:id="122"/>
    </w:p>
    <w:tbl>
      <w:tblPr>
        <w:tblStyle w:val="TableGrid"/>
        <w:tblW w:w="0" w:type="auto"/>
        <w:jc w:val="center"/>
        <w:tblLook w:val="04A0"/>
      </w:tblPr>
      <w:tblGrid>
        <w:gridCol w:w="1692"/>
        <w:gridCol w:w="1801"/>
        <w:gridCol w:w="1801"/>
        <w:gridCol w:w="1801"/>
        <w:gridCol w:w="1694"/>
      </w:tblGrid>
      <w:tr w:rsidR="007D754B" w:rsidTr="00A234BA">
        <w:trPr>
          <w:jc w:val="center"/>
        </w:trPr>
        <w:tc>
          <w:tcPr>
            <w:tcW w:w="1692" w:type="dxa"/>
          </w:tcPr>
          <w:p w:rsidR="007D754B" w:rsidRPr="00F8165C" w:rsidRDefault="007D754B" w:rsidP="00F8165C">
            <w:pPr>
              <w:pStyle w:val="Table"/>
              <w:jc w:val="center"/>
              <w:rPr>
                <w:b/>
                <w:noProof/>
                <w:lang w:val="vi-VN"/>
              </w:rPr>
            </w:pPr>
            <w:r w:rsidRPr="00F8165C">
              <w:rPr>
                <w:b/>
                <w:noProof/>
                <w:lang w:val="vi-VN"/>
              </w:rPr>
              <w:t>Hoạt động</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Run</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Walk</w:t>
            </w:r>
          </w:p>
        </w:tc>
        <w:tc>
          <w:tcPr>
            <w:tcW w:w="1801" w:type="dxa"/>
            <w:vAlign w:val="center"/>
          </w:tcPr>
          <w:p w:rsidR="007D754B" w:rsidRPr="00F8165C" w:rsidRDefault="007D754B" w:rsidP="00F8165C">
            <w:pPr>
              <w:pStyle w:val="Table"/>
              <w:jc w:val="center"/>
              <w:rPr>
                <w:b/>
                <w:noProof/>
                <w:lang w:val="vi-VN"/>
              </w:rPr>
            </w:pPr>
            <w:r w:rsidRPr="00F8165C">
              <w:rPr>
                <w:b/>
                <w:noProof/>
                <w:lang w:val="vi-VN"/>
              </w:rPr>
              <w:t>Jump</w:t>
            </w:r>
          </w:p>
        </w:tc>
        <w:tc>
          <w:tcPr>
            <w:tcW w:w="1694" w:type="dxa"/>
            <w:vAlign w:val="center"/>
          </w:tcPr>
          <w:p w:rsidR="007D754B" w:rsidRPr="00F8165C" w:rsidRDefault="007D754B" w:rsidP="00F8165C">
            <w:pPr>
              <w:pStyle w:val="Table"/>
              <w:jc w:val="center"/>
              <w:rPr>
                <w:b/>
                <w:noProof/>
                <w:lang w:val="vi-VN"/>
              </w:rPr>
            </w:pPr>
            <w:r w:rsidRPr="00F8165C">
              <w:rPr>
                <w:b/>
                <w:noProof/>
                <w:lang w:val="vi-VN"/>
              </w:rPr>
              <w:t>Dance</w:t>
            </w:r>
          </w:p>
        </w:tc>
      </w:tr>
      <w:tr w:rsidR="007D754B" w:rsidTr="00295CE3">
        <w:trPr>
          <w:jc w:val="center"/>
        </w:trPr>
        <w:tc>
          <w:tcPr>
            <w:tcW w:w="1692" w:type="dxa"/>
            <w:vAlign w:val="center"/>
          </w:tcPr>
          <w:p w:rsidR="007D754B" w:rsidRPr="00F8165C" w:rsidRDefault="007D754B" w:rsidP="00F8165C">
            <w:pPr>
              <w:pStyle w:val="Table"/>
              <w:jc w:val="center"/>
              <w:rPr>
                <w:b/>
                <w:noProof/>
                <w:lang w:val="vi-VN"/>
              </w:rPr>
            </w:pPr>
            <w:r w:rsidRPr="00F8165C">
              <w:rPr>
                <w:b/>
                <w:noProof/>
                <w:lang w:val="vi-VN"/>
              </w:rPr>
              <w:t>Run</w:t>
            </w:r>
          </w:p>
        </w:tc>
        <w:tc>
          <w:tcPr>
            <w:tcW w:w="1801" w:type="dxa"/>
            <w:vAlign w:val="center"/>
          </w:tcPr>
          <w:p w:rsidR="007D754B" w:rsidRPr="00F710C7" w:rsidRDefault="00295CE3" w:rsidP="00F8165C">
            <w:pPr>
              <w:pStyle w:val="Table"/>
              <w:jc w:val="center"/>
              <w:rPr>
                <w:noProof/>
              </w:rPr>
            </w:pPr>
            <w:r>
              <w:rPr>
                <w:noProof/>
              </w:rPr>
              <w:t>78.3%</w:t>
            </w:r>
          </w:p>
        </w:tc>
        <w:tc>
          <w:tcPr>
            <w:tcW w:w="1801" w:type="dxa"/>
            <w:vAlign w:val="center"/>
          </w:tcPr>
          <w:p w:rsidR="007D754B" w:rsidRDefault="006A4289" w:rsidP="00F8165C">
            <w:pPr>
              <w:pStyle w:val="Table"/>
              <w:jc w:val="center"/>
              <w:rPr>
                <w:noProof/>
              </w:rPr>
            </w:pPr>
            <w:r>
              <w:rPr>
                <w:noProof/>
              </w:rPr>
              <w:t>21.7%</w:t>
            </w:r>
          </w:p>
        </w:tc>
        <w:tc>
          <w:tcPr>
            <w:tcW w:w="1801" w:type="dxa"/>
            <w:vAlign w:val="center"/>
          </w:tcPr>
          <w:p w:rsidR="007D754B" w:rsidRDefault="006A4289" w:rsidP="00F8165C">
            <w:pPr>
              <w:pStyle w:val="Table"/>
              <w:jc w:val="center"/>
              <w:rPr>
                <w:noProof/>
              </w:rPr>
            </w:pPr>
            <w:r>
              <w:rPr>
                <w:noProof/>
              </w:rPr>
              <w:t>0.0%</w:t>
            </w:r>
          </w:p>
        </w:tc>
        <w:tc>
          <w:tcPr>
            <w:tcW w:w="1694" w:type="dxa"/>
            <w:vAlign w:val="center"/>
          </w:tcPr>
          <w:p w:rsidR="007D754B" w:rsidRDefault="006A4289" w:rsidP="00F8165C">
            <w:pPr>
              <w:pStyle w:val="Table"/>
              <w:jc w:val="center"/>
              <w:rPr>
                <w:noProof/>
              </w:rPr>
            </w:pPr>
            <w:r>
              <w:rPr>
                <w:noProof/>
              </w:rPr>
              <w:t>0.0%</w:t>
            </w:r>
          </w:p>
        </w:tc>
      </w:tr>
      <w:tr w:rsidR="00295CE3" w:rsidTr="00BA67F6">
        <w:trPr>
          <w:jc w:val="center"/>
        </w:trPr>
        <w:tc>
          <w:tcPr>
            <w:tcW w:w="1692" w:type="dxa"/>
          </w:tcPr>
          <w:p w:rsidR="00295CE3" w:rsidRPr="00F8165C" w:rsidRDefault="00295CE3" w:rsidP="00F8165C">
            <w:pPr>
              <w:pStyle w:val="Table"/>
              <w:jc w:val="center"/>
              <w:rPr>
                <w:b/>
                <w:noProof/>
                <w:lang w:val="vi-VN"/>
              </w:rPr>
            </w:pPr>
            <w:r w:rsidRPr="00F8165C">
              <w:rPr>
                <w:b/>
                <w:noProof/>
                <w:lang w:val="vi-VN"/>
              </w:rPr>
              <w:t>Walk</w:t>
            </w:r>
          </w:p>
        </w:tc>
        <w:tc>
          <w:tcPr>
            <w:tcW w:w="1801" w:type="dxa"/>
            <w:vAlign w:val="center"/>
          </w:tcPr>
          <w:p w:rsidR="00295CE3" w:rsidRDefault="00295CE3" w:rsidP="00F8165C">
            <w:pPr>
              <w:pStyle w:val="Table"/>
              <w:jc w:val="center"/>
            </w:pPr>
            <w:r w:rsidRPr="0067102F">
              <w:rPr>
                <w:noProof/>
              </w:rPr>
              <w:t>0.0%</w:t>
            </w:r>
          </w:p>
        </w:tc>
        <w:tc>
          <w:tcPr>
            <w:tcW w:w="1801" w:type="dxa"/>
            <w:vAlign w:val="center"/>
          </w:tcPr>
          <w:p w:rsidR="00295CE3" w:rsidRPr="003D7854" w:rsidRDefault="00295CE3" w:rsidP="00F8165C">
            <w:pPr>
              <w:pStyle w:val="Table"/>
              <w:jc w:val="center"/>
              <w:rPr>
                <w:noProof/>
              </w:rPr>
            </w:pPr>
            <w:r w:rsidRPr="003D7854">
              <w:rPr>
                <w:noProof/>
              </w:rPr>
              <w:t>98.7%</w:t>
            </w:r>
          </w:p>
        </w:tc>
        <w:tc>
          <w:tcPr>
            <w:tcW w:w="1801" w:type="dxa"/>
            <w:vAlign w:val="center"/>
          </w:tcPr>
          <w:p w:rsidR="00295CE3" w:rsidRDefault="00247597" w:rsidP="00F8165C">
            <w:pPr>
              <w:pStyle w:val="Table"/>
              <w:jc w:val="center"/>
              <w:rPr>
                <w:noProof/>
              </w:rPr>
            </w:pPr>
            <w:r>
              <w:rPr>
                <w:noProof/>
              </w:rPr>
              <w:t>1.3%</w:t>
            </w:r>
          </w:p>
        </w:tc>
        <w:tc>
          <w:tcPr>
            <w:tcW w:w="1694" w:type="dxa"/>
            <w:vAlign w:val="center"/>
          </w:tcPr>
          <w:p w:rsidR="00295CE3" w:rsidRDefault="00247597" w:rsidP="00F8165C">
            <w:pPr>
              <w:pStyle w:val="Table"/>
              <w:jc w:val="center"/>
              <w:rPr>
                <w:noProof/>
              </w:rPr>
            </w:pPr>
            <w:r>
              <w:rPr>
                <w:noProof/>
              </w:rPr>
              <w:t>0.0%</w:t>
            </w:r>
          </w:p>
        </w:tc>
      </w:tr>
      <w:tr w:rsidR="00BA67F6" w:rsidTr="00BA67F6">
        <w:trPr>
          <w:jc w:val="center"/>
        </w:trPr>
        <w:tc>
          <w:tcPr>
            <w:tcW w:w="1692" w:type="dxa"/>
          </w:tcPr>
          <w:p w:rsidR="00BA67F6" w:rsidRPr="00F8165C" w:rsidRDefault="00BA67F6" w:rsidP="00F8165C">
            <w:pPr>
              <w:pStyle w:val="Table"/>
              <w:jc w:val="center"/>
              <w:rPr>
                <w:b/>
                <w:noProof/>
                <w:lang w:val="vi-VN"/>
              </w:rPr>
            </w:pPr>
            <w:r w:rsidRPr="00F8165C">
              <w:rPr>
                <w:b/>
                <w:noProof/>
                <w:lang w:val="vi-VN"/>
              </w:rPr>
              <w:t>Jump</w:t>
            </w:r>
          </w:p>
        </w:tc>
        <w:tc>
          <w:tcPr>
            <w:tcW w:w="1801" w:type="dxa"/>
            <w:vAlign w:val="center"/>
          </w:tcPr>
          <w:p w:rsidR="00BA67F6" w:rsidRDefault="00BA67F6" w:rsidP="00F8165C">
            <w:pPr>
              <w:pStyle w:val="Table"/>
              <w:jc w:val="center"/>
            </w:pPr>
            <w:r w:rsidRPr="0067102F">
              <w:rPr>
                <w:noProof/>
              </w:rPr>
              <w:t>0.0%</w:t>
            </w:r>
          </w:p>
        </w:tc>
        <w:tc>
          <w:tcPr>
            <w:tcW w:w="1801" w:type="dxa"/>
            <w:vAlign w:val="center"/>
          </w:tcPr>
          <w:p w:rsidR="00BA67F6" w:rsidRDefault="001D6CE9" w:rsidP="00F8165C">
            <w:pPr>
              <w:pStyle w:val="Table"/>
              <w:jc w:val="center"/>
              <w:rPr>
                <w:noProof/>
              </w:rPr>
            </w:pPr>
            <w:r>
              <w:rPr>
                <w:noProof/>
              </w:rPr>
              <w:t>19.0%</w:t>
            </w:r>
          </w:p>
        </w:tc>
        <w:tc>
          <w:tcPr>
            <w:tcW w:w="1801" w:type="dxa"/>
            <w:vAlign w:val="center"/>
          </w:tcPr>
          <w:p w:rsidR="00BA67F6" w:rsidRPr="003D7854" w:rsidRDefault="003D7854" w:rsidP="00F8165C">
            <w:pPr>
              <w:pStyle w:val="Table"/>
              <w:jc w:val="center"/>
              <w:rPr>
                <w:noProof/>
              </w:rPr>
            </w:pPr>
            <w:r w:rsidRPr="003D7854">
              <w:rPr>
                <w:noProof/>
              </w:rPr>
              <w:t>81.0%</w:t>
            </w:r>
          </w:p>
        </w:tc>
        <w:tc>
          <w:tcPr>
            <w:tcW w:w="1694" w:type="dxa"/>
            <w:vAlign w:val="center"/>
          </w:tcPr>
          <w:p w:rsidR="00BA67F6" w:rsidRDefault="00343B1A" w:rsidP="00F8165C">
            <w:pPr>
              <w:pStyle w:val="Table"/>
              <w:jc w:val="center"/>
              <w:rPr>
                <w:noProof/>
              </w:rPr>
            </w:pPr>
            <w:r>
              <w:rPr>
                <w:noProof/>
              </w:rPr>
              <w:t>0.0%</w:t>
            </w:r>
          </w:p>
        </w:tc>
      </w:tr>
      <w:tr w:rsidR="00BA67F6" w:rsidTr="00BA67F6">
        <w:trPr>
          <w:jc w:val="center"/>
        </w:trPr>
        <w:tc>
          <w:tcPr>
            <w:tcW w:w="1692" w:type="dxa"/>
          </w:tcPr>
          <w:p w:rsidR="00BA67F6" w:rsidRPr="00F8165C" w:rsidRDefault="00BA67F6" w:rsidP="00F8165C">
            <w:pPr>
              <w:pStyle w:val="Table"/>
              <w:jc w:val="center"/>
              <w:rPr>
                <w:b/>
                <w:noProof/>
                <w:lang w:val="vi-VN"/>
              </w:rPr>
            </w:pPr>
            <w:r w:rsidRPr="00F8165C">
              <w:rPr>
                <w:b/>
                <w:noProof/>
                <w:lang w:val="vi-VN"/>
              </w:rPr>
              <w:t>Dance</w:t>
            </w:r>
          </w:p>
        </w:tc>
        <w:tc>
          <w:tcPr>
            <w:tcW w:w="1801" w:type="dxa"/>
            <w:vAlign w:val="center"/>
          </w:tcPr>
          <w:p w:rsidR="00BA67F6" w:rsidRDefault="00BA67F6" w:rsidP="00F8165C">
            <w:pPr>
              <w:pStyle w:val="Table"/>
              <w:jc w:val="center"/>
            </w:pPr>
            <w:r w:rsidRPr="0067102F">
              <w:rPr>
                <w:noProof/>
              </w:rPr>
              <w:t>0.0%</w:t>
            </w:r>
          </w:p>
        </w:tc>
        <w:tc>
          <w:tcPr>
            <w:tcW w:w="1801" w:type="dxa"/>
            <w:vAlign w:val="center"/>
          </w:tcPr>
          <w:p w:rsidR="00BA67F6" w:rsidRDefault="00B312BC" w:rsidP="00F8165C">
            <w:pPr>
              <w:pStyle w:val="Table"/>
              <w:jc w:val="center"/>
              <w:rPr>
                <w:noProof/>
              </w:rPr>
            </w:pPr>
            <w:r>
              <w:rPr>
                <w:noProof/>
              </w:rPr>
              <w:t>50.0%</w:t>
            </w:r>
          </w:p>
        </w:tc>
        <w:tc>
          <w:tcPr>
            <w:tcW w:w="1801" w:type="dxa"/>
            <w:vAlign w:val="center"/>
          </w:tcPr>
          <w:p w:rsidR="00BA67F6" w:rsidRDefault="003A7A2C" w:rsidP="00F8165C">
            <w:pPr>
              <w:pStyle w:val="Table"/>
              <w:jc w:val="center"/>
              <w:rPr>
                <w:noProof/>
              </w:rPr>
            </w:pPr>
            <w:r>
              <w:rPr>
                <w:noProof/>
              </w:rPr>
              <w:t>9.0%</w:t>
            </w:r>
          </w:p>
        </w:tc>
        <w:tc>
          <w:tcPr>
            <w:tcW w:w="1694" w:type="dxa"/>
            <w:vAlign w:val="center"/>
          </w:tcPr>
          <w:p w:rsidR="00BA67F6" w:rsidRPr="003D7854" w:rsidRDefault="003D7854" w:rsidP="00F8165C">
            <w:pPr>
              <w:pStyle w:val="Table"/>
              <w:jc w:val="center"/>
              <w:rPr>
                <w:noProof/>
              </w:rPr>
            </w:pPr>
            <w:r w:rsidRPr="003D7854">
              <w:rPr>
                <w:noProof/>
              </w:rPr>
              <w:t>41.0%</w:t>
            </w:r>
          </w:p>
        </w:tc>
      </w:tr>
    </w:tbl>
    <w:p w:rsidR="007D754B" w:rsidRPr="004D44E6" w:rsidRDefault="007B1D38" w:rsidP="00E82C06">
      <w:pPr>
        <w:pStyle w:val="000-Noi-Dung"/>
      </w:pPr>
      <w:r>
        <w:t xml:space="preserve">Với việc </w:t>
      </w:r>
      <w:r w:rsidR="00C673A2">
        <w:t xml:space="preserve">sử dụng tất cả các thuộc tính (tất cả các xương) thì </w:t>
      </w:r>
      <w:r w:rsidR="00DA60C0">
        <w:t>kết quả thu được là tỉ lệ nhận dạng đúng trung bình cao nhất.</w:t>
      </w:r>
      <w:r w:rsidR="002550EA">
        <w:t xml:space="preserve"> Tuy nhiên không khác biệt nhiều so với nhóm 23 xương</w:t>
      </w:r>
      <w:r w:rsidR="009A4BD4">
        <w:t xml:space="preserve"> và nhóm 11 xương vừa thêm vào cuối giai đoạn thực nghiệm</w:t>
      </w:r>
      <w:r w:rsidR="002550EA">
        <w:t xml:space="preserve"> (83.3% </w:t>
      </w:r>
      <w:r w:rsidR="009A4BD4">
        <w:t>so với</w:t>
      </w:r>
      <w:r w:rsidR="002550EA">
        <w:t xml:space="preserve"> 82.1%</w:t>
      </w:r>
      <w:r w:rsidR="009A4BD4">
        <w:t xml:space="preserve"> và 82.7%</w:t>
      </w:r>
      <w:r w:rsidR="002550EA">
        <w:t xml:space="preserve">). Vì vậy có thể sử dụng nhóm dữ </w:t>
      </w:r>
      <w:r w:rsidR="002550EA">
        <w:lastRenderedPageBreak/>
        <w:t xml:space="preserve">liệu gồm </w:t>
      </w:r>
      <w:r w:rsidR="00926FF4">
        <w:t>11</w:t>
      </w:r>
      <w:r w:rsidR="002550EA">
        <w:t xml:space="preserve"> xương như một phương pháp lựa chọn đặc tính trong việc xây dựng mô hình nhận dạng hành động người trong không gian 3D. </w:t>
      </w:r>
      <w:r w:rsidR="00A005A7">
        <w:t xml:space="preserve">Tuy kết quả nhận dạng trung bình khá cao nhưng </w:t>
      </w:r>
      <w:r w:rsidR="00E51D91">
        <w:t xml:space="preserve">đối với các loại hành động phức tạp như dance, đặc tính </w:t>
      </w:r>
      <w:r w:rsidR="008F1322">
        <w:t>của dữ liệu không thể hiện rỏ trong không gian hiện tại</w:t>
      </w:r>
      <w:r w:rsidR="00483CBC">
        <w:t>, dẫn tới tỉ lệ nhận dạng đúng rất thấp (41.0%)</w:t>
      </w:r>
      <w:r w:rsidR="00480451">
        <w:t xml:space="preserve">. </w:t>
      </w:r>
      <w:r w:rsidR="001A178F">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t>PCA và LDA là hai thuật toán phổ biến có thể thực hiện điều này.</w:t>
      </w:r>
      <w:r w:rsidR="00EC76B6">
        <w:t xml:space="preserve"> Phần tiếp theo là kết quả thực nghiệm sử dụng các phương pháp PCA và LDA.</w:t>
      </w:r>
    </w:p>
    <w:p w:rsidR="00CC4221" w:rsidRPr="00730D57" w:rsidRDefault="00456595" w:rsidP="00554DC8">
      <w:pPr>
        <w:pStyle w:val="Heading4"/>
        <w:rPr>
          <w:noProof/>
        </w:rPr>
      </w:pPr>
      <w:bookmarkStart w:id="123" w:name="_Toc421315650"/>
      <w:r w:rsidRPr="00554DC8">
        <w:t>Phương</w:t>
      </w:r>
      <w:r>
        <w:rPr>
          <w:noProof/>
        </w:rPr>
        <w:t xml:space="preserve"> pháp PCA</w:t>
      </w:r>
      <w:bookmarkEnd w:id="123"/>
    </w:p>
    <w:p w:rsidR="00755D44" w:rsidRDefault="002E7146" w:rsidP="00E82C06">
      <w:pPr>
        <w:pStyle w:val="000-Noi-Dung"/>
        <w:rPr>
          <w:noProof/>
        </w:rPr>
      </w:pPr>
      <w:r w:rsidRPr="00E30E4B">
        <w:rPr>
          <w:noProof/>
          <w:lang w:val="vi-VN"/>
        </w:rPr>
        <w:t xml:space="preserve">Đối với phương pháp PCA, thông số cần xác định là số lượng các vectơ riêng (chính là số </w:t>
      </w:r>
      <w:r w:rsidR="00495436">
        <w:rPr>
          <w:noProof/>
        </w:rPr>
        <w:t>chiều</w:t>
      </w:r>
      <w:r w:rsidRPr="00E30E4B">
        <w:rPr>
          <w:noProof/>
          <w:lang w:val="vi-VN"/>
        </w:rPr>
        <w:t xml:space="preserve"> trong không gian mới) để mô hình nhận dạng có độ ch</w:t>
      </w:r>
      <w:r w:rsidR="00CD73B9">
        <w:rPr>
          <w:noProof/>
          <w:lang w:val="vi-VN"/>
        </w:rPr>
        <w:t>ích xác cao nhất.</w:t>
      </w:r>
      <w:r w:rsidR="003A37E6">
        <w:rPr>
          <w:noProof/>
        </w:rPr>
        <w:t xml:space="preserve"> </w:t>
      </w:r>
      <w:r w:rsidR="00B20811">
        <w:rPr>
          <w:noProof/>
        </w:rPr>
        <w:t xml:space="preserve">Hình </w:t>
      </w:r>
      <w:r w:rsidR="00792FFF">
        <w:rPr>
          <w:noProof/>
        </w:rPr>
        <w:t>3.1 mô tả sự biến thiên của tỉ lệ nhận dạng dùng phương pháp trích chọn đặc tính PCA khi số chiều thay đổi.</w:t>
      </w:r>
    </w:p>
    <w:p w:rsidR="00CE0206" w:rsidRPr="003A37E6" w:rsidRDefault="00CE0206" w:rsidP="00457D7C">
      <w:pPr>
        <w:pStyle w:val="Table"/>
        <w:rPr>
          <w:noProof/>
        </w:rPr>
      </w:pPr>
    </w:p>
    <w:p w:rsidR="00741B6D" w:rsidRDefault="001110C4" w:rsidP="00457D7C">
      <w:pPr>
        <w:pStyle w:val="Table"/>
      </w:pPr>
      <w:r w:rsidRPr="00CE0206">
        <w:rPr>
          <w:noProof/>
        </w:rPr>
        <w:drawing>
          <wp:inline distT="0" distB="0" distL="0" distR="0">
            <wp:extent cx="5589536" cy="2849526"/>
            <wp:effectExtent l="19050" t="0" r="11164" b="797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5B53A8" w:rsidRDefault="003B3DAA" w:rsidP="00DB49F9">
      <w:pPr>
        <w:pStyle w:val="HinhC3"/>
      </w:pPr>
      <w:bookmarkStart w:id="124" w:name="_Toc421315739"/>
      <w:r>
        <w:t xml:space="preserve">Sự biến thiên của tỉ lệ nhận dạng </w:t>
      </w:r>
      <w:r w:rsidR="001409BF">
        <w:t>trong PCA</w:t>
      </w:r>
      <w:bookmarkEnd w:id="124"/>
    </w:p>
    <w:p w:rsidR="000C6943" w:rsidRDefault="00C548CA" w:rsidP="00E82C06">
      <w:pPr>
        <w:pStyle w:val="000-Noi-Dung"/>
        <w:rPr>
          <w:noProof/>
        </w:rPr>
      </w:pPr>
      <w:r>
        <w:lastRenderedPageBreak/>
        <w:t>Ta thấy với số chiều tăng dần, độ chính xác tăng theo hình răng cưa đến một giá trị ngưỡng</w:t>
      </w:r>
      <w:r w:rsidR="00A5794D">
        <w:t xml:space="preserve"> (90.1% với số chiều bằng 49)</w:t>
      </w:r>
      <w:r>
        <w:t xml:space="preserve">, sau đó bắt đầu giảm và </w:t>
      </w:r>
      <w:r w:rsidR="00DC2524">
        <w:t>d</w:t>
      </w:r>
      <w:r>
        <w:t>ần như trở thành đường thẳng khi số chiều vượt qua ngưỡng.</w:t>
      </w:r>
      <w:r w:rsidR="00AF092E">
        <w:t xml:space="preserve"> </w:t>
      </w:r>
      <w:r w:rsidR="00597DC5">
        <w:rPr>
          <w:noProof/>
        </w:rPr>
        <w:t>Kết quả rõ hơn được trình bày trong bảng 3.10.</w:t>
      </w:r>
      <w:r w:rsidR="000C6943">
        <w:rPr>
          <w:noProof/>
        </w:rPr>
        <w:t xml:space="preserve"> Các bảng tiếp theo từ 3.11 đến 3.16 là bảng kết quả chi tiết các lần thử nghiệm với số chiều khác nhau trong PCA</w:t>
      </w:r>
      <w:r w:rsidR="00917EAD">
        <w:rPr>
          <w:noProof/>
        </w:rPr>
        <w:t>.</w:t>
      </w:r>
    </w:p>
    <w:p w:rsidR="00415410" w:rsidRPr="00415410" w:rsidRDefault="00415410" w:rsidP="004A04EF">
      <w:pPr>
        <w:pStyle w:val="BangC3"/>
        <w:rPr>
          <w:noProof/>
        </w:rPr>
      </w:pPr>
      <w:bookmarkStart w:id="125" w:name="_Toc421315665"/>
      <w:r>
        <w:rPr>
          <w:noProof/>
        </w:rPr>
        <w:t>Kết quả thực nghiệm với các giá trị khác nhau của số chiều dữ liệu sau trích chọn</w:t>
      </w:r>
      <w:r w:rsidR="009D4D41">
        <w:rPr>
          <w:noProof/>
        </w:rPr>
        <w:t xml:space="preserve"> trong PCA</w:t>
      </w:r>
      <w:bookmarkEnd w:id="125"/>
    </w:p>
    <w:tbl>
      <w:tblPr>
        <w:tblStyle w:val="TableGrid"/>
        <w:tblW w:w="0" w:type="auto"/>
        <w:jc w:val="center"/>
        <w:tblLook w:val="04A0"/>
      </w:tblPr>
      <w:tblGrid>
        <w:gridCol w:w="1416"/>
        <w:gridCol w:w="1528"/>
        <w:gridCol w:w="1528"/>
        <w:gridCol w:w="1353"/>
        <w:gridCol w:w="1512"/>
        <w:gridCol w:w="1451"/>
      </w:tblGrid>
      <w:tr w:rsidR="00577802" w:rsidRPr="00F11BD9" w:rsidTr="00495225">
        <w:trPr>
          <w:cantSplit/>
          <w:tblHeader/>
          <w:jc w:val="center"/>
        </w:trPr>
        <w:tc>
          <w:tcPr>
            <w:tcW w:w="0" w:type="auto"/>
            <w:vAlign w:val="center"/>
          </w:tcPr>
          <w:p w:rsidR="00577802" w:rsidRPr="00F11BD9" w:rsidRDefault="00672D31" w:rsidP="00F11BD9">
            <w:pPr>
              <w:pStyle w:val="Table"/>
              <w:jc w:val="center"/>
              <w:rPr>
                <w:b/>
                <w:noProof/>
                <w:lang w:val="vi-VN"/>
              </w:rPr>
            </w:pPr>
            <w:bookmarkStart w:id="126" w:name="_Hlk420364509"/>
            <w:r w:rsidRPr="00F11BD9">
              <w:rPr>
                <w:b/>
                <w:noProof/>
                <w:lang w:val="vi-VN"/>
              </w:rPr>
              <w:t xml:space="preserve">Số </w:t>
            </w:r>
            <w:r w:rsidR="00513DA3" w:rsidRPr="00F11BD9">
              <w:rPr>
                <w:b/>
                <w:noProof/>
                <w:lang w:val="vi-VN"/>
              </w:rPr>
              <w:t>chiều trong PCA</w:t>
            </w:r>
          </w:p>
        </w:tc>
        <w:tc>
          <w:tcPr>
            <w:tcW w:w="0" w:type="auto"/>
            <w:vAlign w:val="center"/>
          </w:tcPr>
          <w:p w:rsidR="00577802" w:rsidRPr="00F11BD9" w:rsidRDefault="00AE7F15" w:rsidP="00F11BD9">
            <w:pPr>
              <w:pStyle w:val="Table"/>
              <w:jc w:val="center"/>
              <w:rPr>
                <w:b/>
                <w:noProof/>
                <w:lang w:val="vi-VN"/>
              </w:rPr>
            </w:pPr>
            <w:r w:rsidRPr="00F11BD9">
              <w:rPr>
                <w:b/>
                <w:noProof/>
                <w:lang w:val="vi-VN"/>
              </w:rPr>
              <w:t>Run</w:t>
            </w:r>
          </w:p>
        </w:tc>
        <w:tc>
          <w:tcPr>
            <w:tcW w:w="0" w:type="auto"/>
            <w:vAlign w:val="center"/>
          </w:tcPr>
          <w:p w:rsidR="00577802" w:rsidRPr="00F11BD9" w:rsidRDefault="00AE7F15" w:rsidP="00F11BD9">
            <w:pPr>
              <w:pStyle w:val="Table"/>
              <w:jc w:val="center"/>
              <w:rPr>
                <w:b/>
                <w:noProof/>
                <w:lang w:val="vi-VN"/>
              </w:rPr>
            </w:pPr>
            <w:r w:rsidRPr="00F11BD9">
              <w:rPr>
                <w:b/>
                <w:noProof/>
                <w:lang w:val="vi-VN"/>
              </w:rPr>
              <w:t>Walk</w:t>
            </w:r>
          </w:p>
        </w:tc>
        <w:tc>
          <w:tcPr>
            <w:tcW w:w="0" w:type="auto"/>
            <w:vAlign w:val="center"/>
          </w:tcPr>
          <w:p w:rsidR="00577802" w:rsidRPr="00F11BD9" w:rsidRDefault="00AE7F15" w:rsidP="00F11BD9">
            <w:pPr>
              <w:pStyle w:val="Table"/>
              <w:jc w:val="center"/>
              <w:rPr>
                <w:b/>
              </w:rPr>
            </w:pPr>
            <w:r w:rsidRPr="00F11BD9">
              <w:rPr>
                <w:b/>
              </w:rPr>
              <w:t>Jump</w:t>
            </w:r>
          </w:p>
        </w:tc>
        <w:tc>
          <w:tcPr>
            <w:tcW w:w="0" w:type="auto"/>
            <w:vAlign w:val="center"/>
          </w:tcPr>
          <w:p w:rsidR="00577802" w:rsidRPr="00F11BD9" w:rsidRDefault="00AE7F15" w:rsidP="00F11BD9">
            <w:pPr>
              <w:pStyle w:val="Table"/>
              <w:jc w:val="center"/>
              <w:rPr>
                <w:b/>
                <w:noProof/>
                <w:lang w:val="vi-VN"/>
              </w:rPr>
            </w:pPr>
            <w:r w:rsidRPr="00F11BD9">
              <w:rPr>
                <w:b/>
                <w:noProof/>
                <w:lang w:val="vi-VN"/>
              </w:rPr>
              <w:t>Dance</w:t>
            </w:r>
          </w:p>
        </w:tc>
        <w:tc>
          <w:tcPr>
            <w:tcW w:w="0" w:type="auto"/>
            <w:vAlign w:val="center"/>
          </w:tcPr>
          <w:p w:rsidR="00577802" w:rsidRPr="00F11BD9" w:rsidRDefault="00AC166A" w:rsidP="00F11BD9">
            <w:pPr>
              <w:pStyle w:val="Table"/>
              <w:jc w:val="center"/>
              <w:rPr>
                <w:b/>
                <w:noProof/>
              </w:rPr>
            </w:pPr>
            <w:r w:rsidRPr="00F11BD9">
              <w:rPr>
                <w:b/>
                <w:noProof/>
              </w:rPr>
              <w:t>Trung bình</w:t>
            </w:r>
          </w:p>
        </w:tc>
      </w:tr>
      <w:tr w:rsidR="00577802" w:rsidRPr="00E30E4B" w:rsidTr="00495225">
        <w:trPr>
          <w:cantSplit/>
          <w:tblHeader/>
          <w:jc w:val="center"/>
        </w:trPr>
        <w:tc>
          <w:tcPr>
            <w:tcW w:w="1416" w:type="dxa"/>
            <w:vAlign w:val="center"/>
          </w:tcPr>
          <w:p w:rsidR="00577802" w:rsidRPr="00F11BD9" w:rsidRDefault="00F91E68" w:rsidP="00F11BD9">
            <w:pPr>
              <w:pStyle w:val="Table"/>
              <w:jc w:val="center"/>
              <w:rPr>
                <w:b/>
                <w:noProof/>
              </w:rPr>
            </w:pPr>
            <w:bookmarkStart w:id="127" w:name="_Hlk420362390"/>
            <w:bookmarkEnd w:id="126"/>
            <w:r w:rsidRPr="00F11BD9">
              <w:rPr>
                <w:b/>
                <w:noProof/>
              </w:rPr>
              <w:t>1</w:t>
            </w:r>
          </w:p>
        </w:tc>
        <w:tc>
          <w:tcPr>
            <w:tcW w:w="1528" w:type="dxa"/>
            <w:vAlign w:val="center"/>
          </w:tcPr>
          <w:p w:rsidR="00577802" w:rsidRPr="00B92C8C" w:rsidRDefault="00B92C8C" w:rsidP="00F11BD9">
            <w:pPr>
              <w:pStyle w:val="Table"/>
              <w:jc w:val="center"/>
              <w:rPr>
                <w:noProof/>
              </w:rPr>
            </w:pPr>
            <w:r>
              <w:rPr>
                <w:noProof/>
              </w:rPr>
              <w:t>0.0%</w:t>
            </w:r>
          </w:p>
        </w:tc>
        <w:tc>
          <w:tcPr>
            <w:tcW w:w="1528" w:type="dxa"/>
            <w:vAlign w:val="center"/>
          </w:tcPr>
          <w:p w:rsidR="00577802" w:rsidRPr="00B92C8C" w:rsidRDefault="00B92C8C" w:rsidP="00F11BD9">
            <w:pPr>
              <w:pStyle w:val="Table"/>
              <w:jc w:val="center"/>
              <w:rPr>
                <w:noProof/>
              </w:rPr>
            </w:pPr>
            <w:r>
              <w:rPr>
                <w:noProof/>
              </w:rPr>
              <w:t>100%</w:t>
            </w:r>
          </w:p>
        </w:tc>
        <w:tc>
          <w:tcPr>
            <w:tcW w:w="1353" w:type="dxa"/>
            <w:vAlign w:val="center"/>
          </w:tcPr>
          <w:p w:rsidR="00577802" w:rsidRPr="0012797F" w:rsidRDefault="00B92C8C" w:rsidP="00F11BD9">
            <w:pPr>
              <w:pStyle w:val="Table"/>
              <w:jc w:val="center"/>
            </w:pPr>
            <w:r w:rsidRPr="0012797F">
              <w:t>0.0%</w:t>
            </w:r>
          </w:p>
        </w:tc>
        <w:tc>
          <w:tcPr>
            <w:tcW w:w="1512" w:type="dxa"/>
            <w:vAlign w:val="center"/>
          </w:tcPr>
          <w:p w:rsidR="00577802" w:rsidRPr="00B92C8C" w:rsidRDefault="00B92C8C" w:rsidP="00F11BD9">
            <w:pPr>
              <w:pStyle w:val="Table"/>
              <w:jc w:val="center"/>
              <w:rPr>
                <w:noProof/>
              </w:rPr>
            </w:pPr>
            <w:r>
              <w:rPr>
                <w:noProof/>
              </w:rPr>
              <w:t>0.0%</w:t>
            </w:r>
          </w:p>
        </w:tc>
        <w:tc>
          <w:tcPr>
            <w:tcW w:w="1451" w:type="dxa"/>
            <w:vAlign w:val="center"/>
          </w:tcPr>
          <w:p w:rsidR="00577802" w:rsidRPr="00F6054A" w:rsidRDefault="00842A6C" w:rsidP="00F11BD9">
            <w:pPr>
              <w:pStyle w:val="Table"/>
              <w:jc w:val="center"/>
              <w:rPr>
                <w:noProof/>
              </w:rPr>
            </w:pPr>
            <w:r w:rsidRPr="00F6054A">
              <w:rPr>
                <w:noProof/>
              </w:rPr>
              <w:t>46.3%</w:t>
            </w:r>
          </w:p>
        </w:tc>
      </w:tr>
      <w:bookmarkEnd w:id="127"/>
      <w:tr w:rsidR="00F8493E" w:rsidRPr="00E30E4B" w:rsidTr="00495225">
        <w:trPr>
          <w:cantSplit/>
          <w:tblHeader/>
          <w:jc w:val="center"/>
        </w:trPr>
        <w:tc>
          <w:tcPr>
            <w:tcW w:w="1416" w:type="dxa"/>
            <w:vAlign w:val="center"/>
          </w:tcPr>
          <w:p w:rsidR="00F8493E" w:rsidRPr="00F11BD9" w:rsidRDefault="00F91E68" w:rsidP="00F11BD9">
            <w:pPr>
              <w:pStyle w:val="Table"/>
              <w:jc w:val="center"/>
              <w:rPr>
                <w:b/>
                <w:noProof/>
              </w:rPr>
            </w:pPr>
            <w:r w:rsidRPr="00F11BD9">
              <w:rPr>
                <w:b/>
                <w:noProof/>
              </w:rPr>
              <w:t>2</w:t>
            </w:r>
          </w:p>
        </w:tc>
        <w:tc>
          <w:tcPr>
            <w:tcW w:w="1528" w:type="dxa"/>
            <w:vAlign w:val="center"/>
          </w:tcPr>
          <w:p w:rsidR="00F8493E" w:rsidRPr="00AA1285" w:rsidRDefault="00AA1285" w:rsidP="00F11BD9">
            <w:pPr>
              <w:pStyle w:val="Table"/>
              <w:jc w:val="center"/>
              <w:rPr>
                <w:noProof/>
              </w:rPr>
            </w:pPr>
            <w:r>
              <w:rPr>
                <w:noProof/>
              </w:rPr>
              <w:t>0.0%</w:t>
            </w:r>
          </w:p>
        </w:tc>
        <w:tc>
          <w:tcPr>
            <w:tcW w:w="1528" w:type="dxa"/>
            <w:vAlign w:val="center"/>
          </w:tcPr>
          <w:p w:rsidR="00F8493E" w:rsidRPr="00AA1285" w:rsidRDefault="00AA1285" w:rsidP="00F11BD9">
            <w:pPr>
              <w:pStyle w:val="Table"/>
              <w:jc w:val="center"/>
              <w:rPr>
                <w:noProof/>
              </w:rPr>
            </w:pPr>
            <w:r>
              <w:rPr>
                <w:noProof/>
              </w:rPr>
              <w:t>94.7%</w:t>
            </w:r>
          </w:p>
        </w:tc>
        <w:tc>
          <w:tcPr>
            <w:tcW w:w="1353" w:type="dxa"/>
            <w:vAlign w:val="center"/>
          </w:tcPr>
          <w:p w:rsidR="00F8493E" w:rsidRPr="0012797F" w:rsidRDefault="00AA1285" w:rsidP="00F11BD9">
            <w:pPr>
              <w:pStyle w:val="Table"/>
              <w:jc w:val="center"/>
            </w:pPr>
            <w:r w:rsidRPr="0012797F">
              <w:t>14.3%</w:t>
            </w:r>
          </w:p>
        </w:tc>
        <w:tc>
          <w:tcPr>
            <w:tcW w:w="1512" w:type="dxa"/>
            <w:vAlign w:val="center"/>
          </w:tcPr>
          <w:p w:rsidR="00F8493E" w:rsidRPr="00AA1285" w:rsidRDefault="00AA1285" w:rsidP="00F11BD9">
            <w:pPr>
              <w:pStyle w:val="Table"/>
              <w:jc w:val="center"/>
              <w:rPr>
                <w:noProof/>
              </w:rPr>
            </w:pPr>
            <w:r>
              <w:rPr>
                <w:noProof/>
              </w:rPr>
              <w:t>18.2%</w:t>
            </w:r>
          </w:p>
        </w:tc>
        <w:tc>
          <w:tcPr>
            <w:tcW w:w="1451" w:type="dxa"/>
            <w:vAlign w:val="center"/>
          </w:tcPr>
          <w:p w:rsidR="00F8493E" w:rsidRPr="00F6054A" w:rsidRDefault="00A72A8F" w:rsidP="00F11BD9">
            <w:pPr>
              <w:pStyle w:val="Table"/>
              <w:jc w:val="center"/>
              <w:rPr>
                <w:noProof/>
              </w:rPr>
            </w:pPr>
            <w:r w:rsidRPr="00F6054A">
              <w:rPr>
                <w:noProof/>
              </w:rPr>
              <w:t>50.0%</w:t>
            </w:r>
          </w:p>
        </w:tc>
      </w:tr>
      <w:tr w:rsidR="00577802" w:rsidRPr="00E30E4B" w:rsidTr="00495225">
        <w:trPr>
          <w:cantSplit/>
          <w:tblHeader/>
          <w:jc w:val="center"/>
        </w:trPr>
        <w:tc>
          <w:tcPr>
            <w:tcW w:w="1416" w:type="dxa"/>
            <w:shd w:val="clear" w:color="auto" w:fill="FFFFFF" w:themeFill="background1"/>
            <w:vAlign w:val="center"/>
          </w:tcPr>
          <w:p w:rsidR="00577802" w:rsidRPr="00F11BD9" w:rsidRDefault="00F91E68" w:rsidP="00F11BD9">
            <w:pPr>
              <w:pStyle w:val="Table"/>
              <w:jc w:val="center"/>
              <w:rPr>
                <w:b/>
                <w:noProof/>
              </w:rPr>
            </w:pPr>
            <w:r w:rsidRPr="00F11BD9">
              <w:rPr>
                <w:b/>
                <w:noProof/>
              </w:rPr>
              <w:t>3</w:t>
            </w:r>
          </w:p>
        </w:tc>
        <w:tc>
          <w:tcPr>
            <w:tcW w:w="1528" w:type="dxa"/>
            <w:shd w:val="clear" w:color="auto" w:fill="FFFFFF" w:themeFill="background1"/>
            <w:vAlign w:val="center"/>
          </w:tcPr>
          <w:p w:rsidR="00577802" w:rsidRPr="002435CE" w:rsidRDefault="002435CE" w:rsidP="00F11BD9">
            <w:pPr>
              <w:pStyle w:val="Table"/>
              <w:jc w:val="center"/>
              <w:rPr>
                <w:noProof/>
              </w:rPr>
            </w:pPr>
            <w:r>
              <w:rPr>
                <w:noProof/>
              </w:rPr>
              <w:t>60.9%</w:t>
            </w:r>
          </w:p>
        </w:tc>
        <w:tc>
          <w:tcPr>
            <w:tcW w:w="1528" w:type="dxa"/>
            <w:shd w:val="clear" w:color="auto" w:fill="FFFFFF" w:themeFill="background1"/>
            <w:vAlign w:val="center"/>
          </w:tcPr>
          <w:p w:rsidR="00577802" w:rsidRPr="002435CE" w:rsidRDefault="002435CE" w:rsidP="00F11BD9">
            <w:pPr>
              <w:pStyle w:val="Table"/>
              <w:jc w:val="center"/>
              <w:rPr>
                <w:noProof/>
              </w:rPr>
            </w:pPr>
            <w:r>
              <w:rPr>
                <w:noProof/>
              </w:rPr>
              <w:t>80.0%</w:t>
            </w:r>
          </w:p>
        </w:tc>
        <w:tc>
          <w:tcPr>
            <w:tcW w:w="1353" w:type="dxa"/>
            <w:shd w:val="clear" w:color="auto" w:fill="FFFFFF" w:themeFill="background1"/>
            <w:vAlign w:val="center"/>
          </w:tcPr>
          <w:p w:rsidR="00577802" w:rsidRPr="0012797F" w:rsidRDefault="002435CE" w:rsidP="00F11BD9">
            <w:pPr>
              <w:pStyle w:val="Table"/>
              <w:jc w:val="center"/>
            </w:pPr>
            <w:r w:rsidRPr="0012797F">
              <w:t>69.0%</w:t>
            </w:r>
          </w:p>
        </w:tc>
        <w:tc>
          <w:tcPr>
            <w:tcW w:w="1512" w:type="dxa"/>
            <w:shd w:val="clear" w:color="auto" w:fill="FFFFFF" w:themeFill="background1"/>
            <w:vAlign w:val="center"/>
          </w:tcPr>
          <w:p w:rsidR="00577802" w:rsidRPr="00887AF8" w:rsidRDefault="00887AF8" w:rsidP="00F11BD9">
            <w:pPr>
              <w:pStyle w:val="Table"/>
              <w:jc w:val="center"/>
              <w:rPr>
                <w:noProof/>
              </w:rPr>
            </w:pPr>
            <w:r>
              <w:rPr>
                <w:noProof/>
              </w:rPr>
              <w:t>18.2%</w:t>
            </w:r>
          </w:p>
        </w:tc>
        <w:tc>
          <w:tcPr>
            <w:tcW w:w="1451" w:type="dxa"/>
            <w:shd w:val="clear" w:color="auto" w:fill="FFFFFF" w:themeFill="background1"/>
            <w:vAlign w:val="center"/>
          </w:tcPr>
          <w:p w:rsidR="00577802" w:rsidRPr="00F6054A" w:rsidRDefault="009C0900" w:rsidP="00F11BD9">
            <w:pPr>
              <w:pStyle w:val="Table"/>
              <w:jc w:val="center"/>
              <w:rPr>
                <w:noProof/>
              </w:rPr>
            </w:pPr>
            <w:r w:rsidRPr="00F6054A">
              <w:rPr>
                <w:noProof/>
              </w:rPr>
              <w:t>66.0%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4</w:t>
            </w:r>
          </w:p>
        </w:tc>
        <w:tc>
          <w:tcPr>
            <w:tcW w:w="1528" w:type="dxa"/>
            <w:shd w:val="clear" w:color="auto" w:fill="FFFFFF" w:themeFill="background1"/>
            <w:vAlign w:val="center"/>
          </w:tcPr>
          <w:p w:rsidR="00F91E68" w:rsidRPr="00F70B84" w:rsidRDefault="00F70B84" w:rsidP="00F11BD9">
            <w:pPr>
              <w:pStyle w:val="Table"/>
              <w:jc w:val="center"/>
              <w:rPr>
                <w:noProof/>
              </w:rPr>
            </w:pPr>
            <w:r>
              <w:rPr>
                <w:noProof/>
              </w:rPr>
              <w:t>78.3%</w:t>
            </w:r>
          </w:p>
        </w:tc>
        <w:tc>
          <w:tcPr>
            <w:tcW w:w="1528" w:type="dxa"/>
            <w:shd w:val="clear" w:color="auto" w:fill="FFFFFF" w:themeFill="background1"/>
            <w:vAlign w:val="center"/>
          </w:tcPr>
          <w:p w:rsidR="00F91E68" w:rsidRPr="00F70B84" w:rsidRDefault="00F70B84" w:rsidP="00F11BD9">
            <w:pPr>
              <w:pStyle w:val="Table"/>
              <w:jc w:val="center"/>
              <w:rPr>
                <w:noProof/>
              </w:rPr>
            </w:pPr>
            <w:r>
              <w:rPr>
                <w:noProof/>
              </w:rPr>
              <w:t>77.3%</w:t>
            </w:r>
          </w:p>
        </w:tc>
        <w:tc>
          <w:tcPr>
            <w:tcW w:w="1353" w:type="dxa"/>
            <w:shd w:val="clear" w:color="auto" w:fill="FFFFFF" w:themeFill="background1"/>
            <w:vAlign w:val="center"/>
          </w:tcPr>
          <w:p w:rsidR="00F91E68" w:rsidRPr="0012797F" w:rsidRDefault="00F70B84" w:rsidP="00F11BD9">
            <w:pPr>
              <w:pStyle w:val="Table"/>
              <w:jc w:val="center"/>
            </w:pPr>
            <w:r w:rsidRPr="0012797F">
              <w:t>66.7%</w:t>
            </w:r>
          </w:p>
        </w:tc>
        <w:tc>
          <w:tcPr>
            <w:tcW w:w="1512" w:type="dxa"/>
            <w:shd w:val="clear" w:color="auto" w:fill="FFFFFF" w:themeFill="background1"/>
            <w:vAlign w:val="center"/>
          </w:tcPr>
          <w:p w:rsidR="00F91E68" w:rsidRPr="00F70B84" w:rsidRDefault="00F70B84" w:rsidP="00F11BD9">
            <w:pPr>
              <w:pStyle w:val="Table"/>
              <w:jc w:val="center"/>
              <w:rPr>
                <w:noProof/>
              </w:rPr>
            </w:pPr>
            <w:r>
              <w:rPr>
                <w:noProof/>
              </w:rPr>
              <w:t>18.2%</w:t>
            </w:r>
          </w:p>
        </w:tc>
        <w:tc>
          <w:tcPr>
            <w:tcW w:w="1451" w:type="dxa"/>
            <w:shd w:val="clear" w:color="auto" w:fill="FFFFFF" w:themeFill="background1"/>
            <w:vAlign w:val="center"/>
          </w:tcPr>
          <w:p w:rsidR="00F91E68" w:rsidRPr="00F6054A" w:rsidRDefault="009C0900" w:rsidP="00F11BD9">
            <w:pPr>
              <w:pStyle w:val="Table"/>
              <w:jc w:val="center"/>
              <w:rPr>
                <w:noProof/>
              </w:rPr>
            </w:pPr>
            <w:r w:rsidRPr="00F6054A">
              <w:rPr>
                <w:noProof/>
              </w:rPr>
              <w:t>66.7%</w:t>
            </w:r>
          </w:p>
        </w:tc>
      </w:tr>
      <w:tr w:rsidR="00704BCE" w:rsidRPr="00E30E4B" w:rsidTr="00495225">
        <w:trPr>
          <w:cantSplit/>
          <w:tblHeader/>
          <w:jc w:val="center"/>
        </w:trPr>
        <w:tc>
          <w:tcPr>
            <w:tcW w:w="1416" w:type="dxa"/>
            <w:shd w:val="clear" w:color="auto" w:fill="FFFFFF" w:themeFill="background1"/>
            <w:vAlign w:val="center"/>
          </w:tcPr>
          <w:p w:rsidR="00704BCE" w:rsidRPr="00F11BD9" w:rsidRDefault="00704BCE" w:rsidP="00F11BD9">
            <w:pPr>
              <w:pStyle w:val="Table"/>
              <w:jc w:val="center"/>
              <w:rPr>
                <w:b/>
                <w:noProof/>
              </w:rPr>
            </w:pPr>
            <w:r w:rsidRPr="00F11BD9">
              <w:rPr>
                <w:b/>
                <w:noProof/>
              </w:rPr>
              <w:t>5</w:t>
            </w:r>
          </w:p>
        </w:tc>
        <w:tc>
          <w:tcPr>
            <w:tcW w:w="1528" w:type="dxa"/>
            <w:shd w:val="clear" w:color="auto" w:fill="FFFFFF" w:themeFill="background1"/>
            <w:vAlign w:val="center"/>
          </w:tcPr>
          <w:p w:rsidR="00704BCE" w:rsidRPr="00F70B84" w:rsidRDefault="00704BCE" w:rsidP="00F11BD9">
            <w:pPr>
              <w:pStyle w:val="Table"/>
              <w:jc w:val="center"/>
              <w:rPr>
                <w:noProof/>
              </w:rPr>
            </w:pPr>
            <w:r>
              <w:rPr>
                <w:noProof/>
              </w:rPr>
              <w:t>78.3%</w:t>
            </w:r>
          </w:p>
        </w:tc>
        <w:tc>
          <w:tcPr>
            <w:tcW w:w="1528" w:type="dxa"/>
            <w:shd w:val="clear" w:color="auto" w:fill="FFFFFF" w:themeFill="background1"/>
            <w:vAlign w:val="center"/>
          </w:tcPr>
          <w:p w:rsidR="00704BCE" w:rsidRPr="00F70B84" w:rsidRDefault="00704BCE" w:rsidP="00F11BD9">
            <w:pPr>
              <w:pStyle w:val="Table"/>
              <w:jc w:val="center"/>
              <w:rPr>
                <w:noProof/>
              </w:rPr>
            </w:pPr>
            <w:r>
              <w:rPr>
                <w:noProof/>
              </w:rPr>
              <w:t>76.0%</w:t>
            </w:r>
          </w:p>
        </w:tc>
        <w:tc>
          <w:tcPr>
            <w:tcW w:w="1353" w:type="dxa"/>
            <w:shd w:val="clear" w:color="auto" w:fill="FFFFFF" w:themeFill="background1"/>
            <w:vAlign w:val="center"/>
          </w:tcPr>
          <w:p w:rsidR="00704BCE" w:rsidRPr="0012797F" w:rsidRDefault="00704BCE" w:rsidP="00F11BD9">
            <w:pPr>
              <w:pStyle w:val="Table"/>
              <w:jc w:val="center"/>
            </w:pPr>
            <w:r w:rsidRPr="0012797F">
              <w:t>66.7%</w:t>
            </w:r>
          </w:p>
        </w:tc>
        <w:tc>
          <w:tcPr>
            <w:tcW w:w="1512" w:type="dxa"/>
            <w:shd w:val="clear" w:color="auto" w:fill="FFFFFF" w:themeFill="background1"/>
            <w:vAlign w:val="center"/>
          </w:tcPr>
          <w:p w:rsidR="00704BCE" w:rsidRPr="00F70B84" w:rsidRDefault="00704BCE" w:rsidP="00F11BD9">
            <w:pPr>
              <w:pStyle w:val="Table"/>
              <w:jc w:val="center"/>
              <w:rPr>
                <w:noProof/>
              </w:rPr>
            </w:pPr>
            <w:r>
              <w:rPr>
                <w:noProof/>
              </w:rPr>
              <w:t>18.2%</w:t>
            </w:r>
          </w:p>
        </w:tc>
        <w:tc>
          <w:tcPr>
            <w:tcW w:w="1451" w:type="dxa"/>
            <w:shd w:val="clear" w:color="auto" w:fill="FFFFFF" w:themeFill="background1"/>
            <w:vAlign w:val="center"/>
          </w:tcPr>
          <w:p w:rsidR="00704BCE" w:rsidRPr="00F6054A" w:rsidRDefault="00704BCE" w:rsidP="00F11BD9">
            <w:pPr>
              <w:pStyle w:val="Table"/>
              <w:jc w:val="center"/>
              <w:rPr>
                <w:noProof/>
              </w:rPr>
            </w:pPr>
            <w:r w:rsidRPr="00F6054A">
              <w:rPr>
                <w:noProof/>
              </w:rPr>
              <w:t>66.0%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6</w:t>
            </w:r>
          </w:p>
        </w:tc>
        <w:tc>
          <w:tcPr>
            <w:tcW w:w="1528" w:type="dxa"/>
            <w:shd w:val="clear" w:color="auto" w:fill="FFFFFF" w:themeFill="background1"/>
            <w:vAlign w:val="center"/>
          </w:tcPr>
          <w:p w:rsidR="00F91E68" w:rsidRPr="00123CC5" w:rsidRDefault="00123CC5" w:rsidP="00F11BD9">
            <w:pPr>
              <w:pStyle w:val="Table"/>
              <w:jc w:val="center"/>
              <w:rPr>
                <w:noProof/>
              </w:rPr>
            </w:pPr>
            <w:r>
              <w:rPr>
                <w:noProof/>
              </w:rPr>
              <w:t>78.3%</w:t>
            </w:r>
          </w:p>
        </w:tc>
        <w:tc>
          <w:tcPr>
            <w:tcW w:w="1528" w:type="dxa"/>
            <w:shd w:val="clear" w:color="auto" w:fill="FFFFFF" w:themeFill="background1"/>
            <w:vAlign w:val="center"/>
          </w:tcPr>
          <w:p w:rsidR="00F91E68" w:rsidRPr="00123CC5" w:rsidRDefault="00123CC5" w:rsidP="00F11BD9">
            <w:pPr>
              <w:pStyle w:val="Table"/>
              <w:jc w:val="center"/>
              <w:rPr>
                <w:noProof/>
              </w:rPr>
            </w:pPr>
            <w:r>
              <w:rPr>
                <w:noProof/>
              </w:rPr>
              <w:t>85.3%</w:t>
            </w:r>
          </w:p>
        </w:tc>
        <w:tc>
          <w:tcPr>
            <w:tcW w:w="1353" w:type="dxa"/>
            <w:shd w:val="clear" w:color="auto" w:fill="FFFFFF" w:themeFill="background1"/>
            <w:vAlign w:val="center"/>
          </w:tcPr>
          <w:p w:rsidR="00F91E68" w:rsidRPr="0012797F" w:rsidRDefault="00123CC5" w:rsidP="00F11BD9">
            <w:pPr>
              <w:pStyle w:val="Table"/>
              <w:jc w:val="center"/>
            </w:pPr>
            <w:r w:rsidRPr="0012797F">
              <w:t>69.0%</w:t>
            </w:r>
          </w:p>
        </w:tc>
        <w:tc>
          <w:tcPr>
            <w:tcW w:w="1512" w:type="dxa"/>
            <w:shd w:val="clear" w:color="auto" w:fill="FFFFFF" w:themeFill="background1"/>
            <w:vAlign w:val="center"/>
          </w:tcPr>
          <w:p w:rsidR="00F91E68" w:rsidRPr="00123CC5" w:rsidRDefault="00123CC5" w:rsidP="00F11BD9">
            <w:pPr>
              <w:pStyle w:val="Table"/>
              <w:jc w:val="center"/>
              <w:rPr>
                <w:noProof/>
              </w:rPr>
            </w:pPr>
            <w:r>
              <w:rPr>
                <w:noProof/>
              </w:rPr>
              <w:t>22.7%</w:t>
            </w:r>
          </w:p>
        </w:tc>
        <w:tc>
          <w:tcPr>
            <w:tcW w:w="1451" w:type="dxa"/>
            <w:shd w:val="clear" w:color="auto" w:fill="FFFFFF" w:themeFill="background1"/>
            <w:vAlign w:val="center"/>
          </w:tcPr>
          <w:p w:rsidR="00F91E68" w:rsidRPr="00F6054A" w:rsidRDefault="00F34AEE" w:rsidP="00F11BD9">
            <w:pPr>
              <w:pStyle w:val="Table"/>
              <w:jc w:val="center"/>
              <w:rPr>
                <w:noProof/>
              </w:rPr>
            </w:pPr>
            <w:r w:rsidRPr="00F6054A">
              <w:rPr>
                <w:noProof/>
              </w:rPr>
              <w:t>71.6%</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F91E68" w:rsidP="00F11BD9">
            <w:pPr>
              <w:pStyle w:val="Table"/>
              <w:jc w:val="center"/>
              <w:rPr>
                <w:b/>
                <w:noProof/>
              </w:rPr>
            </w:pPr>
            <w:r w:rsidRPr="00F11BD9">
              <w:rPr>
                <w:b/>
                <w:noProof/>
              </w:rPr>
              <w:t>7</w:t>
            </w:r>
          </w:p>
        </w:tc>
        <w:tc>
          <w:tcPr>
            <w:tcW w:w="1528" w:type="dxa"/>
            <w:shd w:val="clear" w:color="auto" w:fill="FFFFFF" w:themeFill="background1"/>
            <w:vAlign w:val="center"/>
          </w:tcPr>
          <w:p w:rsidR="00F91E68" w:rsidRPr="00E30E4B" w:rsidRDefault="0027207E" w:rsidP="00F11BD9">
            <w:pPr>
              <w:pStyle w:val="Table"/>
              <w:jc w:val="center"/>
              <w:rPr>
                <w:noProof/>
                <w:lang w:val="vi-VN"/>
              </w:rPr>
            </w:pPr>
            <w:r>
              <w:rPr>
                <w:noProof/>
              </w:rPr>
              <w:t>78.3%</w:t>
            </w:r>
          </w:p>
        </w:tc>
        <w:tc>
          <w:tcPr>
            <w:tcW w:w="1528" w:type="dxa"/>
            <w:shd w:val="clear" w:color="auto" w:fill="FFFFFF" w:themeFill="background1"/>
            <w:vAlign w:val="center"/>
          </w:tcPr>
          <w:p w:rsidR="00F91E68" w:rsidRPr="0027207E" w:rsidRDefault="0027207E" w:rsidP="00F11BD9">
            <w:pPr>
              <w:pStyle w:val="Table"/>
              <w:jc w:val="center"/>
              <w:rPr>
                <w:noProof/>
              </w:rPr>
            </w:pPr>
            <w:r>
              <w:rPr>
                <w:noProof/>
              </w:rPr>
              <w:t>84.0%</w:t>
            </w:r>
          </w:p>
        </w:tc>
        <w:tc>
          <w:tcPr>
            <w:tcW w:w="1353" w:type="dxa"/>
            <w:shd w:val="clear" w:color="auto" w:fill="FFFFFF" w:themeFill="background1"/>
            <w:vAlign w:val="center"/>
          </w:tcPr>
          <w:p w:rsidR="00F91E68" w:rsidRPr="0012797F" w:rsidRDefault="0027207E" w:rsidP="00F11BD9">
            <w:pPr>
              <w:pStyle w:val="Table"/>
              <w:jc w:val="center"/>
            </w:pPr>
            <w:r w:rsidRPr="0012797F">
              <w:t>73.8%</w:t>
            </w:r>
          </w:p>
        </w:tc>
        <w:tc>
          <w:tcPr>
            <w:tcW w:w="1512" w:type="dxa"/>
            <w:shd w:val="clear" w:color="auto" w:fill="FFFFFF" w:themeFill="background1"/>
            <w:vAlign w:val="center"/>
          </w:tcPr>
          <w:p w:rsidR="00F91E68" w:rsidRPr="00E30E4B" w:rsidRDefault="0027207E" w:rsidP="00F11BD9">
            <w:pPr>
              <w:pStyle w:val="Table"/>
              <w:jc w:val="center"/>
              <w:rPr>
                <w:noProof/>
                <w:lang w:val="vi-VN"/>
              </w:rPr>
            </w:pPr>
            <w:r>
              <w:rPr>
                <w:noProof/>
              </w:rPr>
              <w:t>22.7%</w:t>
            </w:r>
          </w:p>
        </w:tc>
        <w:tc>
          <w:tcPr>
            <w:tcW w:w="1451" w:type="dxa"/>
            <w:shd w:val="clear" w:color="auto" w:fill="FFFFFF" w:themeFill="background1"/>
            <w:vAlign w:val="center"/>
          </w:tcPr>
          <w:p w:rsidR="00F91E68" w:rsidRPr="00F6054A" w:rsidRDefault="00B8042A" w:rsidP="00F11BD9">
            <w:pPr>
              <w:pStyle w:val="Table"/>
              <w:jc w:val="center"/>
              <w:rPr>
                <w:noProof/>
              </w:rPr>
            </w:pPr>
            <w:r w:rsidRPr="00F6054A">
              <w:rPr>
                <w:noProof/>
              </w:rPr>
              <w:t>72.2%</w:t>
            </w:r>
          </w:p>
        </w:tc>
      </w:tr>
      <w:tr w:rsidR="001A3397" w:rsidRPr="00E30E4B" w:rsidTr="00495225">
        <w:trPr>
          <w:cantSplit/>
          <w:tblHeader/>
          <w:jc w:val="center"/>
        </w:trPr>
        <w:tc>
          <w:tcPr>
            <w:tcW w:w="1416" w:type="dxa"/>
            <w:shd w:val="clear" w:color="auto" w:fill="FFFFFF" w:themeFill="background1"/>
            <w:vAlign w:val="center"/>
          </w:tcPr>
          <w:p w:rsidR="001A3397" w:rsidRPr="00F11BD9" w:rsidRDefault="001A3397" w:rsidP="00F11BD9">
            <w:pPr>
              <w:pStyle w:val="Table"/>
              <w:jc w:val="center"/>
              <w:rPr>
                <w:b/>
                <w:noProof/>
              </w:rPr>
            </w:pPr>
            <w:r w:rsidRPr="00F11BD9">
              <w:rPr>
                <w:b/>
                <w:noProof/>
              </w:rPr>
              <w:t>9</w:t>
            </w:r>
          </w:p>
        </w:tc>
        <w:tc>
          <w:tcPr>
            <w:tcW w:w="1528" w:type="dxa"/>
            <w:shd w:val="clear" w:color="auto" w:fill="FFFFFF" w:themeFill="background1"/>
            <w:vAlign w:val="center"/>
          </w:tcPr>
          <w:p w:rsidR="001A3397" w:rsidRPr="00E30E4B" w:rsidRDefault="001A3397" w:rsidP="00F11BD9">
            <w:pPr>
              <w:pStyle w:val="Table"/>
              <w:jc w:val="center"/>
              <w:rPr>
                <w:noProof/>
                <w:lang w:val="vi-VN"/>
              </w:rPr>
            </w:pPr>
            <w:r>
              <w:rPr>
                <w:noProof/>
              </w:rPr>
              <w:t>78.3%</w:t>
            </w:r>
          </w:p>
        </w:tc>
        <w:tc>
          <w:tcPr>
            <w:tcW w:w="1528" w:type="dxa"/>
            <w:shd w:val="clear" w:color="auto" w:fill="FFFFFF" w:themeFill="background1"/>
            <w:vAlign w:val="center"/>
          </w:tcPr>
          <w:p w:rsidR="001A3397" w:rsidRPr="00B8639C" w:rsidRDefault="001A3397" w:rsidP="00F11BD9">
            <w:pPr>
              <w:pStyle w:val="Table"/>
              <w:jc w:val="center"/>
              <w:rPr>
                <w:noProof/>
              </w:rPr>
            </w:pPr>
            <w:r>
              <w:rPr>
                <w:noProof/>
              </w:rPr>
              <w:t>92.0%</w:t>
            </w:r>
          </w:p>
        </w:tc>
        <w:tc>
          <w:tcPr>
            <w:tcW w:w="1353" w:type="dxa"/>
            <w:shd w:val="clear" w:color="auto" w:fill="FFFFFF" w:themeFill="background1"/>
            <w:vAlign w:val="center"/>
          </w:tcPr>
          <w:p w:rsidR="001A3397" w:rsidRPr="0012797F" w:rsidRDefault="001A3397" w:rsidP="00F11BD9">
            <w:pPr>
              <w:pStyle w:val="Table"/>
              <w:jc w:val="center"/>
            </w:pPr>
            <w:r w:rsidRPr="0012797F">
              <w:t>69.0%</w:t>
            </w:r>
          </w:p>
        </w:tc>
        <w:tc>
          <w:tcPr>
            <w:tcW w:w="1512" w:type="dxa"/>
            <w:shd w:val="clear" w:color="auto" w:fill="FFFFFF" w:themeFill="background1"/>
            <w:vAlign w:val="center"/>
          </w:tcPr>
          <w:p w:rsidR="001A3397" w:rsidRPr="00B8639C" w:rsidRDefault="001A3397" w:rsidP="00F11BD9">
            <w:pPr>
              <w:pStyle w:val="Table"/>
              <w:jc w:val="center"/>
              <w:rPr>
                <w:noProof/>
              </w:rPr>
            </w:pPr>
            <w:r>
              <w:rPr>
                <w:noProof/>
              </w:rPr>
              <w:t>54.5%</w:t>
            </w:r>
          </w:p>
        </w:tc>
        <w:tc>
          <w:tcPr>
            <w:tcW w:w="1451" w:type="dxa"/>
            <w:shd w:val="clear" w:color="auto" w:fill="FFFFFF" w:themeFill="background1"/>
            <w:vAlign w:val="center"/>
          </w:tcPr>
          <w:p w:rsidR="001A3397" w:rsidRPr="00F6054A" w:rsidRDefault="001A3397" w:rsidP="00F11BD9">
            <w:pPr>
              <w:pStyle w:val="Table"/>
              <w:jc w:val="center"/>
              <w:rPr>
                <w:noProof/>
              </w:rPr>
            </w:pPr>
            <w:r w:rsidRPr="00F6054A">
              <w:rPr>
                <w:noProof/>
              </w:rPr>
              <w:t>79.0%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7952BF" w:rsidP="00F11BD9">
            <w:pPr>
              <w:pStyle w:val="Table"/>
              <w:jc w:val="center"/>
              <w:rPr>
                <w:b/>
                <w:noProof/>
              </w:rPr>
            </w:pPr>
            <w:r w:rsidRPr="00F11BD9">
              <w:rPr>
                <w:b/>
                <w:noProof/>
              </w:rPr>
              <w:t>11</w:t>
            </w:r>
          </w:p>
        </w:tc>
        <w:tc>
          <w:tcPr>
            <w:tcW w:w="1528" w:type="dxa"/>
            <w:shd w:val="clear" w:color="auto" w:fill="FFFFFF" w:themeFill="background1"/>
            <w:vAlign w:val="center"/>
          </w:tcPr>
          <w:p w:rsidR="00F91E68" w:rsidRPr="00E30E4B" w:rsidRDefault="00B8639C" w:rsidP="00F11BD9">
            <w:pPr>
              <w:pStyle w:val="Table"/>
              <w:jc w:val="center"/>
              <w:rPr>
                <w:noProof/>
                <w:lang w:val="vi-VN"/>
              </w:rPr>
            </w:pPr>
            <w:r>
              <w:rPr>
                <w:noProof/>
              </w:rPr>
              <w:t>78.3%</w:t>
            </w:r>
          </w:p>
        </w:tc>
        <w:tc>
          <w:tcPr>
            <w:tcW w:w="1528" w:type="dxa"/>
            <w:shd w:val="clear" w:color="auto" w:fill="FFFFFF" w:themeFill="background1"/>
            <w:vAlign w:val="center"/>
          </w:tcPr>
          <w:p w:rsidR="00F91E68" w:rsidRPr="00B8639C" w:rsidRDefault="00B8639C" w:rsidP="00F11BD9">
            <w:pPr>
              <w:pStyle w:val="Table"/>
              <w:jc w:val="center"/>
              <w:rPr>
                <w:noProof/>
              </w:rPr>
            </w:pPr>
            <w:r>
              <w:rPr>
                <w:noProof/>
              </w:rPr>
              <w:t>9</w:t>
            </w:r>
            <w:r w:rsidR="006D0D4C">
              <w:rPr>
                <w:noProof/>
              </w:rPr>
              <w:t>4</w:t>
            </w:r>
            <w:r>
              <w:rPr>
                <w:noProof/>
              </w:rPr>
              <w:t>.</w:t>
            </w:r>
            <w:r w:rsidR="006D0D4C">
              <w:rPr>
                <w:noProof/>
              </w:rPr>
              <w:t>6</w:t>
            </w:r>
            <w:r>
              <w:rPr>
                <w:noProof/>
              </w:rPr>
              <w:t>%</w:t>
            </w:r>
          </w:p>
        </w:tc>
        <w:tc>
          <w:tcPr>
            <w:tcW w:w="1353" w:type="dxa"/>
            <w:shd w:val="clear" w:color="auto" w:fill="FFFFFF" w:themeFill="background1"/>
            <w:vAlign w:val="center"/>
          </w:tcPr>
          <w:p w:rsidR="00F91E68" w:rsidRPr="0012797F" w:rsidRDefault="00B8639C" w:rsidP="00F11BD9">
            <w:pPr>
              <w:pStyle w:val="Table"/>
              <w:jc w:val="center"/>
            </w:pPr>
            <w:r w:rsidRPr="0012797F">
              <w:t>69.0%</w:t>
            </w:r>
          </w:p>
        </w:tc>
        <w:tc>
          <w:tcPr>
            <w:tcW w:w="1512" w:type="dxa"/>
            <w:shd w:val="clear" w:color="auto" w:fill="FFFFFF" w:themeFill="background1"/>
            <w:vAlign w:val="center"/>
          </w:tcPr>
          <w:p w:rsidR="00F91E68" w:rsidRPr="00B8639C" w:rsidRDefault="006D0D4C" w:rsidP="00F11BD9">
            <w:pPr>
              <w:pStyle w:val="Table"/>
              <w:jc w:val="center"/>
              <w:rPr>
                <w:noProof/>
              </w:rPr>
            </w:pPr>
            <w:r>
              <w:rPr>
                <w:noProof/>
              </w:rPr>
              <w:t>71.4</w:t>
            </w:r>
            <w:r w:rsidR="00B8639C">
              <w:rPr>
                <w:noProof/>
              </w:rPr>
              <w:t>%</w:t>
            </w:r>
          </w:p>
        </w:tc>
        <w:tc>
          <w:tcPr>
            <w:tcW w:w="1451" w:type="dxa"/>
            <w:shd w:val="clear" w:color="auto" w:fill="FFFFFF" w:themeFill="background1"/>
            <w:vAlign w:val="center"/>
          </w:tcPr>
          <w:p w:rsidR="00F91E68" w:rsidRPr="00F6054A" w:rsidRDefault="006D42FA" w:rsidP="00F11BD9">
            <w:pPr>
              <w:pStyle w:val="Table"/>
              <w:jc w:val="center"/>
              <w:rPr>
                <w:noProof/>
              </w:rPr>
            </w:pPr>
            <w:r w:rsidRPr="00F6054A">
              <w:rPr>
                <w:noProof/>
              </w:rPr>
              <w:t>80.9%</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6D42FA" w:rsidP="00F11BD9">
            <w:pPr>
              <w:pStyle w:val="Table"/>
              <w:jc w:val="center"/>
              <w:rPr>
                <w:b/>
                <w:noProof/>
              </w:rPr>
            </w:pPr>
            <w:r w:rsidRPr="00F11BD9">
              <w:rPr>
                <w:b/>
                <w:noProof/>
              </w:rPr>
              <w:t>1</w:t>
            </w:r>
            <w:r w:rsidR="007952BF" w:rsidRPr="00F11BD9">
              <w:rPr>
                <w:b/>
                <w:noProof/>
              </w:rPr>
              <w:t>3</w:t>
            </w:r>
          </w:p>
        </w:tc>
        <w:tc>
          <w:tcPr>
            <w:tcW w:w="1528" w:type="dxa"/>
            <w:shd w:val="clear" w:color="auto" w:fill="FFFFFF" w:themeFill="background1"/>
            <w:vAlign w:val="center"/>
          </w:tcPr>
          <w:p w:rsidR="00F91E68" w:rsidRPr="00E30E4B" w:rsidRDefault="001A3397" w:rsidP="00F11BD9">
            <w:pPr>
              <w:pStyle w:val="Table"/>
              <w:jc w:val="center"/>
              <w:rPr>
                <w:noProof/>
                <w:lang w:val="vi-VN"/>
              </w:rPr>
            </w:pPr>
            <w:r>
              <w:rPr>
                <w:noProof/>
              </w:rPr>
              <w:t>78.3%</w:t>
            </w:r>
          </w:p>
        </w:tc>
        <w:tc>
          <w:tcPr>
            <w:tcW w:w="1528" w:type="dxa"/>
            <w:shd w:val="clear" w:color="auto" w:fill="FFFFFF" w:themeFill="background1"/>
            <w:vAlign w:val="center"/>
          </w:tcPr>
          <w:p w:rsidR="00F91E68" w:rsidRPr="001A3397" w:rsidRDefault="006D0D4C" w:rsidP="00F11BD9">
            <w:pPr>
              <w:pStyle w:val="Table"/>
              <w:jc w:val="center"/>
              <w:rPr>
                <w:noProof/>
              </w:rPr>
            </w:pPr>
            <w:r>
              <w:rPr>
                <w:noProof/>
              </w:rPr>
              <w:t>96.0</w:t>
            </w:r>
            <w:r w:rsidR="001A3397">
              <w:rPr>
                <w:noProof/>
              </w:rPr>
              <w:t>%</w:t>
            </w:r>
          </w:p>
        </w:tc>
        <w:tc>
          <w:tcPr>
            <w:tcW w:w="1353" w:type="dxa"/>
            <w:shd w:val="clear" w:color="auto" w:fill="FFFFFF" w:themeFill="background1"/>
            <w:vAlign w:val="center"/>
          </w:tcPr>
          <w:p w:rsidR="00F91E68" w:rsidRPr="0012797F" w:rsidRDefault="000722E0" w:rsidP="00F11BD9">
            <w:pPr>
              <w:pStyle w:val="Table"/>
              <w:jc w:val="center"/>
            </w:pPr>
            <w:r w:rsidRPr="0012797F">
              <w:t>73.8</w:t>
            </w:r>
            <w:r w:rsidR="001A3397" w:rsidRPr="0012797F">
              <w:t>%</w:t>
            </w:r>
          </w:p>
        </w:tc>
        <w:tc>
          <w:tcPr>
            <w:tcW w:w="1512" w:type="dxa"/>
            <w:shd w:val="clear" w:color="auto" w:fill="FFFFFF" w:themeFill="background1"/>
            <w:vAlign w:val="center"/>
          </w:tcPr>
          <w:p w:rsidR="00F91E68" w:rsidRPr="000722E0" w:rsidRDefault="000722E0" w:rsidP="00F11BD9">
            <w:pPr>
              <w:pStyle w:val="Table"/>
              <w:jc w:val="center"/>
              <w:rPr>
                <w:noProof/>
              </w:rPr>
            </w:pPr>
            <w:r>
              <w:rPr>
                <w:noProof/>
              </w:rPr>
              <w:t>54.5%</w:t>
            </w:r>
          </w:p>
        </w:tc>
        <w:tc>
          <w:tcPr>
            <w:tcW w:w="1451" w:type="dxa"/>
            <w:shd w:val="clear" w:color="auto" w:fill="FFFFFF" w:themeFill="background1"/>
            <w:vAlign w:val="center"/>
          </w:tcPr>
          <w:p w:rsidR="00F91E68" w:rsidRPr="00F6054A" w:rsidRDefault="007952BF" w:rsidP="00F11BD9">
            <w:pPr>
              <w:pStyle w:val="Table"/>
              <w:jc w:val="center"/>
              <w:rPr>
                <w:noProof/>
              </w:rPr>
            </w:pPr>
            <w:r w:rsidRPr="00F6054A">
              <w:rPr>
                <w:noProof/>
              </w:rPr>
              <w:t>82.1%</w:t>
            </w:r>
          </w:p>
        </w:tc>
      </w:tr>
      <w:tr w:rsidR="00490A6B" w:rsidRPr="00E30E4B" w:rsidTr="00495225">
        <w:trPr>
          <w:cantSplit/>
          <w:tblHeader/>
          <w:jc w:val="center"/>
        </w:trPr>
        <w:tc>
          <w:tcPr>
            <w:tcW w:w="1416" w:type="dxa"/>
            <w:shd w:val="clear" w:color="auto" w:fill="FFFFFF" w:themeFill="background1"/>
            <w:vAlign w:val="center"/>
          </w:tcPr>
          <w:p w:rsidR="00490A6B" w:rsidRPr="00F11BD9" w:rsidRDefault="00490A6B" w:rsidP="00F11BD9">
            <w:pPr>
              <w:pStyle w:val="Table"/>
              <w:jc w:val="center"/>
              <w:rPr>
                <w:b/>
                <w:noProof/>
              </w:rPr>
            </w:pPr>
            <w:r w:rsidRPr="00F11BD9">
              <w:rPr>
                <w:b/>
                <w:noProof/>
              </w:rPr>
              <w:t>14</w:t>
            </w:r>
          </w:p>
        </w:tc>
        <w:tc>
          <w:tcPr>
            <w:tcW w:w="1528" w:type="dxa"/>
            <w:shd w:val="clear" w:color="auto" w:fill="FFFFFF" w:themeFill="background1"/>
            <w:vAlign w:val="center"/>
          </w:tcPr>
          <w:p w:rsidR="00490A6B" w:rsidRPr="00E30E4B" w:rsidRDefault="00490A6B" w:rsidP="00F11BD9">
            <w:pPr>
              <w:pStyle w:val="Table"/>
              <w:jc w:val="center"/>
              <w:rPr>
                <w:noProof/>
                <w:lang w:val="vi-VN"/>
              </w:rPr>
            </w:pPr>
            <w:r>
              <w:rPr>
                <w:noProof/>
              </w:rPr>
              <w:t>78.3%</w:t>
            </w:r>
          </w:p>
        </w:tc>
        <w:tc>
          <w:tcPr>
            <w:tcW w:w="1528" w:type="dxa"/>
            <w:shd w:val="clear" w:color="auto" w:fill="FFFFFF" w:themeFill="background1"/>
            <w:vAlign w:val="center"/>
          </w:tcPr>
          <w:p w:rsidR="00490A6B" w:rsidRPr="001A3397" w:rsidRDefault="00490A6B" w:rsidP="00F11BD9">
            <w:pPr>
              <w:pStyle w:val="Table"/>
              <w:jc w:val="center"/>
              <w:rPr>
                <w:noProof/>
              </w:rPr>
            </w:pPr>
            <w:r>
              <w:rPr>
                <w:noProof/>
              </w:rPr>
              <w:t>96.0%</w:t>
            </w:r>
          </w:p>
        </w:tc>
        <w:tc>
          <w:tcPr>
            <w:tcW w:w="1353" w:type="dxa"/>
            <w:shd w:val="clear" w:color="auto" w:fill="FFFFFF" w:themeFill="background1"/>
            <w:vAlign w:val="center"/>
          </w:tcPr>
          <w:p w:rsidR="00490A6B" w:rsidRPr="0012797F" w:rsidRDefault="00490A6B" w:rsidP="00F11BD9">
            <w:pPr>
              <w:pStyle w:val="Table"/>
              <w:jc w:val="center"/>
            </w:pPr>
            <w:r w:rsidRPr="0012797F">
              <w:t>76.2%</w:t>
            </w:r>
          </w:p>
        </w:tc>
        <w:tc>
          <w:tcPr>
            <w:tcW w:w="1512" w:type="dxa"/>
            <w:shd w:val="clear" w:color="auto" w:fill="FFFFFF" w:themeFill="background1"/>
            <w:vAlign w:val="center"/>
          </w:tcPr>
          <w:p w:rsidR="00490A6B" w:rsidRPr="00490A6B" w:rsidRDefault="00490A6B" w:rsidP="00F11BD9">
            <w:pPr>
              <w:pStyle w:val="Table"/>
              <w:jc w:val="center"/>
              <w:rPr>
                <w:noProof/>
              </w:rPr>
            </w:pPr>
            <w:r>
              <w:rPr>
                <w:noProof/>
              </w:rPr>
              <w:t>63.6%</w:t>
            </w:r>
          </w:p>
        </w:tc>
        <w:tc>
          <w:tcPr>
            <w:tcW w:w="1451" w:type="dxa"/>
            <w:shd w:val="clear" w:color="auto" w:fill="FFFFFF" w:themeFill="background1"/>
            <w:vAlign w:val="center"/>
          </w:tcPr>
          <w:p w:rsidR="00490A6B" w:rsidRPr="00F6054A" w:rsidRDefault="00490A6B" w:rsidP="00F11BD9">
            <w:pPr>
              <w:pStyle w:val="Table"/>
              <w:jc w:val="center"/>
              <w:rPr>
                <w:noProof/>
              </w:rPr>
            </w:pPr>
            <w:r w:rsidRPr="00F6054A">
              <w:rPr>
                <w:noProof/>
              </w:rPr>
              <w:t>84.0%</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6D42FA" w:rsidP="00F11BD9">
            <w:pPr>
              <w:pStyle w:val="Table"/>
              <w:jc w:val="center"/>
              <w:rPr>
                <w:b/>
                <w:noProof/>
              </w:rPr>
            </w:pPr>
            <w:r w:rsidRPr="00F11BD9">
              <w:rPr>
                <w:b/>
                <w:noProof/>
              </w:rPr>
              <w:t>1</w:t>
            </w:r>
            <w:r w:rsidR="007952BF" w:rsidRPr="00F11BD9">
              <w:rPr>
                <w:b/>
                <w:noProof/>
              </w:rPr>
              <w:t>6</w:t>
            </w:r>
          </w:p>
        </w:tc>
        <w:tc>
          <w:tcPr>
            <w:tcW w:w="1528" w:type="dxa"/>
            <w:shd w:val="clear" w:color="auto" w:fill="FFFFFF" w:themeFill="background1"/>
            <w:vAlign w:val="center"/>
          </w:tcPr>
          <w:p w:rsidR="00F91E68" w:rsidRPr="000515AD" w:rsidRDefault="000515AD" w:rsidP="00F11BD9">
            <w:pPr>
              <w:pStyle w:val="Table"/>
              <w:jc w:val="center"/>
              <w:rPr>
                <w:noProof/>
              </w:rPr>
            </w:pPr>
            <w:r>
              <w:rPr>
                <w:noProof/>
              </w:rPr>
              <w:t>78.3%</w:t>
            </w:r>
          </w:p>
        </w:tc>
        <w:tc>
          <w:tcPr>
            <w:tcW w:w="1528" w:type="dxa"/>
            <w:shd w:val="clear" w:color="auto" w:fill="FFFFFF" w:themeFill="background1"/>
            <w:vAlign w:val="center"/>
          </w:tcPr>
          <w:p w:rsidR="00F91E68" w:rsidRPr="000515AD" w:rsidRDefault="000515AD" w:rsidP="00F11BD9">
            <w:pPr>
              <w:pStyle w:val="Table"/>
              <w:jc w:val="center"/>
              <w:rPr>
                <w:noProof/>
              </w:rPr>
            </w:pPr>
            <w:r>
              <w:rPr>
                <w:noProof/>
              </w:rPr>
              <w:t>97.3%</w:t>
            </w:r>
          </w:p>
        </w:tc>
        <w:tc>
          <w:tcPr>
            <w:tcW w:w="1353" w:type="dxa"/>
            <w:shd w:val="clear" w:color="auto" w:fill="FFFFFF" w:themeFill="background1"/>
            <w:vAlign w:val="center"/>
          </w:tcPr>
          <w:p w:rsidR="00F91E68" w:rsidRPr="0012797F" w:rsidRDefault="000515AD" w:rsidP="00F11BD9">
            <w:pPr>
              <w:pStyle w:val="Table"/>
              <w:jc w:val="center"/>
            </w:pPr>
            <w:r w:rsidRPr="0012797F">
              <w:t>85.7%</w:t>
            </w:r>
          </w:p>
        </w:tc>
        <w:tc>
          <w:tcPr>
            <w:tcW w:w="1512" w:type="dxa"/>
            <w:shd w:val="clear" w:color="auto" w:fill="FFFFFF" w:themeFill="background1"/>
            <w:vAlign w:val="center"/>
          </w:tcPr>
          <w:p w:rsidR="00F91E68" w:rsidRPr="000515AD" w:rsidRDefault="000515AD" w:rsidP="00F11BD9">
            <w:pPr>
              <w:pStyle w:val="Table"/>
              <w:jc w:val="center"/>
              <w:rPr>
                <w:noProof/>
              </w:rPr>
            </w:pPr>
            <w:r>
              <w:rPr>
                <w:noProof/>
              </w:rPr>
              <w:t>63.6%</w:t>
            </w:r>
          </w:p>
        </w:tc>
        <w:tc>
          <w:tcPr>
            <w:tcW w:w="1451" w:type="dxa"/>
            <w:shd w:val="clear" w:color="auto" w:fill="FFFFFF" w:themeFill="background1"/>
            <w:vAlign w:val="center"/>
          </w:tcPr>
          <w:p w:rsidR="00F91E68" w:rsidRPr="00F6054A" w:rsidRDefault="006F3A86" w:rsidP="00F11BD9">
            <w:pPr>
              <w:pStyle w:val="Table"/>
              <w:jc w:val="center"/>
              <w:rPr>
                <w:noProof/>
              </w:rPr>
            </w:pPr>
            <w:r w:rsidRPr="00F6054A">
              <w:rPr>
                <w:noProof/>
              </w:rPr>
              <w:t>87.0%</w:t>
            </w:r>
          </w:p>
        </w:tc>
      </w:tr>
      <w:tr w:rsidR="005E2D26" w:rsidRPr="00E30E4B" w:rsidTr="00495225">
        <w:trPr>
          <w:cantSplit/>
          <w:tblHeader/>
          <w:jc w:val="center"/>
        </w:trPr>
        <w:tc>
          <w:tcPr>
            <w:tcW w:w="1416" w:type="dxa"/>
            <w:shd w:val="clear" w:color="auto" w:fill="FFFFFF" w:themeFill="background1"/>
            <w:vAlign w:val="center"/>
          </w:tcPr>
          <w:p w:rsidR="005E2D26" w:rsidRPr="00F11BD9" w:rsidRDefault="005E2D26" w:rsidP="00F11BD9">
            <w:pPr>
              <w:pStyle w:val="Table"/>
              <w:jc w:val="center"/>
              <w:rPr>
                <w:b/>
                <w:noProof/>
              </w:rPr>
            </w:pPr>
            <w:r w:rsidRPr="00F11BD9">
              <w:rPr>
                <w:b/>
                <w:noProof/>
              </w:rPr>
              <w:lastRenderedPageBreak/>
              <w:t>17</w:t>
            </w:r>
          </w:p>
        </w:tc>
        <w:tc>
          <w:tcPr>
            <w:tcW w:w="1528" w:type="dxa"/>
            <w:shd w:val="clear" w:color="auto" w:fill="FFFFFF" w:themeFill="background1"/>
            <w:vAlign w:val="center"/>
          </w:tcPr>
          <w:p w:rsidR="005E2D26" w:rsidRPr="000515AD" w:rsidRDefault="005E2D26" w:rsidP="00F11BD9">
            <w:pPr>
              <w:pStyle w:val="Table"/>
              <w:jc w:val="center"/>
              <w:rPr>
                <w:noProof/>
              </w:rPr>
            </w:pPr>
            <w:r>
              <w:rPr>
                <w:noProof/>
              </w:rPr>
              <w:t>78.3%</w:t>
            </w:r>
          </w:p>
        </w:tc>
        <w:tc>
          <w:tcPr>
            <w:tcW w:w="1528" w:type="dxa"/>
            <w:shd w:val="clear" w:color="auto" w:fill="FFFFFF" w:themeFill="background1"/>
            <w:vAlign w:val="center"/>
          </w:tcPr>
          <w:p w:rsidR="005E2D26" w:rsidRPr="000515AD" w:rsidRDefault="005E2D26" w:rsidP="00F11BD9">
            <w:pPr>
              <w:pStyle w:val="Table"/>
              <w:jc w:val="center"/>
              <w:rPr>
                <w:noProof/>
              </w:rPr>
            </w:pPr>
            <w:r>
              <w:rPr>
                <w:noProof/>
              </w:rPr>
              <w:t>97.3%</w:t>
            </w:r>
          </w:p>
        </w:tc>
        <w:tc>
          <w:tcPr>
            <w:tcW w:w="1353" w:type="dxa"/>
            <w:shd w:val="clear" w:color="auto" w:fill="FFFFFF" w:themeFill="background1"/>
            <w:vAlign w:val="center"/>
          </w:tcPr>
          <w:p w:rsidR="005E2D26" w:rsidRPr="0012797F" w:rsidRDefault="005E2D26" w:rsidP="00F11BD9">
            <w:pPr>
              <w:pStyle w:val="Table"/>
              <w:jc w:val="center"/>
            </w:pPr>
            <w:r w:rsidRPr="0012797F">
              <w:t>85.7%</w:t>
            </w:r>
          </w:p>
        </w:tc>
        <w:tc>
          <w:tcPr>
            <w:tcW w:w="1512" w:type="dxa"/>
            <w:shd w:val="clear" w:color="auto" w:fill="FFFFFF" w:themeFill="background1"/>
            <w:vAlign w:val="center"/>
          </w:tcPr>
          <w:p w:rsidR="005E2D26" w:rsidRPr="000515AD" w:rsidRDefault="005E2D26" w:rsidP="00F11BD9">
            <w:pPr>
              <w:pStyle w:val="Table"/>
              <w:jc w:val="center"/>
              <w:rPr>
                <w:noProof/>
              </w:rPr>
            </w:pPr>
            <w:r>
              <w:rPr>
                <w:noProof/>
              </w:rPr>
              <w:t>68.2%</w:t>
            </w:r>
          </w:p>
        </w:tc>
        <w:tc>
          <w:tcPr>
            <w:tcW w:w="1451" w:type="dxa"/>
            <w:shd w:val="clear" w:color="auto" w:fill="FFFFFF" w:themeFill="background1"/>
            <w:vAlign w:val="center"/>
          </w:tcPr>
          <w:p w:rsidR="005E2D26" w:rsidRPr="00F6054A" w:rsidRDefault="005E2D26" w:rsidP="00F11BD9">
            <w:pPr>
              <w:pStyle w:val="Table"/>
              <w:jc w:val="center"/>
              <w:rPr>
                <w:noProof/>
              </w:rPr>
            </w:pPr>
            <w:r w:rsidRPr="00F6054A">
              <w:rPr>
                <w:noProof/>
              </w:rPr>
              <w:t>87.7%</w:t>
            </w:r>
          </w:p>
        </w:tc>
      </w:tr>
      <w:tr w:rsidR="00F91E68" w:rsidRPr="00E30E4B" w:rsidTr="00495225">
        <w:trPr>
          <w:cantSplit/>
          <w:tblHeader/>
          <w:jc w:val="center"/>
        </w:trPr>
        <w:tc>
          <w:tcPr>
            <w:tcW w:w="1416" w:type="dxa"/>
            <w:shd w:val="clear" w:color="auto" w:fill="FFFFFF" w:themeFill="background1"/>
            <w:vAlign w:val="center"/>
          </w:tcPr>
          <w:p w:rsidR="00F91E68" w:rsidRPr="00F11BD9" w:rsidRDefault="002068AE" w:rsidP="00F11BD9">
            <w:pPr>
              <w:pStyle w:val="Table"/>
              <w:jc w:val="center"/>
              <w:rPr>
                <w:b/>
                <w:noProof/>
              </w:rPr>
            </w:pPr>
            <w:r w:rsidRPr="00F11BD9">
              <w:rPr>
                <w:b/>
                <w:noProof/>
              </w:rPr>
              <w:t>18</w:t>
            </w:r>
          </w:p>
        </w:tc>
        <w:tc>
          <w:tcPr>
            <w:tcW w:w="1528" w:type="dxa"/>
            <w:shd w:val="clear" w:color="auto" w:fill="FFFFFF" w:themeFill="background1"/>
            <w:vAlign w:val="center"/>
          </w:tcPr>
          <w:p w:rsidR="00F91E68" w:rsidRPr="00E30E4B" w:rsidRDefault="007C04CF" w:rsidP="00F11BD9">
            <w:pPr>
              <w:pStyle w:val="Table"/>
              <w:jc w:val="center"/>
              <w:rPr>
                <w:noProof/>
                <w:lang w:val="vi-VN"/>
              </w:rPr>
            </w:pPr>
            <w:r>
              <w:rPr>
                <w:noProof/>
              </w:rPr>
              <w:t>78.3%</w:t>
            </w:r>
          </w:p>
        </w:tc>
        <w:tc>
          <w:tcPr>
            <w:tcW w:w="1528" w:type="dxa"/>
            <w:shd w:val="clear" w:color="auto" w:fill="FFFFFF" w:themeFill="background1"/>
            <w:vAlign w:val="center"/>
          </w:tcPr>
          <w:p w:rsidR="00F91E68" w:rsidRPr="007C04CF" w:rsidRDefault="007C04CF" w:rsidP="00F11BD9">
            <w:pPr>
              <w:pStyle w:val="Table"/>
              <w:jc w:val="center"/>
              <w:rPr>
                <w:noProof/>
              </w:rPr>
            </w:pPr>
            <w:r>
              <w:rPr>
                <w:noProof/>
              </w:rPr>
              <w:t>94.7%</w:t>
            </w:r>
          </w:p>
        </w:tc>
        <w:tc>
          <w:tcPr>
            <w:tcW w:w="1353" w:type="dxa"/>
            <w:shd w:val="clear" w:color="auto" w:fill="FFFFFF" w:themeFill="background1"/>
            <w:vAlign w:val="center"/>
          </w:tcPr>
          <w:p w:rsidR="00F91E68" w:rsidRPr="0012797F" w:rsidRDefault="007C04CF" w:rsidP="00F11BD9">
            <w:pPr>
              <w:pStyle w:val="Table"/>
              <w:jc w:val="center"/>
            </w:pPr>
            <w:r w:rsidRPr="0012797F">
              <w:t>85.7%</w:t>
            </w:r>
          </w:p>
        </w:tc>
        <w:tc>
          <w:tcPr>
            <w:tcW w:w="1512" w:type="dxa"/>
            <w:shd w:val="clear" w:color="auto" w:fill="FFFFFF" w:themeFill="background1"/>
            <w:vAlign w:val="center"/>
          </w:tcPr>
          <w:p w:rsidR="00F91E68" w:rsidRPr="007C04CF" w:rsidRDefault="007C04CF" w:rsidP="00F11BD9">
            <w:pPr>
              <w:pStyle w:val="Table"/>
              <w:jc w:val="center"/>
              <w:rPr>
                <w:noProof/>
              </w:rPr>
            </w:pPr>
            <w:r>
              <w:rPr>
                <w:noProof/>
              </w:rPr>
              <w:t>68.2%</w:t>
            </w:r>
          </w:p>
        </w:tc>
        <w:tc>
          <w:tcPr>
            <w:tcW w:w="1451" w:type="dxa"/>
            <w:shd w:val="clear" w:color="auto" w:fill="FFFFFF" w:themeFill="background1"/>
            <w:vAlign w:val="center"/>
          </w:tcPr>
          <w:p w:rsidR="00F91E68" w:rsidRPr="00F6054A" w:rsidRDefault="00A41E0E" w:rsidP="00F11BD9">
            <w:pPr>
              <w:pStyle w:val="Table"/>
              <w:jc w:val="center"/>
              <w:rPr>
                <w:noProof/>
              </w:rPr>
            </w:pPr>
            <w:r w:rsidRPr="00F6054A">
              <w:rPr>
                <w:noProof/>
              </w:rPr>
              <w:t>86.4%</w:t>
            </w:r>
          </w:p>
        </w:tc>
      </w:tr>
      <w:tr w:rsidR="00B4133D" w:rsidRPr="00E30E4B" w:rsidTr="00495225">
        <w:trPr>
          <w:cantSplit/>
          <w:tblHeader/>
          <w:jc w:val="center"/>
        </w:trPr>
        <w:tc>
          <w:tcPr>
            <w:tcW w:w="1416" w:type="dxa"/>
            <w:shd w:val="clear" w:color="auto" w:fill="FFFFFF" w:themeFill="background1"/>
            <w:vAlign w:val="center"/>
          </w:tcPr>
          <w:p w:rsidR="00B4133D" w:rsidRPr="00F11BD9" w:rsidRDefault="00B4133D" w:rsidP="00F11BD9">
            <w:pPr>
              <w:pStyle w:val="Table"/>
              <w:jc w:val="center"/>
              <w:rPr>
                <w:b/>
                <w:noProof/>
              </w:rPr>
            </w:pPr>
            <w:r w:rsidRPr="00F11BD9">
              <w:rPr>
                <w:b/>
                <w:noProof/>
              </w:rPr>
              <w:t>20</w:t>
            </w:r>
          </w:p>
        </w:tc>
        <w:tc>
          <w:tcPr>
            <w:tcW w:w="1528" w:type="dxa"/>
            <w:shd w:val="clear" w:color="auto" w:fill="FFFFFF" w:themeFill="background1"/>
            <w:vAlign w:val="center"/>
          </w:tcPr>
          <w:p w:rsidR="00B4133D" w:rsidRPr="00E30E4B" w:rsidRDefault="00AD0000" w:rsidP="00F11BD9">
            <w:pPr>
              <w:pStyle w:val="Table"/>
              <w:jc w:val="center"/>
              <w:rPr>
                <w:noProof/>
                <w:lang w:val="vi-VN"/>
              </w:rPr>
            </w:pPr>
            <w:r>
              <w:rPr>
                <w:noProof/>
              </w:rPr>
              <w:t>78.3%</w:t>
            </w:r>
          </w:p>
        </w:tc>
        <w:tc>
          <w:tcPr>
            <w:tcW w:w="1528" w:type="dxa"/>
            <w:shd w:val="clear" w:color="auto" w:fill="FFFFFF" w:themeFill="background1"/>
            <w:vAlign w:val="center"/>
          </w:tcPr>
          <w:p w:rsidR="00B4133D" w:rsidRPr="00E30E4B" w:rsidRDefault="00AD0000" w:rsidP="00F11BD9">
            <w:pPr>
              <w:pStyle w:val="Table"/>
              <w:jc w:val="center"/>
              <w:rPr>
                <w:noProof/>
                <w:lang w:val="vi-VN"/>
              </w:rPr>
            </w:pPr>
            <w:r>
              <w:rPr>
                <w:noProof/>
              </w:rPr>
              <w:t>94.7%</w:t>
            </w:r>
          </w:p>
        </w:tc>
        <w:tc>
          <w:tcPr>
            <w:tcW w:w="1353" w:type="dxa"/>
            <w:shd w:val="clear" w:color="auto" w:fill="FFFFFF" w:themeFill="background1"/>
            <w:vAlign w:val="center"/>
          </w:tcPr>
          <w:p w:rsidR="00B4133D" w:rsidRPr="0012797F" w:rsidRDefault="00AD0000" w:rsidP="00F11BD9">
            <w:pPr>
              <w:pStyle w:val="Table"/>
              <w:jc w:val="center"/>
            </w:pPr>
            <w:r w:rsidRPr="0012797F">
              <w:t>83.3%</w:t>
            </w:r>
          </w:p>
        </w:tc>
        <w:tc>
          <w:tcPr>
            <w:tcW w:w="1512" w:type="dxa"/>
            <w:shd w:val="clear" w:color="auto" w:fill="FFFFFF" w:themeFill="background1"/>
            <w:vAlign w:val="center"/>
          </w:tcPr>
          <w:p w:rsidR="00B4133D" w:rsidRPr="00AD0000" w:rsidRDefault="00AD0000" w:rsidP="00F11BD9">
            <w:pPr>
              <w:pStyle w:val="Table"/>
              <w:jc w:val="center"/>
              <w:rPr>
                <w:noProof/>
              </w:rPr>
            </w:pPr>
            <w:r>
              <w:rPr>
                <w:noProof/>
              </w:rPr>
              <w:t>59.0%</w:t>
            </w:r>
          </w:p>
        </w:tc>
        <w:tc>
          <w:tcPr>
            <w:tcW w:w="1451" w:type="dxa"/>
            <w:shd w:val="clear" w:color="auto" w:fill="FFFFFF" w:themeFill="background1"/>
            <w:vAlign w:val="center"/>
          </w:tcPr>
          <w:p w:rsidR="00B4133D" w:rsidRPr="00F6054A" w:rsidRDefault="00B4133D" w:rsidP="00F11BD9">
            <w:pPr>
              <w:pStyle w:val="Table"/>
              <w:jc w:val="center"/>
              <w:rPr>
                <w:noProof/>
              </w:rPr>
            </w:pPr>
            <w:r w:rsidRPr="00F6054A">
              <w:rPr>
                <w:noProof/>
              </w:rPr>
              <w:t>84.6%</w:t>
            </w:r>
          </w:p>
        </w:tc>
      </w:tr>
      <w:tr w:rsidR="00FD3524" w:rsidRPr="00E30E4B" w:rsidTr="00495225">
        <w:trPr>
          <w:cantSplit/>
          <w:tblHeader/>
          <w:jc w:val="center"/>
        </w:trPr>
        <w:tc>
          <w:tcPr>
            <w:tcW w:w="1416" w:type="dxa"/>
            <w:shd w:val="clear" w:color="auto" w:fill="FFFFFF" w:themeFill="background1"/>
            <w:vAlign w:val="center"/>
          </w:tcPr>
          <w:p w:rsidR="00FD3524" w:rsidRPr="00F11BD9" w:rsidRDefault="002375A0" w:rsidP="00F11BD9">
            <w:pPr>
              <w:pStyle w:val="Table"/>
              <w:jc w:val="center"/>
              <w:rPr>
                <w:b/>
                <w:noProof/>
              </w:rPr>
            </w:pPr>
            <w:r w:rsidRPr="00F11BD9">
              <w:rPr>
                <w:b/>
                <w:noProof/>
              </w:rPr>
              <w:t>23</w:t>
            </w:r>
          </w:p>
        </w:tc>
        <w:tc>
          <w:tcPr>
            <w:tcW w:w="1528" w:type="dxa"/>
            <w:shd w:val="clear" w:color="auto" w:fill="FFFFFF" w:themeFill="background1"/>
            <w:vAlign w:val="center"/>
          </w:tcPr>
          <w:p w:rsidR="00FD3524" w:rsidRPr="00E30E4B" w:rsidRDefault="008B6615" w:rsidP="00F11BD9">
            <w:pPr>
              <w:pStyle w:val="Table"/>
              <w:jc w:val="center"/>
              <w:rPr>
                <w:noProof/>
                <w:lang w:val="vi-VN"/>
              </w:rPr>
            </w:pPr>
            <w:r>
              <w:rPr>
                <w:noProof/>
              </w:rPr>
              <w:t>78.3%</w:t>
            </w:r>
          </w:p>
        </w:tc>
        <w:tc>
          <w:tcPr>
            <w:tcW w:w="1528" w:type="dxa"/>
            <w:shd w:val="clear" w:color="auto" w:fill="FFFFFF" w:themeFill="background1"/>
            <w:vAlign w:val="center"/>
          </w:tcPr>
          <w:p w:rsidR="00FD3524" w:rsidRPr="008B6615" w:rsidRDefault="008B6615" w:rsidP="00F11BD9">
            <w:pPr>
              <w:pStyle w:val="Table"/>
              <w:jc w:val="center"/>
              <w:rPr>
                <w:noProof/>
              </w:rPr>
            </w:pPr>
            <w:r>
              <w:rPr>
                <w:noProof/>
              </w:rPr>
              <w:t>96.0%</w:t>
            </w:r>
          </w:p>
        </w:tc>
        <w:tc>
          <w:tcPr>
            <w:tcW w:w="1353" w:type="dxa"/>
            <w:shd w:val="clear" w:color="auto" w:fill="FFFFFF" w:themeFill="background1"/>
            <w:vAlign w:val="center"/>
          </w:tcPr>
          <w:p w:rsidR="00FD3524" w:rsidRPr="0012797F" w:rsidRDefault="008B6615" w:rsidP="00F11BD9">
            <w:pPr>
              <w:pStyle w:val="Table"/>
              <w:jc w:val="center"/>
            </w:pPr>
            <w:r w:rsidRPr="0012797F">
              <w:t>85.7%</w:t>
            </w:r>
          </w:p>
        </w:tc>
        <w:tc>
          <w:tcPr>
            <w:tcW w:w="1512" w:type="dxa"/>
            <w:shd w:val="clear" w:color="auto" w:fill="FFFFFF" w:themeFill="background1"/>
            <w:vAlign w:val="center"/>
          </w:tcPr>
          <w:p w:rsidR="00FD3524" w:rsidRPr="008B6615" w:rsidRDefault="008B6615" w:rsidP="00F11BD9">
            <w:pPr>
              <w:pStyle w:val="Table"/>
              <w:jc w:val="center"/>
              <w:rPr>
                <w:noProof/>
              </w:rPr>
            </w:pPr>
            <w:r>
              <w:rPr>
                <w:noProof/>
              </w:rPr>
              <w:t>77.3%</w:t>
            </w:r>
          </w:p>
        </w:tc>
        <w:tc>
          <w:tcPr>
            <w:tcW w:w="1451" w:type="dxa"/>
            <w:shd w:val="clear" w:color="auto" w:fill="FFFFFF" w:themeFill="background1"/>
            <w:vAlign w:val="center"/>
          </w:tcPr>
          <w:p w:rsidR="00FD3524" w:rsidRPr="00F6054A" w:rsidRDefault="002375A0" w:rsidP="00F11BD9">
            <w:pPr>
              <w:pStyle w:val="Table"/>
              <w:jc w:val="center"/>
              <w:rPr>
                <w:noProof/>
              </w:rPr>
            </w:pPr>
            <w:r w:rsidRPr="00F6054A">
              <w:rPr>
                <w:noProof/>
              </w:rPr>
              <w:t>88.3%</w:t>
            </w:r>
          </w:p>
        </w:tc>
      </w:tr>
      <w:tr w:rsidR="00DD02AF" w:rsidRPr="00E30E4B" w:rsidTr="00495225">
        <w:trPr>
          <w:cantSplit/>
          <w:tblHeader/>
          <w:jc w:val="center"/>
        </w:trPr>
        <w:tc>
          <w:tcPr>
            <w:tcW w:w="1416" w:type="dxa"/>
            <w:shd w:val="clear" w:color="auto" w:fill="FFFFFF" w:themeFill="background1"/>
            <w:vAlign w:val="center"/>
          </w:tcPr>
          <w:p w:rsidR="00DD02AF" w:rsidRPr="00F11BD9" w:rsidRDefault="00DD02AF" w:rsidP="00F11BD9">
            <w:pPr>
              <w:pStyle w:val="Table"/>
              <w:jc w:val="center"/>
              <w:rPr>
                <w:b/>
                <w:noProof/>
              </w:rPr>
            </w:pPr>
            <w:r w:rsidRPr="00F11BD9">
              <w:rPr>
                <w:b/>
                <w:noProof/>
              </w:rPr>
              <w:t>34</w:t>
            </w:r>
          </w:p>
        </w:tc>
        <w:tc>
          <w:tcPr>
            <w:tcW w:w="1528" w:type="dxa"/>
            <w:shd w:val="clear" w:color="auto" w:fill="FFFFFF" w:themeFill="background1"/>
            <w:vAlign w:val="center"/>
          </w:tcPr>
          <w:p w:rsidR="00DD02AF" w:rsidRPr="00E30E4B" w:rsidRDefault="00DD02AF" w:rsidP="00F11BD9">
            <w:pPr>
              <w:pStyle w:val="Table"/>
              <w:jc w:val="center"/>
              <w:rPr>
                <w:noProof/>
                <w:lang w:val="vi-VN"/>
              </w:rPr>
            </w:pPr>
            <w:r>
              <w:rPr>
                <w:noProof/>
              </w:rPr>
              <w:t>78.3%</w:t>
            </w:r>
          </w:p>
        </w:tc>
        <w:tc>
          <w:tcPr>
            <w:tcW w:w="1528" w:type="dxa"/>
            <w:shd w:val="clear" w:color="auto" w:fill="FFFFFF" w:themeFill="background1"/>
            <w:vAlign w:val="center"/>
          </w:tcPr>
          <w:p w:rsidR="00DD02AF" w:rsidRPr="008B6615" w:rsidRDefault="00DD02AF" w:rsidP="00F11BD9">
            <w:pPr>
              <w:pStyle w:val="Table"/>
              <w:jc w:val="center"/>
              <w:rPr>
                <w:noProof/>
              </w:rPr>
            </w:pPr>
            <w:r>
              <w:rPr>
                <w:noProof/>
              </w:rPr>
              <w:t>96.0%</w:t>
            </w:r>
          </w:p>
        </w:tc>
        <w:tc>
          <w:tcPr>
            <w:tcW w:w="1353" w:type="dxa"/>
            <w:shd w:val="clear" w:color="auto" w:fill="FFFFFF" w:themeFill="background1"/>
            <w:vAlign w:val="center"/>
          </w:tcPr>
          <w:p w:rsidR="00DD02AF" w:rsidRPr="0012797F" w:rsidRDefault="00DD02AF" w:rsidP="00F11BD9">
            <w:pPr>
              <w:pStyle w:val="Table"/>
              <w:jc w:val="center"/>
            </w:pPr>
            <w:r w:rsidRPr="0012797F">
              <w:t>85.7%</w:t>
            </w:r>
          </w:p>
        </w:tc>
        <w:tc>
          <w:tcPr>
            <w:tcW w:w="1512" w:type="dxa"/>
            <w:shd w:val="clear" w:color="auto" w:fill="FFFFFF" w:themeFill="background1"/>
            <w:vAlign w:val="center"/>
          </w:tcPr>
          <w:p w:rsidR="00DD02AF" w:rsidRPr="008B6615" w:rsidRDefault="00DD02AF" w:rsidP="00F11BD9">
            <w:pPr>
              <w:pStyle w:val="Table"/>
              <w:jc w:val="center"/>
              <w:rPr>
                <w:noProof/>
              </w:rPr>
            </w:pPr>
            <w:r>
              <w:rPr>
                <w:noProof/>
              </w:rPr>
              <w:t>81.8%</w:t>
            </w:r>
          </w:p>
        </w:tc>
        <w:tc>
          <w:tcPr>
            <w:tcW w:w="1451" w:type="dxa"/>
            <w:shd w:val="clear" w:color="auto" w:fill="FFFFFF" w:themeFill="background1"/>
            <w:vAlign w:val="center"/>
          </w:tcPr>
          <w:p w:rsidR="00DD02AF" w:rsidRPr="00F6054A" w:rsidRDefault="00DD02AF" w:rsidP="00F11BD9">
            <w:pPr>
              <w:pStyle w:val="Table"/>
              <w:jc w:val="center"/>
              <w:rPr>
                <w:noProof/>
              </w:rPr>
            </w:pPr>
            <w:r w:rsidRPr="00F6054A">
              <w:rPr>
                <w:noProof/>
              </w:rPr>
              <w:t>88.9%</w:t>
            </w:r>
          </w:p>
        </w:tc>
      </w:tr>
      <w:tr w:rsidR="00E76E93" w:rsidRPr="00E30E4B" w:rsidTr="00495225">
        <w:trPr>
          <w:cantSplit/>
          <w:tblHeader/>
          <w:jc w:val="center"/>
        </w:trPr>
        <w:tc>
          <w:tcPr>
            <w:tcW w:w="1416" w:type="dxa"/>
            <w:shd w:val="clear" w:color="auto" w:fill="FFFFFF" w:themeFill="background1"/>
            <w:vAlign w:val="center"/>
          </w:tcPr>
          <w:p w:rsidR="00E76E93" w:rsidRPr="00F11BD9" w:rsidRDefault="00E76E93" w:rsidP="00F11BD9">
            <w:pPr>
              <w:pStyle w:val="Table"/>
              <w:jc w:val="center"/>
              <w:rPr>
                <w:b/>
                <w:noProof/>
              </w:rPr>
            </w:pPr>
            <w:r w:rsidRPr="00F11BD9">
              <w:rPr>
                <w:b/>
                <w:noProof/>
              </w:rPr>
              <w:t>37</w:t>
            </w:r>
          </w:p>
        </w:tc>
        <w:tc>
          <w:tcPr>
            <w:tcW w:w="1528" w:type="dxa"/>
            <w:shd w:val="clear" w:color="auto" w:fill="FFFFFF" w:themeFill="background1"/>
            <w:vAlign w:val="center"/>
          </w:tcPr>
          <w:p w:rsidR="00E76E93" w:rsidRPr="00E30E4B" w:rsidRDefault="00E76E93" w:rsidP="00F11BD9">
            <w:pPr>
              <w:pStyle w:val="Table"/>
              <w:jc w:val="center"/>
              <w:rPr>
                <w:noProof/>
                <w:lang w:val="vi-VN"/>
              </w:rPr>
            </w:pPr>
            <w:r>
              <w:rPr>
                <w:noProof/>
              </w:rPr>
              <w:t>78.3%</w:t>
            </w:r>
          </w:p>
        </w:tc>
        <w:tc>
          <w:tcPr>
            <w:tcW w:w="1528" w:type="dxa"/>
            <w:shd w:val="clear" w:color="auto" w:fill="FFFFFF" w:themeFill="background1"/>
            <w:vAlign w:val="center"/>
          </w:tcPr>
          <w:p w:rsidR="00E76E93" w:rsidRPr="008B6615" w:rsidRDefault="00E76E93" w:rsidP="00F11BD9">
            <w:pPr>
              <w:pStyle w:val="Table"/>
              <w:jc w:val="center"/>
              <w:rPr>
                <w:noProof/>
              </w:rPr>
            </w:pPr>
            <w:r>
              <w:rPr>
                <w:noProof/>
              </w:rPr>
              <w:t>97.3%</w:t>
            </w:r>
          </w:p>
        </w:tc>
        <w:tc>
          <w:tcPr>
            <w:tcW w:w="1353" w:type="dxa"/>
            <w:shd w:val="clear" w:color="auto" w:fill="FFFFFF" w:themeFill="background1"/>
            <w:vAlign w:val="center"/>
          </w:tcPr>
          <w:p w:rsidR="00E76E93" w:rsidRPr="0012797F" w:rsidRDefault="00E76E93" w:rsidP="00F11BD9">
            <w:pPr>
              <w:pStyle w:val="Table"/>
              <w:jc w:val="center"/>
            </w:pPr>
            <w:r w:rsidRPr="0012797F">
              <w:t>85.7%</w:t>
            </w:r>
          </w:p>
        </w:tc>
        <w:tc>
          <w:tcPr>
            <w:tcW w:w="1512" w:type="dxa"/>
            <w:shd w:val="clear" w:color="auto" w:fill="FFFFFF" w:themeFill="background1"/>
            <w:vAlign w:val="center"/>
          </w:tcPr>
          <w:p w:rsidR="00E76E93" w:rsidRPr="008B6615" w:rsidRDefault="00E76E93" w:rsidP="00F11BD9">
            <w:pPr>
              <w:pStyle w:val="Table"/>
              <w:jc w:val="center"/>
              <w:rPr>
                <w:noProof/>
              </w:rPr>
            </w:pPr>
            <w:r>
              <w:rPr>
                <w:noProof/>
              </w:rPr>
              <w:t>81.8%</w:t>
            </w:r>
          </w:p>
        </w:tc>
        <w:tc>
          <w:tcPr>
            <w:tcW w:w="1451" w:type="dxa"/>
            <w:shd w:val="clear" w:color="auto" w:fill="FFFFFF" w:themeFill="background1"/>
            <w:vAlign w:val="center"/>
          </w:tcPr>
          <w:p w:rsidR="00E76E93" w:rsidRPr="00F6054A" w:rsidRDefault="00E76E93" w:rsidP="00F11BD9">
            <w:pPr>
              <w:pStyle w:val="Table"/>
              <w:jc w:val="center"/>
              <w:rPr>
                <w:noProof/>
              </w:rPr>
            </w:pPr>
            <w:r w:rsidRPr="00F6054A">
              <w:rPr>
                <w:noProof/>
              </w:rPr>
              <w:t>89.5%</w:t>
            </w:r>
          </w:p>
        </w:tc>
      </w:tr>
      <w:tr w:rsidR="007915C8" w:rsidRPr="00E30E4B" w:rsidTr="00495225">
        <w:trPr>
          <w:cantSplit/>
          <w:tblHeader/>
          <w:jc w:val="center"/>
        </w:trPr>
        <w:tc>
          <w:tcPr>
            <w:tcW w:w="1416" w:type="dxa"/>
            <w:shd w:val="clear" w:color="auto" w:fill="BFBFBF" w:themeFill="background1" w:themeFillShade="BF"/>
            <w:vAlign w:val="center"/>
          </w:tcPr>
          <w:p w:rsidR="007915C8" w:rsidRPr="00F11BD9" w:rsidRDefault="007915C8" w:rsidP="00F11BD9">
            <w:pPr>
              <w:pStyle w:val="Table"/>
              <w:jc w:val="center"/>
              <w:rPr>
                <w:b/>
                <w:noProof/>
              </w:rPr>
            </w:pPr>
            <w:r w:rsidRPr="00F11BD9">
              <w:rPr>
                <w:b/>
                <w:noProof/>
              </w:rPr>
              <w:t>49</w:t>
            </w:r>
          </w:p>
        </w:tc>
        <w:tc>
          <w:tcPr>
            <w:tcW w:w="1528" w:type="dxa"/>
            <w:shd w:val="clear" w:color="auto" w:fill="BFBFBF" w:themeFill="background1" w:themeFillShade="BF"/>
            <w:vAlign w:val="center"/>
          </w:tcPr>
          <w:p w:rsidR="007915C8" w:rsidRPr="00E30E4B" w:rsidRDefault="007915C8" w:rsidP="00F11BD9">
            <w:pPr>
              <w:pStyle w:val="Table"/>
              <w:jc w:val="center"/>
              <w:rPr>
                <w:noProof/>
                <w:lang w:val="vi-VN"/>
              </w:rPr>
            </w:pPr>
            <w:r>
              <w:rPr>
                <w:noProof/>
              </w:rPr>
              <w:t>78.3%</w:t>
            </w:r>
          </w:p>
        </w:tc>
        <w:tc>
          <w:tcPr>
            <w:tcW w:w="1528" w:type="dxa"/>
            <w:shd w:val="clear" w:color="auto" w:fill="BFBFBF" w:themeFill="background1" w:themeFillShade="BF"/>
            <w:vAlign w:val="center"/>
          </w:tcPr>
          <w:p w:rsidR="007915C8" w:rsidRPr="008B6615" w:rsidRDefault="007915C8" w:rsidP="00F11BD9">
            <w:pPr>
              <w:pStyle w:val="Table"/>
              <w:jc w:val="center"/>
              <w:rPr>
                <w:noProof/>
              </w:rPr>
            </w:pPr>
            <w:r>
              <w:rPr>
                <w:noProof/>
              </w:rPr>
              <w:t>98.7%</w:t>
            </w:r>
          </w:p>
        </w:tc>
        <w:tc>
          <w:tcPr>
            <w:tcW w:w="1353" w:type="dxa"/>
            <w:shd w:val="clear" w:color="auto" w:fill="BFBFBF" w:themeFill="background1" w:themeFillShade="BF"/>
            <w:vAlign w:val="center"/>
          </w:tcPr>
          <w:p w:rsidR="007915C8" w:rsidRPr="0012797F" w:rsidRDefault="007915C8" w:rsidP="00F11BD9">
            <w:pPr>
              <w:pStyle w:val="Table"/>
              <w:jc w:val="center"/>
            </w:pPr>
            <w:r w:rsidRPr="0012797F">
              <w:t>85.7%</w:t>
            </w:r>
          </w:p>
        </w:tc>
        <w:tc>
          <w:tcPr>
            <w:tcW w:w="1512" w:type="dxa"/>
            <w:shd w:val="clear" w:color="auto" w:fill="BFBFBF" w:themeFill="background1" w:themeFillShade="BF"/>
            <w:vAlign w:val="center"/>
          </w:tcPr>
          <w:p w:rsidR="007915C8" w:rsidRPr="008B6615" w:rsidRDefault="007915C8" w:rsidP="00F11BD9">
            <w:pPr>
              <w:pStyle w:val="Table"/>
              <w:jc w:val="center"/>
              <w:rPr>
                <w:noProof/>
              </w:rPr>
            </w:pPr>
            <w:r>
              <w:rPr>
                <w:noProof/>
              </w:rPr>
              <w:t>81.8%</w:t>
            </w:r>
          </w:p>
        </w:tc>
        <w:tc>
          <w:tcPr>
            <w:tcW w:w="1451" w:type="dxa"/>
            <w:shd w:val="clear" w:color="auto" w:fill="BFBFBF" w:themeFill="background1" w:themeFillShade="BF"/>
            <w:vAlign w:val="center"/>
          </w:tcPr>
          <w:p w:rsidR="007915C8" w:rsidRPr="0075253C" w:rsidRDefault="007915C8" w:rsidP="00F11BD9">
            <w:pPr>
              <w:pStyle w:val="Table"/>
              <w:jc w:val="center"/>
              <w:rPr>
                <w:b/>
                <w:noProof/>
              </w:rPr>
            </w:pPr>
            <w:r w:rsidRPr="0075253C">
              <w:rPr>
                <w:b/>
                <w:noProof/>
              </w:rPr>
              <w:t>90.1%</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50</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53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60</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69</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75</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123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97.3%</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89.5%</w:t>
            </w:r>
          </w:p>
        </w:tc>
      </w:tr>
      <w:tr w:rsidR="00CD75AB" w:rsidRPr="00E30E4B" w:rsidTr="00495225">
        <w:trPr>
          <w:cantSplit/>
          <w:tblHeader/>
          <w:jc w:val="center"/>
        </w:trPr>
        <w:tc>
          <w:tcPr>
            <w:tcW w:w="1416" w:type="dxa"/>
            <w:shd w:val="clear" w:color="auto" w:fill="FFFFFF" w:themeFill="background1"/>
            <w:vAlign w:val="center"/>
          </w:tcPr>
          <w:p w:rsidR="00CD75AB" w:rsidRPr="00F11BD9" w:rsidRDefault="00CD75AB" w:rsidP="00F11BD9">
            <w:pPr>
              <w:pStyle w:val="Table"/>
              <w:jc w:val="center"/>
              <w:rPr>
                <w:b/>
                <w:noProof/>
              </w:rPr>
            </w:pPr>
            <w:r w:rsidRPr="00F11BD9">
              <w:rPr>
                <w:b/>
                <w:noProof/>
              </w:rPr>
              <w:t>163</w:t>
            </w:r>
          </w:p>
        </w:tc>
        <w:tc>
          <w:tcPr>
            <w:tcW w:w="1528" w:type="dxa"/>
            <w:shd w:val="clear" w:color="auto" w:fill="FFFFFF" w:themeFill="background1"/>
            <w:vAlign w:val="center"/>
          </w:tcPr>
          <w:p w:rsidR="00CD75AB" w:rsidRPr="00E30E4B" w:rsidRDefault="00CD75AB" w:rsidP="00F11BD9">
            <w:pPr>
              <w:pStyle w:val="Table"/>
              <w:jc w:val="center"/>
              <w:rPr>
                <w:noProof/>
                <w:lang w:val="vi-VN"/>
              </w:rPr>
            </w:pPr>
            <w:r>
              <w:rPr>
                <w:noProof/>
              </w:rPr>
              <w:t>78.3%</w:t>
            </w:r>
          </w:p>
        </w:tc>
        <w:tc>
          <w:tcPr>
            <w:tcW w:w="1528" w:type="dxa"/>
            <w:shd w:val="clear" w:color="auto" w:fill="FFFFFF" w:themeFill="background1"/>
            <w:vAlign w:val="center"/>
          </w:tcPr>
          <w:p w:rsidR="00CD75AB" w:rsidRPr="008B6615" w:rsidRDefault="00CD75AB" w:rsidP="00F11BD9">
            <w:pPr>
              <w:pStyle w:val="Table"/>
              <w:jc w:val="center"/>
              <w:rPr>
                <w:noProof/>
              </w:rPr>
            </w:pPr>
            <w:r>
              <w:rPr>
                <w:noProof/>
              </w:rPr>
              <w:t>96.0%</w:t>
            </w:r>
          </w:p>
        </w:tc>
        <w:tc>
          <w:tcPr>
            <w:tcW w:w="1353" w:type="dxa"/>
            <w:shd w:val="clear" w:color="auto" w:fill="FFFFFF" w:themeFill="background1"/>
            <w:vAlign w:val="center"/>
          </w:tcPr>
          <w:p w:rsidR="00CD75AB" w:rsidRPr="0012797F" w:rsidRDefault="00CD75AB" w:rsidP="00F11BD9">
            <w:pPr>
              <w:pStyle w:val="Table"/>
              <w:jc w:val="center"/>
            </w:pPr>
            <w:r w:rsidRPr="0012797F">
              <w:t>85.7%</w:t>
            </w:r>
          </w:p>
        </w:tc>
        <w:tc>
          <w:tcPr>
            <w:tcW w:w="1512" w:type="dxa"/>
            <w:shd w:val="clear" w:color="auto" w:fill="FFFFFF" w:themeFill="background1"/>
            <w:vAlign w:val="center"/>
          </w:tcPr>
          <w:p w:rsidR="00CD75AB" w:rsidRPr="008B6615" w:rsidRDefault="00CD75AB" w:rsidP="00F11BD9">
            <w:pPr>
              <w:pStyle w:val="Table"/>
              <w:jc w:val="center"/>
              <w:rPr>
                <w:noProof/>
              </w:rPr>
            </w:pPr>
            <w:r>
              <w:rPr>
                <w:noProof/>
              </w:rPr>
              <w:t>81.8%</w:t>
            </w:r>
          </w:p>
        </w:tc>
        <w:tc>
          <w:tcPr>
            <w:tcW w:w="1451" w:type="dxa"/>
            <w:shd w:val="clear" w:color="auto" w:fill="FFFFFF" w:themeFill="background1"/>
            <w:vAlign w:val="center"/>
          </w:tcPr>
          <w:p w:rsidR="00CD75AB" w:rsidRPr="00F6054A" w:rsidRDefault="00CD75AB" w:rsidP="00F11BD9">
            <w:pPr>
              <w:pStyle w:val="Table"/>
              <w:jc w:val="center"/>
              <w:rPr>
                <w:noProof/>
              </w:rPr>
            </w:pPr>
            <w:r w:rsidRPr="00F6054A">
              <w:rPr>
                <w:noProof/>
              </w:rPr>
              <w:t>88.9%</w:t>
            </w:r>
          </w:p>
        </w:tc>
      </w:tr>
    </w:tbl>
    <w:p w:rsidR="00217D3D" w:rsidRDefault="00205653" w:rsidP="00E82C06">
      <w:pPr>
        <w:pStyle w:val="000-Noi-Dung"/>
        <w:rPr>
          <w:noProof/>
        </w:rPr>
      </w:pPr>
      <w:r>
        <w:rPr>
          <w:noProof/>
        </w:rPr>
        <w:t xml:space="preserve">Trong các lần thực nghiệm với số chiều nhỏ, tất cả các loại hành động đều được nhận dạng </w:t>
      </w:r>
      <w:r w:rsidR="00F74FCD">
        <w:rPr>
          <w:noProof/>
        </w:rPr>
        <w:t>thành walk.</w:t>
      </w:r>
      <w:r w:rsidR="001E3511">
        <w:rPr>
          <w:noProof/>
        </w:rPr>
        <w:t xml:space="preserve"> Khi số chiều tăng lê</w:t>
      </w:r>
      <w:r w:rsidR="00B05D1D">
        <w:rPr>
          <w:noProof/>
        </w:rPr>
        <w:t>n, tỉ lệ của các hành động khác cũng dần tă</w:t>
      </w:r>
      <w:r w:rsidR="00D9237B">
        <w:rPr>
          <w:noProof/>
        </w:rPr>
        <w:t xml:space="preserve">ng theo. </w:t>
      </w:r>
      <w:r w:rsidR="007A6E16">
        <w:rPr>
          <w:noProof/>
        </w:rPr>
        <w:t>Đầu tiên là nhóm hành động walk, sau đó là jump và cuối cùng là dance.</w:t>
      </w:r>
      <w:r w:rsidR="00594CC3">
        <w:rPr>
          <w:noProof/>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E54FFE">
        <w:rPr>
          <w:noProof/>
        </w:rPr>
        <w:t xml:space="preserve"> </w:t>
      </w:r>
      <w:r w:rsidR="00694A6B">
        <w:rPr>
          <w:noProof/>
        </w:rPr>
        <w:t>Một điều đặc biệt nữa là tỉ lệ nhận dạng không tăng dần hay giảm dần</w:t>
      </w:r>
      <w:r w:rsidR="0004280C">
        <w:rPr>
          <w:noProof/>
        </w:rPr>
        <w:t xml:space="preserve"> mà tăng, giảm theo </w:t>
      </w:r>
      <w:r w:rsidR="0004280C">
        <w:rPr>
          <w:noProof/>
        </w:rPr>
        <w:lastRenderedPageBreak/>
        <w:t>hình răn</w:t>
      </w:r>
      <w:r w:rsidR="00141818">
        <w:rPr>
          <w:noProof/>
        </w:rPr>
        <w:t>g</w:t>
      </w:r>
      <w:r w:rsidR="0004280C">
        <w:rPr>
          <w:noProof/>
        </w:rPr>
        <w:t xml:space="preserve"> cưa.</w:t>
      </w:r>
      <w:r w:rsidR="00141818">
        <w:rPr>
          <w:noProof/>
        </w:rPr>
        <w:t xml:space="preserve"> Tuy nhiên nếu làm mịn</w:t>
      </w:r>
      <w:r w:rsidR="003E7F8D">
        <w:rPr>
          <w:noProof/>
        </w:rPr>
        <w:t xml:space="preserve"> hơn thì biểu đồ tăng dần đến một điểm nhất định, sau đó quay đầu giảm.</w:t>
      </w:r>
    </w:p>
    <w:p w:rsidR="004E58D6" w:rsidRDefault="002E5DB7" w:rsidP="004A04EF">
      <w:pPr>
        <w:pStyle w:val="BangC3"/>
        <w:rPr>
          <w:noProof/>
        </w:rPr>
      </w:pPr>
      <w:bookmarkStart w:id="128" w:name="_Toc421315666"/>
      <w:r>
        <w:rPr>
          <w:noProof/>
        </w:rPr>
        <w:t>Kết quả nhận dạng chi tiết với số chiều</w:t>
      </w:r>
      <w:r w:rsidR="00447233">
        <w:rPr>
          <w:noProof/>
        </w:rPr>
        <w:t xml:space="preserve"> bằ</w:t>
      </w:r>
      <w:r>
        <w:rPr>
          <w:noProof/>
        </w:rPr>
        <w:t xml:space="preserve">ng </w:t>
      </w:r>
      <w:r w:rsidR="000E74A6">
        <w:rPr>
          <w:noProof/>
        </w:rPr>
        <w:t>1</w:t>
      </w:r>
      <w:r>
        <w:rPr>
          <w:noProof/>
        </w:rPr>
        <w:t xml:space="preserve"> trong PCA</w:t>
      </w:r>
      <w:bookmarkEnd w:id="128"/>
    </w:p>
    <w:tbl>
      <w:tblPr>
        <w:tblStyle w:val="TableGrid"/>
        <w:tblW w:w="0" w:type="auto"/>
        <w:jc w:val="center"/>
        <w:tblLook w:val="04A0"/>
      </w:tblPr>
      <w:tblGrid>
        <w:gridCol w:w="1692"/>
        <w:gridCol w:w="1801"/>
        <w:gridCol w:w="1801"/>
        <w:gridCol w:w="1801"/>
        <w:gridCol w:w="1694"/>
      </w:tblGrid>
      <w:tr w:rsidR="00F25119" w:rsidRPr="0083415A"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Hoạt động</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Run</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Walk</w:t>
            </w:r>
          </w:p>
        </w:tc>
        <w:tc>
          <w:tcPr>
            <w:tcW w:w="1801" w:type="dxa"/>
            <w:vAlign w:val="center"/>
          </w:tcPr>
          <w:p w:rsidR="00F25119" w:rsidRPr="0083415A" w:rsidRDefault="00F25119" w:rsidP="0083415A">
            <w:pPr>
              <w:pStyle w:val="Table"/>
              <w:jc w:val="center"/>
              <w:rPr>
                <w:b/>
                <w:noProof/>
                <w:lang w:val="vi-VN"/>
              </w:rPr>
            </w:pPr>
            <w:r w:rsidRPr="0083415A">
              <w:rPr>
                <w:b/>
                <w:noProof/>
                <w:lang w:val="vi-VN"/>
              </w:rPr>
              <w:t>Jump</w:t>
            </w:r>
          </w:p>
        </w:tc>
        <w:tc>
          <w:tcPr>
            <w:tcW w:w="1694" w:type="dxa"/>
            <w:vAlign w:val="center"/>
          </w:tcPr>
          <w:p w:rsidR="00F25119" w:rsidRPr="0083415A" w:rsidRDefault="00F25119" w:rsidP="0083415A">
            <w:pPr>
              <w:pStyle w:val="Table"/>
              <w:jc w:val="center"/>
              <w:rPr>
                <w:b/>
                <w:noProof/>
                <w:lang w:val="vi-VN"/>
              </w:rPr>
            </w:pPr>
            <w:r w:rsidRPr="0083415A">
              <w:rPr>
                <w:b/>
                <w:noProof/>
                <w:lang w:val="vi-VN"/>
              </w:rPr>
              <w:t>Dance</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Run</w:t>
            </w:r>
          </w:p>
        </w:tc>
        <w:tc>
          <w:tcPr>
            <w:tcW w:w="1801" w:type="dxa"/>
            <w:vAlign w:val="center"/>
          </w:tcPr>
          <w:p w:rsidR="00F25119" w:rsidRPr="00CE7DF6" w:rsidRDefault="0081615D" w:rsidP="0083415A">
            <w:pPr>
              <w:pStyle w:val="Table"/>
              <w:jc w:val="center"/>
              <w:rPr>
                <w:b/>
                <w:noProof/>
              </w:rPr>
            </w:pPr>
            <w:r w:rsidRPr="00CE7DF6">
              <w:rPr>
                <w:b/>
                <w:noProof/>
              </w:rPr>
              <w:t>0.0%</w:t>
            </w:r>
          </w:p>
        </w:tc>
        <w:tc>
          <w:tcPr>
            <w:tcW w:w="1801" w:type="dxa"/>
            <w:vAlign w:val="center"/>
          </w:tcPr>
          <w:p w:rsidR="00F25119" w:rsidRDefault="0081615D" w:rsidP="0083415A">
            <w:pPr>
              <w:pStyle w:val="Table"/>
              <w:jc w:val="center"/>
              <w:rPr>
                <w:noProof/>
              </w:rPr>
            </w:pPr>
            <w:r>
              <w:rPr>
                <w:noProof/>
              </w:rPr>
              <w:t>100%</w:t>
            </w:r>
          </w:p>
        </w:tc>
        <w:tc>
          <w:tcPr>
            <w:tcW w:w="1801" w:type="dxa"/>
            <w:vAlign w:val="center"/>
          </w:tcPr>
          <w:p w:rsidR="00F25119" w:rsidRDefault="0081615D" w:rsidP="0083415A">
            <w:pPr>
              <w:pStyle w:val="Table"/>
              <w:jc w:val="center"/>
              <w:rPr>
                <w:noProof/>
              </w:rPr>
            </w:pPr>
            <w:r>
              <w:rPr>
                <w:noProof/>
              </w:rPr>
              <w:t>0.0%</w:t>
            </w:r>
          </w:p>
        </w:tc>
        <w:tc>
          <w:tcPr>
            <w:tcW w:w="1694" w:type="dxa"/>
            <w:vAlign w:val="center"/>
          </w:tcPr>
          <w:p w:rsidR="00F25119" w:rsidRDefault="0081615D"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Walk</w:t>
            </w:r>
          </w:p>
        </w:tc>
        <w:tc>
          <w:tcPr>
            <w:tcW w:w="1801" w:type="dxa"/>
            <w:vAlign w:val="center"/>
          </w:tcPr>
          <w:p w:rsidR="00F25119" w:rsidRDefault="0081615D" w:rsidP="0083415A">
            <w:pPr>
              <w:pStyle w:val="Table"/>
              <w:jc w:val="center"/>
              <w:rPr>
                <w:noProof/>
              </w:rPr>
            </w:pPr>
            <w:r>
              <w:rPr>
                <w:noProof/>
              </w:rPr>
              <w:t>0.0%</w:t>
            </w:r>
          </w:p>
        </w:tc>
        <w:tc>
          <w:tcPr>
            <w:tcW w:w="1801" w:type="dxa"/>
            <w:vAlign w:val="center"/>
          </w:tcPr>
          <w:p w:rsidR="00F25119" w:rsidRPr="00CE7DF6" w:rsidRDefault="0081615D" w:rsidP="0083415A">
            <w:pPr>
              <w:pStyle w:val="Table"/>
              <w:jc w:val="center"/>
              <w:rPr>
                <w:b/>
                <w:noProof/>
              </w:rPr>
            </w:pPr>
            <w:r w:rsidRPr="00CE7DF6">
              <w:rPr>
                <w:b/>
                <w:noProof/>
              </w:rPr>
              <w:t>100%</w:t>
            </w:r>
          </w:p>
        </w:tc>
        <w:tc>
          <w:tcPr>
            <w:tcW w:w="1801" w:type="dxa"/>
            <w:vAlign w:val="center"/>
          </w:tcPr>
          <w:p w:rsidR="00F25119" w:rsidRDefault="0081615D" w:rsidP="0083415A">
            <w:pPr>
              <w:pStyle w:val="Table"/>
              <w:jc w:val="center"/>
              <w:rPr>
                <w:noProof/>
              </w:rPr>
            </w:pPr>
            <w:r>
              <w:rPr>
                <w:noProof/>
              </w:rPr>
              <w:t>0.0%</w:t>
            </w:r>
          </w:p>
        </w:tc>
        <w:tc>
          <w:tcPr>
            <w:tcW w:w="1694" w:type="dxa"/>
            <w:vAlign w:val="center"/>
          </w:tcPr>
          <w:p w:rsidR="00F25119" w:rsidRDefault="0081615D"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Jump</w:t>
            </w:r>
          </w:p>
        </w:tc>
        <w:tc>
          <w:tcPr>
            <w:tcW w:w="1801" w:type="dxa"/>
            <w:vAlign w:val="center"/>
          </w:tcPr>
          <w:p w:rsidR="00F25119" w:rsidRDefault="0081615D" w:rsidP="0083415A">
            <w:pPr>
              <w:pStyle w:val="Table"/>
              <w:jc w:val="center"/>
              <w:rPr>
                <w:noProof/>
              </w:rPr>
            </w:pPr>
            <w:r>
              <w:rPr>
                <w:noProof/>
              </w:rPr>
              <w:t>0.0%</w:t>
            </w:r>
          </w:p>
        </w:tc>
        <w:tc>
          <w:tcPr>
            <w:tcW w:w="1801" w:type="dxa"/>
            <w:vAlign w:val="center"/>
          </w:tcPr>
          <w:p w:rsidR="00F25119" w:rsidRDefault="0081615D" w:rsidP="0083415A">
            <w:pPr>
              <w:pStyle w:val="Table"/>
              <w:jc w:val="center"/>
              <w:rPr>
                <w:noProof/>
              </w:rPr>
            </w:pPr>
            <w:r>
              <w:rPr>
                <w:noProof/>
              </w:rPr>
              <w:t>100%</w:t>
            </w:r>
          </w:p>
        </w:tc>
        <w:tc>
          <w:tcPr>
            <w:tcW w:w="1801" w:type="dxa"/>
            <w:vAlign w:val="center"/>
          </w:tcPr>
          <w:p w:rsidR="00F25119" w:rsidRPr="00CE7DF6" w:rsidRDefault="0081615D" w:rsidP="0083415A">
            <w:pPr>
              <w:pStyle w:val="Table"/>
              <w:jc w:val="center"/>
              <w:rPr>
                <w:b/>
                <w:noProof/>
              </w:rPr>
            </w:pPr>
            <w:r w:rsidRPr="00CE7DF6">
              <w:rPr>
                <w:b/>
                <w:noProof/>
              </w:rPr>
              <w:t>0.0%</w:t>
            </w:r>
          </w:p>
        </w:tc>
        <w:tc>
          <w:tcPr>
            <w:tcW w:w="1694" w:type="dxa"/>
            <w:vAlign w:val="center"/>
          </w:tcPr>
          <w:p w:rsidR="00F25119" w:rsidRDefault="0081615D" w:rsidP="0083415A">
            <w:pPr>
              <w:pStyle w:val="Table"/>
              <w:jc w:val="center"/>
              <w:rPr>
                <w:noProof/>
              </w:rPr>
            </w:pPr>
            <w:r>
              <w:rPr>
                <w:noProof/>
              </w:rPr>
              <w:t>0.0%</w:t>
            </w:r>
          </w:p>
        </w:tc>
      </w:tr>
      <w:tr w:rsidR="00F25119" w:rsidTr="00885C58">
        <w:trPr>
          <w:jc w:val="center"/>
        </w:trPr>
        <w:tc>
          <w:tcPr>
            <w:tcW w:w="1692" w:type="dxa"/>
          </w:tcPr>
          <w:p w:rsidR="00F25119" w:rsidRPr="0083415A" w:rsidRDefault="00F25119" w:rsidP="0083415A">
            <w:pPr>
              <w:pStyle w:val="Table"/>
              <w:jc w:val="center"/>
              <w:rPr>
                <w:b/>
                <w:noProof/>
                <w:lang w:val="vi-VN"/>
              </w:rPr>
            </w:pPr>
            <w:r w:rsidRPr="0083415A">
              <w:rPr>
                <w:b/>
                <w:noProof/>
                <w:lang w:val="vi-VN"/>
              </w:rPr>
              <w:t>Dance</w:t>
            </w:r>
          </w:p>
        </w:tc>
        <w:tc>
          <w:tcPr>
            <w:tcW w:w="1801" w:type="dxa"/>
            <w:vAlign w:val="center"/>
          </w:tcPr>
          <w:p w:rsidR="00F25119" w:rsidRDefault="0081615D" w:rsidP="0083415A">
            <w:pPr>
              <w:pStyle w:val="Table"/>
              <w:jc w:val="center"/>
              <w:rPr>
                <w:noProof/>
              </w:rPr>
            </w:pPr>
            <w:r>
              <w:rPr>
                <w:noProof/>
              </w:rPr>
              <w:t>0.0%</w:t>
            </w:r>
          </w:p>
        </w:tc>
        <w:tc>
          <w:tcPr>
            <w:tcW w:w="1801" w:type="dxa"/>
            <w:vAlign w:val="center"/>
          </w:tcPr>
          <w:p w:rsidR="00F25119" w:rsidRDefault="0081615D" w:rsidP="0083415A">
            <w:pPr>
              <w:pStyle w:val="Table"/>
              <w:jc w:val="center"/>
              <w:rPr>
                <w:noProof/>
              </w:rPr>
            </w:pPr>
            <w:r>
              <w:rPr>
                <w:noProof/>
              </w:rPr>
              <w:t>100%</w:t>
            </w:r>
          </w:p>
        </w:tc>
        <w:tc>
          <w:tcPr>
            <w:tcW w:w="1801" w:type="dxa"/>
            <w:vAlign w:val="center"/>
          </w:tcPr>
          <w:p w:rsidR="00F25119" w:rsidRDefault="0081615D" w:rsidP="0083415A">
            <w:pPr>
              <w:pStyle w:val="Table"/>
              <w:jc w:val="center"/>
              <w:rPr>
                <w:noProof/>
              </w:rPr>
            </w:pPr>
            <w:r>
              <w:rPr>
                <w:noProof/>
              </w:rPr>
              <w:t>0.0%</w:t>
            </w:r>
          </w:p>
        </w:tc>
        <w:tc>
          <w:tcPr>
            <w:tcW w:w="1694" w:type="dxa"/>
            <w:vAlign w:val="center"/>
          </w:tcPr>
          <w:p w:rsidR="00F25119" w:rsidRPr="00CE7DF6" w:rsidRDefault="0081615D" w:rsidP="0083415A">
            <w:pPr>
              <w:pStyle w:val="Table"/>
              <w:jc w:val="center"/>
              <w:rPr>
                <w:b/>
                <w:noProof/>
              </w:rPr>
            </w:pPr>
            <w:r w:rsidRPr="00CE7DF6">
              <w:rPr>
                <w:b/>
                <w:noProof/>
              </w:rPr>
              <w:t>0.0%</w:t>
            </w:r>
          </w:p>
        </w:tc>
      </w:tr>
    </w:tbl>
    <w:p w:rsidR="00E257E2" w:rsidRDefault="00792FC3" w:rsidP="00E257E2">
      <w:pPr>
        <w:pStyle w:val="000-Noi-Dung"/>
        <w:rPr>
          <w:noProof/>
        </w:rPr>
      </w:pPr>
      <w:r>
        <w:rPr>
          <w:noProof/>
        </w:rPr>
        <w:t xml:space="preserve">Việc chỉ chọn một vectơ riêng </w:t>
      </w:r>
      <w:r w:rsidR="006748EB">
        <w:rPr>
          <w:noProof/>
        </w:rPr>
        <w:t>rõ ràng không đảm bảo</w:t>
      </w:r>
      <w:r w:rsidR="00812801">
        <w:rPr>
          <w:noProof/>
        </w:rPr>
        <w:t xml:space="preserve"> việc biểu diễn độ biến thiên của dữ liệu. Do đó mọi hành động đều được gán nhãn</w:t>
      </w:r>
      <w:r w:rsidR="008C2FB9">
        <w:rPr>
          <w:noProof/>
        </w:rPr>
        <w:t xml:space="preserve"> walk.</w:t>
      </w:r>
    </w:p>
    <w:p w:rsidR="004E58D6" w:rsidRDefault="00447233" w:rsidP="004A04EF">
      <w:pPr>
        <w:pStyle w:val="BangC3"/>
        <w:rPr>
          <w:noProof/>
        </w:rPr>
      </w:pPr>
      <w:bookmarkStart w:id="129" w:name="_Toc421315667"/>
      <w:r>
        <w:rPr>
          <w:noProof/>
        </w:rPr>
        <w:t xml:space="preserve">Kết quả nhận dạng chi tiết với số chiều bằng </w:t>
      </w:r>
      <w:r w:rsidR="006A1CA9">
        <w:rPr>
          <w:noProof/>
        </w:rPr>
        <w:t>2</w:t>
      </w:r>
      <w:r>
        <w:rPr>
          <w:noProof/>
        </w:rPr>
        <w:t xml:space="preserve"> trong PCA</w:t>
      </w:r>
      <w:bookmarkEnd w:id="129"/>
    </w:p>
    <w:tbl>
      <w:tblPr>
        <w:tblStyle w:val="TableGrid"/>
        <w:tblW w:w="0" w:type="auto"/>
        <w:jc w:val="center"/>
        <w:tblLook w:val="04A0"/>
      </w:tblPr>
      <w:tblGrid>
        <w:gridCol w:w="1692"/>
        <w:gridCol w:w="1801"/>
        <w:gridCol w:w="1801"/>
        <w:gridCol w:w="1801"/>
        <w:gridCol w:w="1694"/>
      </w:tblGrid>
      <w:tr w:rsidR="00DE1DDB" w:rsidRPr="0019312B" w:rsidTr="0008611C">
        <w:trPr>
          <w:jc w:val="center"/>
        </w:trPr>
        <w:tc>
          <w:tcPr>
            <w:tcW w:w="1692" w:type="dxa"/>
          </w:tcPr>
          <w:p w:rsidR="00DE1DDB" w:rsidRPr="0019312B" w:rsidRDefault="00DE1DDB" w:rsidP="0019312B">
            <w:pPr>
              <w:pStyle w:val="Table"/>
              <w:jc w:val="center"/>
              <w:rPr>
                <w:b/>
                <w:noProof/>
                <w:lang w:val="vi-VN"/>
              </w:rPr>
            </w:pPr>
            <w:r w:rsidRPr="0019312B">
              <w:rPr>
                <w:b/>
                <w:noProof/>
                <w:lang w:val="vi-VN"/>
              </w:rPr>
              <w:t>Hoạt động</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Run</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Walk</w:t>
            </w:r>
          </w:p>
        </w:tc>
        <w:tc>
          <w:tcPr>
            <w:tcW w:w="1801" w:type="dxa"/>
            <w:vAlign w:val="center"/>
          </w:tcPr>
          <w:p w:rsidR="00DE1DDB" w:rsidRPr="0019312B" w:rsidRDefault="00DE1DDB" w:rsidP="0019312B">
            <w:pPr>
              <w:pStyle w:val="Table"/>
              <w:jc w:val="center"/>
              <w:rPr>
                <w:b/>
                <w:noProof/>
                <w:lang w:val="vi-VN"/>
              </w:rPr>
            </w:pPr>
            <w:r w:rsidRPr="0019312B">
              <w:rPr>
                <w:b/>
                <w:noProof/>
                <w:lang w:val="vi-VN"/>
              </w:rPr>
              <w:t>Jump</w:t>
            </w:r>
          </w:p>
        </w:tc>
        <w:tc>
          <w:tcPr>
            <w:tcW w:w="1694" w:type="dxa"/>
            <w:vAlign w:val="center"/>
          </w:tcPr>
          <w:p w:rsidR="00DE1DDB" w:rsidRPr="0019312B" w:rsidRDefault="00DE1DDB" w:rsidP="0019312B">
            <w:pPr>
              <w:pStyle w:val="Table"/>
              <w:jc w:val="center"/>
              <w:rPr>
                <w:b/>
                <w:noProof/>
                <w:lang w:val="vi-VN"/>
              </w:rPr>
            </w:pPr>
            <w:r w:rsidRPr="0019312B">
              <w:rPr>
                <w:b/>
                <w:noProof/>
                <w:lang w:val="vi-VN"/>
              </w:rPr>
              <w:t>Dance</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Run</w:t>
            </w:r>
          </w:p>
        </w:tc>
        <w:tc>
          <w:tcPr>
            <w:tcW w:w="1801" w:type="dxa"/>
            <w:vAlign w:val="center"/>
          </w:tcPr>
          <w:p w:rsidR="00912C82" w:rsidRPr="00153B1F" w:rsidRDefault="00D52378" w:rsidP="0019312B">
            <w:pPr>
              <w:pStyle w:val="Table"/>
              <w:jc w:val="center"/>
              <w:rPr>
                <w:b/>
                <w:noProof/>
              </w:rPr>
            </w:pPr>
            <w:r w:rsidRPr="00153B1F">
              <w:rPr>
                <w:b/>
                <w:noProof/>
              </w:rPr>
              <w:t>0.0%</w:t>
            </w:r>
          </w:p>
        </w:tc>
        <w:tc>
          <w:tcPr>
            <w:tcW w:w="1801" w:type="dxa"/>
            <w:vAlign w:val="center"/>
          </w:tcPr>
          <w:p w:rsidR="00912C82" w:rsidRDefault="00A63C32" w:rsidP="0019312B">
            <w:pPr>
              <w:pStyle w:val="Table"/>
              <w:jc w:val="center"/>
              <w:rPr>
                <w:noProof/>
              </w:rPr>
            </w:pPr>
            <w:r>
              <w:rPr>
                <w:noProof/>
              </w:rPr>
              <w:t>87.0%</w:t>
            </w:r>
          </w:p>
        </w:tc>
        <w:tc>
          <w:tcPr>
            <w:tcW w:w="1801" w:type="dxa"/>
            <w:vAlign w:val="center"/>
          </w:tcPr>
          <w:p w:rsidR="00912C82" w:rsidRDefault="00345F35" w:rsidP="0019312B">
            <w:pPr>
              <w:pStyle w:val="Table"/>
              <w:jc w:val="center"/>
              <w:rPr>
                <w:noProof/>
              </w:rPr>
            </w:pPr>
            <w:r>
              <w:rPr>
                <w:noProof/>
              </w:rPr>
              <w:t>8.7%</w:t>
            </w:r>
          </w:p>
        </w:tc>
        <w:tc>
          <w:tcPr>
            <w:tcW w:w="1694" w:type="dxa"/>
            <w:vAlign w:val="center"/>
          </w:tcPr>
          <w:p w:rsidR="00912C82" w:rsidRDefault="00F327E7" w:rsidP="0019312B">
            <w:pPr>
              <w:pStyle w:val="Table"/>
              <w:jc w:val="center"/>
              <w:rPr>
                <w:noProof/>
              </w:rPr>
            </w:pPr>
            <w:r>
              <w:rPr>
                <w:noProof/>
              </w:rPr>
              <w:t>4.3%</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Walk</w:t>
            </w:r>
          </w:p>
        </w:tc>
        <w:tc>
          <w:tcPr>
            <w:tcW w:w="1801" w:type="dxa"/>
            <w:vAlign w:val="center"/>
          </w:tcPr>
          <w:p w:rsidR="00912C82" w:rsidRDefault="000E4CCC" w:rsidP="0019312B">
            <w:pPr>
              <w:pStyle w:val="Table"/>
              <w:jc w:val="center"/>
              <w:rPr>
                <w:noProof/>
              </w:rPr>
            </w:pPr>
            <w:r>
              <w:rPr>
                <w:noProof/>
              </w:rPr>
              <w:t>0.0%</w:t>
            </w:r>
          </w:p>
        </w:tc>
        <w:tc>
          <w:tcPr>
            <w:tcW w:w="1801" w:type="dxa"/>
            <w:vAlign w:val="center"/>
          </w:tcPr>
          <w:p w:rsidR="00912C82" w:rsidRPr="00153B1F" w:rsidRDefault="000E4CCC" w:rsidP="0019312B">
            <w:pPr>
              <w:pStyle w:val="Table"/>
              <w:jc w:val="center"/>
              <w:rPr>
                <w:b/>
                <w:noProof/>
              </w:rPr>
            </w:pPr>
            <w:r w:rsidRPr="00153B1F">
              <w:rPr>
                <w:b/>
                <w:noProof/>
              </w:rPr>
              <w:t>94.7%</w:t>
            </w:r>
          </w:p>
        </w:tc>
        <w:tc>
          <w:tcPr>
            <w:tcW w:w="1801" w:type="dxa"/>
            <w:vAlign w:val="center"/>
          </w:tcPr>
          <w:p w:rsidR="00912C82" w:rsidRDefault="004D1FD5" w:rsidP="0019312B">
            <w:pPr>
              <w:pStyle w:val="Table"/>
              <w:jc w:val="center"/>
              <w:rPr>
                <w:noProof/>
              </w:rPr>
            </w:pPr>
            <w:r>
              <w:rPr>
                <w:noProof/>
              </w:rPr>
              <w:t>4.0%</w:t>
            </w:r>
          </w:p>
        </w:tc>
        <w:tc>
          <w:tcPr>
            <w:tcW w:w="1694" w:type="dxa"/>
            <w:vAlign w:val="center"/>
          </w:tcPr>
          <w:p w:rsidR="00912C82" w:rsidRDefault="00E85BF6" w:rsidP="0019312B">
            <w:pPr>
              <w:pStyle w:val="Table"/>
              <w:jc w:val="center"/>
              <w:rPr>
                <w:noProof/>
              </w:rPr>
            </w:pPr>
            <w:r>
              <w:rPr>
                <w:noProof/>
              </w:rPr>
              <w:t>1.3%</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Jump</w:t>
            </w:r>
          </w:p>
        </w:tc>
        <w:tc>
          <w:tcPr>
            <w:tcW w:w="1801" w:type="dxa"/>
            <w:vAlign w:val="center"/>
          </w:tcPr>
          <w:p w:rsidR="00912C82" w:rsidRDefault="00D17F24" w:rsidP="0019312B">
            <w:pPr>
              <w:pStyle w:val="Table"/>
              <w:jc w:val="center"/>
              <w:rPr>
                <w:noProof/>
              </w:rPr>
            </w:pPr>
            <w:r>
              <w:rPr>
                <w:noProof/>
              </w:rPr>
              <w:t>0.0%</w:t>
            </w:r>
          </w:p>
        </w:tc>
        <w:tc>
          <w:tcPr>
            <w:tcW w:w="1801" w:type="dxa"/>
            <w:vAlign w:val="center"/>
          </w:tcPr>
          <w:p w:rsidR="00912C82" w:rsidRDefault="00D17F24" w:rsidP="0019312B">
            <w:pPr>
              <w:pStyle w:val="Table"/>
              <w:jc w:val="center"/>
              <w:rPr>
                <w:noProof/>
              </w:rPr>
            </w:pPr>
            <w:r>
              <w:rPr>
                <w:noProof/>
              </w:rPr>
              <w:t>83.3%</w:t>
            </w:r>
          </w:p>
        </w:tc>
        <w:tc>
          <w:tcPr>
            <w:tcW w:w="1801" w:type="dxa"/>
            <w:vAlign w:val="center"/>
          </w:tcPr>
          <w:p w:rsidR="00912C82" w:rsidRPr="00153B1F" w:rsidRDefault="00D373C9" w:rsidP="0019312B">
            <w:pPr>
              <w:pStyle w:val="Table"/>
              <w:jc w:val="center"/>
              <w:rPr>
                <w:b/>
                <w:noProof/>
              </w:rPr>
            </w:pPr>
            <w:r w:rsidRPr="00153B1F">
              <w:rPr>
                <w:b/>
                <w:noProof/>
              </w:rPr>
              <w:t>14.3%</w:t>
            </w:r>
          </w:p>
        </w:tc>
        <w:tc>
          <w:tcPr>
            <w:tcW w:w="1694" w:type="dxa"/>
            <w:vAlign w:val="center"/>
          </w:tcPr>
          <w:p w:rsidR="00912C82" w:rsidRDefault="003646C7" w:rsidP="0019312B">
            <w:pPr>
              <w:pStyle w:val="Table"/>
              <w:jc w:val="center"/>
              <w:rPr>
                <w:noProof/>
              </w:rPr>
            </w:pPr>
            <w:r>
              <w:rPr>
                <w:noProof/>
              </w:rPr>
              <w:t>2.4%</w:t>
            </w:r>
          </w:p>
        </w:tc>
      </w:tr>
      <w:tr w:rsidR="00912C82" w:rsidTr="0008611C">
        <w:trPr>
          <w:jc w:val="center"/>
        </w:trPr>
        <w:tc>
          <w:tcPr>
            <w:tcW w:w="1692" w:type="dxa"/>
          </w:tcPr>
          <w:p w:rsidR="00912C82" w:rsidRPr="0019312B" w:rsidRDefault="00912C82" w:rsidP="0019312B">
            <w:pPr>
              <w:pStyle w:val="Table"/>
              <w:jc w:val="center"/>
              <w:rPr>
                <w:b/>
                <w:noProof/>
                <w:lang w:val="vi-VN"/>
              </w:rPr>
            </w:pPr>
            <w:r w:rsidRPr="0019312B">
              <w:rPr>
                <w:b/>
                <w:noProof/>
                <w:lang w:val="vi-VN"/>
              </w:rPr>
              <w:t>Dance</w:t>
            </w:r>
          </w:p>
        </w:tc>
        <w:tc>
          <w:tcPr>
            <w:tcW w:w="1801" w:type="dxa"/>
            <w:vAlign w:val="center"/>
          </w:tcPr>
          <w:p w:rsidR="00912C82" w:rsidRDefault="0032677E" w:rsidP="0019312B">
            <w:pPr>
              <w:pStyle w:val="Table"/>
              <w:jc w:val="center"/>
              <w:rPr>
                <w:noProof/>
              </w:rPr>
            </w:pPr>
            <w:r>
              <w:rPr>
                <w:noProof/>
              </w:rPr>
              <w:t>0.0%</w:t>
            </w:r>
          </w:p>
        </w:tc>
        <w:tc>
          <w:tcPr>
            <w:tcW w:w="1801" w:type="dxa"/>
            <w:vAlign w:val="center"/>
          </w:tcPr>
          <w:p w:rsidR="00912C82" w:rsidRDefault="00B34C38" w:rsidP="0019312B">
            <w:pPr>
              <w:pStyle w:val="Table"/>
              <w:jc w:val="center"/>
              <w:rPr>
                <w:noProof/>
              </w:rPr>
            </w:pPr>
            <w:r>
              <w:rPr>
                <w:noProof/>
              </w:rPr>
              <w:t>81.8%</w:t>
            </w:r>
          </w:p>
        </w:tc>
        <w:tc>
          <w:tcPr>
            <w:tcW w:w="1801" w:type="dxa"/>
            <w:vAlign w:val="center"/>
          </w:tcPr>
          <w:p w:rsidR="00912C82" w:rsidRDefault="00DE6C99" w:rsidP="0019312B">
            <w:pPr>
              <w:pStyle w:val="Table"/>
              <w:jc w:val="center"/>
              <w:rPr>
                <w:noProof/>
              </w:rPr>
            </w:pPr>
            <w:r>
              <w:rPr>
                <w:noProof/>
              </w:rPr>
              <w:t>0.0%</w:t>
            </w:r>
          </w:p>
        </w:tc>
        <w:tc>
          <w:tcPr>
            <w:tcW w:w="1694" w:type="dxa"/>
            <w:vAlign w:val="center"/>
          </w:tcPr>
          <w:p w:rsidR="00912C82" w:rsidRPr="00153B1F" w:rsidRDefault="00DE6C99" w:rsidP="0019312B">
            <w:pPr>
              <w:pStyle w:val="Table"/>
              <w:jc w:val="center"/>
              <w:rPr>
                <w:b/>
                <w:noProof/>
              </w:rPr>
            </w:pPr>
            <w:r w:rsidRPr="00153B1F">
              <w:rPr>
                <w:b/>
                <w:noProof/>
              </w:rPr>
              <w:t>18.2%</w:t>
            </w:r>
          </w:p>
        </w:tc>
      </w:tr>
    </w:tbl>
    <w:p w:rsidR="00093E70" w:rsidRDefault="00D3523A" w:rsidP="00093E70">
      <w:pPr>
        <w:pStyle w:val="000-Noi-Dung"/>
        <w:rPr>
          <w:noProof/>
        </w:rPr>
      </w:pPr>
      <w:r>
        <w:rPr>
          <w:noProof/>
        </w:rPr>
        <w:t xml:space="preserve">Khi số chiều tăng lên bằng 2, </w:t>
      </w:r>
      <w:r w:rsidR="009E06FD">
        <w:rPr>
          <w:noProof/>
        </w:rPr>
        <w:t xml:space="preserve">đã xuất hiện kết quả nhận dạng rơi vào các nhóm hoạt động khác. </w:t>
      </w:r>
      <w:r w:rsidR="00524BBB">
        <w:rPr>
          <w:noProof/>
        </w:rPr>
        <w:t>Tỉ lệ nhận dạng đúng lúc này sẽ tỉ lệ thuận với số chiều.</w:t>
      </w:r>
    </w:p>
    <w:p w:rsidR="00447233" w:rsidRDefault="00447233" w:rsidP="004A04EF">
      <w:pPr>
        <w:pStyle w:val="BangC3"/>
        <w:rPr>
          <w:noProof/>
        </w:rPr>
      </w:pPr>
      <w:bookmarkStart w:id="130" w:name="_Toc421315668"/>
      <w:r>
        <w:rPr>
          <w:noProof/>
        </w:rPr>
        <w:lastRenderedPageBreak/>
        <w:t xml:space="preserve">Kết quả nhận dạng chi tiết với số chiều bằng </w:t>
      </w:r>
      <w:r w:rsidR="00290EFD">
        <w:rPr>
          <w:noProof/>
        </w:rPr>
        <w:t>11</w:t>
      </w:r>
      <w:r>
        <w:rPr>
          <w:noProof/>
        </w:rPr>
        <w:t xml:space="preserve"> trong PCA</w:t>
      </w:r>
      <w:bookmarkEnd w:id="130"/>
    </w:p>
    <w:tbl>
      <w:tblPr>
        <w:tblStyle w:val="TableGrid"/>
        <w:tblW w:w="0" w:type="auto"/>
        <w:jc w:val="center"/>
        <w:tblLook w:val="04A0"/>
      </w:tblPr>
      <w:tblGrid>
        <w:gridCol w:w="1692"/>
        <w:gridCol w:w="1801"/>
        <w:gridCol w:w="1801"/>
        <w:gridCol w:w="1801"/>
        <w:gridCol w:w="1694"/>
      </w:tblGrid>
      <w:tr w:rsidR="00DE1DDB" w:rsidRPr="007F69FE"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Hoạt động</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Run</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Walk</w:t>
            </w:r>
          </w:p>
        </w:tc>
        <w:tc>
          <w:tcPr>
            <w:tcW w:w="1801" w:type="dxa"/>
            <w:vAlign w:val="center"/>
          </w:tcPr>
          <w:p w:rsidR="00DE1DDB" w:rsidRPr="007F69FE" w:rsidRDefault="00DE1DDB" w:rsidP="007F69FE">
            <w:pPr>
              <w:pStyle w:val="Table"/>
              <w:jc w:val="center"/>
              <w:rPr>
                <w:b/>
                <w:noProof/>
                <w:lang w:val="vi-VN"/>
              </w:rPr>
            </w:pPr>
            <w:r w:rsidRPr="007F69FE">
              <w:rPr>
                <w:b/>
                <w:noProof/>
                <w:lang w:val="vi-VN"/>
              </w:rPr>
              <w:t>Jump</w:t>
            </w:r>
          </w:p>
        </w:tc>
        <w:tc>
          <w:tcPr>
            <w:tcW w:w="1694" w:type="dxa"/>
            <w:vAlign w:val="center"/>
          </w:tcPr>
          <w:p w:rsidR="00DE1DDB" w:rsidRPr="007F69FE" w:rsidRDefault="00DE1DDB" w:rsidP="007F69FE">
            <w:pPr>
              <w:pStyle w:val="Table"/>
              <w:jc w:val="center"/>
              <w:rPr>
                <w:b/>
                <w:noProof/>
                <w:lang w:val="vi-VN"/>
              </w:rPr>
            </w:pPr>
            <w:r w:rsidRPr="007F69FE">
              <w:rPr>
                <w:b/>
                <w:noProof/>
                <w:lang w:val="vi-VN"/>
              </w:rPr>
              <w:t>Dance</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Run</w:t>
            </w:r>
          </w:p>
        </w:tc>
        <w:tc>
          <w:tcPr>
            <w:tcW w:w="1801" w:type="dxa"/>
            <w:vAlign w:val="center"/>
          </w:tcPr>
          <w:p w:rsidR="00DE1DDB" w:rsidRPr="00731EF7" w:rsidRDefault="00752991" w:rsidP="007F69FE">
            <w:pPr>
              <w:pStyle w:val="Table"/>
              <w:jc w:val="center"/>
              <w:rPr>
                <w:b/>
                <w:noProof/>
              </w:rPr>
            </w:pPr>
            <w:r w:rsidRPr="00731EF7">
              <w:rPr>
                <w:b/>
                <w:noProof/>
              </w:rPr>
              <w:t>78.3%</w:t>
            </w:r>
          </w:p>
        </w:tc>
        <w:tc>
          <w:tcPr>
            <w:tcW w:w="1801" w:type="dxa"/>
            <w:vAlign w:val="center"/>
          </w:tcPr>
          <w:p w:rsidR="00DE1DDB" w:rsidRDefault="001164E1" w:rsidP="007F69FE">
            <w:pPr>
              <w:pStyle w:val="Table"/>
              <w:jc w:val="center"/>
              <w:rPr>
                <w:noProof/>
              </w:rPr>
            </w:pPr>
            <w:r>
              <w:rPr>
                <w:noProof/>
              </w:rPr>
              <w:t>13.04%</w:t>
            </w:r>
          </w:p>
        </w:tc>
        <w:tc>
          <w:tcPr>
            <w:tcW w:w="1801" w:type="dxa"/>
            <w:vAlign w:val="center"/>
          </w:tcPr>
          <w:p w:rsidR="00DE1DDB" w:rsidRDefault="00474DF9" w:rsidP="007F69FE">
            <w:pPr>
              <w:pStyle w:val="Table"/>
              <w:jc w:val="center"/>
              <w:rPr>
                <w:noProof/>
              </w:rPr>
            </w:pPr>
            <w:r>
              <w:rPr>
                <w:noProof/>
              </w:rPr>
              <w:t>8.7%</w:t>
            </w:r>
          </w:p>
        </w:tc>
        <w:tc>
          <w:tcPr>
            <w:tcW w:w="1694" w:type="dxa"/>
            <w:vAlign w:val="center"/>
          </w:tcPr>
          <w:p w:rsidR="00DE1DDB" w:rsidRDefault="00EE0AFD" w:rsidP="007F69FE">
            <w:pPr>
              <w:pStyle w:val="Table"/>
              <w:jc w:val="center"/>
              <w:rPr>
                <w:noProof/>
              </w:rPr>
            </w:pPr>
            <w:r>
              <w:rPr>
                <w:noProof/>
              </w:rPr>
              <w:t>0.0%</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Walk</w:t>
            </w:r>
          </w:p>
        </w:tc>
        <w:tc>
          <w:tcPr>
            <w:tcW w:w="1801" w:type="dxa"/>
            <w:vAlign w:val="center"/>
          </w:tcPr>
          <w:p w:rsidR="00DE1DDB" w:rsidRDefault="00413036" w:rsidP="007F69FE">
            <w:pPr>
              <w:pStyle w:val="Table"/>
              <w:jc w:val="center"/>
              <w:rPr>
                <w:noProof/>
              </w:rPr>
            </w:pPr>
            <w:r>
              <w:rPr>
                <w:noProof/>
              </w:rPr>
              <w:t>0.0%</w:t>
            </w:r>
          </w:p>
        </w:tc>
        <w:tc>
          <w:tcPr>
            <w:tcW w:w="1801" w:type="dxa"/>
            <w:vAlign w:val="center"/>
          </w:tcPr>
          <w:p w:rsidR="00DE1DDB" w:rsidRPr="00731EF7" w:rsidRDefault="00E9472D" w:rsidP="007F69FE">
            <w:pPr>
              <w:pStyle w:val="Table"/>
              <w:jc w:val="center"/>
              <w:rPr>
                <w:b/>
                <w:noProof/>
              </w:rPr>
            </w:pPr>
            <w:r w:rsidRPr="00731EF7">
              <w:rPr>
                <w:b/>
                <w:noProof/>
              </w:rPr>
              <w:t>94.7%</w:t>
            </w:r>
          </w:p>
        </w:tc>
        <w:tc>
          <w:tcPr>
            <w:tcW w:w="1801" w:type="dxa"/>
            <w:vAlign w:val="center"/>
          </w:tcPr>
          <w:p w:rsidR="00DE1DDB" w:rsidRDefault="00C9327A" w:rsidP="007F69FE">
            <w:pPr>
              <w:pStyle w:val="Table"/>
              <w:jc w:val="center"/>
              <w:rPr>
                <w:noProof/>
              </w:rPr>
            </w:pPr>
            <w:r>
              <w:rPr>
                <w:noProof/>
              </w:rPr>
              <w:t>4.0%</w:t>
            </w:r>
          </w:p>
        </w:tc>
        <w:tc>
          <w:tcPr>
            <w:tcW w:w="1694" w:type="dxa"/>
            <w:vAlign w:val="center"/>
          </w:tcPr>
          <w:p w:rsidR="00DE1DDB" w:rsidRDefault="00C9327A" w:rsidP="007F69FE">
            <w:pPr>
              <w:pStyle w:val="Table"/>
              <w:jc w:val="center"/>
              <w:rPr>
                <w:noProof/>
              </w:rPr>
            </w:pPr>
            <w:r>
              <w:rPr>
                <w:noProof/>
              </w:rPr>
              <w:t>1.3%</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Jump</w:t>
            </w:r>
          </w:p>
        </w:tc>
        <w:tc>
          <w:tcPr>
            <w:tcW w:w="1801" w:type="dxa"/>
            <w:vAlign w:val="center"/>
          </w:tcPr>
          <w:p w:rsidR="00DE1DDB" w:rsidRDefault="00F1704A" w:rsidP="007F69FE">
            <w:pPr>
              <w:pStyle w:val="Table"/>
              <w:jc w:val="center"/>
              <w:rPr>
                <w:noProof/>
              </w:rPr>
            </w:pPr>
            <w:r>
              <w:rPr>
                <w:noProof/>
              </w:rPr>
              <w:t>0.0%</w:t>
            </w:r>
          </w:p>
        </w:tc>
        <w:tc>
          <w:tcPr>
            <w:tcW w:w="1801" w:type="dxa"/>
            <w:vAlign w:val="center"/>
          </w:tcPr>
          <w:p w:rsidR="00DE1DDB" w:rsidRDefault="007D15CA" w:rsidP="007F69FE">
            <w:pPr>
              <w:pStyle w:val="Table"/>
              <w:jc w:val="center"/>
              <w:rPr>
                <w:noProof/>
              </w:rPr>
            </w:pPr>
            <w:r>
              <w:rPr>
                <w:noProof/>
              </w:rPr>
              <w:t>28.6%</w:t>
            </w:r>
          </w:p>
        </w:tc>
        <w:tc>
          <w:tcPr>
            <w:tcW w:w="1801" w:type="dxa"/>
            <w:vAlign w:val="center"/>
          </w:tcPr>
          <w:p w:rsidR="00DE1DDB" w:rsidRPr="00731EF7" w:rsidRDefault="007101CD" w:rsidP="007F69FE">
            <w:pPr>
              <w:pStyle w:val="Table"/>
              <w:jc w:val="center"/>
              <w:rPr>
                <w:b/>
                <w:noProof/>
              </w:rPr>
            </w:pPr>
            <w:r w:rsidRPr="00731EF7">
              <w:rPr>
                <w:b/>
                <w:noProof/>
              </w:rPr>
              <w:t>71.4%</w:t>
            </w:r>
          </w:p>
        </w:tc>
        <w:tc>
          <w:tcPr>
            <w:tcW w:w="1694" w:type="dxa"/>
            <w:vAlign w:val="center"/>
          </w:tcPr>
          <w:p w:rsidR="00DE1DDB" w:rsidRDefault="00181816" w:rsidP="007F69FE">
            <w:pPr>
              <w:pStyle w:val="Table"/>
              <w:jc w:val="center"/>
              <w:rPr>
                <w:noProof/>
              </w:rPr>
            </w:pPr>
            <w:r>
              <w:rPr>
                <w:noProof/>
              </w:rPr>
              <w:t>0.0%</w:t>
            </w:r>
          </w:p>
        </w:tc>
      </w:tr>
      <w:tr w:rsidR="00DE1DDB" w:rsidTr="0008611C">
        <w:trPr>
          <w:jc w:val="center"/>
        </w:trPr>
        <w:tc>
          <w:tcPr>
            <w:tcW w:w="1692" w:type="dxa"/>
          </w:tcPr>
          <w:p w:rsidR="00DE1DDB" w:rsidRPr="007F69FE" w:rsidRDefault="00DE1DDB" w:rsidP="007F69FE">
            <w:pPr>
              <w:pStyle w:val="Table"/>
              <w:jc w:val="center"/>
              <w:rPr>
                <w:b/>
                <w:noProof/>
                <w:lang w:val="vi-VN"/>
              </w:rPr>
            </w:pPr>
            <w:r w:rsidRPr="007F69FE">
              <w:rPr>
                <w:b/>
                <w:noProof/>
                <w:lang w:val="vi-VN"/>
              </w:rPr>
              <w:t>Dance</w:t>
            </w:r>
          </w:p>
        </w:tc>
        <w:tc>
          <w:tcPr>
            <w:tcW w:w="1801" w:type="dxa"/>
            <w:vAlign w:val="center"/>
          </w:tcPr>
          <w:p w:rsidR="00DE1DDB" w:rsidRDefault="00181816" w:rsidP="007F69FE">
            <w:pPr>
              <w:pStyle w:val="Table"/>
              <w:jc w:val="center"/>
              <w:rPr>
                <w:noProof/>
              </w:rPr>
            </w:pPr>
            <w:r>
              <w:rPr>
                <w:noProof/>
              </w:rPr>
              <w:t>0.0%</w:t>
            </w:r>
          </w:p>
        </w:tc>
        <w:tc>
          <w:tcPr>
            <w:tcW w:w="1801" w:type="dxa"/>
            <w:vAlign w:val="center"/>
          </w:tcPr>
          <w:p w:rsidR="00DE1DDB" w:rsidRDefault="00181816" w:rsidP="007F69FE">
            <w:pPr>
              <w:pStyle w:val="Table"/>
              <w:jc w:val="center"/>
              <w:rPr>
                <w:noProof/>
              </w:rPr>
            </w:pPr>
            <w:r>
              <w:rPr>
                <w:noProof/>
              </w:rPr>
              <w:t>27.3%</w:t>
            </w:r>
          </w:p>
        </w:tc>
        <w:tc>
          <w:tcPr>
            <w:tcW w:w="1801" w:type="dxa"/>
            <w:vAlign w:val="center"/>
          </w:tcPr>
          <w:p w:rsidR="00DE1DDB" w:rsidRDefault="00D36381" w:rsidP="007F69FE">
            <w:pPr>
              <w:pStyle w:val="Table"/>
              <w:jc w:val="center"/>
              <w:rPr>
                <w:noProof/>
              </w:rPr>
            </w:pPr>
            <w:r>
              <w:rPr>
                <w:noProof/>
              </w:rPr>
              <w:t>18.2%</w:t>
            </w:r>
          </w:p>
        </w:tc>
        <w:tc>
          <w:tcPr>
            <w:tcW w:w="1694" w:type="dxa"/>
            <w:vAlign w:val="center"/>
          </w:tcPr>
          <w:p w:rsidR="00DE1DDB" w:rsidRPr="00731EF7" w:rsidRDefault="004A51D8" w:rsidP="007F69FE">
            <w:pPr>
              <w:pStyle w:val="Table"/>
              <w:jc w:val="center"/>
              <w:rPr>
                <w:b/>
                <w:noProof/>
              </w:rPr>
            </w:pPr>
            <w:r w:rsidRPr="00731EF7">
              <w:rPr>
                <w:b/>
                <w:noProof/>
              </w:rPr>
              <w:t>54.5%</w:t>
            </w:r>
          </w:p>
        </w:tc>
      </w:tr>
    </w:tbl>
    <w:p w:rsidR="00757391" w:rsidRDefault="0057598D" w:rsidP="00555502">
      <w:pPr>
        <w:pStyle w:val="000-Noi-Dung"/>
        <w:rPr>
          <w:noProof/>
        </w:rPr>
      </w:pPr>
      <w:r>
        <w:rPr>
          <w:noProof/>
        </w:rPr>
        <w:t>Với số chiều bằng 11, có vẻ như tất cả các đặc trưng đã được thể hiện</w:t>
      </w:r>
      <w:r w:rsidR="00D44F89">
        <w:rPr>
          <w:noProof/>
        </w:rPr>
        <w:t xml:space="preserve"> trong mọi nhóm hành động.</w:t>
      </w:r>
      <w:r w:rsidR="00375F6D">
        <w:rPr>
          <w:noProof/>
        </w:rPr>
        <w:t xml:space="preserve"> Tỉ lệ nhận dạng đúng đã tăng đáng kể với các lần thực nghiệm trước.</w:t>
      </w:r>
      <w:r w:rsidR="00D3550A">
        <w:rPr>
          <w:noProof/>
        </w:rPr>
        <w:t xml:space="preserve"> Tuy nhiên với hoạt động có các động tác phức tạp như dance, tỉ lệ vẫn còn thấp.</w:t>
      </w:r>
    </w:p>
    <w:p w:rsidR="00447233" w:rsidRDefault="00447233" w:rsidP="004A04EF">
      <w:pPr>
        <w:pStyle w:val="BangC3"/>
        <w:rPr>
          <w:noProof/>
        </w:rPr>
      </w:pPr>
      <w:bookmarkStart w:id="131" w:name="_Toc421315669"/>
      <w:r>
        <w:rPr>
          <w:noProof/>
        </w:rPr>
        <w:t xml:space="preserve">Kết quả nhận dạng chi tiết với số chiều bằng </w:t>
      </w:r>
      <w:r w:rsidR="00E21CDA">
        <w:rPr>
          <w:noProof/>
        </w:rPr>
        <w:t>34</w:t>
      </w:r>
      <w:r>
        <w:rPr>
          <w:noProof/>
        </w:rPr>
        <w:t xml:space="preserve"> trong PCA</w:t>
      </w:r>
      <w:bookmarkEnd w:id="131"/>
    </w:p>
    <w:tbl>
      <w:tblPr>
        <w:tblStyle w:val="TableGrid"/>
        <w:tblW w:w="0" w:type="auto"/>
        <w:jc w:val="center"/>
        <w:tblLook w:val="04A0"/>
      </w:tblPr>
      <w:tblGrid>
        <w:gridCol w:w="1692"/>
        <w:gridCol w:w="1801"/>
        <w:gridCol w:w="1801"/>
        <w:gridCol w:w="1801"/>
        <w:gridCol w:w="1694"/>
      </w:tblGrid>
      <w:tr w:rsidR="00DE1DDB" w:rsidRPr="009B4BB1" w:rsidTr="0008611C">
        <w:trPr>
          <w:jc w:val="center"/>
        </w:trPr>
        <w:tc>
          <w:tcPr>
            <w:tcW w:w="1692" w:type="dxa"/>
          </w:tcPr>
          <w:p w:rsidR="00DE1DDB" w:rsidRPr="009B4BB1" w:rsidRDefault="00DE1DDB" w:rsidP="009B4BB1">
            <w:pPr>
              <w:pStyle w:val="Table"/>
              <w:jc w:val="center"/>
              <w:rPr>
                <w:b/>
                <w:noProof/>
                <w:lang w:val="vi-VN"/>
              </w:rPr>
            </w:pPr>
            <w:r w:rsidRPr="009B4BB1">
              <w:rPr>
                <w:b/>
                <w:noProof/>
                <w:lang w:val="vi-VN"/>
              </w:rPr>
              <w:t>Hoạt động</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Run</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Walk</w:t>
            </w:r>
          </w:p>
        </w:tc>
        <w:tc>
          <w:tcPr>
            <w:tcW w:w="1801" w:type="dxa"/>
            <w:vAlign w:val="center"/>
          </w:tcPr>
          <w:p w:rsidR="00DE1DDB" w:rsidRPr="009B4BB1" w:rsidRDefault="00DE1DDB" w:rsidP="009B4BB1">
            <w:pPr>
              <w:pStyle w:val="Table"/>
              <w:jc w:val="center"/>
              <w:rPr>
                <w:b/>
                <w:noProof/>
                <w:lang w:val="vi-VN"/>
              </w:rPr>
            </w:pPr>
            <w:r w:rsidRPr="009B4BB1">
              <w:rPr>
                <w:b/>
                <w:noProof/>
                <w:lang w:val="vi-VN"/>
              </w:rPr>
              <w:t>Jump</w:t>
            </w:r>
          </w:p>
        </w:tc>
        <w:tc>
          <w:tcPr>
            <w:tcW w:w="1694" w:type="dxa"/>
            <w:vAlign w:val="center"/>
          </w:tcPr>
          <w:p w:rsidR="00DE1DDB" w:rsidRPr="009B4BB1" w:rsidRDefault="00DE1DDB" w:rsidP="009B4BB1">
            <w:pPr>
              <w:pStyle w:val="Table"/>
              <w:jc w:val="center"/>
              <w:rPr>
                <w:b/>
                <w:noProof/>
                <w:lang w:val="vi-VN"/>
              </w:rPr>
            </w:pPr>
            <w:r w:rsidRPr="009B4BB1">
              <w:rPr>
                <w:b/>
                <w:noProof/>
                <w:lang w:val="vi-VN"/>
              </w:rPr>
              <w:t>Dance</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Run</w:t>
            </w:r>
          </w:p>
        </w:tc>
        <w:tc>
          <w:tcPr>
            <w:tcW w:w="1801" w:type="dxa"/>
            <w:vAlign w:val="center"/>
          </w:tcPr>
          <w:p w:rsidR="007250E8" w:rsidRPr="001077E8" w:rsidRDefault="00DE5265" w:rsidP="009B4BB1">
            <w:pPr>
              <w:pStyle w:val="Table"/>
              <w:jc w:val="center"/>
              <w:rPr>
                <w:b/>
                <w:noProof/>
              </w:rPr>
            </w:pPr>
            <w:r w:rsidRPr="001077E8">
              <w:rPr>
                <w:b/>
                <w:noProof/>
              </w:rPr>
              <w:t>78.3%</w:t>
            </w:r>
          </w:p>
        </w:tc>
        <w:tc>
          <w:tcPr>
            <w:tcW w:w="1801" w:type="dxa"/>
            <w:vAlign w:val="center"/>
          </w:tcPr>
          <w:p w:rsidR="007250E8" w:rsidRDefault="00484ACF" w:rsidP="009B4BB1">
            <w:pPr>
              <w:pStyle w:val="Table"/>
              <w:jc w:val="center"/>
              <w:rPr>
                <w:noProof/>
              </w:rPr>
            </w:pPr>
            <w:r>
              <w:rPr>
                <w:noProof/>
              </w:rPr>
              <w:t>17.4%</w:t>
            </w:r>
          </w:p>
        </w:tc>
        <w:tc>
          <w:tcPr>
            <w:tcW w:w="1801" w:type="dxa"/>
            <w:vAlign w:val="center"/>
          </w:tcPr>
          <w:p w:rsidR="007250E8" w:rsidRDefault="00D94411" w:rsidP="009B4BB1">
            <w:pPr>
              <w:pStyle w:val="Table"/>
              <w:jc w:val="center"/>
              <w:rPr>
                <w:noProof/>
              </w:rPr>
            </w:pPr>
            <w:r>
              <w:rPr>
                <w:noProof/>
              </w:rPr>
              <w:t>4.3%</w:t>
            </w:r>
          </w:p>
        </w:tc>
        <w:tc>
          <w:tcPr>
            <w:tcW w:w="1694" w:type="dxa"/>
            <w:vAlign w:val="center"/>
          </w:tcPr>
          <w:p w:rsidR="007250E8" w:rsidRDefault="00D94411" w:rsidP="009B4BB1">
            <w:pPr>
              <w:pStyle w:val="Table"/>
              <w:jc w:val="center"/>
              <w:rPr>
                <w:noProof/>
              </w:rPr>
            </w:pPr>
            <w:r>
              <w:rPr>
                <w:noProof/>
              </w:rPr>
              <w:t>0.0%</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Walk</w:t>
            </w:r>
          </w:p>
        </w:tc>
        <w:tc>
          <w:tcPr>
            <w:tcW w:w="1801" w:type="dxa"/>
            <w:vAlign w:val="center"/>
          </w:tcPr>
          <w:p w:rsidR="007250E8" w:rsidRDefault="007970E5" w:rsidP="009B4BB1">
            <w:pPr>
              <w:pStyle w:val="Table"/>
              <w:jc w:val="center"/>
              <w:rPr>
                <w:noProof/>
              </w:rPr>
            </w:pPr>
            <w:r>
              <w:rPr>
                <w:noProof/>
              </w:rPr>
              <w:t>0.0%</w:t>
            </w:r>
          </w:p>
        </w:tc>
        <w:tc>
          <w:tcPr>
            <w:tcW w:w="1801" w:type="dxa"/>
            <w:vAlign w:val="center"/>
          </w:tcPr>
          <w:p w:rsidR="007250E8" w:rsidRPr="001077E8" w:rsidRDefault="008D74E6" w:rsidP="009B4BB1">
            <w:pPr>
              <w:pStyle w:val="Table"/>
              <w:jc w:val="center"/>
              <w:rPr>
                <w:b/>
                <w:noProof/>
              </w:rPr>
            </w:pPr>
            <w:r w:rsidRPr="001077E8">
              <w:rPr>
                <w:b/>
                <w:noProof/>
              </w:rPr>
              <w:t>96.0%</w:t>
            </w:r>
          </w:p>
        </w:tc>
        <w:tc>
          <w:tcPr>
            <w:tcW w:w="1801" w:type="dxa"/>
            <w:vAlign w:val="center"/>
          </w:tcPr>
          <w:p w:rsidR="007250E8" w:rsidRDefault="00F4427E" w:rsidP="009B4BB1">
            <w:pPr>
              <w:pStyle w:val="Table"/>
              <w:jc w:val="center"/>
              <w:rPr>
                <w:noProof/>
              </w:rPr>
            </w:pPr>
            <w:r>
              <w:rPr>
                <w:noProof/>
              </w:rPr>
              <w:t>2</w:t>
            </w:r>
            <w:r w:rsidR="00CA24E3">
              <w:rPr>
                <w:noProof/>
              </w:rPr>
              <w:t>.7%</w:t>
            </w:r>
          </w:p>
        </w:tc>
        <w:tc>
          <w:tcPr>
            <w:tcW w:w="1694" w:type="dxa"/>
            <w:vAlign w:val="center"/>
          </w:tcPr>
          <w:p w:rsidR="007250E8" w:rsidRDefault="004D2A54" w:rsidP="009B4BB1">
            <w:pPr>
              <w:pStyle w:val="Table"/>
              <w:jc w:val="center"/>
              <w:rPr>
                <w:noProof/>
              </w:rPr>
            </w:pPr>
            <w:r>
              <w:rPr>
                <w:noProof/>
              </w:rPr>
              <w:t>1.3%</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Jump</w:t>
            </w:r>
          </w:p>
        </w:tc>
        <w:tc>
          <w:tcPr>
            <w:tcW w:w="1801" w:type="dxa"/>
            <w:vAlign w:val="center"/>
          </w:tcPr>
          <w:p w:rsidR="007250E8" w:rsidRDefault="006B4934" w:rsidP="009B4BB1">
            <w:pPr>
              <w:pStyle w:val="Table"/>
              <w:jc w:val="center"/>
              <w:rPr>
                <w:noProof/>
              </w:rPr>
            </w:pPr>
            <w:r>
              <w:rPr>
                <w:noProof/>
              </w:rPr>
              <w:t>0.0%</w:t>
            </w:r>
          </w:p>
        </w:tc>
        <w:tc>
          <w:tcPr>
            <w:tcW w:w="1801" w:type="dxa"/>
            <w:vAlign w:val="center"/>
          </w:tcPr>
          <w:p w:rsidR="007250E8" w:rsidRDefault="0021282D" w:rsidP="009B4BB1">
            <w:pPr>
              <w:pStyle w:val="Table"/>
              <w:jc w:val="center"/>
              <w:rPr>
                <w:noProof/>
              </w:rPr>
            </w:pPr>
            <w:r>
              <w:rPr>
                <w:noProof/>
              </w:rPr>
              <w:t>14.3%</w:t>
            </w:r>
          </w:p>
        </w:tc>
        <w:tc>
          <w:tcPr>
            <w:tcW w:w="1801" w:type="dxa"/>
            <w:vAlign w:val="center"/>
          </w:tcPr>
          <w:p w:rsidR="007250E8" w:rsidRPr="001077E8" w:rsidRDefault="00B34552" w:rsidP="009B4BB1">
            <w:pPr>
              <w:pStyle w:val="Table"/>
              <w:jc w:val="center"/>
              <w:rPr>
                <w:b/>
                <w:noProof/>
              </w:rPr>
            </w:pPr>
            <w:r w:rsidRPr="001077E8">
              <w:rPr>
                <w:b/>
                <w:noProof/>
              </w:rPr>
              <w:t>85.7%</w:t>
            </w:r>
          </w:p>
        </w:tc>
        <w:tc>
          <w:tcPr>
            <w:tcW w:w="1694" w:type="dxa"/>
            <w:vAlign w:val="center"/>
          </w:tcPr>
          <w:p w:rsidR="007250E8" w:rsidRDefault="00573858" w:rsidP="009B4BB1">
            <w:pPr>
              <w:pStyle w:val="Table"/>
              <w:jc w:val="center"/>
              <w:rPr>
                <w:noProof/>
              </w:rPr>
            </w:pPr>
            <w:r>
              <w:rPr>
                <w:noProof/>
              </w:rPr>
              <w:t>0.0%</w:t>
            </w:r>
          </w:p>
        </w:tc>
      </w:tr>
      <w:tr w:rsidR="007250E8" w:rsidTr="0008611C">
        <w:trPr>
          <w:jc w:val="center"/>
        </w:trPr>
        <w:tc>
          <w:tcPr>
            <w:tcW w:w="1692" w:type="dxa"/>
          </w:tcPr>
          <w:p w:rsidR="007250E8" w:rsidRPr="009B4BB1" w:rsidRDefault="007250E8" w:rsidP="009B4BB1">
            <w:pPr>
              <w:pStyle w:val="Table"/>
              <w:jc w:val="center"/>
              <w:rPr>
                <w:b/>
                <w:noProof/>
                <w:lang w:val="vi-VN"/>
              </w:rPr>
            </w:pPr>
            <w:r w:rsidRPr="009B4BB1">
              <w:rPr>
                <w:b/>
                <w:noProof/>
                <w:lang w:val="vi-VN"/>
              </w:rPr>
              <w:t>Dance</w:t>
            </w:r>
          </w:p>
        </w:tc>
        <w:tc>
          <w:tcPr>
            <w:tcW w:w="1801" w:type="dxa"/>
            <w:vAlign w:val="center"/>
          </w:tcPr>
          <w:p w:rsidR="007250E8" w:rsidRDefault="00CD1846" w:rsidP="009B4BB1">
            <w:pPr>
              <w:pStyle w:val="Table"/>
              <w:jc w:val="center"/>
              <w:rPr>
                <w:noProof/>
              </w:rPr>
            </w:pPr>
            <w:r>
              <w:rPr>
                <w:noProof/>
              </w:rPr>
              <w:t>0.0%</w:t>
            </w:r>
          </w:p>
        </w:tc>
        <w:tc>
          <w:tcPr>
            <w:tcW w:w="1801" w:type="dxa"/>
            <w:vAlign w:val="center"/>
          </w:tcPr>
          <w:p w:rsidR="007250E8" w:rsidRDefault="00E96B66" w:rsidP="009B4BB1">
            <w:pPr>
              <w:pStyle w:val="Table"/>
              <w:jc w:val="center"/>
              <w:rPr>
                <w:noProof/>
              </w:rPr>
            </w:pPr>
            <w:r>
              <w:rPr>
                <w:noProof/>
              </w:rPr>
              <w:t>4.6</w:t>
            </w:r>
            <w:r w:rsidR="003E604B">
              <w:rPr>
                <w:noProof/>
              </w:rPr>
              <w:t>%</w:t>
            </w:r>
          </w:p>
        </w:tc>
        <w:tc>
          <w:tcPr>
            <w:tcW w:w="1801" w:type="dxa"/>
            <w:vAlign w:val="center"/>
          </w:tcPr>
          <w:p w:rsidR="007250E8" w:rsidRDefault="00506626" w:rsidP="009B4BB1">
            <w:pPr>
              <w:pStyle w:val="Table"/>
              <w:jc w:val="center"/>
              <w:rPr>
                <w:noProof/>
              </w:rPr>
            </w:pPr>
            <w:r>
              <w:rPr>
                <w:noProof/>
              </w:rPr>
              <w:t>13.6%</w:t>
            </w:r>
          </w:p>
        </w:tc>
        <w:tc>
          <w:tcPr>
            <w:tcW w:w="1694" w:type="dxa"/>
            <w:vAlign w:val="center"/>
          </w:tcPr>
          <w:p w:rsidR="007250E8" w:rsidRPr="001077E8" w:rsidRDefault="00E96B66" w:rsidP="009B4BB1">
            <w:pPr>
              <w:pStyle w:val="Table"/>
              <w:jc w:val="center"/>
              <w:rPr>
                <w:b/>
                <w:noProof/>
              </w:rPr>
            </w:pPr>
            <w:r w:rsidRPr="001077E8">
              <w:rPr>
                <w:b/>
                <w:noProof/>
              </w:rPr>
              <w:t>81.8%</w:t>
            </w:r>
          </w:p>
        </w:tc>
      </w:tr>
    </w:tbl>
    <w:p w:rsidR="007E53EC" w:rsidRDefault="008A7E0B" w:rsidP="003E160D">
      <w:pPr>
        <w:pStyle w:val="000-Noi-Dung"/>
        <w:rPr>
          <w:noProof/>
        </w:rPr>
      </w:pPr>
      <w:r>
        <w:rPr>
          <w:noProof/>
        </w:rPr>
        <w:t xml:space="preserve">Khi tăng số chiều lên 34, </w:t>
      </w:r>
      <w:r w:rsidR="00DC5548">
        <w:rPr>
          <w:noProof/>
        </w:rPr>
        <w:t>kết quả nhận dạng</w:t>
      </w:r>
      <w:r w:rsidR="0069728C">
        <w:rPr>
          <w:noProof/>
        </w:rPr>
        <w:t xml:space="preserve"> </w:t>
      </w:r>
      <w:r w:rsidR="003428C5">
        <w:rPr>
          <w:noProof/>
        </w:rPr>
        <w:t xml:space="preserve">trung bình lúc này là 88.9%. </w:t>
      </w:r>
      <w:r w:rsidR="00BC1124">
        <w:rPr>
          <w:noProof/>
        </w:rPr>
        <w:t>Các tỉ lệ nhận dạng thành phần đều tăng so với các lần thử nghiệm trước.</w:t>
      </w:r>
      <w:r w:rsidR="00BF1521">
        <w:rPr>
          <w:noProof/>
        </w:rPr>
        <w:t xml:space="preserve"> Hành động phức tạp như dance lúc này cũng đã tìm được đặc trưng riêng so với các hoạt động khác.</w:t>
      </w:r>
      <w:r w:rsidR="002F7B2E">
        <w:rPr>
          <w:noProof/>
        </w:rPr>
        <w:t xml:space="preserve"> Kết quả này cũng cao hơn so với </w:t>
      </w:r>
      <w:r w:rsidR="00CA6037">
        <w:rPr>
          <w:noProof/>
        </w:rPr>
        <w:t>việc chọn lựa thủ công (88.9% so với 83.3%)</w:t>
      </w:r>
      <w:r w:rsidR="000B4C20">
        <w:rPr>
          <w:noProof/>
        </w:rPr>
        <w:t>.</w:t>
      </w:r>
      <w:r w:rsidR="002B5C70">
        <w:rPr>
          <w:noProof/>
        </w:rPr>
        <w:t xml:space="preserve"> Có thể nói lúc này phương pháp PCA đã bắt đầu cho thấy </w:t>
      </w:r>
      <w:r w:rsidR="00B17798">
        <w:rPr>
          <w:noProof/>
        </w:rPr>
        <w:t>tính hiệu quả.</w:t>
      </w:r>
    </w:p>
    <w:p w:rsidR="00447233" w:rsidRDefault="00447233" w:rsidP="004A04EF">
      <w:pPr>
        <w:pStyle w:val="BangC3"/>
        <w:keepLines/>
        <w:rPr>
          <w:noProof/>
        </w:rPr>
      </w:pPr>
      <w:bookmarkStart w:id="132" w:name="_Toc421315670"/>
      <w:r>
        <w:rPr>
          <w:noProof/>
        </w:rPr>
        <w:lastRenderedPageBreak/>
        <w:t xml:space="preserve">Kết quả nhận dạng chi tiết với số chiều bằng </w:t>
      </w:r>
      <w:r w:rsidR="00822B81">
        <w:rPr>
          <w:noProof/>
        </w:rPr>
        <w:t>49</w:t>
      </w:r>
      <w:r>
        <w:rPr>
          <w:noProof/>
        </w:rPr>
        <w:t xml:space="preserve"> trong PCA</w:t>
      </w:r>
      <w:bookmarkEnd w:id="132"/>
    </w:p>
    <w:tbl>
      <w:tblPr>
        <w:tblStyle w:val="TableGrid"/>
        <w:tblW w:w="0" w:type="auto"/>
        <w:jc w:val="center"/>
        <w:tblLook w:val="04A0"/>
      </w:tblPr>
      <w:tblGrid>
        <w:gridCol w:w="1692"/>
        <w:gridCol w:w="1801"/>
        <w:gridCol w:w="1801"/>
        <w:gridCol w:w="1801"/>
        <w:gridCol w:w="1694"/>
      </w:tblGrid>
      <w:tr w:rsidR="00DE1DDB" w:rsidRPr="00C910D8"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Hoạt động</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Run</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Walk</w:t>
            </w:r>
          </w:p>
        </w:tc>
        <w:tc>
          <w:tcPr>
            <w:tcW w:w="1801" w:type="dxa"/>
            <w:vAlign w:val="center"/>
          </w:tcPr>
          <w:p w:rsidR="00DE1DDB" w:rsidRPr="00C910D8" w:rsidRDefault="00DE1DDB" w:rsidP="00C910D8">
            <w:pPr>
              <w:pStyle w:val="Table"/>
              <w:jc w:val="center"/>
              <w:rPr>
                <w:b/>
                <w:noProof/>
                <w:lang w:val="vi-VN"/>
              </w:rPr>
            </w:pPr>
            <w:r w:rsidRPr="00C910D8">
              <w:rPr>
                <w:b/>
                <w:noProof/>
                <w:lang w:val="vi-VN"/>
              </w:rPr>
              <w:t>Jump</w:t>
            </w:r>
          </w:p>
        </w:tc>
        <w:tc>
          <w:tcPr>
            <w:tcW w:w="1694" w:type="dxa"/>
            <w:vAlign w:val="center"/>
          </w:tcPr>
          <w:p w:rsidR="00DE1DDB" w:rsidRPr="00C910D8" w:rsidRDefault="00DE1DDB" w:rsidP="00C910D8">
            <w:pPr>
              <w:pStyle w:val="Table"/>
              <w:jc w:val="center"/>
              <w:rPr>
                <w:b/>
                <w:noProof/>
                <w:lang w:val="vi-VN"/>
              </w:rPr>
            </w:pPr>
            <w:r w:rsidRPr="00C910D8">
              <w:rPr>
                <w:b/>
                <w:noProof/>
                <w:lang w:val="vi-VN"/>
              </w:rPr>
              <w:t>Dance</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Run</w:t>
            </w:r>
          </w:p>
        </w:tc>
        <w:tc>
          <w:tcPr>
            <w:tcW w:w="1801" w:type="dxa"/>
            <w:vAlign w:val="center"/>
          </w:tcPr>
          <w:p w:rsidR="00DE1DDB" w:rsidRPr="00873B5E" w:rsidRDefault="00CA09B2" w:rsidP="00C910D8">
            <w:pPr>
              <w:pStyle w:val="Table"/>
              <w:jc w:val="center"/>
              <w:rPr>
                <w:b/>
                <w:noProof/>
              </w:rPr>
            </w:pPr>
            <w:r w:rsidRPr="00873B5E">
              <w:rPr>
                <w:b/>
                <w:noProof/>
              </w:rPr>
              <w:t>78.3%</w:t>
            </w:r>
          </w:p>
        </w:tc>
        <w:tc>
          <w:tcPr>
            <w:tcW w:w="1801" w:type="dxa"/>
            <w:vAlign w:val="center"/>
          </w:tcPr>
          <w:p w:rsidR="00DE1DDB" w:rsidRDefault="00B93D36" w:rsidP="00C910D8">
            <w:pPr>
              <w:pStyle w:val="Table"/>
              <w:jc w:val="center"/>
              <w:rPr>
                <w:noProof/>
              </w:rPr>
            </w:pPr>
            <w:r>
              <w:rPr>
                <w:noProof/>
              </w:rPr>
              <w:t>17.4%</w:t>
            </w:r>
          </w:p>
        </w:tc>
        <w:tc>
          <w:tcPr>
            <w:tcW w:w="1801" w:type="dxa"/>
            <w:vAlign w:val="center"/>
          </w:tcPr>
          <w:p w:rsidR="00DE1DDB" w:rsidRDefault="00B93D36" w:rsidP="00C910D8">
            <w:pPr>
              <w:pStyle w:val="Table"/>
              <w:jc w:val="center"/>
              <w:rPr>
                <w:noProof/>
              </w:rPr>
            </w:pPr>
            <w:r>
              <w:rPr>
                <w:noProof/>
              </w:rPr>
              <w:t>4.3%</w:t>
            </w:r>
          </w:p>
        </w:tc>
        <w:tc>
          <w:tcPr>
            <w:tcW w:w="1694" w:type="dxa"/>
            <w:vAlign w:val="center"/>
          </w:tcPr>
          <w:p w:rsidR="00DE1DDB" w:rsidRDefault="00B93D36" w:rsidP="00C910D8">
            <w:pPr>
              <w:pStyle w:val="Table"/>
              <w:jc w:val="center"/>
              <w:rPr>
                <w:noProof/>
              </w:rPr>
            </w:pPr>
            <w:r>
              <w:rPr>
                <w:noProof/>
              </w:rPr>
              <w:t>0.0%</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Walk</w:t>
            </w:r>
          </w:p>
        </w:tc>
        <w:tc>
          <w:tcPr>
            <w:tcW w:w="1801" w:type="dxa"/>
            <w:vAlign w:val="center"/>
          </w:tcPr>
          <w:p w:rsidR="00DE1DDB" w:rsidRDefault="00B81AB4" w:rsidP="00C910D8">
            <w:pPr>
              <w:pStyle w:val="Table"/>
              <w:jc w:val="center"/>
              <w:rPr>
                <w:noProof/>
              </w:rPr>
            </w:pPr>
            <w:r>
              <w:rPr>
                <w:noProof/>
              </w:rPr>
              <w:t>0.0%</w:t>
            </w:r>
          </w:p>
        </w:tc>
        <w:tc>
          <w:tcPr>
            <w:tcW w:w="1801" w:type="dxa"/>
            <w:vAlign w:val="center"/>
          </w:tcPr>
          <w:p w:rsidR="00DE1DDB" w:rsidRPr="00873B5E" w:rsidRDefault="007E2904" w:rsidP="00C910D8">
            <w:pPr>
              <w:pStyle w:val="Table"/>
              <w:jc w:val="center"/>
              <w:rPr>
                <w:b/>
                <w:noProof/>
              </w:rPr>
            </w:pPr>
            <w:r w:rsidRPr="00873B5E">
              <w:rPr>
                <w:b/>
                <w:noProof/>
              </w:rPr>
              <w:t>98.7%</w:t>
            </w:r>
          </w:p>
        </w:tc>
        <w:tc>
          <w:tcPr>
            <w:tcW w:w="1801" w:type="dxa"/>
            <w:vAlign w:val="center"/>
          </w:tcPr>
          <w:p w:rsidR="00DE1DDB" w:rsidRDefault="006A7114" w:rsidP="00C910D8">
            <w:pPr>
              <w:pStyle w:val="Table"/>
              <w:jc w:val="center"/>
              <w:rPr>
                <w:noProof/>
              </w:rPr>
            </w:pPr>
            <w:r>
              <w:rPr>
                <w:noProof/>
              </w:rPr>
              <w:t>0.0%</w:t>
            </w:r>
          </w:p>
        </w:tc>
        <w:tc>
          <w:tcPr>
            <w:tcW w:w="1694" w:type="dxa"/>
            <w:vAlign w:val="center"/>
          </w:tcPr>
          <w:p w:rsidR="00DE1DDB" w:rsidRDefault="006A7114" w:rsidP="00C910D8">
            <w:pPr>
              <w:pStyle w:val="Table"/>
              <w:jc w:val="center"/>
              <w:rPr>
                <w:noProof/>
              </w:rPr>
            </w:pPr>
            <w:r>
              <w:rPr>
                <w:noProof/>
              </w:rPr>
              <w:t>1.3%</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Jump</w:t>
            </w:r>
          </w:p>
        </w:tc>
        <w:tc>
          <w:tcPr>
            <w:tcW w:w="1801" w:type="dxa"/>
            <w:vAlign w:val="center"/>
          </w:tcPr>
          <w:p w:rsidR="00DE1DDB" w:rsidRDefault="00E7399E" w:rsidP="00C910D8">
            <w:pPr>
              <w:pStyle w:val="Table"/>
              <w:jc w:val="center"/>
              <w:rPr>
                <w:noProof/>
              </w:rPr>
            </w:pPr>
            <w:r>
              <w:rPr>
                <w:noProof/>
              </w:rPr>
              <w:t>0.0%</w:t>
            </w:r>
          </w:p>
        </w:tc>
        <w:tc>
          <w:tcPr>
            <w:tcW w:w="1801" w:type="dxa"/>
            <w:vAlign w:val="center"/>
          </w:tcPr>
          <w:p w:rsidR="00DE1DDB" w:rsidRDefault="00D47D6F" w:rsidP="00C910D8">
            <w:pPr>
              <w:pStyle w:val="Table"/>
              <w:jc w:val="center"/>
              <w:rPr>
                <w:noProof/>
              </w:rPr>
            </w:pPr>
            <w:r>
              <w:rPr>
                <w:noProof/>
              </w:rPr>
              <w:t>14.3%</w:t>
            </w:r>
          </w:p>
        </w:tc>
        <w:tc>
          <w:tcPr>
            <w:tcW w:w="1801" w:type="dxa"/>
            <w:vAlign w:val="center"/>
          </w:tcPr>
          <w:p w:rsidR="00DE1DDB" w:rsidRPr="00873B5E" w:rsidRDefault="00D47D6F" w:rsidP="00C910D8">
            <w:pPr>
              <w:pStyle w:val="Table"/>
              <w:jc w:val="center"/>
              <w:rPr>
                <w:b/>
                <w:noProof/>
              </w:rPr>
            </w:pPr>
            <w:r w:rsidRPr="00873B5E">
              <w:rPr>
                <w:b/>
                <w:noProof/>
              </w:rPr>
              <w:t>85.7%</w:t>
            </w:r>
          </w:p>
        </w:tc>
        <w:tc>
          <w:tcPr>
            <w:tcW w:w="1694" w:type="dxa"/>
            <w:vAlign w:val="center"/>
          </w:tcPr>
          <w:p w:rsidR="00DE1DDB" w:rsidRDefault="00BB1455" w:rsidP="00C910D8">
            <w:pPr>
              <w:pStyle w:val="Table"/>
              <w:jc w:val="center"/>
              <w:rPr>
                <w:noProof/>
              </w:rPr>
            </w:pPr>
            <w:r>
              <w:rPr>
                <w:noProof/>
              </w:rPr>
              <w:t>0.0%</w:t>
            </w:r>
          </w:p>
        </w:tc>
      </w:tr>
      <w:tr w:rsidR="00DE1DDB" w:rsidTr="0008611C">
        <w:trPr>
          <w:jc w:val="center"/>
        </w:trPr>
        <w:tc>
          <w:tcPr>
            <w:tcW w:w="1692" w:type="dxa"/>
          </w:tcPr>
          <w:p w:rsidR="00DE1DDB" w:rsidRPr="00C910D8" w:rsidRDefault="00DE1DDB" w:rsidP="00C910D8">
            <w:pPr>
              <w:pStyle w:val="Table"/>
              <w:jc w:val="center"/>
              <w:rPr>
                <w:b/>
                <w:noProof/>
                <w:lang w:val="vi-VN"/>
              </w:rPr>
            </w:pPr>
            <w:r w:rsidRPr="00C910D8">
              <w:rPr>
                <w:b/>
                <w:noProof/>
                <w:lang w:val="vi-VN"/>
              </w:rPr>
              <w:t>Dance</w:t>
            </w:r>
          </w:p>
        </w:tc>
        <w:tc>
          <w:tcPr>
            <w:tcW w:w="1801" w:type="dxa"/>
            <w:vAlign w:val="center"/>
          </w:tcPr>
          <w:p w:rsidR="00DE1DDB" w:rsidRDefault="006B4513" w:rsidP="00C910D8">
            <w:pPr>
              <w:pStyle w:val="Table"/>
              <w:jc w:val="center"/>
              <w:rPr>
                <w:noProof/>
              </w:rPr>
            </w:pPr>
            <w:r>
              <w:rPr>
                <w:noProof/>
              </w:rPr>
              <w:t>0.0%</w:t>
            </w:r>
          </w:p>
        </w:tc>
        <w:tc>
          <w:tcPr>
            <w:tcW w:w="1801" w:type="dxa"/>
            <w:vAlign w:val="center"/>
          </w:tcPr>
          <w:p w:rsidR="00DE1DDB" w:rsidRDefault="006B4513" w:rsidP="00C910D8">
            <w:pPr>
              <w:pStyle w:val="Table"/>
              <w:jc w:val="center"/>
              <w:rPr>
                <w:noProof/>
              </w:rPr>
            </w:pPr>
            <w:r>
              <w:rPr>
                <w:noProof/>
              </w:rPr>
              <w:t>9.1%</w:t>
            </w:r>
          </w:p>
        </w:tc>
        <w:tc>
          <w:tcPr>
            <w:tcW w:w="1801" w:type="dxa"/>
            <w:vAlign w:val="center"/>
          </w:tcPr>
          <w:p w:rsidR="00DE1DDB" w:rsidRDefault="001804F5" w:rsidP="00C910D8">
            <w:pPr>
              <w:pStyle w:val="Table"/>
              <w:jc w:val="center"/>
              <w:rPr>
                <w:noProof/>
              </w:rPr>
            </w:pPr>
            <w:r>
              <w:rPr>
                <w:noProof/>
              </w:rPr>
              <w:t>9.1%</w:t>
            </w:r>
          </w:p>
        </w:tc>
        <w:tc>
          <w:tcPr>
            <w:tcW w:w="1694" w:type="dxa"/>
            <w:vAlign w:val="center"/>
          </w:tcPr>
          <w:p w:rsidR="00DE1DDB" w:rsidRPr="00873B5E" w:rsidRDefault="001804F5" w:rsidP="00C910D8">
            <w:pPr>
              <w:pStyle w:val="Table"/>
              <w:jc w:val="center"/>
              <w:rPr>
                <w:b/>
                <w:noProof/>
              </w:rPr>
            </w:pPr>
            <w:r w:rsidRPr="00873B5E">
              <w:rPr>
                <w:b/>
                <w:noProof/>
              </w:rPr>
              <w:t>81.8%</w:t>
            </w:r>
          </w:p>
        </w:tc>
      </w:tr>
    </w:tbl>
    <w:p w:rsidR="00032878" w:rsidRDefault="00C9009B" w:rsidP="00032878">
      <w:pPr>
        <w:pStyle w:val="000-Noi-Dung"/>
        <w:rPr>
          <w:noProof/>
        </w:rPr>
      </w:pPr>
      <w:r>
        <w:rPr>
          <w:noProof/>
        </w:rPr>
        <w:t>Đây là lần thử nghiệm có kết quả cao nhất đối với phương pháp PCA.</w:t>
      </w:r>
      <w:r w:rsidR="003B149B">
        <w:rPr>
          <w:noProof/>
        </w:rPr>
        <w:t xml:space="preserve"> Đặc biệt tỉ lệ nhận dạng đúng của nhóm hành động walk gần như tuyệt đối</w:t>
      </w:r>
      <w:r w:rsidR="000D6833">
        <w:rPr>
          <w:noProof/>
        </w:rPr>
        <w:t xml:space="preserve">, chỉ có hơn 1% tỉ lệ nhận dạng sai. </w:t>
      </w:r>
      <w:r w:rsidR="00441D65">
        <w:rPr>
          <w:noProof/>
        </w:rPr>
        <w:t xml:space="preserve">Kết quả lần này không giống với tỉ lệ 100% ở bảng </w:t>
      </w:r>
      <w:r w:rsidR="00155319">
        <w:rPr>
          <w:noProof/>
        </w:rPr>
        <w:t>3.11 mà là tỉ lệ thực tế.</w:t>
      </w:r>
      <w:r w:rsidR="00EC1CA3">
        <w:rPr>
          <w:noProof/>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Pr>
          <w:noProof/>
        </w:rPr>
        <w:t xml:space="preserve"> Ở lần thực nghiệm này, tỉ lệ nhận dạng đúng của tất cả các nhóm hành động đều cao. Điều đó cho thấy với số chiều băng 49, đặc trưng của các loại hành động được thể hiện rõ nhất.</w:t>
      </w:r>
    </w:p>
    <w:p w:rsidR="00447233" w:rsidRDefault="00447233" w:rsidP="004A04EF">
      <w:pPr>
        <w:pStyle w:val="BangC3"/>
        <w:rPr>
          <w:noProof/>
        </w:rPr>
      </w:pPr>
      <w:bookmarkStart w:id="133" w:name="_Toc421315671"/>
      <w:r>
        <w:rPr>
          <w:noProof/>
        </w:rPr>
        <w:t xml:space="preserve">Kết quả nhận dạng chi tiết với số chiều bằng </w:t>
      </w:r>
      <w:r w:rsidR="005A3AC7">
        <w:rPr>
          <w:noProof/>
        </w:rPr>
        <w:t>50</w:t>
      </w:r>
      <w:r>
        <w:rPr>
          <w:noProof/>
        </w:rPr>
        <w:t xml:space="preserve"> trong PCA</w:t>
      </w:r>
      <w:bookmarkEnd w:id="133"/>
    </w:p>
    <w:tbl>
      <w:tblPr>
        <w:tblStyle w:val="TableGrid"/>
        <w:tblW w:w="0" w:type="auto"/>
        <w:jc w:val="center"/>
        <w:tblLook w:val="04A0"/>
      </w:tblPr>
      <w:tblGrid>
        <w:gridCol w:w="1692"/>
        <w:gridCol w:w="1801"/>
        <w:gridCol w:w="1801"/>
        <w:gridCol w:w="1801"/>
        <w:gridCol w:w="1694"/>
      </w:tblGrid>
      <w:tr w:rsidR="00DE1DDB" w:rsidRPr="008E511C" w:rsidTr="0008611C">
        <w:trPr>
          <w:jc w:val="center"/>
        </w:trPr>
        <w:tc>
          <w:tcPr>
            <w:tcW w:w="1692" w:type="dxa"/>
          </w:tcPr>
          <w:p w:rsidR="00DE1DDB" w:rsidRPr="008E511C" w:rsidRDefault="00DE1DDB" w:rsidP="008E511C">
            <w:pPr>
              <w:pStyle w:val="Table"/>
              <w:jc w:val="center"/>
              <w:rPr>
                <w:b/>
                <w:noProof/>
                <w:lang w:val="vi-VN"/>
              </w:rPr>
            </w:pPr>
            <w:r w:rsidRPr="008E511C">
              <w:rPr>
                <w:b/>
                <w:noProof/>
                <w:lang w:val="vi-VN"/>
              </w:rPr>
              <w:t>Hoạt động</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Run</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Walk</w:t>
            </w:r>
          </w:p>
        </w:tc>
        <w:tc>
          <w:tcPr>
            <w:tcW w:w="1801" w:type="dxa"/>
            <w:vAlign w:val="center"/>
          </w:tcPr>
          <w:p w:rsidR="00DE1DDB" w:rsidRPr="008E511C" w:rsidRDefault="00DE1DDB" w:rsidP="008E511C">
            <w:pPr>
              <w:pStyle w:val="Table"/>
              <w:jc w:val="center"/>
              <w:rPr>
                <w:b/>
                <w:noProof/>
                <w:lang w:val="vi-VN"/>
              </w:rPr>
            </w:pPr>
            <w:r w:rsidRPr="008E511C">
              <w:rPr>
                <w:b/>
                <w:noProof/>
                <w:lang w:val="vi-VN"/>
              </w:rPr>
              <w:t>Jump</w:t>
            </w:r>
          </w:p>
        </w:tc>
        <w:tc>
          <w:tcPr>
            <w:tcW w:w="1694" w:type="dxa"/>
            <w:vAlign w:val="center"/>
          </w:tcPr>
          <w:p w:rsidR="00DE1DDB" w:rsidRPr="008E511C" w:rsidRDefault="00DE1DDB" w:rsidP="008E511C">
            <w:pPr>
              <w:pStyle w:val="Table"/>
              <w:jc w:val="center"/>
              <w:rPr>
                <w:b/>
                <w:noProof/>
                <w:lang w:val="vi-VN"/>
              </w:rPr>
            </w:pPr>
            <w:r w:rsidRPr="008E511C">
              <w:rPr>
                <w:b/>
                <w:noProof/>
                <w:lang w:val="vi-VN"/>
              </w:rPr>
              <w:t>Dance</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Run</w:t>
            </w:r>
          </w:p>
        </w:tc>
        <w:tc>
          <w:tcPr>
            <w:tcW w:w="1801" w:type="dxa"/>
            <w:vAlign w:val="center"/>
          </w:tcPr>
          <w:p w:rsidR="00186C7F" w:rsidRPr="001077E8" w:rsidRDefault="00186C7F" w:rsidP="00C035F0">
            <w:pPr>
              <w:pStyle w:val="Table"/>
              <w:jc w:val="center"/>
              <w:rPr>
                <w:b/>
                <w:noProof/>
              </w:rPr>
            </w:pPr>
            <w:r w:rsidRPr="001077E8">
              <w:rPr>
                <w:b/>
                <w:noProof/>
              </w:rPr>
              <w:t>78.3%</w:t>
            </w:r>
          </w:p>
        </w:tc>
        <w:tc>
          <w:tcPr>
            <w:tcW w:w="1801" w:type="dxa"/>
            <w:vAlign w:val="center"/>
          </w:tcPr>
          <w:p w:rsidR="00186C7F" w:rsidRDefault="00186C7F" w:rsidP="00C035F0">
            <w:pPr>
              <w:pStyle w:val="Table"/>
              <w:jc w:val="center"/>
              <w:rPr>
                <w:noProof/>
              </w:rPr>
            </w:pPr>
            <w:r>
              <w:rPr>
                <w:noProof/>
              </w:rPr>
              <w:t>17.4%</w:t>
            </w:r>
          </w:p>
        </w:tc>
        <w:tc>
          <w:tcPr>
            <w:tcW w:w="1801" w:type="dxa"/>
            <w:vAlign w:val="center"/>
          </w:tcPr>
          <w:p w:rsidR="00186C7F" w:rsidRDefault="00186C7F" w:rsidP="00C035F0">
            <w:pPr>
              <w:pStyle w:val="Table"/>
              <w:jc w:val="center"/>
              <w:rPr>
                <w:noProof/>
              </w:rPr>
            </w:pPr>
            <w:r>
              <w:rPr>
                <w:noProof/>
              </w:rPr>
              <w:t>4.3%</w:t>
            </w:r>
          </w:p>
        </w:tc>
        <w:tc>
          <w:tcPr>
            <w:tcW w:w="1694" w:type="dxa"/>
            <w:vAlign w:val="center"/>
          </w:tcPr>
          <w:p w:rsidR="00186C7F" w:rsidRDefault="00186C7F" w:rsidP="00C035F0">
            <w:pPr>
              <w:pStyle w:val="Table"/>
              <w:jc w:val="center"/>
              <w:rPr>
                <w:noProof/>
              </w:rPr>
            </w:pPr>
            <w:r>
              <w:rPr>
                <w:noProof/>
              </w:rPr>
              <w:t>0.0%</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Walk</w:t>
            </w:r>
          </w:p>
        </w:tc>
        <w:tc>
          <w:tcPr>
            <w:tcW w:w="1801" w:type="dxa"/>
            <w:vAlign w:val="center"/>
          </w:tcPr>
          <w:p w:rsidR="00186C7F" w:rsidRDefault="00186C7F" w:rsidP="00C035F0">
            <w:pPr>
              <w:pStyle w:val="Table"/>
              <w:jc w:val="center"/>
              <w:rPr>
                <w:noProof/>
              </w:rPr>
            </w:pPr>
            <w:r>
              <w:rPr>
                <w:noProof/>
              </w:rPr>
              <w:t>0.0%</w:t>
            </w:r>
          </w:p>
        </w:tc>
        <w:tc>
          <w:tcPr>
            <w:tcW w:w="1801" w:type="dxa"/>
            <w:vAlign w:val="center"/>
          </w:tcPr>
          <w:p w:rsidR="00186C7F" w:rsidRPr="001077E8" w:rsidRDefault="00186C7F" w:rsidP="00C035F0">
            <w:pPr>
              <w:pStyle w:val="Table"/>
              <w:jc w:val="center"/>
              <w:rPr>
                <w:b/>
                <w:noProof/>
              </w:rPr>
            </w:pPr>
            <w:r w:rsidRPr="001077E8">
              <w:rPr>
                <w:b/>
                <w:noProof/>
              </w:rPr>
              <w:t>96.0%</w:t>
            </w:r>
          </w:p>
        </w:tc>
        <w:tc>
          <w:tcPr>
            <w:tcW w:w="1801" w:type="dxa"/>
            <w:vAlign w:val="center"/>
          </w:tcPr>
          <w:p w:rsidR="00186C7F" w:rsidRDefault="00186C7F" w:rsidP="00C035F0">
            <w:pPr>
              <w:pStyle w:val="Table"/>
              <w:jc w:val="center"/>
              <w:rPr>
                <w:noProof/>
              </w:rPr>
            </w:pPr>
            <w:r>
              <w:rPr>
                <w:noProof/>
              </w:rPr>
              <w:t>2.7%</w:t>
            </w:r>
          </w:p>
        </w:tc>
        <w:tc>
          <w:tcPr>
            <w:tcW w:w="1694" w:type="dxa"/>
            <w:vAlign w:val="center"/>
          </w:tcPr>
          <w:p w:rsidR="00186C7F" w:rsidRDefault="00186C7F" w:rsidP="00C035F0">
            <w:pPr>
              <w:pStyle w:val="Table"/>
              <w:jc w:val="center"/>
              <w:rPr>
                <w:noProof/>
              </w:rPr>
            </w:pPr>
            <w:r>
              <w:rPr>
                <w:noProof/>
              </w:rPr>
              <w:t>1.3%</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Jump</w:t>
            </w:r>
          </w:p>
        </w:tc>
        <w:tc>
          <w:tcPr>
            <w:tcW w:w="1801" w:type="dxa"/>
            <w:vAlign w:val="center"/>
          </w:tcPr>
          <w:p w:rsidR="00186C7F" w:rsidRDefault="00186C7F" w:rsidP="00C035F0">
            <w:pPr>
              <w:pStyle w:val="Table"/>
              <w:jc w:val="center"/>
              <w:rPr>
                <w:noProof/>
              </w:rPr>
            </w:pPr>
            <w:r>
              <w:rPr>
                <w:noProof/>
              </w:rPr>
              <w:t>0.0%</w:t>
            </w:r>
          </w:p>
        </w:tc>
        <w:tc>
          <w:tcPr>
            <w:tcW w:w="1801" w:type="dxa"/>
            <w:vAlign w:val="center"/>
          </w:tcPr>
          <w:p w:rsidR="00186C7F" w:rsidRDefault="00186C7F" w:rsidP="00C035F0">
            <w:pPr>
              <w:pStyle w:val="Table"/>
              <w:jc w:val="center"/>
              <w:rPr>
                <w:noProof/>
              </w:rPr>
            </w:pPr>
            <w:r>
              <w:rPr>
                <w:noProof/>
              </w:rPr>
              <w:t>14.3%</w:t>
            </w:r>
          </w:p>
        </w:tc>
        <w:tc>
          <w:tcPr>
            <w:tcW w:w="1801" w:type="dxa"/>
            <w:vAlign w:val="center"/>
          </w:tcPr>
          <w:p w:rsidR="00186C7F" w:rsidRPr="001077E8" w:rsidRDefault="00186C7F" w:rsidP="00C035F0">
            <w:pPr>
              <w:pStyle w:val="Table"/>
              <w:jc w:val="center"/>
              <w:rPr>
                <w:b/>
                <w:noProof/>
              </w:rPr>
            </w:pPr>
            <w:r w:rsidRPr="001077E8">
              <w:rPr>
                <w:b/>
                <w:noProof/>
              </w:rPr>
              <w:t>85.7%</w:t>
            </w:r>
          </w:p>
        </w:tc>
        <w:tc>
          <w:tcPr>
            <w:tcW w:w="1694" w:type="dxa"/>
            <w:vAlign w:val="center"/>
          </w:tcPr>
          <w:p w:rsidR="00186C7F" w:rsidRDefault="00186C7F" w:rsidP="00C035F0">
            <w:pPr>
              <w:pStyle w:val="Table"/>
              <w:jc w:val="center"/>
              <w:rPr>
                <w:noProof/>
              </w:rPr>
            </w:pPr>
            <w:r>
              <w:rPr>
                <w:noProof/>
              </w:rPr>
              <w:t>0.0%</w:t>
            </w:r>
          </w:p>
        </w:tc>
      </w:tr>
      <w:tr w:rsidR="00186C7F" w:rsidTr="0008611C">
        <w:trPr>
          <w:jc w:val="center"/>
        </w:trPr>
        <w:tc>
          <w:tcPr>
            <w:tcW w:w="1692" w:type="dxa"/>
          </w:tcPr>
          <w:p w:rsidR="00186C7F" w:rsidRPr="008E511C" w:rsidRDefault="00186C7F" w:rsidP="008E511C">
            <w:pPr>
              <w:pStyle w:val="Table"/>
              <w:jc w:val="center"/>
              <w:rPr>
                <w:b/>
                <w:noProof/>
                <w:lang w:val="vi-VN"/>
              </w:rPr>
            </w:pPr>
            <w:r w:rsidRPr="008E511C">
              <w:rPr>
                <w:b/>
                <w:noProof/>
                <w:lang w:val="vi-VN"/>
              </w:rPr>
              <w:t>Dance</w:t>
            </w:r>
          </w:p>
        </w:tc>
        <w:tc>
          <w:tcPr>
            <w:tcW w:w="1801" w:type="dxa"/>
            <w:vAlign w:val="center"/>
          </w:tcPr>
          <w:p w:rsidR="00186C7F" w:rsidRDefault="00186C7F" w:rsidP="00C035F0">
            <w:pPr>
              <w:pStyle w:val="Table"/>
              <w:jc w:val="center"/>
              <w:rPr>
                <w:noProof/>
              </w:rPr>
            </w:pPr>
            <w:r>
              <w:rPr>
                <w:noProof/>
              </w:rPr>
              <w:t>0.0%</w:t>
            </w:r>
          </w:p>
        </w:tc>
        <w:tc>
          <w:tcPr>
            <w:tcW w:w="1801" w:type="dxa"/>
            <w:vAlign w:val="center"/>
          </w:tcPr>
          <w:p w:rsidR="00186C7F" w:rsidRDefault="00186C7F" w:rsidP="00C035F0">
            <w:pPr>
              <w:pStyle w:val="Table"/>
              <w:jc w:val="center"/>
              <w:rPr>
                <w:noProof/>
              </w:rPr>
            </w:pPr>
            <w:r>
              <w:rPr>
                <w:noProof/>
              </w:rPr>
              <w:t>4.6%</w:t>
            </w:r>
          </w:p>
        </w:tc>
        <w:tc>
          <w:tcPr>
            <w:tcW w:w="1801" w:type="dxa"/>
            <w:vAlign w:val="center"/>
          </w:tcPr>
          <w:p w:rsidR="00186C7F" w:rsidRDefault="00186C7F" w:rsidP="00C035F0">
            <w:pPr>
              <w:pStyle w:val="Table"/>
              <w:jc w:val="center"/>
              <w:rPr>
                <w:noProof/>
              </w:rPr>
            </w:pPr>
            <w:r>
              <w:rPr>
                <w:noProof/>
              </w:rPr>
              <w:t>13.6%</w:t>
            </w:r>
          </w:p>
        </w:tc>
        <w:tc>
          <w:tcPr>
            <w:tcW w:w="1694" w:type="dxa"/>
            <w:vAlign w:val="center"/>
          </w:tcPr>
          <w:p w:rsidR="00186C7F" w:rsidRPr="001077E8" w:rsidRDefault="00186C7F" w:rsidP="00C035F0">
            <w:pPr>
              <w:pStyle w:val="Table"/>
              <w:jc w:val="center"/>
              <w:rPr>
                <w:b/>
                <w:noProof/>
              </w:rPr>
            </w:pPr>
            <w:r w:rsidRPr="001077E8">
              <w:rPr>
                <w:b/>
                <w:noProof/>
              </w:rPr>
              <w:t>81.8%</w:t>
            </w:r>
          </w:p>
        </w:tc>
      </w:tr>
    </w:tbl>
    <w:p w:rsidR="002E6025" w:rsidRDefault="00D65606" w:rsidP="002E6025">
      <w:pPr>
        <w:pStyle w:val="000-Noi-Dung"/>
      </w:pPr>
      <w:r>
        <w:t>Khi đã vượt qua ngưỡng, tỉ lệ đã có chiều hướng giảm khi ta tiếp tục tăng số chiều dữ liệu</w:t>
      </w:r>
      <w:r w:rsidR="00350651">
        <w:t xml:space="preserve">. </w:t>
      </w:r>
      <w:r w:rsidR="0065698B">
        <w:t>Lúc này tất cả đặc trưng đã được thể hiện, vì thế nêu ta tăng số chiều thì sẽ dẫn tới trường hợp nhiễu hoặc dư thừa dữ liệu.</w:t>
      </w:r>
    </w:p>
    <w:p w:rsidR="009A7BB0" w:rsidRPr="006B1483" w:rsidRDefault="00835251" w:rsidP="006B1483">
      <w:pPr>
        <w:pStyle w:val="Heading4"/>
      </w:pPr>
      <w:bookmarkStart w:id="134" w:name="_Toc421315651"/>
      <w:r w:rsidRPr="006B1483">
        <w:lastRenderedPageBreak/>
        <w:t>Phương pháp LDA</w:t>
      </w:r>
      <w:bookmarkEnd w:id="134"/>
    </w:p>
    <w:p w:rsidR="009A7BB0" w:rsidRDefault="009A7BB0" w:rsidP="00E82C06">
      <w:pPr>
        <w:pStyle w:val="000-Noi-Dung"/>
        <w:rPr>
          <w:noProof/>
        </w:rPr>
      </w:pPr>
      <w:r>
        <w:rPr>
          <w:noProof/>
        </w:rPr>
        <w:t>Tương tự như PCA, phương pháp LDA cũng cần xác định số chiều dữ liệu sau trích chọn để mô hình nhận dạng xây dựng được có độ chính xác cao nhất.</w:t>
      </w:r>
      <w:r w:rsidR="00AA0AB5">
        <w:rPr>
          <w:noProof/>
        </w:rPr>
        <w:t xml:space="preserve"> </w:t>
      </w:r>
      <w:r w:rsidR="00861880">
        <w:rPr>
          <w:noProof/>
          <w:lang w:val="vi-VN"/>
        </w:rPr>
        <w:t>Bảng 3.</w:t>
      </w:r>
      <w:r w:rsidR="001C2DBC">
        <w:rPr>
          <w:noProof/>
        </w:rPr>
        <w:t>17</w:t>
      </w:r>
      <w:r w:rsidR="00861880">
        <w:rPr>
          <w:noProof/>
          <w:lang w:val="vi-VN"/>
        </w:rPr>
        <w:t xml:space="preserve"> </w:t>
      </w:r>
      <w:r w:rsidR="00861880" w:rsidRPr="00E30E4B">
        <w:rPr>
          <w:noProof/>
          <w:lang w:val="vi-VN"/>
        </w:rPr>
        <w:t>tổng hợp kết quả từ các lần thử nghiệm với các giá trị khác nhau của thông số này.</w:t>
      </w:r>
      <w:r w:rsidR="00861880">
        <w:rPr>
          <w:noProof/>
        </w:rPr>
        <w:t xml:space="preserve"> Các bảng tiếp theo từ 3.</w:t>
      </w:r>
      <w:r w:rsidR="00EB50E5">
        <w:rPr>
          <w:noProof/>
        </w:rPr>
        <w:t>1</w:t>
      </w:r>
      <w:r w:rsidR="00601A13">
        <w:rPr>
          <w:noProof/>
        </w:rPr>
        <w:t>8</w:t>
      </w:r>
      <w:r w:rsidR="00861880">
        <w:rPr>
          <w:noProof/>
        </w:rPr>
        <w:t xml:space="preserve"> đến 3.</w:t>
      </w:r>
      <w:r w:rsidR="00601A13">
        <w:rPr>
          <w:noProof/>
        </w:rPr>
        <w:t>20</w:t>
      </w:r>
      <w:r w:rsidR="00861880">
        <w:rPr>
          <w:noProof/>
        </w:rPr>
        <w:t xml:space="preserve"> là bảng kết quả chi tiết các lần thử nghiệm với số chiều khác nhau trong </w:t>
      </w:r>
      <w:r w:rsidR="00084E0A">
        <w:rPr>
          <w:noProof/>
        </w:rPr>
        <w:t>LD</w:t>
      </w:r>
      <w:r w:rsidR="00861880">
        <w:rPr>
          <w:noProof/>
        </w:rPr>
        <w:t>A.</w:t>
      </w:r>
    </w:p>
    <w:p w:rsidR="00460903" w:rsidRDefault="0068157F" w:rsidP="004A04EF">
      <w:pPr>
        <w:pStyle w:val="BangC3"/>
        <w:rPr>
          <w:noProof/>
        </w:rPr>
      </w:pPr>
      <w:bookmarkStart w:id="135" w:name="_Toc421315672"/>
      <w:r>
        <w:rPr>
          <w:noProof/>
        </w:rPr>
        <w:t>Kết quả thực nghiệm với các giá trị khác nhau của số chiều dữ liệu sau trích chọn trong LDA</w:t>
      </w:r>
      <w:bookmarkEnd w:id="135"/>
    </w:p>
    <w:tbl>
      <w:tblPr>
        <w:tblStyle w:val="TableGrid"/>
        <w:tblW w:w="8789" w:type="dxa"/>
        <w:tblInd w:w="108" w:type="dxa"/>
        <w:tblLook w:val="04A0"/>
      </w:tblPr>
      <w:tblGrid>
        <w:gridCol w:w="1701"/>
        <w:gridCol w:w="1560"/>
        <w:gridCol w:w="1516"/>
        <w:gridCol w:w="1319"/>
        <w:gridCol w:w="1275"/>
        <w:gridCol w:w="1418"/>
      </w:tblGrid>
      <w:tr w:rsidR="00C60208" w:rsidRPr="00CF690B" w:rsidTr="009623A5">
        <w:trPr>
          <w:cantSplit/>
        </w:trPr>
        <w:tc>
          <w:tcPr>
            <w:tcW w:w="1701" w:type="dxa"/>
            <w:vAlign w:val="center"/>
          </w:tcPr>
          <w:p w:rsidR="00C60208" w:rsidRPr="00CF690B" w:rsidRDefault="00C60208" w:rsidP="00CF690B">
            <w:pPr>
              <w:pStyle w:val="Table"/>
              <w:jc w:val="center"/>
              <w:rPr>
                <w:rFonts w:cs="Times New Roman"/>
                <w:b/>
                <w:szCs w:val="28"/>
              </w:rPr>
            </w:pPr>
            <w:r w:rsidRPr="00CF690B">
              <w:rPr>
                <w:rFonts w:cs="Times New Roman"/>
                <w:b/>
                <w:szCs w:val="28"/>
              </w:rPr>
              <w:t xml:space="preserve">Số chiều trong </w:t>
            </w:r>
            <w:r w:rsidR="00A74DB9" w:rsidRPr="00CF690B">
              <w:rPr>
                <w:rFonts w:cs="Times New Roman"/>
                <w:b/>
                <w:szCs w:val="28"/>
              </w:rPr>
              <w:t>LDA</w:t>
            </w:r>
          </w:p>
        </w:tc>
        <w:tc>
          <w:tcPr>
            <w:tcW w:w="1560" w:type="dxa"/>
            <w:vAlign w:val="center"/>
          </w:tcPr>
          <w:p w:rsidR="00C60208" w:rsidRPr="00CF690B" w:rsidRDefault="00C60208" w:rsidP="00CF690B">
            <w:pPr>
              <w:pStyle w:val="Table"/>
              <w:jc w:val="center"/>
              <w:rPr>
                <w:rFonts w:cs="Times New Roman"/>
                <w:b/>
                <w:szCs w:val="28"/>
              </w:rPr>
            </w:pPr>
            <w:r w:rsidRPr="00CF690B">
              <w:rPr>
                <w:rFonts w:cs="Times New Roman"/>
                <w:b/>
                <w:szCs w:val="28"/>
              </w:rPr>
              <w:t>Run</w:t>
            </w:r>
          </w:p>
        </w:tc>
        <w:tc>
          <w:tcPr>
            <w:tcW w:w="1516" w:type="dxa"/>
            <w:vAlign w:val="center"/>
          </w:tcPr>
          <w:p w:rsidR="00C60208" w:rsidRPr="00CF690B" w:rsidRDefault="00C60208" w:rsidP="00CF690B">
            <w:pPr>
              <w:pStyle w:val="Table"/>
              <w:jc w:val="center"/>
              <w:rPr>
                <w:rFonts w:cs="Times New Roman"/>
                <w:b/>
                <w:szCs w:val="28"/>
              </w:rPr>
            </w:pPr>
            <w:r w:rsidRPr="00CF690B">
              <w:rPr>
                <w:rFonts w:cs="Times New Roman"/>
                <w:b/>
                <w:szCs w:val="28"/>
              </w:rPr>
              <w:t>Walk</w:t>
            </w:r>
          </w:p>
        </w:tc>
        <w:tc>
          <w:tcPr>
            <w:tcW w:w="1319" w:type="dxa"/>
            <w:vAlign w:val="center"/>
          </w:tcPr>
          <w:p w:rsidR="00C60208" w:rsidRPr="00CF690B" w:rsidRDefault="00C60208" w:rsidP="00CF690B">
            <w:pPr>
              <w:pStyle w:val="Table"/>
              <w:jc w:val="center"/>
              <w:rPr>
                <w:rFonts w:cs="Times New Roman"/>
                <w:b/>
                <w:szCs w:val="28"/>
              </w:rPr>
            </w:pPr>
            <w:r w:rsidRPr="00CF690B">
              <w:rPr>
                <w:rFonts w:cs="Times New Roman"/>
                <w:b/>
                <w:szCs w:val="28"/>
              </w:rPr>
              <w:t>Jump</w:t>
            </w:r>
          </w:p>
        </w:tc>
        <w:tc>
          <w:tcPr>
            <w:tcW w:w="1275" w:type="dxa"/>
            <w:vAlign w:val="center"/>
          </w:tcPr>
          <w:p w:rsidR="00C60208" w:rsidRPr="00CF690B" w:rsidRDefault="00C60208" w:rsidP="00CF690B">
            <w:pPr>
              <w:pStyle w:val="Table"/>
              <w:jc w:val="center"/>
              <w:rPr>
                <w:rFonts w:cs="Times New Roman"/>
                <w:b/>
                <w:szCs w:val="28"/>
              </w:rPr>
            </w:pPr>
            <w:r w:rsidRPr="00CF690B">
              <w:rPr>
                <w:rFonts w:cs="Times New Roman"/>
                <w:b/>
                <w:szCs w:val="28"/>
              </w:rPr>
              <w:t>Dance</w:t>
            </w:r>
          </w:p>
        </w:tc>
        <w:tc>
          <w:tcPr>
            <w:tcW w:w="1418" w:type="dxa"/>
            <w:vAlign w:val="center"/>
          </w:tcPr>
          <w:p w:rsidR="00C60208" w:rsidRPr="00CF690B" w:rsidRDefault="00FA4BE3" w:rsidP="00CF690B">
            <w:pPr>
              <w:pStyle w:val="Table"/>
              <w:jc w:val="center"/>
              <w:rPr>
                <w:rFonts w:cs="Times New Roman"/>
                <w:b/>
                <w:szCs w:val="28"/>
              </w:rPr>
            </w:pPr>
            <w:r w:rsidRPr="00CF690B">
              <w:rPr>
                <w:rFonts w:cs="Times New Roman"/>
                <w:b/>
                <w:szCs w:val="28"/>
              </w:rPr>
              <w:t>Trung bình</w:t>
            </w:r>
          </w:p>
        </w:tc>
      </w:tr>
      <w:tr w:rsidR="00C60208" w:rsidRPr="00CF690B" w:rsidTr="009623A5">
        <w:trPr>
          <w:cantSplit/>
        </w:trPr>
        <w:tc>
          <w:tcPr>
            <w:tcW w:w="1701" w:type="dxa"/>
            <w:vAlign w:val="center"/>
          </w:tcPr>
          <w:p w:rsidR="00C60208" w:rsidRPr="00CF690B" w:rsidRDefault="00B60E7F" w:rsidP="00CF690B">
            <w:pPr>
              <w:pStyle w:val="Table"/>
              <w:jc w:val="center"/>
              <w:rPr>
                <w:rFonts w:cs="Times New Roman"/>
                <w:b/>
                <w:szCs w:val="28"/>
              </w:rPr>
            </w:pPr>
            <w:r w:rsidRPr="00CF690B">
              <w:rPr>
                <w:rFonts w:cs="Times New Roman"/>
                <w:b/>
                <w:szCs w:val="28"/>
              </w:rPr>
              <w:t>1</w:t>
            </w:r>
          </w:p>
        </w:tc>
        <w:tc>
          <w:tcPr>
            <w:tcW w:w="1560" w:type="dxa"/>
            <w:vAlign w:val="center"/>
          </w:tcPr>
          <w:p w:rsidR="00C60208" w:rsidRPr="00CF690B" w:rsidRDefault="006E30AD" w:rsidP="00CF690B">
            <w:pPr>
              <w:pStyle w:val="Table"/>
              <w:jc w:val="center"/>
              <w:rPr>
                <w:rFonts w:cs="Times New Roman"/>
                <w:szCs w:val="28"/>
              </w:rPr>
            </w:pPr>
            <w:r w:rsidRPr="00CF690B">
              <w:rPr>
                <w:rFonts w:cs="Times New Roman"/>
                <w:szCs w:val="28"/>
              </w:rPr>
              <w:t>52.1%</w:t>
            </w:r>
          </w:p>
        </w:tc>
        <w:tc>
          <w:tcPr>
            <w:tcW w:w="1516" w:type="dxa"/>
            <w:vAlign w:val="center"/>
          </w:tcPr>
          <w:p w:rsidR="00C60208" w:rsidRPr="00CF690B" w:rsidRDefault="006E30AD" w:rsidP="00CF690B">
            <w:pPr>
              <w:pStyle w:val="Table"/>
              <w:jc w:val="center"/>
              <w:rPr>
                <w:rFonts w:cs="Times New Roman"/>
                <w:szCs w:val="28"/>
              </w:rPr>
            </w:pPr>
            <w:r w:rsidRPr="00CF690B">
              <w:rPr>
                <w:rFonts w:cs="Times New Roman"/>
                <w:szCs w:val="28"/>
              </w:rPr>
              <w:t>6.7%</w:t>
            </w:r>
          </w:p>
        </w:tc>
        <w:tc>
          <w:tcPr>
            <w:tcW w:w="1319" w:type="dxa"/>
            <w:vAlign w:val="center"/>
          </w:tcPr>
          <w:p w:rsidR="00C60208" w:rsidRPr="00CF690B" w:rsidRDefault="006E30AD" w:rsidP="00CF690B">
            <w:pPr>
              <w:pStyle w:val="Table"/>
              <w:jc w:val="center"/>
              <w:rPr>
                <w:rFonts w:cs="Times New Roman"/>
                <w:szCs w:val="28"/>
              </w:rPr>
            </w:pPr>
            <w:r w:rsidRPr="00CF690B">
              <w:rPr>
                <w:rFonts w:cs="Times New Roman"/>
                <w:szCs w:val="28"/>
              </w:rPr>
              <w:t>57.1%</w:t>
            </w:r>
          </w:p>
        </w:tc>
        <w:tc>
          <w:tcPr>
            <w:tcW w:w="1275" w:type="dxa"/>
            <w:vAlign w:val="center"/>
          </w:tcPr>
          <w:p w:rsidR="00C60208" w:rsidRPr="00CF690B" w:rsidRDefault="006E30AD" w:rsidP="00CF690B">
            <w:pPr>
              <w:pStyle w:val="Table"/>
              <w:jc w:val="center"/>
              <w:rPr>
                <w:rFonts w:cs="Times New Roman"/>
                <w:szCs w:val="28"/>
              </w:rPr>
            </w:pPr>
            <w:r w:rsidRPr="00CF690B">
              <w:rPr>
                <w:rFonts w:cs="Times New Roman"/>
                <w:szCs w:val="28"/>
              </w:rPr>
              <w:t>81.8%</w:t>
            </w:r>
          </w:p>
        </w:tc>
        <w:tc>
          <w:tcPr>
            <w:tcW w:w="1418" w:type="dxa"/>
            <w:vAlign w:val="center"/>
          </w:tcPr>
          <w:p w:rsidR="00C60208" w:rsidRPr="00CF690B" w:rsidRDefault="006E30AD" w:rsidP="00CF690B">
            <w:pPr>
              <w:pStyle w:val="Table"/>
              <w:jc w:val="center"/>
              <w:rPr>
                <w:rFonts w:cs="Times New Roman"/>
                <w:szCs w:val="28"/>
              </w:rPr>
            </w:pPr>
            <w:r w:rsidRPr="00CF690B">
              <w:rPr>
                <w:rFonts w:cs="Times New Roman"/>
                <w:szCs w:val="28"/>
              </w:rPr>
              <w:t>36.4%</w:t>
            </w:r>
          </w:p>
        </w:tc>
      </w:tr>
      <w:tr w:rsidR="00C60208" w:rsidRPr="00CF690B" w:rsidTr="009623A5">
        <w:trPr>
          <w:cantSplit/>
        </w:trPr>
        <w:tc>
          <w:tcPr>
            <w:tcW w:w="1701" w:type="dxa"/>
            <w:vAlign w:val="center"/>
          </w:tcPr>
          <w:p w:rsidR="00C60208" w:rsidRPr="00CF690B" w:rsidRDefault="00B60E7F" w:rsidP="00CF690B">
            <w:pPr>
              <w:pStyle w:val="Table"/>
              <w:jc w:val="center"/>
              <w:rPr>
                <w:rFonts w:cs="Times New Roman"/>
                <w:b/>
                <w:szCs w:val="28"/>
              </w:rPr>
            </w:pPr>
            <w:r w:rsidRPr="00CF690B">
              <w:rPr>
                <w:rFonts w:cs="Times New Roman"/>
                <w:b/>
                <w:szCs w:val="28"/>
              </w:rPr>
              <w:t>2</w:t>
            </w:r>
          </w:p>
        </w:tc>
        <w:tc>
          <w:tcPr>
            <w:tcW w:w="1560" w:type="dxa"/>
            <w:vAlign w:val="center"/>
          </w:tcPr>
          <w:p w:rsidR="00C60208" w:rsidRPr="00CF690B" w:rsidRDefault="00191CB2" w:rsidP="00CF690B">
            <w:pPr>
              <w:pStyle w:val="Table"/>
              <w:jc w:val="center"/>
              <w:rPr>
                <w:rFonts w:cs="Times New Roman"/>
                <w:szCs w:val="28"/>
              </w:rPr>
            </w:pPr>
            <w:r w:rsidRPr="00CF690B">
              <w:rPr>
                <w:rFonts w:cs="Times New Roman"/>
                <w:szCs w:val="28"/>
              </w:rPr>
              <w:t>69.6%</w:t>
            </w:r>
          </w:p>
        </w:tc>
        <w:tc>
          <w:tcPr>
            <w:tcW w:w="1516" w:type="dxa"/>
            <w:vAlign w:val="center"/>
          </w:tcPr>
          <w:p w:rsidR="00C60208" w:rsidRPr="00CF690B" w:rsidRDefault="00191CB2" w:rsidP="00CF690B">
            <w:pPr>
              <w:pStyle w:val="Table"/>
              <w:jc w:val="center"/>
              <w:rPr>
                <w:rFonts w:cs="Times New Roman"/>
                <w:szCs w:val="28"/>
              </w:rPr>
            </w:pPr>
            <w:r w:rsidRPr="00CF690B">
              <w:rPr>
                <w:rFonts w:cs="Times New Roman"/>
                <w:szCs w:val="28"/>
              </w:rPr>
              <w:t>64.0%</w:t>
            </w:r>
          </w:p>
        </w:tc>
        <w:tc>
          <w:tcPr>
            <w:tcW w:w="1319" w:type="dxa"/>
            <w:vAlign w:val="center"/>
          </w:tcPr>
          <w:p w:rsidR="00C60208" w:rsidRPr="00CF690B" w:rsidRDefault="00191CB2" w:rsidP="00CF690B">
            <w:pPr>
              <w:pStyle w:val="Table"/>
              <w:jc w:val="center"/>
              <w:rPr>
                <w:rFonts w:cs="Times New Roman"/>
                <w:szCs w:val="28"/>
              </w:rPr>
            </w:pPr>
            <w:r w:rsidRPr="00CF690B">
              <w:rPr>
                <w:rFonts w:cs="Times New Roman"/>
                <w:szCs w:val="28"/>
              </w:rPr>
              <w:t>90.5%</w:t>
            </w:r>
          </w:p>
        </w:tc>
        <w:tc>
          <w:tcPr>
            <w:tcW w:w="1275" w:type="dxa"/>
            <w:vAlign w:val="center"/>
          </w:tcPr>
          <w:p w:rsidR="00C60208" w:rsidRPr="00CF690B" w:rsidRDefault="00191CB2" w:rsidP="00CF690B">
            <w:pPr>
              <w:pStyle w:val="Table"/>
              <w:jc w:val="center"/>
              <w:rPr>
                <w:rFonts w:cs="Times New Roman"/>
                <w:szCs w:val="28"/>
              </w:rPr>
            </w:pPr>
            <w:r w:rsidRPr="00CF690B">
              <w:rPr>
                <w:rFonts w:cs="Times New Roman"/>
                <w:szCs w:val="28"/>
              </w:rPr>
              <w:t>81.8%</w:t>
            </w:r>
          </w:p>
        </w:tc>
        <w:tc>
          <w:tcPr>
            <w:tcW w:w="1418" w:type="dxa"/>
            <w:vAlign w:val="center"/>
          </w:tcPr>
          <w:p w:rsidR="00C60208" w:rsidRPr="00CF690B" w:rsidRDefault="00191CB2" w:rsidP="00CF690B">
            <w:pPr>
              <w:pStyle w:val="Table"/>
              <w:jc w:val="center"/>
              <w:rPr>
                <w:rFonts w:cs="Times New Roman"/>
                <w:szCs w:val="28"/>
              </w:rPr>
            </w:pPr>
            <w:r w:rsidRPr="00CF690B">
              <w:rPr>
                <w:rFonts w:cs="Times New Roman"/>
                <w:szCs w:val="28"/>
              </w:rPr>
              <w:t>74</w:t>
            </w:r>
            <w:r w:rsidR="00EC518F" w:rsidRPr="00CF690B">
              <w:rPr>
                <w:rFonts w:cs="Times New Roman"/>
                <w:szCs w:val="28"/>
              </w:rPr>
              <w:t>.1</w:t>
            </w:r>
            <w:r w:rsidRPr="00CF690B">
              <w:rPr>
                <w:rFonts w:cs="Times New Roman"/>
                <w:szCs w:val="28"/>
              </w:rPr>
              <w:t>%</w:t>
            </w:r>
          </w:p>
        </w:tc>
      </w:tr>
      <w:tr w:rsidR="00C60208" w:rsidRPr="00CF690B" w:rsidTr="009623A5">
        <w:trPr>
          <w:cantSplit/>
        </w:trPr>
        <w:tc>
          <w:tcPr>
            <w:tcW w:w="1701" w:type="dxa"/>
            <w:shd w:val="clear" w:color="auto" w:fill="FFFFFF" w:themeFill="background1"/>
            <w:vAlign w:val="center"/>
          </w:tcPr>
          <w:p w:rsidR="00C60208" w:rsidRPr="00CF690B" w:rsidRDefault="00B60E7F" w:rsidP="00CF690B">
            <w:pPr>
              <w:pStyle w:val="Table"/>
              <w:jc w:val="center"/>
              <w:rPr>
                <w:rFonts w:cs="Times New Roman"/>
                <w:b/>
                <w:szCs w:val="28"/>
              </w:rPr>
            </w:pPr>
            <w:r w:rsidRPr="00CF690B">
              <w:rPr>
                <w:rFonts w:cs="Times New Roman"/>
                <w:b/>
                <w:szCs w:val="28"/>
              </w:rPr>
              <w:t>3</w:t>
            </w:r>
          </w:p>
        </w:tc>
        <w:tc>
          <w:tcPr>
            <w:tcW w:w="1560"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C60208" w:rsidRPr="00CF690B" w:rsidRDefault="00375140"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4</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5</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6</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35</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116</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84.0%</w:t>
            </w:r>
          </w:p>
        </w:tc>
      </w:tr>
      <w:tr w:rsidR="004C1E4E" w:rsidRPr="00CF690B" w:rsidTr="009623A5">
        <w:trPr>
          <w:cantSplit/>
        </w:trPr>
        <w:tc>
          <w:tcPr>
            <w:tcW w:w="1701" w:type="dxa"/>
            <w:shd w:val="clear" w:color="auto" w:fill="FFFFFF" w:themeFill="background1"/>
            <w:vAlign w:val="center"/>
          </w:tcPr>
          <w:p w:rsidR="004C1E4E" w:rsidRPr="00CF690B" w:rsidRDefault="004C1E4E" w:rsidP="00CF690B">
            <w:pPr>
              <w:pStyle w:val="Table"/>
              <w:jc w:val="center"/>
              <w:rPr>
                <w:rFonts w:cs="Times New Roman"/>
                <w:b/>
                <w:szCs w:val="28"/>
              </w:rPr>
            </w:pPr>
            <w:r w:rsidRPr="00CF690B">
              <w:rPr>
                <w:rFonts w:cs="Times New Roman"/>
                <w:b/>
                <w:szCs w:val="28"/>
              </w:rPr>
              <w:t>117</w:t>
            </w:r>
          </w:p>
        </w:tc>
        <w:tc>
          <w:tcPr>
            <w:tcW w:w="1560"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4C1E4E" w:rsidP="00CF690B">
            <w:pPr>
              <w:pStyle w:val="Table"/>
              <w:jc w:val="center"/>
              <w:rPr>
                <w:rFonts w:cs="Times New Roman"/>
                <w:szCs w:val="28"/>
              </w:rPr>
            </w:pPr>
            <w:r w:rsidRPr="00CF690B">
              <w:rPr>
                <w:rFonts w:cs="Times New Roman"/>
                <w:szCs w:val="28"/>
              </w:rPr>
              <w:t>84.6%</w:t>
            </w:r>
          </w:p>
        </w:tc>
      </w:tr>
      <w:tr w:rsidR="002E6CFC" w:rsidRPr="00CF690B" w:rsidTr="009623A5">
        <w:trPr>
          <w:cantSplit/>
        </w:trPr>
        <w:tc>
          <w:tcPr>
            <w:tcW w:w="1701" w:type="dxa"/>
            <w:shd w:val="clear" w:color="auto" w:fill="FFFFFF" w:themeFill="background1"/>
            <w:vAlign w:val="center"/>
          </w:tcPr>
          <w:p w:rsidR="002E6CFC" w:rsidRPr="00CF690B" w:rsidRDefault="002E6CFC" w:rsidP="00CF690B">
            <w:pPr>
              <w:pStyle w:val="Table"/>
              <w:jc w:val="center"/>
              <w:rPr>
                <w:rFonts w:cs="Times New Roman"/>
                <w:b/>
                <w:szCs w:val="28"/>
              </w:rPr>
            </w:pPr>
            <w:r w:rsidRPr="00CF690B">
              <w:rPr>
                <w:rFonts w:cs="Times New Roman"/>
                <w:b/>
                <w:szCs w:val="28"/>
              </w:rPr>
              <w:t>124</w:t>
            </w:r>
          </w:p>
        </w:tc>
        <w:tc>
          <w:tcPr>
            <w:tcW w:w="1560"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73.9%</w:t>
            </w:r>
          </w:p>
        </w:tc>
        <w:tc>
          <w:tcPr>
            <w:tcW w:w="1516"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2E6CFC" w:rsidRPr="00CF690B" w:rsidRDefault="002E6CFC" w:rsidP="00CF690B">
            <w:pPr>
              <w:pStyle w:val="Table"/>
              <w:jc w:val="center"/>
              <w:rPr>
                <w:rFonts w:cs="Times New Roman"/>
                <w:szCs w:val="28"/>
              </w:rPr>
            </w:pPr>
            <w:r w:rsidRPr="00CF690B">
              <w:rPr>
                <w:rFonts w:cs="Times New Roman"/>
                <w:szCs w:val="28"/>
              </w:rPr>
              <w:t>84.6%</w:t>
            </w:r>
          </w:p>
        </w:tc>
      </w:tr>
      <w:tr w:rsidR="004C1E4E" w:rsidRPr="00CF690B" w:rsidTr="009623A5">
        <w:trPr>
          <w:cantSplit/>
        </w:trPr>
        <w:tc>
          <w:tcPr>
            <w:tcW w:w="1701" w:type="dxa"/>
            <w:shd w:val="clear" w:color="auto" w:fill="FFFFFF" w:themeFill="background1"/>
            <w:vAlign w:val="center"/>
          </w:tcPr>
          <w:p w:rsidR="004C1E4E" w:rsidRPr="00CF690B" w:rsidRDefault="002E6CFC" w:rsidP="00CF690B">
            <w:pPr>
              <w:pStyle w:val="Table"/>
              <w:jc w:val="center"/>
              <w:rPr>
                <w:rFonts w:cs="Times New Roman"/>
                <w:b/>
                <w:szCs w:val="28"/>
              </w:rPr>
            </w:pPr>
            <w:r w:rsidRPr="00CF690B">
              <w:rPr>
                <w:rFonts w:cs="Times New Roman"/>
                <w:b/>
                <w:szCs w:val="28"/>
              </w:rPr>
              <w:t>125</w:t>
            </w:r>
          </w:p>
        </w:tc>
        <w:tc>
          <w:tcPr>
            <w:tcW w:w="1560" w:type="dxa"/>
            <w:shd w:val="clear" w:color="auto" w:fill="FFFFFF" w:themeFill="background1"/>
            <w:vAlign w:val="center"/>
          </w:tcPr>
          <w:p w:rsidR="004C1E4E" w:rsidRPr="00CF690B" w:rsidRDefault="00C06D60"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4C1E4E" w:rsidRPr="00CF690B" w:rsidRDefault="00B31483"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4C1E4E" w:rsidRPr="00CF690B" w:rsidRDefault="00B13A51"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C1E4E" w:rsidRPr="00CF690B" w:rsidRDefault="00B13A51"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4C1E4E" w:rsidRPr="00CF690B" w:rsidRDefault="00B13A51" w:rsidP="00CF690B">
            <w:pPr>
              <w:pStyle w:val="Table"/>
              <w:jc w:val="center"/>
              <w:rPr>
                <w:rFonts w:cs="Times New Roman"/>
                <w:szCs w:val="28"/>
              </w:rPr>
            </w:pPr>
            <w:r w:rsidRPr="00CF690B">
              <w:rPr>
                <w:rFonts w:cs="Times New Roman"/>
                <w:szCs w:val="28"/>
              </w:rPr>
              <w:t>85.2%</w:t>
            </w:r>
          </w:p>
        </w:tc>
      </w:tr>
      <w:tr w:rsidR="00A30CD5" w:rsidRPr="00CF690B" w:rsidTr="009623A5">
        <w:trPr>
          <w:cantSplit/>
        </w:trPr>
        <w:tc>
          <w:tcPr>
            <w:tcW w:w="1701" w:type="dxa"/>
            <w:shd w:val="clear" w:color="auto" w:fill="FFFFFF" w:themeFill="background1"/>
            <w:vAlign w:val="center"/>
          </w:tcPr>
          <w:p w:rsidR="00A30CD5" w:rsidRPr="00CF690B" w:rsidRDefault="00A30CD5" w:rsidP="00CF690B">
            <w:pPr>
              <w:pStyle w:val="Table"/>
              <w:jc w:val="center"/>
              <w:rPr>
                <w:rFonts w:cs="Times New Roman"/>
                <w:b/>
                <w:szCs w:val="28"/>
              </w:rPr>
            </w:pPr>
            <w:r w:rsidRPr="00CF690B">
              <w:rPr>
                <w:rFonts w:cs="Times New Roman"/>
                <w:b/>
                <w:szCs w:val="28"/>
              </w:rPr>
              <w:t>137</w:t>
            </w:r>
          </w:p>
        </w:tc>
        <w:tc>
          <w:tcPr>
            <w:tcW w:w="1560"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A30CD5" w:rsidRPr="00CF690B" w:rsidRDefault="00A30CD5" w:rsidP="00CF690B">
            <w:pPr>
              <w:pStyle w:val="Table"/>
              <w:jc w:val="center"/>
              <w:rPr>
                <w:rFonts w:cs="Times New Roman"/>
                <w:szCs w:val="28"/>
              </w:rPr>
            </w:pPr>
            <w:r w:rsidRPr="00CF690B">
              <w:rPr>
                <w:rFonts w:cs="Times New Roman"/>
                <w:szCs w:val="28"/>
              </w:rPr>
              <w:t>85.2%</w:t>
            </w:r>
          </w:p>
        </w:tc>
      </w:tr>
      <w:tr w:rsidR="004454FF" w:rsidRPr="00CF690B" w:rsidTr="009623A5">
        <w:trPr>
          <w:cantSplit/>
        </w:trPr>
        <w:tc>
          <w:tcPr>
            <w:tcW w:w="1701" w:type="dxa"/>
            <w:shd w:val="clear" w:color="auto" w:fill="BFBFBF" w:themeFill="background1" w:themeFillShade="BF"/>
            <w:vAlign w:val="center"/>
          </w:tcPr>
          <w:p w:rsidR="004454FF" w:rsidRPr="00CF690B" w:rsidRDefault="00A30CD5" w:rsidP="00CF690B">
            <w:pPr>
              <w:pStyle w:val="Table"/>
              <w:jc w:val="center"/>
              <w:rPr>
                <w:rFonts w:cs="Times New Roman"/>
                <w:b/>
                <w:szCs w:val="28"/>
              </w:rPr>
            </w:pPr>
            <w:r w:rsidRPr="00CF690B">
              <w:rPr>
                <w:rFonts w:cs="Times New Roman"/>
                <w:b/>
                <w:szCs w:val="28"/>
              </w:rPr>
              <w:lastRenderedPageBreak/>
              <w:t>138</w:t>
            </w:r>
          </w:p>
        </w:tc>
        <w:tc>
          <w:tcPr>
            <w:tcW w:w="1560" w:type="dxa"/>
            <w:shd w:val="clear" w:color="auto" w:fill="BFBFBF" w:themeFill="background1" w:themeFillShade="BF"/>
            <w:vAlign w:val="center"/>
          </w:tcPr>
          <w:p w:rsidR="004454FF" w:rsidRPr="00CF690B" w:rsidRDefault="005A322B" w:rsidP="00CF690B">
            <w:pPr>
              <w:pStyle w:val="Table"/>
              <w:jc w:val="center"/>
              <w:rPr>
                <w:rFonts w:cs="Times New Roman"/>
                <w:szCs w:val="28"/>
              </w:rPr>
            </w:pPr>
            <w:r w:rsidRPr="00CF690B">
              <w:rPr>
                <w:rFonts w:cs="Times New Roman"/>
                <w:szCs w:val="28"/>
              </w:rPr>
              <w:t>78.3%</w:t>
            </w:r>
          </w:p>
        </w:tc>
        <w:tc>
          <w:tcPr>
            <w:tcW w:w="1516" w:type="dxa"/>
            <w:shd w:val="clear" w:color="auto" w:fill="BFBFBF" w:themeFill="background1" w:themeFillShade="BF"/>
            <w:vAlign w:val="center"/>
          </w:tcPr>
          <w:p w:rsidR="004454FF" w:rsidRPr="00CF690B" w:rsidRDefault="007D1D60" w:rsidP="00CF690B">
            <w:pPr>
              <w:pStyle w:val="Table"/>
              <w:jc w:val="center"/>
              <w:rPr>
                <w:rFonts w:cs="Times New Roman"/>
                <w:szCs w:val="28"/>
              </w:rPr>
            </w:pPr>
            <w:r w:rsidRPr="00CF690B">
              <w:rPr>
                <w:rFonts w:cs="Times New Roman"/>
                <w:szCs w:val="28"/>
              </w:rPr>
              <w:t>86.7%</w:t>
            </w:r>
          </w:p>
        </w:tc>
        <w:tc>
          <w:tcPr>
            <w:tcW w:w="1319" w:type="dxa"/>
            <w:shd w:val="clear" w:color="auto" w:fill="BFBFBF" w:themeFill="background1" w:themeFillShade="BF"/>
            <w:vAlign w:val="center"/>
          </w:tcPr>
          <w:p w:rsidR="004454FF" w:rsidRPr="00CF690B" w:rsidRDefault="007D1D60" w:rsidP="00CF690B">
            <w:pPr>
              <w:pStyle w:val="Table"/>
              <w:jc w:val="center"/>
              <w:rPr>
                <w:rFonts w:cs="Times New Roman"/>
                <w:szCs w:val="28"/>
              </w:rPr>
            </w:pPr>
            <w:r w:rsidRPr="00CF690B">
              <w:rPr>
                <w:rFonts w:cs="Times New Roman"/>
                <w:szCs w:val="28"/>
              </w:rPr>
              <w:t>92.9%</w:t>
            </w:r>
          </w:p>
        </w:tc>
        <w:tc>
          <w:tcPr>
            <w:tcW w:w="1275" w:type="dxa"/>
            <w:shd w:val="clear" w:color="auto" w:fill="BFBFBF" w:themeFill="background1" w:themeFillShade="BF"/>
            <w:vAlign w:val="center"/>
          </w:tcPr>
          <w:p w:rsidR="004454FF" w:rsidRPr="00CF690B" w:rsidRDefault="00F11484" w:rsidP="00CF690B">
            <w:pPr>
              <w:pStyle w:val="Table"/>
              <w:jc w:val="center"/>
              <w:rPr>
                <w:rFonts w:cs="Times New Roman"/>
                <w:szCs w:val="28"/>
              </w:rPr>
            </w:pPr>
            <w:r w:rsidRPr="00CF690B">
              <w:rPr>
                <w:rFonts w:cs="Times New Roman"/>
                <w:szCs w:val="28"/>
              </w:rPr>
              <w:t>77.3%</w:t>
            </w:r>
          </w:p>
        </w:tc>
        <w:tc>
          <w:tcPr>
            <w:tcW w:w="1418" w:type="dxa"/>
            <w:shd w:val="clear" w:color="auto" w:fill="BFBFBF" w:themeFill="background1" w:themeFillShade="BF"/>
            <w:vAlign w:val="center"/>
          </w:tcPr>
          <w:p w:rsidR="004454FF" w:rsidRPr="00034AC5" w:rsidRDefault="00F11484" w:rsidP="00CF690B">
            <w:pPr>
              <w:pStyle w:val="Table"/>
              <w:jc w:val="center"/>
              <w:rPr>
                <w:rFonts w:cs="Times New Roman"/>
                <w:b/>
                <w:szCs w:val="28"/>
              </w:rPr>
            </w:pPr>
            <w:r w:rsidRPr="00034AC5">
              <w:rPr>
                <w:rFonts w:cs="Times New Roman"/>
                <w:b/>
                <w:szCs w:val="28"/>
              </w:rPr>
              <w:t>85.8%</w:t>
            </w:r>
          </w:p>
        </w:tc>
      </w:tr>
      <w:tr w:rsidR="00A77401" w:rsidRPr="00CF690B" w:rsidTr="009623A5">
        <w:trPr>
          <w:cantSplit/>
        </w:trPr>
        <w:tc>
          <w:tcPr>
            <w:tcW w:w="1701" w:type="dxa"/>
            <w:shd w:val="clear" w:color="auto" w:fill="FFFFFF" w:themeFill="background1"/>
            <w:vAlign w:val="center"/>
          </w:tcPr>
          <w:p w:rsidR="00A77401" w:rsidRPr="00CF690B" w:rsidRDefault="00A77401" w:rsidP="00CF690B">
            <w:pPr>
              <w:pStyle w:val="Table"/>
              <w:jc w:val="center"/>
              <w:rPr>
                <w:rFonts w:cs="Times New Roman"/>
                <w:b/>
                <w:szCs w:val="28"/>
              </w:rPr>
            </w:pPr>
            <w:r w:rsidRPr="00CF690B">
              <w:rPr>
                <w:rFonts w:cs="Times New Roman"/>
                <w:b/>
                <w:szCs w:val="28"/>
              </w:rPr>
              <w:t>144</w:t>
            </w:r>
          </w:p>
        </w:tc>
        <w:tc>
          <w:tcPr>
            <w:tcW w:w="1560"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86.7%</w:t>
            </w:r>
          </w:p>
        </w:tc>
        <w:tc>
          <w:tcPr>
            <w:tcW w:w="1319"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77.3%</w:t>
            </w:r>
          </w:p>
        </w:tc>
        <w:tc>
          <w:tcPr>
            <w:tcW w:w="1418" w:type="dxa"/>
            <w:shd w:val="clear" w:color="auto" w:fill="FFFFFF" w:themeFill="background1"/>
            <w:vAlign w:val="center"/>
          </w:tcPr>
          <w:p w:rsidR="00A77401" w:rsidRPr="00CF690B" w:rsidRDefault="00A77401" w:rsidP="00CF690B">
            <w:pPr>
              <w:pStyle w:val="Table"/>
              <w:jc w:val="center"/>
              <w:rPr>
                <w:rFonts w:cs="Times New Roman"/>
                <w:szCs w:val="28"/>
              </w:rPr>
            </w:pPr>
            <w:r w:rsidRPr="00CF690B">
              <w:rPr>
                <w:rFonts w:cs="Times New Roman"/>
                <w:szCs w:val="28"/>
              </w:rPr>
              <w:t>85.8%</w:t>
            </w:r>
          </w:p>
        </w:tc>
      </w:tr>
      <w:tr w:rsidR="004454FF" w:rsidRPr="00CF690B" w:rsidTr="009623A5">
        <w:trPr>
          <w:cantSplit/>
        </w:trPr>
        <w:tc>
          <w:tcPr>
            <w:tcW w:w="1701" w:type="dxa"/>
            <w:shd w:val="clear" w:color="auto" w:fill="FFFFFF" w:themeFill="background1"/>
            <w:vAlign w:val="center"/>
          </w:tcPr>
          <w:p w:rsidR="004454FF" w:rsidRPr="00CF690B" w:rsidRDefault="00A77401" w:rsidP="00CF690B">
            <w:pPr>
              <w:pStyle w:val="Table"/>
              <w:jc w:val="center"/>
              <w:rPr>
                <w:rFonts w:cs="Times New Roman"/>
                <w:b/>
                <w:szCs w:val="28"/>
              </w:rPr>
            </w:pPr>
            <w:r w:rsidRPr="00CF690B">
              <w:rPr>
                <w:rFonts w:cs="Times New Roman"/>
                <w:b/>
                <w:szCs w:val="28"/>
              </w:rPr>
              <w:t>145</w:t>
            </w:r>
          </w:p>
        </w:tc>
        <w:tc>
          <w:tcPr>
            <w:tcW w:w="1560" w:type="dxa"/>
            <w:shd w:val="clear" w:color="auto" w:fill="FFFFFF" w:themeFill="background1"/>
            <w:vAlign w:val="center"/>
          </w:tcPr>
          <w:p w:rsidR="004454FF" w:rsidRPr="00CF690B" w:rsidRDefault="00A77401"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86.7%</w:t>
            </w:r>
          </w:p>
        </w:tc>
        <w:tc>
          <w:tcPr>
            <w:tcW w:w="1319"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4454FF" w:rsidRPr="00CF690B" w:rsidRDefault="00C55DD9" w:rsidP="00CF690B">
            <w:pPr>
              <w:pStyle w:val="Table"/>
              <w:jc w:val="center"/>
              <w:rPr>
                <w:rFonts w:cs="Times New Roman"/>
                <w:szCs w:val="28"/>
              </w:rPr>
            </w:pPr>
            <w:r w:rsidRPr="00CF690B">
              <w:rPr>
                <w:rFonts w:cs="Times New Roman"/>
                <w:szCs w:val="28"/>
              </w:rPr>
              <w:t>85.2%</w:t>
            </w:r>
          </w:p>
        </w:tc>
      </w:tr>
      <w:tr w:rsidR="00A226F7" w:rsidRPr="00CF690B" w:rsidTr="009623A5">
        <w:trPr>
          <w:cantSplit/>
        </w:trPr>
        <w:tc>
          <w:tcPr>
            <w:tcW w:w="1701" w:type="dxa"/>
            <w:shd w:val="clear" w:color="auto" w:fill="FFFFFF" w:themeFill="background1"/>
            <w:vAlign w:val="center"/>
          </w:tcPr>
          <w:p w:rsidR="00A226F7" w:rsidRPr="00CF690B" w:rsidRDefault="00A226F7" w:rsidP="00CF690B">
            <w:pPr>
              <w:pStyle w:val="Table"/>
              <w:jc w:val="center"/>
              <w:rPr>
                <w:rFonts w:cs="Times New Roman"/>
                <w:b/>
                <w:szCs w:val="28"/>
              </w:rPr>
            </w:pPr>
            <w:r w:rsidRPr="00CF690B">
              <w:rPr>
                <w:rFonts w:cs="Times New Roman"/>
                <w:b/>
                <w:szCs w:val="28"/>
              </w:rPr>
              <w:t>151</w:t>
            </w:r>
          </w:p>
        </w:tc>
        <w:tc>
          <w:tcPr>
            <w:tcW w:w="1560"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86.7%</w:t>
            </w:r>
          </w:p>
        </w:tc>
        <w:tc>
          <w:tcPr>
            <w:tcW w:w="1319"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A226F7" w:rsidRPr="00CF690B" w:rsidRDefault="00A226F7" w:rsidP="00CF690B">
            <w:pPr>
              <w:pStyle w:val="Table"/>
              <w:jc w:val="center"/>
              <w:rPr>
                <w:rFonts w:cs="Times New Roman"/>
                <w:szCs w:val="28"/>
              </w:rPr>
            </w:pPr>
            <w:r w:rsidRPr="00CF690B">
              <w:rPr>
                <w:rFonts w:cs="Times New Roman"/>
                <w:szCs w:val="28"/>
              </w:rPr>
              <w:t>85.2%</w:t>
            </w:r>
          </w:p>
        </w:tc>
      </w:tr>
      <w:tr w:rsidR="00D84FA8" w:rsidRPr="00CF690B" w:rsidTr="009623A5">
        <w:trPr>
          <w:cantSplit/>
        </w:trPr>
        <w:tc>
          <w:tcPr>
            <w:tcW w:w="1701" w:type="dxa"/>
            <w:shd w:val="clear" w:color="auto" w:fill="FFFFFF" w:themeFill="background1"/>
            <w:vAlign w:val="center"/>
          </w:tcPr>
          <w:p w:rsidR="00D84FA8" w:rsidRPr="00CF690B" w:rsidRDefault="00A226F7" w:rsidP="00CF690B">
            <w:pPr>
              <w:pStyle w:val="Table"/>
              <w:jc w:val="center"/>
              <w:rPr>
                <w:rFonts w:cs="Times New Roman"/>
                <w:b/>
                <w:szCs w:val="28"/>
              </w:rPr>
            </w:pPr>
            <w:r w:rsidRPr="00CF690B">
              <w:rPr>
                <w:rFonts w:cs="Times New Roman"/>
                <w:b/>
                <w:szCs w:val="28"/>
              </w:rPr>
              <w:t>152</w:t>
            </w:r>
          </w:p>
        </w:tc>
        <w:tc>
          <w:tcPr>
            <w:tcW w:w="1560"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D84FA8" w:rsidRPr="00CF690B" w:rsidRDefault="00A226F7" w:rsidP="00CF690B">
            <w:pPr>
              <w:pStyle w:val="Table"/>
              <w:jc w:val="center"/>
              <w:rPr>
                <w:rFonts w:cs="Times New Roman"/>
                <w:szCs w:val="28"/>
              </w:rPr>
            </w:pPr>
            <w:r w:rsidRPr="00CF690B">
              <w:rPr>
                <w:rFonts w:cs="Times New Roman"/>
                <w:szCs w:val="28"/>
              </w:rPr>
              <w:t>84.6%</w:t>
            </w:r>
          </w:p>
        </w:tc>
      </w:tr>
      <w:tr w:rsidR="00911FFF" w:rsidRPr="00CF690B" w:rsidTr="009623A5">
        <w:trPr>
          <w:cantSplit/>
        </w:trPr>
        <w:tc>
          <w:tcPr>
            <w:tcW w:w="1701" w:type="dxa"/>
            <w:shd w:val="clear" w:color="auto" w:fill="FFFFFF" w:themeFill="background1"/>
            <w:vAlign w:val="center"/>
          </w:tcPr>
          <w:p w:rsidR="00911FFF" w:rsidRPr="00CF690B" w:rsidRDefault="00911FFF" w:rsidP="00CF690B">
            <w:pPr>
              <w:pStyle w:val="Table"/>
              <w:jc w:val="center"/>
              <w:rPr>
                <w:rFonts w:cs="Times New Roman"/>
                <w:b/>
                <w:szCs w:val="28"/>
              </w:rPr>
            </w:pPr>
            <w:r w:rsidRPr="00CF690B">
              <w:rPr>
                <w:rFonts w:cs="Times New Roman"/>
                <w:b/>
                <w:szCs w:val="28"/>
              </w:rPr>
              <w:t>160</w:t>
            </w:r>
          </w:p>
        </w:tc>
        <w:tc>
          <w:tcPr>
            <w:tcW w:w="1560"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85.3%</w:t>
            </w:r>
          </w:p>
        </w:tc>
        <w:tc>
          <w:tcPr>
            <w:tcW w:w="1319"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72.7%</w:t>
            </w:r>
          </w:p>
        </w:tc>
        <w:tc>
          <w:tcPr>
            <w:tcW w:w="1418" w:type="dxa"/>
            <w:shd w:val="clear" w:color="auto" w:fill="FFFFFF" w:themeFill="background1"/>
            <w:vAlign w:val="center"/>
          </w:tcPr>
          <w:p w:rsidR="00911FFF" w:rsidRPr="00CF690B" w:rsidRDefault="00911FFF" w:rsidP="00CF690B">
            <w:pPr>
              <w:pStyle w:val="Table"/>
              <w:jc w:val="center"/>
              <w:rPr>
                <w:rFonts w:cs="Times New Roman"/>
                <w:szCs w:val="28"/>
              </w:rPr>
            </w:pPr>
            <w:r w:rsidRPr="00CF690B">
              <w:rPr>
                <w:rFonts w:cs="Times New Roman"/>
                <w:szCs w:val="28"/>
              </w:rPr>
              <w:t>84.6%</w:t>
            </w:r>
          </w:p>
        </w:tc>
      </w:tr>
      <w:tr w:rsidR="00167248" w:rsidRPr="00CF690B" w:rsidTr="009623A5">
        <w:trPr>
          <w:cantSplit/>
        </w:trPr>
        <w:tc>
          <w:tcPr>
            <w:tcW w:w="1701" w:type="dxa"/>
            <w:shd w:val="clear" w:color="auto" w:fill="FFFFFF" w:themeFill="background1"/>
            <w:vAlign w:val="center"/>
          </w:tcPr>
          <w:p w:rsidR="00167248" w:rsidRPr="00CF690B" w:rsidRDefault="00911FFF" w:rsidP="00CF690B">
            <w:pPr>
              <w:pStyle w:val="Table"/>
              <w:jc w:val="center"/>
              <w:rPr>
                <w:rFonts w:cs="Times New Roman"/>
                <w:b/>
                <w:szCs w:val="28"/>
              </w:rPr>
            </w:pPr>
            <w:r w:rsidRPr="00CF690B">
              <w:rPr>
                <w:rFonts w:cs="Times New Roman"/>
                <w:b/>
                <w:szCs w:val="28"/>
              </w:rPr>
              <w:t>161</w:t>
            </w:r>
          </w:p>
        </w:tc>
        <w:tc>
          <w:tcPr>
            <w:tcW w:w="1560" w:type="dxa"/>
            <w:shd w:val="clear" w:color="auto" w:fill="FFFFFF" w:themeFill="background1"/>
            <w:vAlign w:val="center"/>
          </w:tcPr>
          <w:p w:rsidR="00167248" w:rsidRPr="00CF690B" w:rsidRDefault="00911FFF" w:rsidP="00CF690B">
            <w:pPr>
              <w:pStyle w:val="Table"/>
              <w:jc w:val="center"/>
              <w:rPr>
                <w:rFonts w:cs="Times New Roman"/>
                <w:szCs w:val="28"/>
              </w:rPr>
            </w:pPr>
            <w:r w:rsidRPr="00CF690B">
              <w:rPr>
                <w:rFonts w:cs="Times New Roman"/>
                <w:szCs w:val="28"/>
              </w:rPr>
              <w:t>78.3%</w:t>
            </w:r>
          </w:p>
        </w:tc>
        <w:tc>
          <w:tcPr>
            <w:tcW w:w="1516" w:type="dxa"/>
            <w:shd w:val="clear" w:color="auto" w:fill="FFFFFF" w:themeFill="background1"/>
            <w:vAlign w:val="center"/>
          </w:tcPr>
          <w:p w:rsidR="00167248" w:rsidRPr="00CF690B" w:rsidRDefault="00911FFF" w:rsidP="00CF690B">
            <w:pPr>
              <w:pStyle w:val="Table"/>
              <w:jc w:val="center"/>
              <w:rPr>
                <w:rFonts w:cs="Times New Roman"/>
                <w:szCs w:val="28"/>
              </w:rPr>
            </w:pPr>
            <w:r w:rsidRPr="00CF690B">
              <w:rPr>
                <w:rFonts w:cs="Times New Roman"/>
                <w:szCs w:val="28"/>
              </w:rPr>
              <w:t>88.0%</w:t>
            </w:r>
          </w:p>
        </w:tc>
        <w:tc>
          <w:tcPr>
            <w:tcW w:w="1319" w:type="dxa"/>
            <w:shd w:val="clear" w:color="auto" w:fill="FFFFFF" w:themeFill="background1"/>
            <w:vAlign w:val="center"/>
          </w:tcPr>
          <w:p w:rsidR="00167248" w:rsidRPr="00CF690B" w:rsidRDefault="00911FFF" w:rsidP="00CF690B">
            <w:pPr>
              <w:pStyle w:val="Table"/>
              <w:jc w:val="center"/>
              <w:rPr>
                <w:rFonts w:cs="Times New Roman"/>
                <w:szCs w:val="28"/>
              </w:rPr>
            </w:pPr>
            <w:r w:rsidRPr="00CF690B">
              <w:rPr>
                <w:rFonts w:cs="Times New Roman"/>
                <w:szCs w:val="28"/>
              </w:rPr>
              <w:t>92.9%</w:t>
            </w:r>
          </w:p>
        </w:tc>
        <w:tc>
          <w:tcPr>
            <w:tcW w:w="1275" w:type="dxa"/>
            <w:shd w:val="clear" w:color="auto" w:fill="FFFFFF" w:themeFill="background1"/>
            <w:vAlign w:val="center"/>
          </w:tcPr>
          <w:p w:rsidR="00167248" w:rsidRPr="00CF690B" w:rsidRDefault="00ED36BA" w:rsidP="00CF690B">
            <w:pPr>
              <w:pStyle w:val="Table"/>
              <w:jc w:val="center"/>
              <w:rPr>
                <w:rFonts w:cs="Times New Roman"/>
                <w:szCs w:val="28"/>
              </w:rPr>
            </w:pPr>
            <w:r w:rsidRPr="00CF690B">
              <w:rPr>
                <w:rFonts w:cs="Times New Roman"/>
                <w:szCs w:val="28"/>
              </w:rPr>
              <w:t>0.0%</w:t>
            </w:r>
          </w:p>
        </w:tc>
        <w:tc>
          <w:tcPr>
            <w:tcW w:w="1418" w:type="dxa"/>
            <w:shd w:val="clear" w:color="auto" w:fill="FFFFFF" w:themeFill="background1"/>
            <w:vAlign w:val="center"/>
          </w:tcPr>
          <w:p w:rsidR="00167248" w:rsidRPr="00CF690B" w:rsidRDefault="00686679" w:rsidP="00CF690B">
            <w:pPr>
              <w:pStyle w:val="Table"/>
              <w:jc w:val="center"/>
              <w:rPr>
                <w:rFonts w:cs="Times New Roman"/>
                <w:szCs w:val="28"/>
              </w:rPr>
            </w:pPr>
            <w:r w:rsidRPr="00CF690B">
              <w:rPr>
                <w:rFonts w:cs="Times New Roman"/>
                <w:szCs w:val="28"/>
              </w:rPr>
              <w:t>76.0%</w:t>
            </w:r>
          </w:p>
        </w:tc>
      </w:tr>
      <w:tr w:rsidR="00167248" w:rsidRPr="00CF690B" w:rsidTr="009623A5">
        <w:trPr>
          <w:cantSplit/>
        </w:trPr>
        <w:tc>
          <w:tcPr>
            <w:tcW w:w="1701" w:type="dxa"/>
            <w:shd w:val="clear" w:color="auto" w:fill="FFFFFF" w:themeFill="background1"/>
            <w:vAlign w:val="center"/>
          </w:tcPr>
          <w:p w:rsidR="00167248" w:rsidRPr="00CF690B" w:rsidRDefault="00304603" w:rsidP="00CF690B">
            <w:pPr>
              <w:pStyle w:val="Table"/>
              <w:jc w:val="center"/>
              <w:rPr>
                <w:rFonts w:cs="Times New Roman"/>
                <w:b/>
                <w:szCs w:val="28"/>
              </w:rPr>
            </w:pPr>
            <w:r w:rsidRPr="00CF690B">
              <w:rPr>
                <w:rFonts w:cs="Times New Roman"/>
                <w:b/>
                <w:szCs w:val="28"/>
              </w:rPr>
              <w:t>162</w:t>
            </w:r>
          </w:p>
        </w:tc>
        <w:tc>
          <w:tcPr>
            <w:tcW w:w="1560"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100%</w:t>
            </w:r>
          </w:p>
        </w:tc>
        <w:tc>
          <w:tcPr>
            <w:tcW w:w="1516"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0.0%</w:t>
            </w:r>
          </w:p>
        </w:tc>
        <w:tc>
          <w:tcPr>
            <w:tcW w:w="1319"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0.0%</w:t>
            </w:r>
          </w:p>
        </w:tc>
        <w:tc>
          <w:tcPr>
            <w:tcW w:w="1275"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0.0%</w:t>
            </w:r>
          </w:p>
        </w:tc>
        <w:tc>
          <w:tcPr>
            <w:tcW w:w="1418" w:type="dxa"/>
            <w:shd w:val="clear" w:color="auto" w:fill="FFFFFF" w:themeFill="background1"/>
            <w:vAlign w:val="center"/>
          </w:tcPr>
          <w:p w:rsidR="00167248" w:rsidRPr="00CF690B" w:rsidRDefault="006D209D" w:rsidP="00CF690B">
            <w:pPr>
              <w:pStyle w:val="Table"/>
              <w:jc w:val="center"/>
              <w:rPr>
                <w:rFonts w:cs="Times New Roman"/>
                <w:szCs w:val="28"/>
              </w:rPr>
            </w:pPr>
            <w:r w:rsidRPr="00CF690B">
              <w:rPr>
                <w:rFonts w:cs="Times New Roman"/>
                <w:szCs w:val="28"/>
              </w:rPr>
              <w:t>14.2%</w:t>
            </w:r>
          </w:p>
        </w:tc>
      </w:tr>
      <w:tr w:rsidR="00433738" w:rsidRPr="00CF690B" w:rsidTr="009623A5">
        <w:trPr>
          <w:cantSplit/>
        </w:trPr>
        <w:tc>
          <w:tcPr>
            <w:tcW w:w="1701" w:type="dxa"/>
            <w:shd w:val="clear" w:color="auto" w:fill="FFFFFF" w:themeFill="background1"/>
            <w:vAlign w:val="center"/>
          </w:tcPr>
          <w:p w:rsidR="00433738" w:rsidRPr="00CF690B" w:rsidRDefault="00433738" w:rsidP="00CF690B">
            <w:pPr>
              <w:pStyle w:val="Table"/>
              <w:jc w:val="center"/>
              <w:rPr>
                <w:rFonts w:cs="Times New Roman"/>
                <w:b/>
                <w:szCs w:val="28"/>
              </w:rPr>
            </w:pPr>
            <w:r w:rsidRPr="00CF690B">
              <w:rPr>
                <w:rFonts w:cs="Times New Roman"/>
                <w:b/>
                <w:szCs w:val="28"/>
              </w:rPr>
              <w:t>163</w:t>
            </w:r>
          </w:p>
        </w:tc>
        <w:tc>
          <w:tcPr>
            <w:tcW w:w="1560"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100%</w:t>
            </w:r>
          </w:p>
        </w:tc>
        <w:tc>
          <w:tcPr>
            <w:tcW w:w="1516"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0.0%</w:t>
            </w:r>
          </w:p>
        </w:tc>
        <w:tc>
          <w:tcPr>
            <w:tcW w:w="1319"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0.0%</w:t>
            </w:r>
          </w:p>
        </w:tc>
        <w:tc>
          <w:tcPr>
            <w:tcW w:w="1275"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0.0%</w:t>
            </w:r>
          </w:p>
        </w:tc>
        <w:tc>
          <w:tcPr>
            <w:tcW w:w="1418" w:type="dxa"/>
            <w:shd w:val="clear" w:color="auto" w:fill="FFFFFF" w:themeFill="background1"/>
            <w:vAlign w:val="center"/>
          </w:tcPr>
          <w:p w:rsidR="00433738" w:rsidRPr="00CF690B" w:rsidRDefault="00433738" w:rsidP="00CF690B">
            <w:pPr>
              <w:pStyle w:val="Table"/>
              <w:jc w:val="center"/>
              <w:rPr>
                <w:rFonts w:cs="Times New Roman"/>
                <w:szCs w:val="28"/>
              </w:rPr>
            </w:pPr>
            <w:r w:rsidRPr="00CF690B">
              <w:rPr>
                <w:rFonts w:cs="Times New Roman"/>
                <w:szCs w:val="28"/>
              </w:rPr>
              <w:t>14.2%</w:t>
            </w:r>
          </w:p>
        </w:tc>
      </w:tr>
    </w:tbl>
    <w:p w:rsidR="000435BD" w:rsidRDefault="008C6682" w:rsidP="00D26A5C">
      <w:pPr>
        <w:pStyle w:val="000-Noi-Dung"/>
        <w:rPr>
          <w:noProof/>
        </w:rPr>
      </w:pPr>
      <w:r>
        <w:rPr>
          <w:noProof/>
        </w:rPr>
        <w:t>Ta thấy với LDA, ở những lần thí nghiệm với số chiều nhỏ đã không x</w:t>
      </w:r>
      <w:r w:rsidR="00F76E88">
        <w:rPr>
          <w:noProof/>
        </w:rPr>
        <w:t>ả</w:t>
      </w:r>
      <w:r>
        <w:rPr>
          <w:noProof/>
        </w:rPr>
        <w:t xml:space="preserve">y ra hiện tượng </w:t>
      </w:r>
      <w:r w:rsidR="00F76E88">
        <w:rPr>
          <w:noProof/>
        </w:rPr>
        <w:t>sai cục bộ. Có nghĩa là tỉ lệ nhận dạng được phân bố đều, không dồn vào một loại hành động nào. Một khác biệt nữa của LDA so với PCA là</w:t>
      </w:r>
      <w:r w:rsidR="00AB7546">
        <w:rPr>
          <w:noProof/>
        </w:rPr>
        <w:t xml:space="preserve"> hoạt động nào càng phức tạp, đặc trưng càng dễ thể hiện với số chiều nhỏ.</w:t>
      </w:r>
      <w:r w:rsidR="00A30EEE">
        <w:rPr>
          <w:noProof/>
        </w:rPr>
        <w:t xml:space="preserve"> Như trong bảng 3.17 hành động trong nhóm dance thường gây khó khăn cho phương pháp PCA thì ở đây tỉ lệ nhận dạng đúng cho dance rất cao (81.8%) với số chiều bằng 1.</w:t>
      </w:r>
      <w:r w:rsidR="00D81296">
        <w:rPr>
          <w:noProof/>
        </w:rPr>
        <w:t xml:space="preserve"> Điều đáng tiếc là khi số chiều tăng lên thì tỉ lệ này lại giảm dần</w:t>
      </w:r>
      <w:r w:rsidR="00BE3365">
        <w:rPr>
          <w:noProof/>
        </w:rPr>
        <w:t>.</w:t>
      </w:r>
      <w:r w:rsidR="00567C85">
        <w:rPr>
          <w:noProof/>
        </w:rPr>
        <w:t xml:space="preserve"> </w:t>
      </w:r>
      <w:r w:rsidR="002230EB">
        <w:rPr>
          <w:noProof/>
        </w:rPr>
        <w:t>Hình 3.2 thể hiện sự biến thiên của tỉ lệ nhận dạng trong LDA.</w:t>
      </w:r>
    </w:p>
    <w:p w:rsidR="000435BD" w:rsidRDefault="00A67E48" w:rsidP="000435BD">
      <w:pPr>
        <w:pStyle w:val="000-Noi-Dung"/>
        <w:ind w:firstLine="0"/>
        <w:rPr>
          <w:noProof/>
        </w:rPr>
      </w:pPr>
      <w:r>
        <w:rPr>
          <w:noProof/>
        </w:rPr>
        <w:drawing>
          <wp:inline distT="0" distB="0" distL="0" distR="0">
            <wp:extent cx="5491867" cy="1661823"/>
            <wp:effectExtent l="19050" t="0" r="13583"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995792" w:rsidRDefault="00567C85" w:rsidP="00567C85">
      <w:pPr>
        <w:pStyle w:val="HinhC3"/>
      </w:pPr>
      <w:bookmarkStart w:id="136" w:name="_Toc421315740"/>
      <w:r>
        <w:t>Sự biến thiên của tỉ lệ nhận dạng trong LDA</w:t>
      </w:r>
      <w:bookmarkEnd w:id="136"/>
    </w:p>
    <w:p w:rsidR="00D26A5C" w:rsidRDefault="00FF232F" w:rsidP="00D26A5C">
      <w:pPr>
        <w:pStyle w:val="000-Noi-Dung"/>
        <w:rPr>
          <w:noProof/>
        </w:rPr>
      </w:pPr>
      <w:r>
        <w:rPr>
          <w:noProof/>
        </w:rPr>
        <w:lastRenderedPageBreak/>
        <w:t>Sự biến thiên của tỉ lệ nhận dạng trung bình trong LDA hoặc là tăng dần, hoặc là</w:t>
      </w:r>
      <w:r w:rsidR="00DD634E">
        <w:rPr>
          <w:noProof/>
        </w:rPr>
        <w:t xml:space="preserve"> giả</w:t>
      </w:r>
      <w:r>
        <w:rPr>
          <w:noProof/>
        </w:rPr>
        <w:t>m dần, không xuất hiện đường răng cưa như ở PCA.</w:t>
      </w:r>
    </w:p>
    <w:p w:rsidR="00B57478" w:rsidRDefault="00A6066F" w:rsidP="004A04EF">
      <w:pPr>
        <w:pStyle w:val="BangC3"/>
        <w:rPr>
          <w:noProof/>
        </w:rPr>
      </w:pPr>
      <w:bookmarkStart w:id="137" w:name="_Toc421315673"/>
      <w:r>
        <w:rPr>
          <w:noProof/>
        </w:rPr>
        <w:t>Kết quả nhận dạng chi tiết với số chiều bằng 1 trong LDA</w:t>
      </w:r>
      <w:bookmarkEnd w:id="137"/>
    </w:p>
    <w:tbl>
      <w:tblPr>
        <w:tblStyle w:val="TableGrid"/>
        <w:tblW w:w="0" w:type="auto"/>
        <w:tblInd w:w="108" w:type="dxa"/>
        <w:tblLook w:val="04A0"/>
      </w:tblPr>
      <w:tblGrid>
        <w:gridCol w:w="1706"/>
        <w:gridCol w:w="1812"/>
        <w:gridCol w:w="1813"/>
        <w:gridCol w:w="1813"/>
        <w:gridCol w:w="1645"/>
      </w:tblGrid>
      <w:tr w:rsidR="00DA2D60" w:rsidRPr="00D0424C" w:rsidTr="00CE4712">
        <w:tc>
          <w:tcPr>
            <w:tcW w:w="1706" w:type="dxa"/>
          </w:tcPr>
          <w:p w:rsidR="00DA2D60" w:rsidRPr="00D0424C" w:rsidRDefault="00DA2D60" w:rsidP="00D0424C">
            <w:pPr>
              <w:pStyle w:val="Table"/>
              <w:jc w:val="center"/>
              <w:rPr>
                <w:b/>
                <w:noProof/>
                <w:lang w:val="vi-VN"/>
              </w:rPr>
            </w:pPr>
            <w:r w:rsidRPr="00D0424C">
              <w:rPr>
                <w:b/>
                <w:noProof/>
                <w:lang w:val="vi-VN"/>
              </w:rPr>
              <w:t>Hoạt động</w:t>
            </w:r>
          </w:p>
        </w:tc>
        <w:tc>
          <w:tcPr>
            <w:tcW w:w="1812" w:type="dxa"/>
            <w:vAlign w:val="center"/>
          </w:tcPr>
          <w:p w:rsidR="00DA2D60" w:rsidRPr="00D0424C" w:rsidRDefault="00DA2D60" w:rsidP="00D0424C">
            <w:pPr>
              <w:pStyle w:val="Table"/>
              <w:jc w:val="center"/>
              <w:rPr>
                <w:b/>
                <w:noProof/>
                <w:lang w:val="vi-VN"/>
              </w:rPr>
            </w:pPr>
            <w:r w:rsidRPr="00D0424C">
              <w:rPr>
                <w:b/>
                <w:noProof/>
                <w:lang w:val="vi-VN"/>
              </w:rPr>
              <w:t>Run</w:t>
            </w:r>
          </w:p>
        </w:tc>
        <w:tc>
          <w:tcPr>
            <w:tcW w:w="1813" w:type="dxa"/>
            <w:vAlign w:val="center"/>
          </w:tcPr>
          <w:p w:rsidR="00DA2D60" w:rsidRPr="00D0424C" w:rsidRDefault="00DA2D60" w:rsidP="00D0424C">
            <w:pPr>
              <w:pStyle w:val="Table"/>
              <w:jc w:val="center"/>
              <w:rPr>
                <w:b/>
                <w:noProof/>
                <w:lang w:val="vi-VN"/>
              </w:rPr>
            </w:pPr>
            <w:r w:rsidRPr="00D0424C">
              <w:rPr>
                <w:b/>
                <w:noProof/>
                <w:lang w:val="vi-VN"/>
              </w:rPr>
              <w:t>Walk</w:t>
            </w:r>
          </w:p>
        </w:tc>
        <w:tc>
          <w:tcPr>
            <w:tcW w:w="1813" w:type="dxa"/>
            <w:vAlign w:val="center"/>
          </w:tcPr>
          <w:p w:rsidR="00DA2D60" w:rsidRPr="00D0424C" w:rsidRDefault="00DA2D60" w:rsidP="00D0424C">
            <w:pPr>
              <w:pStyle w:val="Table"/>
              <w:jc w:val="center"/>
              <w:rPr>
                <w:b/>
                <w:noProof/>
                <w:lang w:val="vi-VN"/>
              </w:rPr>
            </w:pPr>
            <w:r w:rsidRPr="00D0424C">
              <w:rPr>
                <w:b/>
                <w:noProof/>
                <w:lang w:val="vi-VN"/>
              </w:rPr>
              <w:t>Jump</w:t>
            </w:r>
          </w:p>
        </w:tc>
        <w:tc>
          <w:tcPr>
            <w:tcW w:w="1645" w:type="dxa"/>
            <w:vAlign w:val="center"/>
          </w:tcPr>
          <w:p w:rsidR="00DA2D60" w:rsidRPr="00D0424C" w:rsidRDefault="00DA2D60" w:rsidP="00D0424C">
            <w:pPr>
              <w:pStyle w:val="Table"/>
              <w:jc w:val="center"/>
              <w:rPr>
                <w:b/>
                <w:noProof/>
                <w:lang w:val="vi-VN"/>
              </w:rPr>
            </w:pPr>
            <w:r w:rsidRPr="00D0424C">
              <w:rPr>
                <w:b/>
                <w:noProof/>
                <w:lang w:val="vi-VN"/>
              </w:rPr>
              <w:t>Dance</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Run</w:t>
            </w:r>
          </w:p>
        </w:tc>
        <w:tc>
          <w:tcPr>
            <w:tcW w:w="1812" w:type="dxa"/>
            <w:vAlign w:val="center"/>
          </w:tcPr>
          <w:p w:rsidR="00DA2D60" w:rsidRPr="00665FBF" w:rsidRDefault="007A364B" w:rsidP="00FF5588">
            <w:pPr>
              <w:pStyle w:val="Table"/>
              <w:jc w:val="center"/>
              <w:rPr>
                <w:b/>
                <w:noProof/>
              </w:rPr>
            </w:pPr>
            <w:r>
              <w:rPr>
                <w:b/>
                <w:noProof/>
              </w:rPr>
              <w:t>52.</w:t>
            </w:r>
            <w:r w:rsidR="00FF5588">
              <w:rPr>
                <w:b/>
                <w:noProof/>
              </w:rPr>
              <w:t>1</w:t>
            </w:r>
            <w:r>
              <w:rPr>
                <w:b/>
                <w:noProof/>
              </w:rPr>
              <w:t>%</w:t>
            </w:r>
          </w:p>
        </w:tc>
        <w:tc>
          <w:tcPr>
            <w:tcW w:w="1813" w:type="dxa"/>
            <w:vAlign w:val="center"/>
          </w:tcPr>
          <w:p w:rsidR="00DA2D60" w:rsidRPr="00212341" w:rsidRDefault="007A364B" w:rsidP="00FD34DC">
            <w:pPr>
              <w:pStyle w:val="Table"/>
              <w:jc w:val="center"/>
              <w:rPr>
                <w:noProof/>
              </w:rPr>
            </w:pPr>
            <w:r>
              <w:rPr>
                <w:noProof/>
              </w:rPr>
              <w:t>4.</w:t>
            </w:r>
            <w:r w:rsidR="00FD34DC">
              <w:rPr>
                <w:noProof/>
              </w:rPr>
              <w:t>4</w:t>
            </w:r>
            <w:r>
              <w:rPr>
                <w:noProof/>
              </w:rPr>
              <w:t>%</w:t>
            </w:r>
          </w:p>
        </w:tc>
        <w:tc>
          <w:tcPr>
            <w:tcW w:w="1813" w:type="dxa"/>
            <w:vAlign w:val="center"/>
          </w:tcPr>
          <w:p w:rsidR="00DA2D60" w:rsidRPr="00F36B75" w:rsidRDefault="007A364B" w:rsidP="00D0424C">
            <w:pPr>
              <w:pStyle w:val="Table"/>
              <w:jc w:val="center"/>
              <w:rPr>
                <w:noProof/>
              </w:rPr>
            </w:pPr>
            <w:r>
              <w:rPr>
                <w:noProof/>
              </w:rPr>
              <w:t>39.1%</w:t>
            </w:r>
          </w:p>
        </w:tc>
        <w:tc>
          <w:tcPr>
            <w:tcW w:w="1645" w:type="dxa"/>
            <w:vAlign w:val="center"/>
          </w:tcPr>
          <w:p w:rsidR="00DA2D60" w:rsidRPr="00014916" w:rsidRDefault="00014916" w:rsidP="00FD34DC">
            <w:pPr>
              <w:pStyle w:val="Table"/>
              <w:jc w:val="center"/>
              <w:rPr>
                <w:noProof/>
              </w:rPr>
            </w:pPr>
            <w:r>
              <w:rPr>
                <w:noProof/>
              </w:rPr>
              <w:t>4.</w:t>
            </w:r>
            <w:r w:rsidR="00FD34DC">
              <w:rPr>
                <w:noProof/>
              </w:rPr>
              <w:t>4</w:t>
            </w:r>
            <w:r>
              <w:rPr>
                <w:noProof/>
              </w:rPr>
              <w:t>%</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Walk</w:t>
            </w:r>
          </w:p>
        </w:tc>
        <w:tc>
          <w:tcPr>
            <w:tcW w:w="1812" w:type="dxa"/>
            <w:vAlign w:val="center"/>
          </w:tcPr>
          <w:p w:rsidR="00DA2D60" w:rsidRPr="00553131" w:rsidRDefault="00B103BE" w:rsidP="00D0424C">
            <w:pPr>
              <w:pStyle w:val="Table"/>
              <w:jc w:val="center"/>
              <w:rPr>
                <w:noProof/>
              </w:rPr>
            </w:pPr>
            <w:r>
              <w:rPr>
                <w:noProof/>
              </w:rPr>
              <w:t>45.3%</w:t>
            </w:r>
          </w:p>
        </w:tc>
        <w:tc>
          <w:tcPr>
            <w:tcW w:w="1813" w:type="dxa"/>
            <w:vAlign w:val="center"/>
          </w:tcPr>
          <w:p w:rsidR="00DA2D60" w:rsidRPr="00665FBF" w:rsidRDefault="00062D9D" w:rsidP="00D0424C">
            <w:pPr>
              <w:pStyle w:val="Table"/>
              <w:jc w:val="center"/>
              <w:rPr>
                <w:b/>
                <w:noProof/>
              </w:rPr>
            </w:pPr>
            <w:r>
              <w:rPr>
                <w:b/>
                <w:noProof/>
              </w:rPr>
              <w:t>6.7%</w:t>
            </w:r>
          </w:p>
        </w:tc>
        <w:tc>
          <w:tcPr>
            <w:tcW w:w="1813" w:type="dxa"/>
            <w:vAlign w:val="center"/>
          </w:tcPr>
          <w:p w:rsidR="00DA2D60" w:rsidRPr="00CF3E07" w:rsidRDefault="002911A6" w:rsidP="00D0424C">
            <w:pPr>
              <w:pStyle w:val="Table"/>
              <w:jc w:val="center"/>
              <w:rPr>
                <w:noProof/>
              </w:rPr>
            </w:pPr>
            <w:r>
              <w:rPr>
                <w:noProof/>
              </w:rPr>
              <w:t>44.0%</w:t>
            </w:r>
          </w:p>
        </w:tc>
        <w:tc>
          <w:tcPr>
            <w:tcW w:w="1645" w:type="dxa"/>
            <w:vAlign w:val="center"/>
          </w:tcPr>
          <w:p w:rsidR="00DA2D60" w:rsidRPr="002911A6" w:rsidRDefault="002911A6" w:rsidP="00D0424C">
            <w:pPr>
              <w:pStyle w:val="Table"/>
              <w:jc w:val="center"/>
              <w:rPr>
                <w:noProof/>
              </w:rPr>
            </w:pPr>
            <w:r>
              <w:rPr>
                <w:noProof/>
              </w:rPr>
              <w:t>4.0%</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Jump</w:t>
            </w:r>
          </w:p>
        </w:tc>
        <w:tc>
          <w:tcPr>
            <w:tcW w:w="1812" w:type="dxa"/>
            <w:vAlign w:val="center"/>
          </w:tcPr>
          <w:p w:rsidR="00DA2D60" w:rsidRPr="00667A33" w:rsidRDefault="00C61371" w:rsidP="00D0424C">
            <w:pPr>
              <w:pStyle w:val="Table"/>
              <w:jc w:val="center"/>
              <w:rPr>
                <w:noProof/>
              </w:rPr>
            </w:pPr>
            <w:r>
              <w:rPr>
                <w:noProof/>
              </w:rPr>
              <w:t>30.9%</w:t>
            </w:r>
          </w:p>
        </w:tc>
        <w:tc>
          <w:tcPr>
            <w:tcW w:w="1813" w:type="dxa"/>
            <w:vAlign w:val="center"/>
          </w:tcPr>
          <w:p w:rsidR="00DA2D60" w:rsidRPr="00667A33" w:rsidRDefault="00D87997" w:rsidP="00FF5588">
            <w:pPr>
              <w:pStyle w:val="Table"/>
              <w:jc w:val="center"/>
              <w:rPr>
                <w:noProof/>
              </w:rPr>
            </w:pPr>
            <w:r>
              <w:rPr>
                <w:noProof/>
              </w:rPr>
              <w:t>11.</w:t>
            </w:r>
            <w:r w:rsidR="00FF5588">
              <w:rPr>
                <w:noProof/>
              </w:rPr>
              <w:t>8</w:t>
            </w:r>
            <w:r>
              <w:rPr>
                <w:noProof/>
              </w:rPr>
              <w:t>%</w:t>
            </w:r>
          </w:p>
        </w:tc>
        <w:tc>
          <w:tcPr>
            <w:tcW w:w="1813" w:type="dxa"/>
            <w:vAlign w:val="center"/>
          </w:tcPr>
          <w:p w:rsidR="00DA2D60" w:rsidRPr="00665FBF" w:rsidRDefault="00D87997" w:rsidP="00FF5588">
            <w:pPr>
              <w:pStyle w:val="Table"/>
              <w:jc w:val="center"/>
              <w:rPr>
                <w:b/>
                <w:noProof/>
              </w:rPr>
            </w:pPr>
            <w:r>
              <w:rPr>
                <w:b/>
                <w:noProof/>
              </w:rPr>
              <w:t>57.</w:t>
            </w:r>
            <w:r w:rsidR="00FF5588">
              <w:rPr>
                <w:b/>
                <w:noProof/>
              </w:rPr>
              <w:t>1</w:t>
            </w:r>
            <w:r>
              <w:rPr>
                <w:b/>
                <w:noProof/>
              </w:rPr>
              <w:t>%</w:t>
            </w:r>
          </w:p>
        </w:tc>
        <w:tc>
          <w:tcPr>
            <w:tcW w:w="1645" w:type="dxa"/>
            <w:vAlign w:val="center"/>
          </w:tcPr>
          <w:p w:rsidR="00DA2D60" w:rsidRPr="00D87997" w:rsidRDefault="00D87997" w:rsidP="00D0424C">
            <w:pPr>
              <w:pStyle w:val="Table"/>
              <w:jc w:val="center"/>
              <w:rPr>
                <w:noProof/>
              </w:rPr>
            </w:pPr>
            <w:r>
              <w:rPr>
                <w:noProof/>
              </w:rPr>
              <w:t>0.0%</w:t>
            </w:r>
          </w:p>
        </w:tc>
      </w:tr>
      <w:tr w:rsidR="00DA2D60" w:rsidRPr="00E30E4B" w:rsidTr="00CE4712">
        <w:tc>
          <w:tcPr>
            <w:tcW w:w="1706" w:type="dxa"/>
          </w:tcPr>
          <w:p w:rsidR="00DA2D60" w:rsidRPr="00D0424C" w:rsidRDefault="00DA2D60" w:rsidP="00D0424C">
            <w:pPr>
              <w:pStyle w:val="Table"/>
              <w:jc w:val="center"/>
              <w:rPr>
                <w:b/>
                <w:noProof/>
                <w:lang w:val="vi-VN"/>
              </w:rPr>
            </w:pPr>
            <w:r w:rsidRPr="00D0424C">
              <w:rPr>
                <w:b/>
                <w:noProof/>
                <w:lang w:val="vi-VN"/>
              </w:rPr>
              <w:t>Dance</w:t>
            </w:r>
          </w:p>
        </w:tc>
        <w:tc>
          <w:tcPr>
            <w:tcW w:w="1812" w:type="dxa"/>
            <w:vAlign w:val="center"/>
          </w:tcPr>
          <w:p w:rsidR="00DA2D60" w:rsidRPr="00AB08FC" w:rsidRDefault="00AB08FC" w:rsidP="00D0424C">
            <w:pPr>
              <w:pStyle w:val="Table"/>
              <w:jc w:val="center"/>
              <w:rPr>
                <w:noProof/>
              </w:rPr>
            </w:pPr>
            <w:r>
              <w:rPr>
                <w:noProof/>
              </w:rPr>
              <w:t>13.6%</w:t>
            </w:r>
          </w:p>
        </w:tc>
        <w:tc>
          <w:tcPr>
            <w:tcW w:w="1813" w:type="dxa"/>
            <w:vAlign w:val="center"/>
          </w:tcPr>
          <w:p w:rsidR="00DA2D60" w:rsidRPr="0000276F" w:rsidRDefault="00AA3547" w:rsidP="00D0424C">
            <w:pPr>
              <w:pStyle w:val="Table"/>
              <w:jc w:val="center"/>
              <w:rPr>
                <w:noProof/>
              </w:rPr>
            </w:pPr>
            <w:r>
              <w:rPr>
                <w:noProof/>
              </w:rPr>
              <w:t>0.0%</w:t>
            </w:r>
          </w:p>
        </w:tc>
        <w:tc>
          <w:tcPr>
            <w:tcW w:w="1813" w:type="dxa"/>
            <w:vAlign w:val="center"/>
          </w:tcPr>
          <w:p w:rsidR="00DA2D60" w:rsidRPr="006E7115" w:rsidRDefault="00AA3547" w:rsidP="004744CE">
            <w:pPr>
              <w:pStyle w:val="Table"/>
              <w:jc w:val="center"/>
              <w:rPr>
                <w:noProof/>
              </w:rPr>
            </w:pPr>
            <w:r>
              <w:rPr>
                <w:noProof/>
              </w:rPr>
              <w:t>4.</w:t>
            </w:r>
            <w:r w:rsidR="004744CE">
              <w:rPr>
                <w:noProof/>
              </w:rPr>
              <w:t>6</w:t>
            </w:r>
            <w:r>
              <w:rPr>
                <w:noProof/>
              </w:rPr>
              <w:t>%</w:t>
            </w:r>
          </w:p>
        </w:tc>
        <w:tc>
          <w:tcPr>
            <w:tcW w:w="1645" w:type="dxa"/>
            <w:vAlign w:val="center"/>
          </w:tcPr>
          <w:p w:rsidR="00DA2D60" w:rsidRPr="00665FBF" w:rsidRDefault="00AA3547" w:rsidP="00D0424C">
            <w:pPr>
              <w:pStyle w:val="Table"/>
              <w:jc w:val="center"/>
              <w:rPr>
                <w:b/>
                <w:noProof/>
              </w:rPr>
            </w:pPr>
            <w:r>
              <w:rPr>
                <w:b/>
                <w:noProof/>
              </w:rPr>
              <w:t>81.8%</w:t>
            </w:r>
          </w:p>
        </w:tc>
      </w:tr>
    </w:tbl>
    <w:p w:rsidR="00CC0F20" w:rsidRDefault="00F74089" w:rsidP="00CC0F20">
      <w:pPr>
        <w:pStyle w:val="000-Noi-Dung"/>
        <w:rPr>
          <w:noProof/>
        </w:rPr>
      </w:pPr>
      <w:r>
        <w:rPr>
          <w:noProof/>
        </w:rPr>
        <w:t xml:space="preserve">Đây là lần thực nghiệm với số chiều nhỏ nhất nhưng kết quả </w:t>
      </w:r>
      <w:r w:rsidR="000F2772">
        <w:rPr>
          <w:noProof/>
        </w:rPr>
        <w:t xml:space="preserve">vẫn rất tốt. Ít nhất với nhóm hành động dance, tỉ lệ nhận dạng đúng là </w:t>
      </w:r>
      <w:r w:rsidR="006763F6">
        <w:rPr>
          <w:noProof/>
        </w:rPr>
        <w:t xml:space="preserve">rất cao, </w:t>
      </w:r>
      <w:r w:rsidR="000F2772">
        <w:rPr>
          <w:noProof/>
        </w:rPr>
        <w:t>81.8%</w:t>
      </w:r>
      <w:r w:rsidR="006763F6">
        <w:rPr>
          <w:noProof/>
        </w:rPr>
        <w:t xml:space="preserve">. </w:t>
      </w:r>
      <w:r w:rsidR="00F570FF">
        <w:rPr>
          <w:noProof/>
        </w:rPr>
        <w:t>Điều đáng nói ở đây là LDA đã phân ly tốt dữ liệu, chỉ với 1 phép chiếu mà đã có thể thể hiện đặc trưng của dữ liệu phức tạp như dance.</w:t>
      </w:r>
    </w:p>
    <w:p w:rsidR="00DA2D60" w:rsidRDefault="00646094" w:rsidP="004A04EF">
      <w:pPr>
        <w:pStyle w:val="BangC3"/>
        <w:rPr>
          <w:noProof/>
        </w:rPr>
      </w:pPr>
      <w:bookmarkStart w:id="138" w:name="_Toc421315674"/>
      <w:r>
        <w:rPr>
          <w:noProof/>
        </w:rPr>
        <w:t>Kết quả nhận dạng chi tiết với số chiều bằng 2 trong LDA</w:t>
      </w:r>
      <w:bookmarkEnd w:id="138"/>
    </w:p>
    <w:tbl>
      <w:tblPr>
        <w:tblStyle w:val="TableGrid"/>
        <w:tblW w:w="0" w:type="auto"/>
        <w:tblInd w:w="108" w:type="dxa"/>
        <w:tblLook w:val="04A0"/>
      </w:tblPr>
      <w:tblGrid>
        <w:gridCol w:w="1706"/>
        <w:gridCol w:w="1812"/>
        <w:gridCol w:w="1813"/>
        <w:gridCol w:w="1813"/>
        <w:gridCol w:w="1645"/>
      </w:tblGrid>
      <w:tr w:rsidR="00DA2D60" w:rsidRPr="00F802F6" w:rsidTr="005227A0">
        <w:tc>
          <w:tcPr>
            <w:tcW w:w="1706" w:type="dxa"/>
          </w:tcPr>
          <w:p w:rsidR="00DA2D60" w:rsidRPr="00F802F6" w:rsidRDefault="00DA2D60" w:rsidP="00F802F6">
            <w:pPr>
              <w:pStyle w:val="Table"/>
              <w:jc w:val="center"/>
              <w:rPr>
                <w:b/>
                <w:noProof/>
                <w:lang w:val="vi-VN"/>
              </w:rPr>
            </w:pPr>
            <w:r w:rsidRPr="00F802F6">
              <w:rPr>
                <w:b/>
                <w:noProof/>
                <w:lang w:val="vi-VN"/>
              </w:rPr>
              <w:t>Hoạt động</w:t>
            </w:r>
          </w:p>
        </w:tc>
        <w:tc>
          <w:tcPr>
            <w:tcW w:w="1812" w:type="dxa"/>
            <w:vAlign w:val="center"/>
          </w:tcPr>
          <w:p w:rsidR="00DA2D60" w:rsidRPr="00F802F6" w:rsidRDefault="00DA2D60" w:rsidP="00F802F6">
            <w:pPr>
              <w:pStyle w:val="Table"/>
              <w:jc w:val="center"/>
              <w:rPr>
                <w:b/>
                <w:noProof/>
                <w:lang w:val="vi-VN"/>
              </w:rPr>
            </w:pPr>
            <w:r w:rsidRPr="00F802F6">
              <w:rPr>
                <w:b/>
                <w:noProof/>
                <w:lang w:val="vi-VN"/>
              </w:rPr>
              <w:t>Run</w:t>
            </w:r>
          </w:p>
        </w:tc>
        <w:tc>
          <w:tcPr>
            <w:tcW w:w="1813" w:type="dxa"/>
            <w:vAlign w:val="center"/>
          </w:tcPr>
          <w:p w:rsidR="00DA2D60" w:rsidRPr="00F802F6" w:rsidRDefault="00DA2D60" w:rsidP="00F802F6">
            <w:pPr>
              <w:pStyle w:val="Table"/>
              <w:jc w:val="center"/>
              <w:rPr>
                <w:b/>
                <w:noProof/>
                <w:lang w:val="vi-VN"/>
              </w:rPr>
            </w:pPr>
            <w:r w:rsidRPr="00F802F6">
              <w:rPr>
                <w:b/>
                <w:noProof/>
                <w:lang w:val="vi-VN"/>
              </w:rPr>
              <w:t>Walk</w:t>
            </w:r>
          </w:p>
        </w:tc>
        <w:tc>
          <w:tcPr>
            <w:tcW w:w="1813" w:type="dxa"/>
            <w:vAlign w:val="center"/>
          </w:tcPr>
          <w:p w:rsidR="00DA2D60" w:rsidRPr="00F802F6" w:rsidRDefault="00DA2D60" w:rsidP="00F802F6">
            <w:pPr>
              <w:pStyle w:val="Table"/>
              <w:jc w:val="center"/>
              <w:rPr>
                <w:b/>
                <w:noProof/>
                <w:lang w:val="vi-VN"/>
              </w:rPr>
            </w:pPr>
            <w:r w:rsidRPr="00F802F6">
              <w:rPr>
                <w:b/>
                <w:noProof/>
                <w:lang w:val="vi-VN"/>
              </w:rPr>
              <w:t>Jump</w:t>
            </w:r>
          </w:p>
        </w:tc>
        <w:tc>
          <w:tcPr>
            <w:tcW w:w="1645" w:type="dxa"/>
            <w:vAlign w:val="center"/>
          </w:tcPr>
          <w:p w:rsidR="00DA2D60" w:rsidRPr="00F802F6" w:rsidRDefault="00DA2D60" w:rsidP="00F802F6">
            <w:pPr>
              <w:pStyle w:val="Table"/>
              <w:jc w:val="center"/>
              <w:rPr>
                <w:b/>
                <w:noProof/>
                <w:lang w:val="vi-VN"/>
              </w:rPr>
            </w:pPr>
            <w:r w:rsidRPr="00F802F6">
              <w:rPr>
                <w:b/>
                <w:noProof/>
                <w:lang w:val="vi-VN"/>
              </w:rPr>
              <w:t>Dance</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Run</w:t>
            </w:r>
          </w:p>
        </w:tc>
        <w:tc>
          <w:tcPr>
            <w:tcW w:w="1812" w:type="dxa"/>
            <w:vAlign w:val="center"/>
          </w:tcPr>
          <w:p w:rsidR="00DA2D60" w:rsidRPr="00F8597F" w:rsidRDefault="00106631" w:rsidP="00F802F6">
            <w:pPr>
              <w:pStyle w:val="Table"/>
              <w:jc w:val="center"/>
              <w:rPr>
                <w:b/>
                <w:noProof/>
              </w:rPr>
            </w:pPr>
            <w:r w:rsidRPr="00F8597F">
              <w:rPr>
                <w:b/>
                <w:noProof/>
              </w:rPr>
              <w:t>69.6%</w:t>
            </w:r>
          </w:p>
        </w:tc>
        <w:tc>
          <w:tcPr>
            <w:tcW w:w="1813" w:type="dxa"/>
            <w:vAlign w:val="center"/>
          </w:tcPr>
          <w:p w:rsidR="00DA2D60" w:rsidRPr="00AC70C3" w:rsidRDefault="005F662F" w:rsidP="00F802F6">
            <w:pPr>
              <w:pStyle w:val="Table"/>
              <w:jc w:val="center"/>
              <w:rPr>
                <w:noProof/>
              </w:rPr>
            </w:pPr>
            <w:r>
              <w:rPr>
                <w:noProof/>
              </w:rPr>
              <w:t>8.7%</w:t>
            </w:r>
          </w:p>
        </w:tc>
        <w:tc>
          <w:tcPr>
            <w:tcW w:w="1813" w:type="dxa"/>
            <w:vAlign w:val="center"/>
          </w:tcPr>
          <w:p w:rsidR="00DA2D60" w:rsidRPr="00AC70C3" w:rsidRDefault="005F662F" w:rsidP="00F802F6">
            <w:pPr>
              <w:pStyle w:val="Table"/>
              <w:jc w:val="center"/>
              <w:rPr>
                <w:noProof/>
              </w:rPr>
            </w:pPr>
            <w:r>
              <w:rPr>
                <w:noProof/>
              </w:rPr>
              <w:t>17.4</w:t>
            </w:r>
            <w:r w:rsidR="00EC073B">
              <w:rPr>
                <w:noProof/>
              </w:rPr>
              <w:t>%</w:t>
            </w:r>
          </w:p>
        </w:tc>
        <w:tc>
          <w:tcPr>
            <w:tcW w:w="1645" w:type="dxa"/>
            <w:vAlign w:val="center"/>
          </w:tcPr>
          <w:p w:rsidR="00DA2D60" w:rsidRPr="00AC70C3" w:rsidRDefault="005F662F" w:rsidP="00F802F6">
            <w:pPr>
              <w:pStyle w:val="Table"/>
              <w:jc w:val="center"/>
              <w:rPr>
                <w:noProof/>
              </w:rPr>
            </w:pPr>
            <w:r>
              <w:rPr>
                <w:noProof/>
              </w:rPr>
              <w:t>4.3</w:t>
            </w:r>
            <w:r w:rsidR="008A486C">
              <w:rPr>
                <w:noProof/>
              </w:rPr>
              <w:t>%</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Walk</w:t>
            </w:r>
          </w:p>
        </w:tc>
        <w:tc>
          <w:tcPr>
            <w:tcW w:w="1812" w:type="dxa"/>
            <w:vAlign w:val="center"/>
          </w:tcPr>
          <w:p w:rsidR="00DA2D60" w:rsidRPr="00875390" w:rsidRDefault="009C076A" w:rsidP="00F802F6">
            <w:pPr>
              <w:pStyle w:val="Table"/>
              <w:jc w:val="center"/>
              <w:rPr>
                <w:noProof/>
              </w:rPr>
            </w:pPr>
            <w:r>
              <w:rPr>
                <w:noProof/>
              </w:rPr>
              <w:t>2.7%</w:t>
            </w:r>
          </w:p>
        </w:tc>
        <w:tc>
          <w:tcPr>
            <w:tcW w:w="1813" w:type="dxa"/>
            <w:vAlign w:val="center"/>
          </w:tcPr>
          <w:p w:rsidR="00DA2D60" w:rsidRPr="00F8597F" w:rsidRDefault="005F662F" w:rsidP="00F802F6">
            <w:pPr>
              <w:pStyle w:val="Table"/>
              <w:jc w:val="center"/>
              <w:rPr>
                <w:b/>
                <w:noProof/>
              </w:rPr>
            </w:pPr>
            <w:r w:rsidRPr="00F8597F">
              <w:rPr>
                <w:b/>
                <w:noProof/>
              </w:rPr>
              <w:t>64.0%</w:t>
            </w:r>
          </w:p>
        </w:tc>
        <w:tc>
          <w:tcPr>
            <w:tcW w:w="1813" w:type="dxa"/>
            <w:vAlign w:val="center"/>
          </w:tcPr>
          <w:p w:rsidR="00DA2D60" w:rsidRPr="00FF6F78" w:rsidRDefault="009C63ED" w:rsidP="00F802F6">
            <w:pPr>
              <w:pStyle w:val="Table"/>
              <w:jc w:val="center"/>
              <w:rPr>
                <w:noProof/>
              </w:rPr>
            </w:pPr>
            <w:r>
              <w:rPr>
                <w:noProof/>
              </w:rPr>
              <w:t>30.7%</w:t>
            </w:r>
          </w:p>
        </w:tc>
        <w:tc>
          <w:tcPr>
            <w:tcW w:w="1645" w:type="dxa"/>
            <w:vAlign w:val="center"/>
          </w:tcPr>
          <w:p w:rsidR="00DA2D60" w:rsidRPr="005A3A17" w:rsidRDefault="009C63ED" w:rsidP="00F802F6">
            <w:pPr>
              <w:pStyle w:val="Table"/>
              <w:jc w:val="center"/>
              <w:rPr>
                <w:noProof/>
              </w:rPr>
            </w:pPr>
            <w:r>
              <w:rPr>
                <w:noProof/>
              </w:rPr>
              <w:t>2.6%</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Jump</w:t>
            </w:r>
          </w:p>
        </w:tc>
        <w:tc>
          <w:tcPr>
            <w:tcW w:w="1812" w:type="dxa"/>
            <w:vAlign w:val="center"/>
          </w:tcPr>
          <w:p w:rsidR="00DA2D60" w:rsidRPr="00AC02E7" w:rsidRDefault="00C123D7" w:rsidP="00F802F6">
            <w:pPr>
              <w:pStyle w:val="Table"/>
              <w:jc w:val="center"/>
              <w:rPr>
                <w:noProof/>
              </w:rPr>
            </w:pPr>
            <w:r>
              <w:rPr>
                <w:noProof/>
              </w:rPr>
              <w:t>0.0%</w:t>
            </w:r>
          </w:p>
        </w:tc>
        <w:tc>
          <w:tcPr>
            <w:tcW w:w="1813" w:type="dxa"/>
            <w:vAlign w:val="center"/>
          </w:tcPr>
          <w:p w:rsidR="00DA2D60" w:rsidRPr="00040DA3" w:rsidRDefault="00A92098" w:rsidP="00F802F6">
            <w:pPr>
              <w:pStyle w:val="Table"/>
              <w:jc w:val="center"/>
              <w:rPr>
                <w:noProof/>
              </w:rPr>
            </w:pPr>
            <w:r>
              <w:rPr>
                <w:noProof/>
              </w:rPr>
              <w:t>9.5%</w:t>
            </w:r>
          </w:p>
        </w:tc>
        <w:tc>
          <w:tcPr>
            <w:tcW w:w="1813" w:type="dxa"/>
            <w:vAlign w:val="center"/>
          </w:tcPr>
          <w:p w:rsidR="00DA2D60" w:rsidRPr="00F8597F" w:rsidRDefault="005F662F" w:rsidP="00F802F6">
            <w:pPr>
              <w:pStyle w:val="Table"/>
              <w:jc w:val="center"/>
              <w:rPr>
                <w:b/>
                <w:noProof/>
              </w:rPr>
            </w:pPr>
            <w:r w:rsidRPr="00F8597F">
              <w:rPr>
                <w:b/>
                <w:noProof/>
              </w:rPr>
              <w:t>90.5%</w:t>
            </w:r>
          </w:p>
        </w:tc>
        <w:tc>
          <w:tcPr>
            <w:tcW w:w="1645" w:type="dxa"/>
            <w:vAlign w:val="center"/>
          </w:tcPr>
          <w:p w:rsidR="00DA2D60" w:rsidRPr="00040DA3" w:rsidRDefault="002000AE" w:rsidP="00F802F6">
            <w:pPr>
              <w:pStyle w:val="Table"/>
              <w:jc w:val="center"/>
              <w:rPr>
                <w:noProof/>
              </w:rPr>
            </w:pPr>
            <w:r>
              <w:rPr>
                <w:noProof/>
              </w:rPr>
              <w:t>0.0%</w:t>
            </w:r>
          </w:p>
        </w:tc>
      </w:tr>
      <w:tr w:rsidR="00DA2D60" w:rsidRPr="00E30E4B" w:rsidTr="005227A0">
        <w:tc>
          <w:tcPr>
            <w:tcW w:w="1706" w:type="dxa"/>
          </w:tcPr>
          <w:p w:rsidR="00DA2D60" w:rsidRPr="00F802F6" w:rsidRDefault="00DA2D60" w:rsidP="00F802F6">
            <w:pPr>
              <w:pStyle w:val="Table"/>
              <w:jc w:val="center"/>
              <w:rPr>
                <w:b/>
                <w:noProof/>
                <w:lang w:val="vi-VN"/>
              </w:rPr>
            </w:pPr>
            <w:r w:rsidRPr="00F802F6">
              <w:rPr>
                <w:b/>
                <w:noProof/>
                <w:lang w:val="vi-VN"/>
              </w:rPr>
              <w:t>Dance</w:t>
            </w:r>
          </w:p>
        </w:tc>
        <w:tc>
          <w:tcPr>
            <w:tcW w:w="1812" w:type="dxa"/>
            <w:vAlign w:val="center"/>
          </w:tcPr>
          <w:p w:rsidR="00DA2D60" w:rsidRPr="001E30ED" w:rsidRDefault="001E30ED" w:rsidP="00F802F6">
            <w:pPr>
              <w:pStyle w:val="Table"/>
              <w:jc w:val="center"/>
              <w:rPr>
                <w:noProof/>
              </w:rPr>
            </w:pPr>
            <w:r>
              <w:rPr>
                <w:noProof/>
              </w:rPr>
              <w:t>13.6%</w:t>
            </w:r>
          </w:p>
        </w:tc>
        <w:tc>
          <w:tcPr>
            <w:tcW w:w="1813" w:type="dxa"/>
            <w:vAlign w:val="center"/>
          </w:tcPr>
          <w:p w:rsidR="00DA2D60" w:rsidRPr="0069755B" w:rsidRDefault="0069755B" w:rsidP="00F802F6">
            <w:pPr>
              <w:pStyle w:val="Table"/>
              <w:jc w:val="center"/>
              <w:rPr>
                <w:noProof/>
              </w:rPr>
            </w:pPr>
            <w:r>
              <w:rPr>
                <w:noProof/>
              </w:rPr>
              <w:t>0.0%</w:t>
            </w:r>
          </w:p>
        </w:tc>
        <w:tc>
          <w:tcPr>
            <w:tcW w:w="1813" w:type="dxa"/>
            <w:vAlign w:val="center"/>
          </w:tcPr>
          <w:p w:rsidR="00DA2D60" w:rsidRPr="00B263A9" w:rsidRDefault="0069755B" w:rsidP="00F802F6">
            <w:pPr>
              <w:pStyle w:val="Table"/>
              <w:jc w:val="center"/>
              <w:rPr>
                <w:noProof/>
              </w:rPr>
            </w:pPr>
            <w:r>
              <w:rPr>
                <w:noProof/>
              </w:rPr>
              <w:t>4.6%</w:t>
            </w:r>
          </w:p>
        </w:tc>
        <w:tc>
          <w:tcPr>
            <w:tcW w:w="1645" w:type="dxa"/>
            <w:vAlign w:val="center"/>
          </w:tcPr>
          <w:p w:rsidR="00DA2D60" w:rsidRPr="00F8597F" w:rsidRDefault="005F662F" w:rsidP="00F802F6">
            <w:pPr>
              <w:pStyle w:val="Table"/>
              <w:jc w:val="center"/>
              <w:rPr>
                <w:b/>
                <w:noProof/>
              </w:rPr>
            </w:pPr>
            <w:r w:rsidRPr="00F8597F">
              <w:rPr>
                <w:b/>
                <w:noProof/>
              </w:rPr>
              <w:t>81.8%</w:t>
            </w:r>
          </w:p>
        </w:tc>
      </w:tr>
    </w:tbl>
    <w:p w:rsidR="004775F0" w:rsidRDefault="005F315C" w:rsidP="004775F0">
      <w:pPr>
        <w:pStyle w:val="000-Noi-Dung"/>
        <w:rPr>
          <w:noProof/>
        </w:rPr>
      </w:pPr>
      <w:r>
        <w:rPr>
          <w:noProof/>
        </w:rPr>
        <w:t>Có thể dễ dàng nhận thấy chỉ cân tăng số chiều lên 1 nhưng kết quả nhận dạng trung bình được cải thiện đáng kể, tăng từ 36.4% lên 74.1%</w:t>
      </w:r>
      <w:r w:rsidR="00A6550E">
        <w:rPr>
          <w:noProof/>
        </w:rPr>
        <w:t>. Như vậy các đặc tính đặc trưng nhất của mỗi loại hành động được trích chọn trước.</w:t>
      </w:r>
    </w:p>
    <w:p w:rsidR="00E96256" w:rsidRPr="00E96256" w:rsidRDefault="00D30295" w:rsidP="004A04EF">
      <w:pPr>
        <w:pStyle w:val="BangC3"/>
        <w:rPr>
          <w:noProof/>
        </w:rPr>
      </w:pPr>
      <w:bookmarkStart w:id="139" w:name="_Toc421315675"/>
      <w:r>
        <w:rPr>
          <w:noProof/>
        </w:rPr>
        <w:lastRenderedPageBreak/>
        <w:t xml:space="preserve">Kết quả nhận dạng chi tiết với số chiều bằng </w:t>
      </w:r>
      <w:r w:rsidR="00627DF9">
        <w:rPr>
          <w:noProof/>
        </w:rPr>
        <w:t>3</w:t>
      </w:r>
      <w:r>
        <w:rPr>
          <w:noProof/>
        </w:rPr>
        <w:t xml:space="preserve"> trong LDA</w:t>
      </w:r>
      <w:bookmarkEnd w:id="139"/>
    </w:p>
    <w:tbl>
      <w:tblPr>
        <w:tblStyle w:val="TableGrid"/>
        <w:tblW w:w="0" w:type="auto"/>
        <w:tblInd w:w="108" w:type="dxa"/>
        <w:tblLook w:val="04A0"/>
      </w:tblPr>
      <w:tblGrid>
        <w:gridCol w:w="1706"/>
        <w:gridCol w:w="1812"/>
        <w:gridCol w:w="1813"/>
        <w:gridCol w:w="1813"/>
        <w:gridCol w:w="1645"/>
      </w:tblGrid>
      <w:tr w:rsidR="001427E7" w:rsidRPr="0034210C" w:rsidTr="0082543D">
        <w:tc>
          <w:tcPr>
            <w:tcW w:w="1706" w:type="dxa"/>
            <w:vAlign w:val="center"/>
          </w:tcPr>
          <w:p w:rsidR="001427E7" w:rsidRPr="0034210C" w:rsidRDefault="001427E7" w:rsidP="0034210C">
            <w:pPr>
              <w:pStyle w:val="Table"/>
              <w:jc w:val="center"/>
              <w:rPr>
                <w:b/>
                <w:noProof/>
                <w:lang w:val="vi-VN"/>
              </w:rPr>
            </w:pPr>
            <w:r w:rsidRPr="0034210C">
              <w:rPr>
                <w:b/>
                <w:noProof/>
                <w:lang w:val="vi-VN"/>
              </w:rPr>
              <w:t>Hoạt động</w:t>
            </w:r>
          </w:p>
        </w:tc>
        <w:tc>
          <w:tcPr>
            <w:tcW w:w="1812" w:type="dxa"/>
            <w:vAlign w:val="center"/>
          </w:tcPr>
          <w:p w:rsidR="001427E7" w:rsidRPr="0034210C" w:rsidRDefault="001427E7" w:rsidP="0034210C">
            <w:pPr>
              <w:pStyle w:val="Table"/>
              <w:jc w:val="center"/>
              <w:rPr>
                <w:b/>
                <w:noProof/>
                <w:lang w:val="vi-VN"/>
              </w:rPr>
            </w:pPr>
            <w:r w:rsidRPr="0034210C">
              <w:rPr>
                <w:b/>
                <w:noProof/>
                <w:lang w:val="vi-VN"/>
              </w:rPr>
              <w:t>Run</w:t>
            </w:r>
          </w:p>
        </w:tc>
        <w:tc>
          <w:tcPr>
            <w:tcW w:w="1813" w:type="dxa"/>
            <w:vAlign w:val="center"/>
          </w:tcPr>
          <w:p w:rsidR="001427E7" w:rsidRPr="0034210C" w:rsidRDefault="001427E7" w:rsidP="0034210C">
            <w:pPr>
              <w:pStyle w:val="Table"/>
              <w:jc w:val="center"/>
              <w:rPr>
                <w:b/>
                <w:noProof/>
                <w:lang w:val="vi-VN"/>
              </w:rPr>
            </w:pPr>
            <w:r w:rsidRPr="0034210C">
              <w:rPr>
                <w:b/>
                <w:noProof/>
                <w:lang w:val="vi-VN"/>
              </w:rPr>
              <w:t>Walk</w:t>
            </w:r>
          </w:p>
        </w:tc>
        <w:tc>
          <w:tcPr>
            <w:tcW w:w="1813" w:type="dxa"/>
            <w:vAlign w:val="center"/>
          </w:tcPr>
          <w:p w:rsidR="001427E7" w:rsidRPr="0034210C" w:rsidRDefault="001427E7" w:rsidP="0034210C">
            <w:pPr>
              <w:pStyle w:val="Table"/>
              <w:jc w:val="center"/>
              <w:rPr>
                <w:b/>
                <w:noProof/>
                <w:lang w:val="vi-VN"/>
              </w:rPr>
            </w:pPr>
            <w:r w:rsidRPr="0034210C">
              <w:rPr>
                <w:b/>
                <w:noProof/>
                <w:lang w:val="vi-VN"/>
              </w:rPr>
              <w:t>Jump</w:t>
            </w:r>
          </w:p>
        </w:tc>
        <w:tc>
          <w:tcPr>
            <w:tcW w:w="1645" w:type="dxa"/>
            <w:vAlign w:val="center"/>
          </w:tcPr>
          <w:p w:rsidR="001427E7" w:rsidRPr="0034210C" w:rsidRDefault="001427E7" w:rsidP="0034210C">
            <w:pPr>
              <w:pStyle w:val="Table"/>
              <w:jc w:val="center"/>
              <w:rPr>
                <w:b/>
                <w:noProof/>
                <w:lang w:val="vi-VN"/>
              </w:rPr>
            </w:pPr>
            <w:r w:rsidRPr="0034210C">
              <w:rPr>
                <w:b/>
                <w:noProof/>
                <w:lang w:val="vi-VN"/>
              </w:rPr>
              <w:t>Dance</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Run</w:t>
            </w:r>
          </w:p>
        </w:tc>
        <w:tc>
          <w:tcPr>
            <w:tcW w:w="1812" w:type="dxa"/>
            <w:vAlign w:val="center"/>
          </w:tcPr>
          <w:p w:rsidR="00B6568C" w:rsidRPr="00712447" w:rsidRDefault="00712447" w:rsidP="0034210C">
            <w:pPr>
              <w:pStyle w:val="Table"/>
              <w:jc w:val="center"/>
              <w:rPr>
                <w:b/>
                <w:noProof/>
              </w:rPr>
            </w:pPr>
            <w:r w:rsidRPr="00712447">
              <w:rPr>
                <w:b/>
                <w:noProof/>
              </w:rPr>
              <w:t>73.9%</w:t>
            </w:r>
          </w:p>
        </w:tc>
        <w:tc>
          <w:tcPr>
            <w:tcW w:w="1813" w:type="dxa"/>
            <w:vAlign w:val="center"/>
          </w:tcPr>
          <w:p w:rsidR="00B6568C" w:rsidRPr="00754979" w:rsidRDefault="00754979" w:rsidP="00754979">
            <w:pPr>
              <w:pStyle w:val="Table"/>
              <w:jc w:val="center"/>
              <w:rPr>
                <w:noProof/>
              </w:rPr>
            </w:pPr>
            <w:r>
              <w:rPr>
                <w:noProof/>
              </w:rPr>
              <w:t>13.1%</w:t>
            </w:r>
          </w:p>
        </w:tc>
        <w:tc>
          <w:tcPr>
            <w:tcW w:w="1813" w:type="dxa"/>
            <w:vAlign w:val="center"/>
          </w:tcPr>
          <w:p w:rsidR="00B6568C" w:rsidRPr="003C0ABA" w:rsidRDefault="003C0ABA" w:rsidP="0034210C">
            <w:pPr>
              <w:pStyle w:val="Table"/>
              <w:jc w:val="center"/>
              <w:rPr>
                <w:noProof/>
              </w:rPr>
            </w:pPr>
            <w:r>
              <w:rPr>
                <w:noProof/>
              </w:rPr>
              <w:t>8.7%</w:t>
            </w:r>
          </w:p>
        </w:tc>
        <w:tc>
          <w:tcPr>
            <w:tcW w:w="1645" w:type="dxa"/>
            <w:vAlign w:val="center"/>
          </w:tcPr>
          <w:p w:rsidR="00B6568C" w:rsidRPr="006D4FB7" w:rsidRDefault="006D4FB7" w:rsidP="0034210C">
            <w:pPr>
              <w:pStyle w:val="Table"/>
              <w:jc w:val="center"/>
              <w:rPr>
                <w:noProof/>
              </w:rPr>
            </w:pPr>
            <w:r>
              <w:rPr>
                <w:noProof/>
              </w:rPr>
              <w:t>4.3%</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Walk</w:t>
            </w:r>
          </w:p>
        </w:tc>
        <w:tc>
          <w:tcPr>
            <w:tcW w:w="1812" w:type="dxa"/>
            <w:vAlign w:val="center"/>
          </w:tcPr>
          <w:p w:rsidR="00B6568C" w:rsidRPr="006472F9" w:rsidRDefault="006472F9" w:rsidP="0034210C">
            <w:pPr>
              <w:pStyle w:val="Table"/>
              <w:jc w:val="center"/>
              <w:rPr>
                <w:noProof/>
              </w:rPr>
            </w:pPr>
            <w:r>
              <w:rPr>
                <w:noProof/>
              </w:rPr>
              <w:t>2.7%</w:t>
            </w:r>
          </w:p>
        </w:tc>
        <w:tc>
          <w:tcPr>
            <w:tcW w:w="1813" w:type="dxa"/>
            <w:vAlign w:val="center"/>
          </w:tcPr>
          <w:p w:rsidR="00B6568C" w:rsidRPr="00475804" w:rsidRDefault="00475804" w:rsidP="0034210C">
            <w:pPr>
              <w:pStyle w:val="Table"/>
              <w:jc w:val="center"/>
              <w:rPr>
                <w:b/>
                <w:noProof/>
              </w:rPr>
            </w:pPr>
            <w:r w:rsidRPr="00475804">
              <w:rPr>
                <w:b/>
                <w:noProof/>
              </w:rPr>
              <w:t>84.0%</w:t>
            </w:r>
          </w:p>
        </w:tc>
        <w:tc>
          <w:tcPr>
            <w:tcW w:w="1813" w:type="dxa"/>
            <w:vAlign w:val="center"/>
          </w:tcPr>
          <w:p w:rsidR="00B6568C" w:rsidRPr="006472F9" w:rsidRDefault="006472F9" w:rsidP="0034210C">
            <w:pPr>
              <w:pStyle w:val="Table"/>
              <w:jc w:val="center"/>
              <w:rPr>
                <w:noProof/>
              </w:rPr>
            </w:pPr>
            <w:r>
              <w:rPr>
                <w:noProof/>
              </w:rPr>
              <w:t>10.7%</w:t>
            </w:r>
          </w:p>
        </w:tc>
        <w:tc>
          <w:tcPr>
            <w:tcW w:w="1645" w:type="dxa"/>
            <w:vAlign w:val="center"/>
          </w:tcPr>
          <w:p w:rsidR="00B6568C" w:rsidRPr="002B6A57" w:rsidRDefault="002B6A57" w:rsidP="0034210C">
            <w:pPr>
              <w:pStyle w:val="Table"/>
              <w:jc w:val="center"/>
              <w:rPr>
                <w:noProof/>
              </w:rPr>
            </w:pPr>
            <w:r>
              <w:rPr>
                <w:noProof/>
              </w:rPr>
              <w:t>2.6%</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Jump</w:t>
            </w:r>
          </w:p>
        </w:tc>
        <w:tc>
          <w:tcPr>
            <w:tcW w:w="1812" w:type="dxa"/>
            <w:vAlign w:val="center"/>
          </w:tcPr>
          <w:p w:rsidR="00B6568C" w:rsidRPr="006D4A0D" w:rsidRDefault="006D4A0D" w:rsidP="0034210C">
            <w:pPr>
              <w:pStyle w:val="Table"/>
              <w:jc w:val="center"/>
              <w:rPr>
                <w:noProof/>
              </w:rPr>
            </w:pPr>
            <w:r>
              <w:rPr>
                <w:noProof/>
              </w:rPr>
              <w:t>0.0%</w:t>
            </w:r>
          </w:p>
        </w:tc>
        <w:tc>
          <w:tcPr>
            <w:tcW w:w="1813" w:type="dxa"/>
            <w:vAlign w:val="center"/>
          </w:tcPr>
          <w:p w:rsidR="00B6568C" w:rsidRPr="008452AA" w:rsidRDefault="008452AA" w:rsidP="0034210C">
            <w:pPr>
              <w:pStyle w:val="Table"/>
              <w:jc w:val="center"/>
              <w:rPr>
                <w:noProof/>
              </w:rPr>
            </w:pPr>
            <w:r>
              <w:rPr>
                <w:noProof/>
              </w:rPr>
              <w:t>7.1%</w:t>
            </w:r>
          </w:p>
        </w:tc>
        <w:tc>
          <w:tcPr>
            <w:tcW w:w="1813" w:type="dxa"/>
            <w:vAlign w:val="center"/>
          </w:tcPr>
          <w:p w:rsidR="00B6568C" w:rsidRPr="00475804" w:rsidRDefault="00475804" w:rsidP="0034210C">
            <w:pPr>
              <w:pStyle w:val="Table"/>
              <w:jc w:val="center"/>
              <w:rPr>
                <w:b/>
                <w:noProof/>
              </w:rPr>
            </w:pPr>
            <w:r w:rsidRPr="00475804">
              <w:rPr>
                <w:b/>
                <w:noProof/>
              </w:rPr>
              <w:t>92.9%</w:t>
            </w:r>
          </w:p>
        </w:tc>
        <w:tc>
          <w:tcPr>
            <w:tcW w:w="1645" w:type="dxa"/>
            <w:vAlign w:val="center"/>
          </w:tcPr>
          <w:p w:rsidR="00B6568C" w:rsidRPr="001D3804" w:rsidRDefault="001D3804" w:rsidP="0034210C">
            <w:pPr>
              <w:pStyle w:val="Table"/>
              <w:jc w:val="center"/>
              <w:rPr>
                <w:noProof/>
              </w:rPr>
            </w:pPr>
            <w:r>
              <w:rPr>
                <w:noProof/>
              </w:rPr>
              <w:t>0.0%</w:t>
            </w:r>
          </w:p>
        </w:tc>
      </w:tr>
      <w:tr w:rsidR="00B6568C" w:rsidRPr="00E30E4B" w:rsidTr="0082543D">
        <w:tc>
          <w:tcPr>
            <w:tcW w:w="1706" w:type="dxa"/>
          </w:tcPr>
          <w:p w:rsidR="00B6568C" w:rsidRPr="0034210C" w:rsidRDefault="009A0760" w:rsidP="0034210C">
            <w:pPr>
              <w:pStyle w:val="Table"/>
              <w:jc w:val="center"/>
              <w:rPr>
                <w:b/>
                <w:noProof/>
                <w:lang w:val="vi-VN"/>
              </w:rPr>
            </w:pPr>
            <w:r w:rsidRPr="0034210C">
              <w:rPr>
                <w:b/>
                <w:noProof/>
                <w:lang w:val="vi-VN"/>
              </w:rPr>
              <w:t>Dance</w:t>
            </w:r>
          </w:p>
        </w:tc>
        <w:tc>
          <w:tcPr>
            <w:tcW w:w="1812" w:type="dxa"/>
            <w:vAlign w:val="center"/>
          </w:tcPr>
          <w:p w:rsidR="00B6568C" w:rsidRPr="00252B02" w:rsidRDefault="00252B02" w:rsidP="0034210C">
            <w:pPr>
              <w:pStyle w:val="Table"/>
              <w:jc w:val="center"/>
              <w:rPr>
                <w:noProof/>
              </w:rPr>
            </w:pPr>
            <w:r>
              <w:rPr>
                <w:noProof/>
              </w:rPr>
              <w:t>18.2%</w:t>
            </w:r>
          </w:p>
        </w:tc>
        <w:tc>
          <w:tcPr>
            <w:tcW w:w="1813" w:type="dxa"/>
            <w:vAlign w:val="center"/>
          </w:tcPr>
          <w:p w:rsidR="00B6568C" w:rsidRPr="00C35CF1" w:rsidRDefault="00C35CF1" w:rsidP="0034210C">
            <w:pPr>
              <w:pStyle w:val="Table"/>
              <w:jc w:val="center"/>
              <w:rPr>
                <w:noProof/>
              </w:rPr>
            </w:pPr>
            <w:r>
              <w:rPr>
                <w:noProof/>
              </w:rPr>
              <w:t>45.5%</w:t>
            </w:r>
          </w:p>
        </w:tc>
        <w:tc>
          <w:tcPr>
            <w:tcW w:w="1813" w:type="dxa"/>
            <w:vAlign w:val="center"/>
          </w:tcPr>
          <w:p w:rsidR="00B6568C" w:rsidRPr="00C35CF1" w:rsidRDefault="00C35CF1" w:rsidP="0034210C">
            <w:pPr>
              <w:pStyle w:val="Table"/>
              <w:jc w:val="center"/>
              <w:rPr>
                <w:noProof/>
              </w:rPr>
            </w:pPr>
            <w:r>
              <w:rPr>
                <w:noProof/>
              </w:rPr>
              <w:t>0.0%</w:t>
            </w:r>
          </w:p>
        </w:tc>
        <w:tc>
          <w:tcPr>
            <w:tcW w:w="1645" w:type="dxa"/>
            <w:vAlign w:val="center"/>
          </w:tcPr>
          <w:p w:rsidR="00B6568C" w:rsidRPr="000C1324" w:rsidRDefault="000C1324" w:rsidP="0034210C">
            <w:pPr>
              <w:pStyle w:val="Table"/>
              <w:jc w:val="center"/>
              <w:rPr>
                <w:b/>
                <w:noProof/>
              </w:rPr>
            </w:pPr>
            <w:r w:rsidRPr="000C1324">
              <w:rPr>
                <w:b/>
                <w:noProof/>
              </w:rPr>
              <w:t>77.3%</w:t>
            </w:r>
          </w:p>
        </w:tc>
      </w:tr>
    </w:tbl>
    <w:p w:rsidR="009E7C4B" w:rsidRDefault="00812F46" w:rsidP="009E7C4B">
      <w:pPr>
        <w:pStyle w:val="000-Noi-Dung"/>
      </w:pPr>
      <w:r>
        <w:t xml:space="preserve">Dựa vào </w:t>
      </w:r>
      <w:r w:rsidR="00F74F6F">
        <w:t>kết quả ở lần thực nghiệm này có thể thấy LDA tỏ ra rất hiệu quả trong việc làm giảm số chiều của dữ liệu.</w:t>
      </w:r>
      <w:r w:rsidR="00F7180F">
        <w:t xml:space="preserve"> Chỉ với số chiều bằng 3, LDA đã thể hiện được tất cả các đặc trưng của dữ liệu.</w:t>
      </w:r>
      <w:r w:rsidR="007F154A">
        <w:t xml:space="preserve"> Tỉ lệ nhận dạng trung bình lần này là 84%, cao hơn so với lần thực nghiệm sử dụng toàn bộ thuộc tính của dữ liệu (83.3%).</w:t>
      </w:r>
    </w:p>
    <w:p w:rsidR="00CB4CA5" w:rsidRDefault="00ED46E3" w:rsidP="00651CC0">
      <w:pPr>
        <w:pStyle w:val="BangC3"/>
      </w:pPr>
      <w:bookmarkStart w:id="140" w:name="_Toc421315676"/>
      <w:r>
        <w:rPr>
          <w:noProof/>
        </w:rPr>
        <w:t xml:space="preserve">Kết quả nhận dạng chi tiết với số chiều bằng </w:t>
      </w:r>
      <w:r w:rsidR="006A28CC">
        <w:rPr>
          <w:noProof/>
        </w:rPr>
        <w:t>125</w:t>
      </w:r>
      <w:r>
        <w:rPr>
          <w:noProof/>
        </w:rPr>
        <w:t xml:space="preserve"> trong LDA</w:t>
      </w:r>
      <w:bookmarkEnd w:id="140"/>
    </w:p>
    <w:tbl>
      <w:tblPr>
        <w:tblStyle w:val="TableGrid"/>
        <w:tblW w:w="0" w:type="auto"/>
        <w:tblInd w:w="108" w:type="dxa"/>
        <w:tblLook w:val="04A0"/>
      </w:tblPr>
      <w:tblGrid>
        <w:gridCol w:w="1710"/>
        <w:gridCol w:w="1806"/>
        <w:gridCol w:w="1812"/>
        <w:gridCol w:w="1813"/>
        <w:gridCol w:w="1648"/>
      </w:tblGrid>
      <w:tr w:rsidR="00CB4CA5" w:rsidRPr="0034210C" w:rsidTr="0082543D">
        <w:tc>
          <w:tcPr>
            <w:tcW w:w="1710" w:type="dxa"/>
            <w:vAlign w:val="center"/>
          </w:tcPr>
          <w:p w:rsidR="00CB4CA5" w:rsidRPr="0034210C" w:rsidRDefault="00CB4CA5" w:rsidP="00C035F0">
            <w:pPr>
              <w:pStyle w:val="Table"/>
              <w:jc w:val="center"/>
              <w:rPr>
                <w:b/>
                <w:noProof/>
                <w:lang w:val="vi-VN"/>
              </w:rPr>
            </w:pPr>
            <w:r w:rsidRPr="0034210C">
              <w:rPr>
                <w:b/>
                <w:noProof/>
                <w:lang w:val="vi-VN"/>
              </w:rPr>
              <w:t>Hoạt động</w:t>
            </w:r>
          </w:p>
        </w:tc>
        <w:tc>
          <w:tcPr>
            <w:tcW w:w="1806" w:type="dxa"/>
            <w:vAlign w:val="center"/>
          </w:tcPr>
          <w:p w:rsidR="00CB4CA5" w:rsidRPr="0034210C" w:rsidRDefault="00CB4CA5" w:rsidP="00C035F0">
            <w:pPr>
              <w:pStyle w:val="Table"/>
              <w:jc w:val="center"/>
              <w:rPr>
                <w:b/>
                <w:noProof/>
                <w:lang w:val="vi-VN"/>
              </w:rPr>
            </w:pPr>
            <w:r w:rsidRPr="0034210C">
              <w:rPr>
                <w:b/>
                <w:noProof/>
                <w:lang w:val="vi-VN"/>
              </w:rPr>
              <w:t>Run</w:t>
            </w:r>
          </w:p>
        </w:tc>
        <w:tc>
          <w:tcPr>
            <w:tcW w:w="1812" w:type="dxa"/>
            <w:vAlign w:val="center"/>
          </w:tcPr>
          <w:p w:rsidR="00CB4CA5" w:rsidRPr="0034210C" w:rsidRDefault="00CB4CA5" w:rsidP="00C035F0">
            <w:pPr>
              <w:pStyle w:val="Table"/>
              <w:jc w:val="center"/>
              <w:rPr>
                <w:b/>
                <w:noProof/>
                <w:lang w:val="vi-VN"/>
              </w:rPr>
            </w:pPr>
            <w:r w:rsidRPr="0034210C">
              <w:rPr>
                <w:b/>
                <w:noProof/>
                <w:lang w:val="vi-VN"/>
              </w:rPr>
              <w:t>Walk</w:t>
            </w:r>
          </w:p>
        </w:tc>
        <w:tc>
          <w:tcPr>
            <w:tcW w:w="1813" w:type="dxa"/>
            <w:vAlign w:val="center"/>
          </w:tcPr>
          <w:p w:rsidR="00CB4CA5" w:rsidRPr="0034210C" w:rsidRDefault="00CB4CA5" w:rsidP="00C035F0">
            <w:pPr>
              <w:pStyle w:val="Table"/>
              <w:jc w:val="center"/>
              <w:rPr>
                <w:b/>
                <w:noProof/>
                <w:lang w:val="vi-VN"/>
              </w:rPr>
            </w:pPr>
            <w:r w:rsidRPr="0034210C">
              <w:rPr>
                <w:b/>
                <w:noProof/>
                <w:lang w:val="vi-VN"/>
              </w:rPr>
              <w:t>Jump</w:t>
            </w:r>
          </w:p>
        </w:tc>
        <w:tc>
          <w:tcPr>
            <w:tcW w:w="1648" w:type="dxa"/>
            <w:vAlign w:val="center"/>
          </w:tcPr>
          <w:p w:rsidR="00CB4CA5" w:rsidRPr="0034210C" w:rsidRDefault="00CB4CA5" w:rsidP="00C035F0">
            <w:pPr>
              <w:pStyle w:val="Table"/>
              <w:jc w:val="center"/>
              <w:rPr>
                <w:b/>
                <w:noProof/>
                <w:lang w:val="vi-VN"/>
              </w:rPr>
            </w:pPr>
            <w:r w:rsidRPr="0034210C">
              <w:rPr>
                <w:b/>
                <w:noProof/>
                <w:lang w:val="vi-VN"/>
              </w:rPr>
              <w:t>Dance</w:t>
            </w:r>
          </w:p>
        </w:tc>
      </w:tr>
      <w:tr w:rsidR="00CB4CA5" w:rsidRPr="00E30E4B" w:rsidTr="0082543D">
        <w:tc>
          <w:tcPr>
            <w:tcW w:w="1710" w:type="dxa"/>
          </w:tcPr>
          <w:p w:rsidR="00CB4CA5" w:rsidRPr="0034210C" w:rsidRDefault="00CB4CA5" w:rsidP="00C035F0">
            <w:pPr>
              <w:pStyle w:val="Table"/>
              <w:jc w:val="center"/>
              <w:rPr>
                <w:b/>
                <w:noProof/>
                <w:lang w:val="vi-VN"/>
              </w:rPr>
            </w:pPr>
            <w:r w:rsidRPr="0034210C">
              <w:rPr>
                <w:b/>
                <w:noProof/>
                <w:lang w:val="vi-VN"/>
              </w:rPr>
              <w:t>Run</w:t>
            </w:r>
          </w:p>
        </w:tc>
        <w:tc>
          <w:tcPr>
            <w:tcW w:w="1806" w:type="dxa"/>
            <w:vAlign w:val="center"/>
          </w:tcPr>
          <w:p w:rsidR="00CB4CA5" w:rsidRPr="00712447" w:rsidRDefault="00DA5FA6" w:rsidP="00C035F0">
            <w:pPr>
              <w:pStyle w:val="Table"/>
              <w:jc w:val="center"/>
              <w:rPr>
                <w:b/>
                <w:noProof/>
              </w:rPr>
            </w:pPr>
            <w:r>
              <w:rPr>
                <w:b/>
                <w:noProof/>
              </w:rPr>
              <w:t>78.3%</w:t>
            </w:r>
          </w:p>
        </w:tc>
        <w:tc>
          <w:tcPr>
            <w:tcW w:w="1812" w:type="dxa"/>
            <w:vAlign w:val="center"/>
          </w:tcPr>
          <w:p w:rsidR="00CB4CA5" w:rsidRPr="00754979" w:rsidRDefault="00BB1C50" w:rsidP="00C035F0">
            <w:pPr>
              <w:pStyle w:val="Table"/>
              <w:jc w:val="center"/>
              <w:rPr>
                <w:noProof/>
              </w:rPr>
            </w:pPr>
            <w:r>
              <w:rPr>
                <w:noProof/>
              </w:rPr>
              <w:t>13.0%</w:t>
            </w:r>
          </w:p>
        </w:tc>
        <w:tc>
          <w:tcPr>
            <w:tcW w:w="1813" w:type="dxa"/>
            <w:vAlign w:val="center"/>
          </w:tcPr>
          <w:p w:rsidR="00CB4CA5" w:rsidRPr="003C0ABA" w:rsidRDefault="0027464C" w:rsidP="00C035F0">
            <w:pPr>
              <w:pStyle w:val="Table"/>
              <w:jc w:val="center"/>
              <w:rPr>
                <w:noProof/>
              </w:rPr>
            </w:pPr>
            <w:r>
              <w:rPr>
                <w:noProof/>
              </w:rPr>
              <w:t>4.3%</w:t>
            </w:r>
          </w:p>
        </w:tc>
        <w:tc>
          <w:tcPr>
            <w:tcW w:w="1648" w:type="dxa"/>
            <w:vAlign w:val="center"/>
          </w:tcPr>
          <w:p w:rsidR="00CB4CA5" w:rsidRPr="006D4FB7" w:rsidRDefault="0027464C" w:rsidP="00C035F0">
            <w:pPr>
              <w:pStyle w:val="Table"/>
              <w:jc w:val="center"/>
              <w:rPr>
                <w:noProof/>
              </w:rPr>
            </w:pPr>
            <w:r>
              <w:rPr>
                <w:noProof/>
              </w:rPr>
              <w:t>4.4%</w:t>
            </w:r>
          </w:p>
        </w:tc>
      </w:tr>
      <w:tr w:rsidR="00CB4CA5" w:rsidRPr="00E30E4B" w:rsidTr="0082543D">
        <w:tc>
          <w:tcPr>
            <w:tcW w:w="1710" w:type="dxa"/>
          </w:tcPr>
          <w:p w:rsidR="00CB4CA5" w:rsidRPr="0034210C" w:rsidRDefault="00CB4CA5" w:rsidP="00C035F0">
            <w:pPr>
              <w:pStyle w:val="Table"/>
              <w:jc w:val="center"/>
              <w:rPr>
                <w:b/>
                <w:noProof/>
                <w:lang w:val="vi-VN"/>
              </w:rPr>
            </w:pPr>
            <w:r w:rsidRPr="0034210C">
              <w:rPr>
                <w:b/>
                <w:noProof/>
                <w:lang w:val="vi-VN"/>
              </w:rPr>
              <w:t>Walk</w:t>
            </w:r>
          </w:p>
        </w:tc>
        <w:tc>
          <w:tcPr>
            <w:tcW w:w="1806" w:type="dxa"/>
            <w:vAlign w:val="center"/>
          </w:tcPr>
          <w:p w:rsidR="00CB4CA5" w:rsidRPr="006472F9" w:rsidRDefault="00161032" w:rsidP="00C035F0">
            <w:pPr>
              <w:pStyle w:val="Table"/>
              <w:jc w:val="center"/>
              <w:rPr>
                <w:noProof/>
              </w:rPr>
            </w:pPr>
            <w:r>
              <w:rPr>
                <w:noProof/>
              </w:rPr>
              <w:t>1.3%</w:t>
            </w:r>
          </w:p>
        </w:tc>
        <w:tc>
          <w:tcPr>
            <w:tcW w:w="1812" w:type="dxa"/>
            <w:vAlign w:val="center"/>
          </w:tcPr>
          <w:p w:rsidR="00CB4CA5" w:rsidRPr="00475804" w:rsidRDefault="00AA1040" w:rsidP="00C035F0">
            <w:pPr>
              <w:pStyle w:val="Table"/>
              <w:jc w:val="center"/>
              <w:rPr>
                <w:b/>
                <w:noProof/>
              </w:rPr>
            </w:pPr>
            <w:r>
              <w:rPr>
                <w:b/>
                <w:noProof/>
              </w:rPr>
              <w:t>85.3%</w:t>
            </w:r>
          </w:p>
        </w:tc>
        <w:tc>
          <w:tcPr>
            <w:tcW w:w="1813" w:type="dxa"/>
            <w:vAlign w:val="center"/>
          </w:tcPr>
          <w:p w:rsidR="00CB4CA5" w:rsidRPr="006472F9" w:rsidRDefault="00161032" w:rsidP="00C035F0">
            <w:pPr>
              <w:pStyle w:val="Table"/>
              <w:jc w:val="center"/>
              <w:rPr>
                <w:noProof/>
              </w:rPr>
            </w:pPr>
            <w:r>
              <w:rPr>
                <w:noProof/>
              </w:rPr>
              <w:t>10.7%</w:t>
            </w:r>
          </w:p>
        </w:tc>
        <w:tc>
          <w:tcPr>
            <w:tcW w:w="1648" w:type="dxa"/>
            <w:vAlign w:val="center"/>
          </w:tcPr>
          <w:p w:rsidR="00CB4CA5" w:rsidRPr="002B6A57" w:rsidRDefault="00E44B7A" w:rsidP="00C035F0">
            <w:pPr>
              <w:pStyle w:val="Table"/>
              <w:jc w:val="center"/>
              <w:rPr>
                <w:noProof/>
              </w:rPr>
            </w:pPr>
            <w:r>
              <w:rPr>
                <w:noProof/>
              </w:rPr>
              <w:t>2.7%</w:t>
            </w:r>
          </w:p>
        </w:tc>
      </w:tr>
      <w:tr w:rsidR="00CB4CA5" w:rsidRPr="00E30E4B" w:rsidTr="0082543D">
        <w:tc>
          <w:tcPr>
            <w:tcW w:w="1710" w:type="dxa"/>
          </w:tcPr>
          <w:p w:rsidR="00CB4CA5" w:rsidRPr="0034210C" w:rsidRDefault="00CB4CA5" w:rsidP="00C035F0">
            <w:pPr>
              <w:pStyle w:val="Table"/>
              <w:jc w:val="center"/>
              <w:rPr>
                <w:b/>
                <w:noProof/>
                <w:lang w:val="vi-VN"/>
              </w:rPr>
            </w:pPr>
            <w:r w:rsidRPr="0034210C">
              <w:rPr>
                <w:b/>
                <w:noProof/>
                <w:lang w:val="vi-VN"/>
              </w:rPr>
              <w:t>Jump</w:t>
            </w:r>
          </w:p>
        </w:tc>
        <w:tc>
          <w:tcPr>
            <w:tcW w:w="1806" w:type="dxa"/>
            <w:vAlign w:val="center"/>
          </w:tcPr>
          <w:p w:rsidR="00CB4CA5" w:rsidRPr="006D4A0D" w:rsidRDefault="00EF73DB" w:rsidP="00C035F0">
            <w:pPr>
              <w:pStyle w:val="Table"/>
              <w:jc w:val="center"/>
              <w:rPr>
                <w:noProof/>
              </w:rPr>
            </w:pPr>
            <w:r>
              <w:rPr>
                <w:noProof/>
              </w:rPr>
              <w:t>0.0%</w:t>
            </w:r>
          </w:p>
        </w:tc>
        <w:tc>
          <w:tcPr>
            <w:tcW w:w="1812" w:type="dxa"/>
            <w:vAlign w:val="center"/>
          </w:tcPr>
          <w:p w:rsidR="00CB4CA5" w:rsidRPr="008452AA" w:rsidRDefault="00FC5147" w:rsidP="00C035F0">
            <w:pPr>
              <w:pStyle w:val="Table"/>
              <w:jc w:val="center"/>
              <w:rPr>
                <w:noProof/>
              </w:rPr>
            </w:pPr>
            <w:r>
              <w:rPr>
                <w:noProof/>
              </w:rPr>
              <w:t>7.1%</w:t>
            </w:r>
          </w:p>
        </w:tc>
        <w:tc>
          <w:tcPr>
            <w:tcW w:w="1813" w:type="dxa"/>
            <w:vAlign w:val="center"/>
          </w:tcPr>
          <w:p w:rsidR="00CB4CA5" w:rsidRPr="00475804" w:rsidRDefault="00001E33" w:rsidP="00C035F0">
            <w:pPr>
              <w:pStyle w:val="Table"/>
              <w:jc w:val="center"/>
              <w:rPr>
                <w:b/>
                <w:noProof/>
              </w:rPr>
            </w:pPr>
            <w:r>
              <w:rPr>
                <w:b/>
                <w:noProof/>
              </w:rPr>
              <w:t>92.9%</w:t>
            </w:r>
          </w:p>
        </w:tc>
        <w:tc>
          <w:tcPr>
            <w:tcW w:w="1648" w:type="dxa"/>
            <w:vAlign w:val="center"/>
          </w:tcPr>
          <w:p w:rsidR="00CB4CA5" w:rsidRPr="001D3804" w:rsidRDefault="00FC5147" w:rsidP="00C035F0">
            <w:pPr>
              <w:pStyle w:val="Table"/>
              <w:jc w:val="center"/>
              <w:rPr>
                <w:noProof/>
              </w:rPr>
            </w:pPr>
            <w:r>
              <w:rPr>
                <w:noProof/>
              </w:rPr>
              <w:t>0.0%</w:t>
            </w:r>
          </w:p>
        </w:tc>
      </w:tr>
      <w:tr w:rsidR="00CB4CA5" w:rsidRPr="00E30E4B" w:rsidTr="0082543D">
        <w:tc>
          <w:tcPr>
            <w:tcW w:w="1710" w:type="dxa"/>
          </w:tcPr>
          <w:p w:rsidR="00CB4CA5" w:rsidRPr="0034210C" w:rsidRDefault="00CB4CA5" w:rsidP="00C035F0">
            <w:pPr>
              <w:pStyle w:val="Table"/>
              <w:jc w:val="center"/>
              <w:rPr>
                <w:b/>
                <w:noProof/>
                <w:lang w:val="vi-VN"/>
              </w:rPr>
            </w:pPr>
            <w:r w:rsidRPr="0034210C">
              <w:rPr>
                <w:b/>
                <w:noProof/>
                <w:lang w:val="vi-VN"/>
              </w:rPr>
              <w:t>Dance</w:t>
            </w:r>
          </w:p>
        </w:tc>
        <w:tc>
          <w:tcPr>
            <w:tcW w:w="1806" w:type="dxa"/>
            <w:vAlign w:val="center"/>
          </w:tcPr>
          <w:p w:rsidR="00CB4CA5" w:rsidRPr="00252B02" w:rsidRDefault="00624F12" w:rsidP="00C035F0">
            <w:pPr>
              <w:pStyle w:val="Table"/>
              <w:jc w:val="center"/>
              <w:rPr>
                <w:noProof/>
              </w:rPr>
            </w:pPr>
            <w:r>
              <w:rPr>
                <w:noProof/>
              </w:rPr>
              <w:t>13.6%</w:t>
            </w:r>
          </w:p>
        </w:tc>
        <w:tc>
          <w:tcPr>
            <w:tcW w:w="1812" w:type="dxa"/>
            <w:vAlign w:val="center"/>
          </w:tcPr>
          <w:p w:rsidR="00CB4CA5" w:rsidRPr="00C35CF1" w:rsidRDefault="00B0028A" w:rsidP="00C035F0">
            <w:pPr>
              <w:pStyle w:val="Table"/>
              <w:jc w:val="center"/>
              <w:rPr>
                <w:noProof/>
              </w:rPr>
            </w:pPr>
            <w:r>
              <w:rPr>
                <w:noProof/>
              </w:rPr>
              <w:t>4.5%</w:t>
            </w:r>
          </w:p>
        </w:tc>
        <w:tc>
          <w:tcPr>
            <w:tcW w:w="1813" w:type="dxa"/>
            <w:vAlign w:val="center"/>
          </w:tcPr>
          <w:p w:rsidR="00CB4CA5" w:rsidRPr="00C35CF1" w:rsidRDefault="00B0028A" w:rsidP="00C035F0">
            <w:pPr>
              <w:pStyle w:val="Table"/>
              <w:jc w:val="center"/>
              <w:rPr>
                <w:noProof/>
              </w:rPr>
            </w:pPr>
            <w:r>
              <w:rPr>
                <w:noProof/>
              </w:rPr>
              <w:t>4.6%</w:t>
            </w:r>
          </w:p>
        </w:tc>
        <w:tc>
          <w:tcPr>
            <w:tcW w:w="1648" w:type="dxa"/>
            <w:vAlign w:val="center"/>
          </w:tcPr>
          <w:p w:rsidR="00CB4CA5" w:rsidRPr="000C1324" w:rsidRDefault="004437D1" w:rsidP="00C035F0">
            <w:pPr>
              <w:pStyle w:val="Table"/>
              <w:jc w:val="center"/>
              <w:rPr>
                <w:b/>
                <w:noProof/>
              </w:rPr>
            </w:pPr>
            <w:r>
              <w:rPr>
                <w:b/>
                <w:noProof/>
              </w:rPr>
              <w:t>77.3%</w:t>
            </w:r>
          </w:p>
        </w:tc>
      </w:tr>
    </w:tbl>
    <w:p w:rsidR="00351EC6" w:rsidRDefault="00AF11D8" w:rsidP="009E7C4B">
      <w:pPr>
        <w:pStyle w:val="000-Noi-Dung"/>
        <w:rPr>
          <w:noProof/>
        </w:rPr>
      </w:pPr>
      <w:r>
        <w:rPr>
          <w:noProof/>
        </w:rPr>
        <w:t xml:space="preserve">Kể từ lần thực nghiệm với số chiều bằng3, mãi đến lần này </w:t>
      </w:r>
      <w:r w:rsidR="00430295">
        <w:rPr>
          <w:noProof/>
        </w:rPr>
        <w:t>tỉ lệ nhận dạng mới có sự thay đổi nhỏ, tăng từ 84% lên 85.2%.</w:t>
      </w:r>
      <w:r w:rsidR="009404C7">
        <w:rPr>
          <w:noProof/>
        </w:rPr>
        <w:t xml:space="preserve"> Điều này cho thấy còn rất ít các đặc trưng ảnh hưởng đến quá trình phân ly dữ liệu.</w:t>
      </w:r>
    </w:p>
    <w:p w:rsidR="00351EC6" w:rsidRDefault="00351EC6" w:rsidP="005478D5">
      <w:pPr>
        <w:pStyle w:val="BangC3"/>
        <w:rPr>
          <w:noProof/>
        </w:rPr>
      </w:pPr>
      <w:bookmarkStart w:id="141" w:name="_Toc421315677"/>
      <w:r>
        <w:rPr>
          <w:noProof/>
        </w:rPr>
        <w:lastRenderedPageBreak/>
        <w:t>Kết quả nhận dạng chi tiết với số chiều bằng 138 trong LDA</w:t>
      </w:r>
      <w:bookmarkEnd w:id="141"/>
    </w:p>
    <w:tbl>
      <w:tblPr>
        <w:tblStyle w:val="TableGrid"/>
        <w:tblW w:w="0" w:type="auto"/>
        <w:tblInd w:w="108" w:type="dxa"/>
        <w:tblLook w:val="04A0"/>
      </w:tblPr>
      <w:tblGrid>
        <w:gridCol w:w="1710"/>
        <w:gridCol w:w="1806"/>
        <w:gridCol w:w="1812"/>
        <w:gridCol w:w="1813"/>
        <w:gridCol w:w="1755"/>
      </w:tblGrid>
      <w:tr w:rsidR="005478D5" w:rsidRPr="0034210C" w:rsidTr="00C035F0">
        <w:tc>
          <w:tcPr>
            <w:tcW w:w="1710" w:type="dxa"/>
            <w:vAlign w:val="center"/>
          </w:tcPr>
          <w:p w:rsidR="005478D5" w:rsidRPr="0034210C" w:rsidRDefault="005478D5" w:rsidP="005478D5">
            <w:pPr>
              <w:pStyle w:val="Table"/>
              <w:keepNext/>
              <w:jc w:val="center"/>
              <w:rPr>
                <w:b/>
                <w:noProof/>
                <w:lang w:val="vi-VN"/>
              </w:rPr>
            </w:pPr>
            <w:r w:rsidRPr="0034210C">
              <w:rPr>
                <w:b/>
                <w:noProof/>
                <w:lang w:val="vi-VN"/>
              </w:rPr>
              <w:t>Hoạt động</w:t>
            </w:r>
          </w:p>
        </w:tc>
        <w:tc>
          <w:tcPr>
            <w:tcW w:w="1806" w:type="dxa"/>
            <w:vAlign w:val="center"/>
          </w:tcPr>
          <w:p w:rsidR="005478D5" w:rsidRPr="0034210C" w:rsidRDefault="005478D5" w:rsidP="005478D5">
            <w:pPr>
              <w:pStyle w:val="Table"/>
              <w:keepNext/>
              <w:jc w:val="center"/>
              <w:rPr>
                <w:b/>
                <w:noProof/>
                <w:lang w:val="vi-VN"/>
              </w:rPr>
            </w:pPr>
            <w:r w:rsidRPr="0034210C">
              <w:rPr>
                <w:b/>
                <w:noProof/>
                <w:lang w:val="vi-VN"/>
              </w:rPr>
              <w:t>Run</w:t>
            </w:r>
          </w:p>
        </w:tc>
        <w:tc>
          <w:tcPr>
            <w:tcW w:w="1812" w:type="dxa"/>
            <w:vAlign w:val="center"/>
          </w:tcPr>
          <w:p w:rsidR="005478D5" w:rsidRPr="0034210C" w:rsidRDefault="005478D5" w:rsidP="005478D5">
            <w:pPr>
              <w:pStyle w:val="Table"/>
              <w:keepNext/>
              <w:jc w:val="center"/>
              <w:rPr>
                <w:b/>
                <w:noProof/>
                <w:lang w:val="vi-VN"/>
              </w:rPr>
            </w:pPr>
            <w:r w:rsidRPr="0034210C">
              <w:rPr>
                <w:b/>
                <w:noProof/>
                <w:lang w:val="vi-VN"/>
              </w:rPr>
              <w:t>Walk</w:t>
            </w:r>
          </w:p>
        </w:tc>
        <w:tc>
          <w:tcPr>
            <w:tcW w:w="1813" w:type="dxa"/>
            <w:vAlign w:val="center"/>
          </w:tcPr>
          <w:p w:rsidR="005478D5" w:rsidRPr="0034210C" w:rsidRDefault="005478D5" w:rsidP="005478D5">
            <w:pPr>
              <w:pStyle w:val="Table"/>
              <w:keepNext/>
              <w:jc w:val="center"/>
              <w:rPr>
                <w:b/>
                <w:noProof/>
                <w:lang w:val="vi-VN"/>
              </w:rPr>
            </w:pPr>
            <w:r w:rsidRPr="0034210C">
              <w:rPr>
                <w:b/>
                <w:noProof/>
                <w:lang w:val="vi-VN"/>
              </w:rPr>
              <w:t>Jump</w:t>
            </w:r>
          </w:p>
        </w:tc>
        <w:tc>
          <w:tcPr>
            <w:tcW w:w="1755" w:type="dxa"/>
            <w:vAlign w:val="center"/>
          </w:tcPr>
          <w:p w:rsidR="005478D5" w:rsidRPr="0034210C" w:rsidRDefault="005478D5" w:rsidP="005478D5">
            <w:pPr>
              <w:pStyle w:val="Table"/>
              <w:keepNext/>
              <w:jc w:val="center"/>
              <w:rPr>
                <w:b/>
                <w:noProof/>
                <w:lang w:val="vi-VN"/>
              </w:rPr>
            </w:pPr>
            <w:r w:rsidRPr="0034210C">
              <w:rPr>
                <w:b/>
                <w:noProof/>
                <w:lang w:val="vi-VN"/>
              </w:rPr>
              <w:t>Dance</w:t>
            </w:r>
          </w:p>
        </w:tc>
      </w:tr>
      <w:tr w:rsidR="005478D5" w:rsidRPr="00E30E4B" w:rsidTr="00C035F0">
        <w:tc>
          <w:tcPr>
            <w:tcW w:w="1710" w:type="dxa"/>
          </w:tcPr>
          <w:p w:rsidR="005478D5" w:rsidRPr="0034210C" w:rsidRDefault="005478D5" w:rsidP="005478D5">
            <w:pPr>
              <w:pStyle w:val="Table"/>
              <w:keepNext/>
              <w:jc w:val="center"/>
              <w:rPr>
                <w:b/>
                <w:noProof/>
                <w:lang w:val="vi-VN"/>
              </w:rPr>
            </w:pPr>
            <w:r w:rsidRPr="0034210C">
              <w:rPr>
                <w:b/>
                <w:noProof/>
                <w:lang w:val="vi-VN"/>
              </w:rPr>
              <w:t>Run</w:t>
            </w:r>
          </w:p>
        </w:tc>
        <w:tc>
          <w:tcPr>
            <w:tcW w:w="1806" w:type="dxa"/>
            <w:vAlign w:val="center"/>
          </w:tcPr>
          <w:p w:rsidR="005478D5" w:rsidRPr="00712447" w:rsidRDefault="00CD370D" w:rsidP="005478D5">
            <w:pPr>
              <w:pStyle w:val="Table"/>
              <w:keepNext/>
              <w:jc w:val="center"/>
              <w:rPr>
                <w:b/>
                <w:noProof/>
              </w:rPr>
            </w:pPr>
            <w:r>
              <w:rPr>
                <w:b/>
                <w:noProof/>
              </w:rPr>
              <w:t>78.3%</w:t>
            </w:r>
          </w:p>
        </w:tc>
        <w:tc>
          <w:tcPr>
            <w:tcW w:w="1812" w:type="dxa"/>
            <w:vAlign w:val="center"/>
          </w:tcPr>
          <w:p w:rsidR="005478D5" w:rsidRPr="00754979" w:rsidRDefault="00793CC4" w:rsidP="005478D5">
            <w:pPr>
              <w:pStyle w:val="Table"/>
              <w:keepNext/>
              <w:jc w:val="center"/>
              <w:rPr>
                <w:noProof/>
              </w:rPr>
            </w:pPr>
            <w:r>
              <w:rPr>
                <w:noProof/>
              </w:rPr>
              <w:t>13.0%</w:t>
            </w:r>
          </w:p>
        </w:tc>
        <w:tc>
          <w:tcPr>
            <w:tcW w:w="1813" w:type="dxa"/>
            <w:vAlign w:val="center"/>
          </w:tcPr>
          <w:p w:rsidR="005478D5" w:rsidRPr="003C0ABA" w:rsidRDefault="00503B89" w:rsidP="005478D5">
            <w:pPr>
              <w:pStyle w:val="Table"/>
              <w:keepNext/>
              <w:jc w:val="center"/>
              <w:rPr>
                <w:noProof/>
              </w:rPr>
            </w:pPr>
            <w:r>
              <w:rPr>
                <w:noProof/>
              </w:rPr>
              <w:t>4.3%</w:t>
            </w:r>
          </w:p>
        </w:tc>
        <w:tc>
          <w:tcPr>
            <w:tcW w:w="1755" w:type="dxa"/>
            <w:vAlign w:val="center"/>
          </w:tcPr>
          <w:p w:rsidR="005478D5" w:rsidRPr="006D4FB7" w:rsidRDefault="00503B89" w:rsidP="005478D5">
            <w:pPr>
              <w:pStyle w:val="Table"/>
              <w:keepNext/>
              <w:jc w:val="center"/>
              <w:rPr>
                <w:noProof/>
              </w:rPr>
            </w:pPr>
            <w:r>
              <w:rPr>
                <w:noProof/>
              </w:rPr>
              <w:t>4.4%</w:t>
            </w:r>
          </w:p>
        </w:tc>
      </w:tr>
      <w:tr w:rsidR="005478D5" w:rsidRPr="00E30E4B" w:rsidTr="00C035F0">
        <w:tc>
          <w:tcPr>
            <w:tcW w:w="1710" w:type="dxa"/>
          </w:tcPr>
          <w:p w:rsidR="005478D5" w:rsidRPr="0034210C" w:rsidRDefault="005478D5" w:rsidP="005478D5">
            <w:pPr>
              <w:pStyle w:val="Table"/>
              <w:keepNext/>
              <w:jc w:val="center"/>
              <w:rPr>
                <w:b/>
                <w:noProof/>
                <w:lang w:val="vi-VN"/>
              </w:rPr>
            </w:pPr>
            <w:r w:rsidRPr="0034210C">
              <w:rPr>
                <w:b/>
                <w:noProof/>
                <w:lang w:val="vi-VN"/>
              </w:rPr>
              <w:t>Walk</w:t>
            </w:r>
          </w:p>
        </w:tc>
        <w:tc>
          <w:tcPr>
            <w:tcW w:w="1806" w:type="dxa"/>
            <w:vAlign w:val="center"/>
          </w:tcPr>
          <w:p w:rsidR="005478D5" w:rsidRPr="006472F9" w:rsidRDefault="007E7306" w:rsidP="005478D5">
            <w:pPr>
              <w:pStyle w:val="Table"/>
              <w:keepNext/>
              <w:jc w:val="center"/>
              <w:rPr>
                <w:noProof/>
              </w:rPr>
            </w:pPr>
            <w:r>
              <w:rPr>
                <w:noProof/>
              </w:rPr>
              <w:t>0.0%</w:t>
            </w:r>
          </w:p>
        </w:tc>
        <w:tc>
          <w:tcPr>
            <w:tcW w:w="1812" w:type="dxa"/>
            <w:vAlign w:val="center"/>
          </w:tcPr>
          <w:p w:rsidR="005478D5" w:rsidRPr="00475804" w:rsidRDefault="00793CC4" w:rsidP="005478D5">
            <w:pPr>
              <w:pStyle w:val="Table"/>
              <w:keepNext/>
              <w:jc w:val="center"/>
              <w:rPr>
                <w:b/>
                <w:noProof/>
              </w:rPr>
            </w:pPr>
            <w:r>
              <w:rPr>
                <w:b/>
                <w:noProof/>
              </w:rPr>
              <w:t>86.7%</w:t>
            </w:r>
          </w:p>
        </w:tc>
        <w:tc>
          <w:tcPr>
            <w:tcW w:w="1813" w:type="dxa"/>
            <w:vAlign w:val="center"/>
          </w:tcPr>
          <w:p w:rsidR="005478D5" w:rsidRPr="006472F9" w:rsidRDefault="003941ED" w:rsidP="005478D5">
            <w:pPr>
              <w:pStyle w:val="Table"/>
              <w:keepNext/>
              <w:jc w:val="center"/>
              <w:rPr>
                <w:noProof/>
              </w:rPr>
            </w:pPr>
            <w:r>
              <w:rPr>
                <w:noProof/>
              </w:rPr>
              <w:t>10.7%</w:t>
            </w:r>
          </w:p>
        </w:tc>
        <w:tc>
          <w:tcPr>
            <w:tcW w:w="1755" w:type="dxa"/>
            <w:vAlign w:val="center"/>
          </w:tcPr>
          <w:p w:rsidR="005478D5" w:rsidRPr="002B6A57" w:rsidRDefault="003941ED" w:rsidP="005478D5">
            <w:pPr>
              <w:pStyle w:val="Table"/>
              <w:keepNext/>
              <w:jc w:val="center"/>
              <w:rPr>
                <w:noProof/>
              </w:rPr>
            </w:pPr>
            <w:r>
              <w:rPr>
                <w:noProof/>
              </w:rPr>
              <w:t>2.6%</w:t>
            </w:r>
          </w:p>
        </w:tc>
      </w:tr>
      <w:tr w:rsidR="005478D5" w:rsidRPr="00E30E4B" w:rsidTr="00C035F0">
        <w:tc>
          <w:tcPr>
            <w:tcW w:w="1710" w:type="dxa"/>
          </w:tcPr>
          <w:p w:rsidR="005478D5" w:rsidRPr="0034210C" w:rsidRDefault="005478D5" w:rsidP="005478D5">
            <w:pPr>
              <w:pStyle w:val="Table"/>
              <w:keepNext/>
              <w:jc w:val="center"/>
              <w:rPr>
                <w:b/>
                <w:noProof/>
                <w:lang w:val="vi-VN"/>
              </w:rPr>
            </w:pPr>
            <w:r w:rsidRPr="0034210C">
              <w:rPr>
                <w:b/>
                <w:noProof/>
                <w:lang w:val="vi-VN"/>
              </w:rPr>
              <w:t>Jump</w:t>
            </w:r>
          </w:p>
        </w:tc>
        <w:tc>
          <w:tcPr>
            <w:tcW w:w="1806" w:type="dxa"/>
            <w:vAlign w:val="center"/>
          </w:tcPr>
          <w:p w:rsidR="005478D5" w:rsidRPr="006D4A0D" w:rsidRDefault="00A93EE5" w:rsidP="005478D5">
            <w:pPr>
              <w:pStyle w:val="Table"/>
              <w:keepNext/>
              <w:jc w:val="center"/>
              <w:rPr>
                <w:noProof/>
              </w:rPr>
            </w:pPr>
            <w:r>
              <w:rPr>
                <w:noProof/>
              </w:rPr>
              <w:t>0.0%</w:t>
            </w:r>
          </w:p>
        </w:tc>
        <w:tc>
          <w:tcPr>
            <w:tcW w:w="1812" w:type="dxa"/>
            <w:vAlign w:val="center"/>
          </w:tcPr>
          <w:p w:rsidR="005478D5" w:rsidRPr="008452AA" w:rsidRDefault="00E26AEB" w:rsidP="005478D5">
            <w:pPr>
              <w:pStyle w:val="Table"/>
              <w:keepNext/>
              <w:jc w:val="center"/>
              <w:rPr>
                <w:noProof/>
              </w:rPr>
            </w:pPr>
            <w:r>
              <w:rPr>
                <w:noProof/>
              </w:rPr>
              <w:t>7.1%</w:t>
            </w:r>
          </w:p>
        </w:tc>
        <w:tc>
          <w:tcPr>
            <w:tcW w:w="1813" w:type="dxa"/>
            <w:vAlign w:val="center"/>
          </w:tcPr>
          <w:p w:rsidR="005478D5" w:rsidRPr="00475804" w:rsidRDefault="00E26AEB" w:rsidP="005478D5">
            <w:pPr>
              <w:pStyle w:val="Table"/>
              <w:keepNext/>
              <w:jc w:val="center"/>
              <w:rPr>
                <w:b/>
                <w:noProof/>
              </w:rPr>
            </w:pPr>
            <w:r>
              <w:rPr>
                <w:b/>
                <w:noProof/>
              </w:rPr>
              <w:t>92.9%</w:t>
            </w:r>
          </w:p>
        </w:tc>
        <w:tc>
          <w:tcPr>
            <w:tcW w:w="1755" w:type="dxa"/>
            <w:vAlign w:val="center"/>
          </w:tcPr>
          <w:p w:rsidR="005478D5" w:rsidRPr="001D3804" w:rsidRDefault="00E26AEB" w:rsidP="005478D5">
            <w:pPr>
              <w:pStyle w:val="Table"/>
              <w:keepNext/>
              <w:jc w:val="center"/>
              <w:rPr>
                <w:noProof/>
              </w:rPr>
            </w:pPr>
            <w:r>
              <w:rPr>
                <w:noProof/>
              </w:rPr>
              <w:t>0.0%</w:t>
            </w:r>
          </w:p>
        </w:tc>
      </w:tr>
      <w:tr w:rsidR="005478D5" w:rsidRPr="00E30E4B" w:rsidTr="00C035F0">
        <w:tc>
          <w:tcPr>
            <w:tcW w:w="1710" w:type="dxa"/>
          </w:tcPr>
          <w:p w:rsidR="005478D5" w:rsidRPr="0034210C" w:rsidRDefault="005478D5" w:rsidP="00C035F0">
            <w:pPr>
              <w:pStyle w:val="Table"/>
              <w:jc w:val="center"/>
              <w:rPr>
                <w:b/>
                <w:noProof/>
                <w:lang w:val="vi-VN"/>
              </w:rPr>
            </w:pPr>
            <w:r w:rsidRPr="0034210C">
              <w:rPr>
                <w:b/>
                <w:noProof/>
                <w:lang w:val="vi-VN"/>
              </w:rPr>
              <w:t>Dance</w:t>
            </w:r>
          </w:p>
        </w:tc>
        <w:tc>
          <w:tcPr>
            <w:tcW w:w="1806" w:type="dxa"/>
            <w:vAlign w:val="center"/>
          </w:tcPr>
          <w:p w:rsidR="005478D5" w:rsidRPr="00252B02" w:rsidRDefault="003E6919" w:rsidP="00C035F0">
            <w:pPr>
              <w:pStyle w:val="Table"/>
              <w:jc w:val="center"/>
              <w:rPr>
                <w:noProof/>
              </w:rPr>
            </w:pPr>
            <w:r>
              <w:rPr>
                <w:noProof/>
              </w:rPr>
              <w:t>9.1%</w:t>
            </w:r>
          </w:p>
        </w:tc>
        <w:tc>
          <w:tcPr>
            <w:tcW w:w="1812" w:type="dxa"/>
            <w:vAlign w:val="center"/>
          </w:tcPr>
          <w:p w:rsidR="005478D5" w:rsidRPr="00C35CF1" w:rsidRDefault="00BE7C73" w:rsidP="00C035F0">
            <w:pPr>
              <w:pStyle w:val="Table"/>
              <w:jc w:val="center"/>
              <w:rPr>
                <w:noProof/>
              </w:rPr>
            </w:pPr>
            <w:r>
              <w:rPr>
                <w:noProof/>
              </w:rPr>
              <w:t>4.5%</w:t>
            </w:r>
          </w:p>
        </w:tc>
        <w:tc>
          <w:tcPr>
            <w:tcW w:w="1813" w:type="dxa"/>
            <w:vAlign w:val="center"/>
          </w:tcPr>
          <w:p w:rsidR="005478D5" w:rsidRPr="00C35CF1" w:rsidRDefault="003E6919" w:rsidP="00C035F0">
            <w:pPr>
              <w:pStyle w:val="Table"/>
              <w:jc w:val="center"/>
              <w:rPr>
                <w:noProof/>
              </w:rPr>
            </w:pPr>
            <w:r>
              <w:rPr>
                <w:noProof/>
              </w:rPr>
              <w:t>9.1%</w:t>
            </w:r>
          </w:p>
        </w:tc>
        <w:tc>
          <w:tcPr>
            <w:tcW w:w="1755" w:type="dxa"/>
            <w:vAlign w:val="center"/>
          </w:tcPr>
          <w:p w:rsidR="005478D5" w:rsidRPr="000C1324" w:rsidRDefault="003E6919" w:rsidP="00C035F0">
            <w:pPr>
              <w:pStyle w:val="Table"/>
              <w:jc w:val="center"/>
              <w:rPr>
                <w:b/>
                <w:noProof/>
              </w:rPr>
            </w:pPr>
            <w:r>
              <w:rPr>
                <w:b/>
                <w:noProof/>
              </w:rPr>
              <w:t>77.3%</w:t>
            </w:r>
          </w:p>
        </w:tc>
      </w:tr>
    </w:tbl>
    <w:p w:rsidR="005478D5" w:rsidRDefault="00ED15AF" w:rsidP="009E7C4B">
      <w:pPr>
        <w:pStyle w:val="000-Noi-Dung"/>
        <w:rPr>
          <w:noProof/>
        </w:rPr>
      </w:pPr>
      <w:r>
        <w:rPr>
          <w:noProof/>
        </w:rPr>
        <w:t>Đây là lần thực nghiệm có kết quả nhận dạng đúng cao nhất của phương pháp LDA. Tuy nhiên số chiều lúc này đã lên tới 138.</w:t>
      </w:r>
      <w:r w:rsidR="00C42C61">
        <w:rPr>
          <w:noProof/>
        </w:rPr>
        <w:t xml:space="preserve"> Kể từ lần này, càng tăng số chiều sẽ làm giảm tỉ lệ nhận dạng.</w:t>
      </w:r>
    </w:p>
    <w:p w:rsidR="00C708F7" w:rsidRDefault="00C708F7" w:rsidP="0035134F">
      <w:pPr>
        <w:pStyle w:val="BangC3"/>
        <w:rPr>
          <w:noProof/>
        </w:rPr>
      </w:pPr>
      <w:bookmarkStart w:id="142" w:name="_Toc421315678"/>
      <w:r>
        <w:rPr>
          <w:noProof/>
        </w:rPr>
        <w:t>Kết quả nhận dạng chi tiết với số chiều bằng 145 trong LDA</w:t>
      </w:r>
      <w:bookmarkEnd w:id="142"/>
    </w:p>
    <w:tbl>
      <w:tblPr>
        <w:tblStyle w:val="TableGrid"/>
        <w:tblW w:w="0" w:type="auto"/>
        <w:tblInd w:w="108" w:type="dxa"/>
        <w:tblLook w:val="04A0"/>
      </w:tblPr>
      <w:tblGrid>
        <w:gridCol w:w="1710"/>
        <w:gridCol w:w="1806"/>
        <w:gridCol w:w="1812"/>
        <w:gridCol w:w="1813"/>
        <w:gridCol w:w="1755"/>
      </w:tblGrid>
      <w:tr w:rsidR="0035134F" w:rsidRPr="0034210C" w:rsidTr="00C035F0">
        <w:tc>
          <w:tcPr>
            <w:tcW w:w="1710" w:type="dxa"/>
            <w:vAlign w:val="center"/>
          </w:tcPr>
          <w:p w:rsidR="0035134F" w:rsidRPr="0034210C" w:rsidRDefault="0035134F" w:rsidP="00C035F0">
            <w:pPr>
              <w:pStyle w:val="Table"/>
              <w:jc w:val="center"/>
              <w:rPr>
                <w:b/>
                <w:noProof/>
                <w:lang w:val="vi-VN"/>
              </w:rPr>
            </w:pPr>
            <w:r w:rsidRPr="0034210C">
              <w:rPr>
                <w:b/>
                <w:noProof/>
                <w:lang w:val="vi-VN"/>
              </w:rPr>
              <w:t>Hoạt động</w:t>
            </w:r>
          </w:p>
        </w:tc>
        <w:tc>
          <w:tcPr>
            <w:tcW w:w="1806" w:type="dxa"/>
            <w:vAlign w:val="center"/>
          </w:tcPr>
          <w:p w:rsidR="0035134F" w:rsidRPr="0034210C" w:rsidRDefault="0035134F" w:rsidP="00C035F0">
            <w:pPr>
              <w:pStyle w:val="Table"/>
              <w:jc w:val="center"/>
              <w:rPr>
                <w:b/>
                <w:noProof/>
                <w:lang w:val="vi-VN"/>
              </w:rPr>
            </w:pPr>
            <w:r w:rsidRPr="0034210C">
              <w:rPr>
                <w:b/>
                <w:noProof/>
                <w:lang w:val="vi-VN"/>
              </w:rPr>
              <w:t>Run</w:t>
            </w:r>
          </w:p>
        </w:tc>
        <w:tc>
          <w:tcPr>
            <w:tcW w:w="1812" w:type="dxa"/>
            <w:vAlign w:val="center"/>
          </w:tcPr>
          <w:p w:rsidR="0035134F" w:rsidRPr="0034210C" w:rsidRDefault="0035134F" w:rsidP="00C035F0">
            <w:pPr>
              <w:pStyle w:val="Table"/>
              <w:jc w:val="center"/>
              <w:rPr>
                <w:b/>
                <w:noProof/>
                <w:lang w:val="vi-VN"/>
              </w:rPr>
            </w:pPr>
            <w:r w:rsidRPr="0034210C">
              <w:rPr>
                <w:b/>
                <w:noProof/>
                <w:lang w:val="vi-VN"/>
              </w:rPr>
              <w:t>Walk</w:t>
            </w:r>
          </w:p>
        </w:tc>
        <w:tc>
          <w:tcPr>
            <w:tcW w:w="1813" w:type="dxa"/>
            <w:vAlign w:val="center"/>
          </w:tcPr>
          <w:p w:rsidR="0035134F" w:rsidRPr="0034210C" w:rsidRDefault="0035134F" w:rsidP="00C035F0">
            <w:pPr>
              <w:pStyle w:val="Table"/>
              <w:jc w:val="center"/>
              <w:rPr>
                <w:b/>
                <w:noProof/>
                <w:lang w:val="vi-VN"/>
              </w:rPr>
            </w:pPr>
            <w:r w:rsidRPr="0034210C">
              <w:rPr>
                <w:b/>
                <w:noProof/>
                <w:lang w:val="vi-VN"/>
              </w:rPr>
              <w:t>Jump</w:t>
            </w:r>
          </w:p>
        </w:tc>
        <w:tc>
          <w:tcPr>
            <w:tcW w:w="1755" w:type="dxa"/>
            <w:vAlign w:val="center"/>
          </w:tcPr>
          <w:p w:rsidR="0035134F" w:rsidRPr="0034210C" w:rsidRDefault="0035134F" w:rsidP="00C035F0">
            <w:pPr>
              <w:pStyle w:val="Table"/>
              <w:jc w:val="center"/>
              <w:rPr>
                <w:b/>
                <w:noProof/>
                <w:lang w:val="vi-VN"/>
              </w:rPr>
            </w:pPr>
            <w:r w:rsidRPr="0034210C">
              <w:rPr>
                <w:b/>
                <w:noProof/>
                <w:lang w:val="vi-VN"/>
              </w:rPr>
              <w:t>Dance</w:t>
            </w:r>
          </w:p>
        </w:tc>
      </w:tr>
      <w:tr w:rsidR="00FD6405" w:rsidRPr="00E30E4B" w:rsidTr="00C035F0">
        <w:tc>
          <w:tcPr>
            <w:tcW w:w="1710" w:type="dxa"/>
          </w:tcPr>
          <w:p w:rsidR="00FD6405" w:rsidRPr="0034210C" w:rsidRDefault="00FD6405" w:rsidP="00C035F0">
            <w:pPr>
              <w:pStyle w:val="Table"/>
              <w:jc w:val="center"/>
              <w:rPr>
                <w:b/>
                <w:noProof/>
                <w:lang w:val="vi-VN"/>
              </w:rPr>
            </w:pPr>
            <w:r w:rsidRPr="0034210C">
              <w:rPr>
                <w:b/>
                <w:noProof/>
                <w:lang w:val="vi-VN"/>
              </w:rPr>
              <w:t>Run</w:t>
            </w:r>
          </w:p>
        </w:tc>
        <w:tc>
          <w:tcPr>
            <w:tcW w:w="1806" w:type="dxa"/>
            <w:vAlign w:val="center"/>
          </w:tcPr>
          <w:p w:rsidR="00FD6405" w:rsidRPr="00712447" w:rsidRDefault="00FD6405" w:rsidP="00C035F0">
            <w:pPr>
              <w:pStyle w:val="Table"/>
              <w:jc w:val="center"/>
              <w:rPr>
                <w:b/>
                <w:noProof/>
              </w:rPr>
            </w:pPr>
            <w:r>
              <w:rPr>
                <w:b/>
                <w:noProof/>
              </w:rPr>
              <w:t>78.3%</w:t>
            </w:r>
          </w:p>
        </w:tc>
        <w:tc>
          <w:tcPr>
            <w:tcW w:w="1812" w:type="dxa"/>
            <w:vAlign w:val="center"/>
          </w:tcPr>
          <w:p w:rsidR="00FD6405" w:rsidRPr="00754979" w:rsidRDefault="00FD6405" w:rsidP="00C035F0">
            <w:pPr>
              <w:pStyle w:val="Table"/>
              <w:jc w:val="center"/>
              <w:rPr>
                <w:noProof/>
              </w:rPr>
            </w:pPr>
            <w:r>
              <w:rPr>
                <w:noProof/>
              </w:rPr>
              <w:t>13.0%</w:t>
            </w:r>
          </w:p>
        </w:tc>
        <w:tc>
          <w:tcPr>
            <w:tcW w:w="1813" w:type="dxa"/>
            <w:vAlign w:val="center"/>
          </w:tcPr>
          <w:p w:rsidR="00FD6405" w:rsidRPr="003C0ABA" w:rsidRDefault="00FD6405" w:rsidP="00C035F0">
            <w:pPr>
              <w:pStyle w:val="Table"/>
              <w:jc w:val="center"/>
              <w:rPr>
                <w:noProof/>
              </w:rPr>
            </w:pPr>
            <w:r>
              <w:rPr>
                <w:noProof/>
              </w:rPr>
              <w:t>4.3%</w:t>
            </w:r>
          </w:p>
        </w:tc>
        <w:tc>
          <w:tcPr>
            <w:tcW w:w="1755" w:type="dxa"/>
            <w:vAlign w:val="center"/>
          </w:tcPr>
          <w:p w:rsidR="00FD6405" w:rsidRPr="006D4FB7" w:rsidRDefault="00FD6405" w:rsidP="00C035F0">
            <w:pPr>
              <w:pStyle w:val="Table"/>
              <w:jc w:val="center"/>
              <w:rPr>
                <w:noProof/>
              </w:rPr>
            </w:pPr>
            <w:r>
              <w:rPr>
                <w:noProof/>
              </w:rPr>
              <w:t>4.4%</w:t>
            </w:r>
          </w:p>
        </w:tc>
      </w:tr>
      <w:tr w:rsidR="00FD6405" w:rsidRPr="00E30E4B" w:rsidTr="00C035F0">
        <w:tc>
          <w:tcPr>
            <w:tcW w:w="1710" w:type="dxa"/>
          </w:tcPr>
          <w:p w:rsidR="00FD6405" w:rsidRPr="0034210C" w:rsidRDefault="00FD6405" w:rsidP="00C035F0">
            <w:pPr>
              <w:pStyle w:val="Table"/>
              <w:jc w:val="center"/>
              <w:rPr>
                <w:b/>
                <w:noProof/>
                <w:lang w:val="vi-VN"/>
              </w:rPr>
            </w:pPr>
            <w:r w:rsidRPr="0034210C">
              <w:rPr>
                <w:b/>
                <w:noProof/>
                <w:lang w:val="vi-VN"/>
              </w:rPr>
              <w:t>Walk</w:t>
            </w:r>
          </w:p>
        </w:tc>
        <w:tc>
          <w:tcPr>
            <w:tcW w:w="1806" w:type="dxa"/>
            <w:vAlign w:val="center"/>
          </w:tcPr>
          <w:p w:rsidR="00FD6405" w:rsidRPr="006472F9" w:rsidRDefault="00FD6405" w:rsidP="00C035F0">
            <w:pPr>
              <w:pStyle w:val="Table"/>
              <w:jc w:val="center"/>
              <w:rPr>
                <w:noProof/>
              </w:rPr>
            </w:pPr>
            <w:r>
              <w:rPr>
                <w:noProof/>
              </w:rPr>
              <w:t>1.3%</w:t>
            </w:r>
          </w:p>
        </w:tc>
        <w:tc>
          <w:tcPr>
            <w:tcW w:w="1812" w:type="dxa"/>
            <w:vAlign w:val="center"/>
          </w:tcPr>
          <w:p w:rsidR="00FD6405" w:rsidRPr="00475804" w:rsidRDefault="00FD6405" w:rsidP="00C035F0">
            <w:pPr>
              <w:pStyle w:val="Table"/>
              <w:jc w:val="center"/>
              <w:rPr>
                <w:b/>
                <w:noProof/>
              </w:rPr>
            </w:pPr>
            <w:r>
              <w:rPr>
                <w:b/>
                <w:noProof/>
              </w:rPr>
              <w:t>85.3%</w:t>
            </w:r>
          </w:p>
        </w:tc>
        <w:tc>
          <w:tcPr>
            <w:tcW w:w="1813" w:type="dxa"/>
            <w:vAlign w:val="center"/>
          </w:tcPr>
          <w:p w:rsidR="00FD6405" w:rsidRPr="006472F9" w:rsidRDefault="00FD6405" w:rsidP="00C035F0">
            <w:pPr>
              <w:pStyle w:val="Table"/>
              <w:jc w:val="center"/>
              <w:rPr>
                <w:noProof/>
              </w:rPr>
            </w:pPr>
            <w:r>
              <w:rPr>
                <w:noProof/>
              </w:rPr>
              <w:t>10.7%</w:t>
            </w:r>
          </w:p>
        </w:tc>
        <w:tc>
          <w:tcPr>
            <w:tcW w:w="1755" w:type="dxa"/>
            <w:vAlign w:val="center"/>
          </w:tcPr>
          <w:p w:rsidR="00FD6405" w:rsidRPr="002B6A57" w:rsidRDefault="00FD6405" w:rsidP="00C035F0">
            <w:pPr>
              <w:pStyle w:val="Table"/>
              <w:jc w:val="center"/>
              <w:rPr>
                <w:noProof/>
              </w:rPr>
            </w:pPr>
            <w:r>
              <w:rPr>
                <w:noProof/>
              </w:rPr>
              <w:t>2.7%</w:t>
            </w:r>
          </w:p>
        </w:tc>
      </w:tr>
      <w:tr w:rsidR="00FD6405" w:rsidRPr="00E30E4B" w:rsidTr="00C035F0">
        <w:tc>
          <w:tcPr>
            <w:tcW w:w="1710" w:type="dxa"/>
          </w:tcPr>
          <w:p w:rsidR="00FD6405" w:rsidRPr="0034210C" w:rsidRDefault="00FD6405" w:rsidP="00C035F0">
            <w:pPr>
              <w:pStyle w:val="Table"/>
              <w:jc w:val="center"/>
              <w:rPr>
                <w:b/>
                <w:noProof/>
                <w:lang w:val="vi-VN"/>
              </w:rPr>
            </w:pPr>
            <w:r w:rsidRPr="0034210C">
              <w:rPr>
                <w:b/>
                <w:noProof/>
                <w:lang w:val="vi-VN"/>
              </w:rPr>
              <w:t>Jump</w:t>
            </w:r>
          </w:p>
        </w:tc>
        <w:tc>
          <w:tcPr>
            <w:tcW w:w="1806" w:type="dxa"/>
            <w:vAlign w:val="center"/>
          </w:tcPr>
          <w:p w:rsidR="00FD6405" w:rsidRPr="006D4A0D" w:rsidRDefault="00FD6405" w:rsidP="00C035F0">
            <w:pPr>
              <w:pStyle w:val="Table"/>
              <w:jc w:val="center"/>
              <w:rPr>
                <w:noProof/>
              </w:rPr>
            </w:pPr>
            <w:r>
              <w:rPr>
                <w:noProof/>
              </w:rPr>
              <w:t>0.0%</w:t>
            </w:r>
          </w:p>
        </w:tc>
        <w:tc>
          <w:tcPr>
            <w:tcW w:w="1812" w:type="dxa"/>
            <w:vAlign w:val="center"/>
          </w:tcPr>
          <w:p w:rsidR="00FD6405" w:rsidRPr="008452AA" w:rsidRDefault="00FD6405" w:rsidP="00C035F0">
            <w:pPr>
              <w:pStyle w:val="Table"/>
              <w:jc w:val="center"/>
              <w:rPr>
                <w:noProof/>
              </w:rPr>
            </w:pPr>
            <w:r>
              <w:rPr>
                <w:noProof/>
              </w:rPr>
              <w:t>7.1%</w:t>
            </w:r>
          </w:p>
        </w:tc>
        <w:tc>
          <w:tcPr>
            <w:tcW w:w="1813" w:type="dxa"/>
            <w:vAlign w:val="center"/>
          </w:tcPr>
          <w:p w:rsidR="00FD6405" w:rsidRPr="00475804" w:rsidRDefault="00FD6405" w:rsidP="00C035F0">
            <w:pPr>
              <w:pStyle w:val="Table"/>
              <w:jc w:val="center"/>
              <w:rPr>
                <w:b/>
                <w:noProof/>
              </w:rPr>
            </w:pPr>
            <w:r>
              <w:rPr>
                <w:b/>
                <w:noProof/>
              </w:rPr>
              <w:t>92.9%</w:t>
            </w:r>
          </w:p>
        </w:tc>
        <w:tc>
          <w:tcPr>
            <w:tcW w:w="1755" w:type="dxa"/>
            <w:vAlign w:val="center"/>
          </w:tcPr>
          <w:p w:rsidR="00FD6405" w:rsidRPr="001D3804" w:rsidRDefault="00FD6405" w:rsidP="00C035F0">
            <w:pPr>
              <w:pStyle w:val="Table"/>
              <w:jc w:val="center"/>
              <w:rPr>
                <w:noProof/>
              </w:rPr>
            </w:pPr>
            <w:r>
              <w:rPr>
                <w:noProof/>
              </w:rPr>
              <w:t>0.0%</w:t>
            </w:r>
          </w:p>
        </w:tc>
      </w:tr>
      <w:tr w:rsidR="00FD6405" w:rsidRPr="00E30E4B" w:rsidTr="00C035F0">
        <w:tc>
          <w:tcPr>
            <w:tcW w:w="1710" w:type="dxa"/>
          </w:tcPr>
          <w:p w:rsidR="00FD6405" w:rsidRPr="0034210C" w:rsidRDefault="00FD6405" w:rsidP="00C035F0">
            <w:pPr>
              <w:pStyle w:val="Table"/>
              <w:jc w:val="center"/>
              <w:rPr>
                <w:b/>
                <w:noProof/>
                <w:lang w:val="vi-VN"/>
              </w:rPr>
            </w:pPr>
            <w:r w:rsidRPr="0034210C">
              <w:rPr>
                <w:b/>
                <w:noProof/>
                <w:lang w:val="vi-VN"/>
              </w:rPr>
              <w:t>Dance</w:t>
            </w:r>
          </w:p>
        </w:tc>
        <w:tc>
          <w:tcPr>
            <w:tcW w:w="1806" w:type="dxa"/>
            <w:vAlign w:val="center"/>
          </w:tcPr>
          <w:p w:rsidR="00FD6405" w:rsidRPr="00252B02" w:rsidRDefault="00FD6405" w:rsidP="00C035F0">
            <w:pPr>
              <w:pStyle w:val="Table"/>
              <w:jc w:val="center"/>
              <w:rPr>
                <w:noProof/>
              </w:rPr>
            </w:pPr>
            <w:r>
              <w:rPr>
                <w:noProof/>
              </w:rPr>
              <w:t>13.6%</w:t>
            </w:r>
          </w:p>
        </w:tc>
        <w:tc>
          <w:tcPr>
            <w:tcW w:w="1812" w:type="dxa"/>
            <w:vAlign w:val="center"/>
          </w:tcPr>
          <w:p w:rsidR="00FD6405" w:rsidRPr="00C35CF1" w:rsidRDefault="00FD6405" w:rsidP="00C035F0">
            <w:pPr>
              <w:pStyle w:val="Table"/>
              <w:jc w:val="center"/>
              <w:rPr>
                <w:noProof/>
              </w:rPr>
            </w:pPr>
            <w:r>
              <w:rPr>
                <w:noProof/>
              </w:rPr>
              <w:t>4.5%</w:t>
            </w:r>
          </w:p>
        </w:tc>
        <w:tc>
          <w:tcPr>
            <w:tcW w:w="1813" w:type="dxa"/>
            <w:vAlign w:val="center"/>
          </w:tcPr>
          <w:p w:rsidR="00FD6405" w:rsidRPr="00C35CF1" w:rsidRDefault="00FD6405" w:rsidP="00C035F0">
            <w:pPr>
              <w:pStyle w:val="Table"/>
              <w:jc w:val="center"/>
              <w:rPr>
                <w:noProof/>
              </w:rPr>
            </w:pPr>
            <w:r>
              <w:rPr>
                <w:noProof/>
              </w:rPr>
              <w:t>4.6%</w:t>
            </w:r>
          </w:p>
        </w:tc>
        <w:tc>
          <w:tcPr>
            <w:tcW w:w="1755" w:type="dxa"/>
            <w:vAlign w:val="center"/>
          </w:tcPr>
          <w:p w:rsidR="00FD6405" w:rsidRPr="000C1324" w:rsidRDefault="00FD6405" w:rsidP="00C035F0">
            <w:pPr>
              <w:pStyle w:val="Table"/>
              <w:jc w:val="center"/>
              <w:rPr>
                <w:b/>
                <w:noProof/>
              </w:rPr>
            </w:pPr>
            <w:r>
              <w:rPr>
                <w:b/>
                <w:noProof/>
              </w:rPr>
              <w:t>77.3%</w:t>
            </w:r>
          </w:p>
        </w:tc>
      </w:tr>
    </w:tbl>
    <w:p w:rsidR="0035134F" w:rsidRDefault="00B66BCD" w:rsidP="009E7C4B">
      <w:pPr>
        <w:pStyle w:val="000-Noi-Dung"/>
      </w:pPr>
      <w:r>
        <w:t>Tỉ lệ nhận dạng đã bắt đầu giảm</w:t>
      </w:r>
      <w:r w:rsidR="007A6EB8">
        <w:t>, nếu số chiều càng tăng thì thuộc tính nhiễu và thuộc tính dư thừa sẽ tăng, làm giảm độ chính xác cả mô hình</w:t>
      </w:r>
      <w:r w:rsidR="00AA431A">
        <w:t>.</w:t>
      </w:r>
    </w:p>
    <w:p w:rsidR="00845A9D" w:rsidRPr="002F734A" w:rsidRDefault="00845A9D" w:rsidP="002F734A">
      <w:pPr>
        <w:pStyle w:val="Heading3"/>
      </w:pPr>
      <w:bookmarkStart w:id="143" w:name="_Toc421315652"/>
      <w:r w:rsidRPr="002F734A">
        <w:t>Giai đoạn thứ hai</w:t>
      </w:r>
      <w:bookmarkEnd w:id="143"/>
    </w:p>
    <w:p w:rsidR="00EA7D58" w:rsidRDefault="00317AE4" w:rsidP="00E82C06">
      <w:pPr>
        <w:pStyle w:val="000-Noi-Dung"/>
      </w:pPr>
      <w:r>
        <w:t>Với kết quả của giai đoạn thực nghiệm thứ nhất</w:t>
      </w:r>
      <w:r w:rsidR="008F1120">
        <w:t xml:space="preserve">, </w:t>
      </w:r>
      <w:r w:rsidR="0092412B">
        <w:t xml:space="preserve">ta thu được trọng số của các phương pháp trích chọn đặc tính cho mô hình nhận dạng </w:t>
      </w:r>
      <w:r w:rsidR="004266BD">
        <w:t>kết hợp</w:t>
      </w:r>
      <w:r w:rsidR="0092412B">
        <w:t xml:space="preserve"> như</w:t>
      </w:r>
      <w:r w:rsidR="000B48AB">
        <w:t xml:space="preserve"> mô tả trong bảng 3.</w:t>
      </w:r>
      <w:r w:rsidR="00087617">
        <w:t>2</w:t>
      </w:r>
      <w:r w:rsidR="000B48AB">
        <w:t>1.</w:t>
      </w:r>
    </w:p>
    <w:p w:rsidR="00EF1E0E" w:rsidRDefault="00340055" w:rsidP="004A04EF">
      <w:pPr>
        <w:pStyle w:val="BangC3"/>
      </w:pPr>
      <w:bookmarkStart w:id="144" w:name="_Toc421315679"/>
      <w:r>
        <w:lastRenderedPageBreak/>
        <w:t>T</w:t>
      </w:r>
      <w:r w:rsidR="00A97C45">
        <w:t>rọ</w:t>
      </w:r>
      <w:r>
        <w:t>ng số thu được sau giai đoạn kiểm định</w:t>
      </w:r>
      <w:bookmarkEnd w:id="144"/>
    </w:p>
    <w:tbl>
      <w:tblPr>
        <w:tblStyle w:val="TableGrid"/>
        <w:tblW w:w="0" w:type="auto"/>
        <w:jc w:val="center"/>
        <w:tblLook w:val="04A0"/>
      </w:tblPr>
      <w:tblGrid>
        <w:gridCol w:w="2893"/>
        <w:gridCol w:w="3001"/>
        <w:gridCol w:w="2895"/>
      </w:tblGrid>
      <w:tr w:rsidR="005F3CBA" w:rsidRPr="0093356D" w:rsidTr="0093356D">
        <w:trPr>
          <w:jc w:val="center"/>
        </w:trPr>
        <w:tc>
          <w:tcPr>
            <w:tcW w:w="2893" w:type="dxa"/>
            <w:vAlign w:val="center"/>
          </w:tcPr>
          <w:p w:rsidR="005F3CBA" w:rsidRPr="0093356D" w:rsidRDefault="005F3CBA" w:rsidP="00BB6B1B">
            <w:pPr>
              <w:pStyle w:val="Table"/>
              <w:keepNext/>
              <w:jc w:val="center"/>
              <w:rPr>
                <w:b/>
              </w:rPr>
            </w:pPr>
            <w:r w:rsidRPr="0093356D">
              <w:rPr>
                <w:b/>
              </w:rPr>
              <w:t>Phương pháp</w:t>
            </w:r>
          </w:p>
        </w:tc>
        <w:tc>
          <w:tcPr>
            <w:tcW w:w="3001" w:type="dxa"/>
            <w:vAlign w:val="center"/>
          </w:tcPr>
          <w:p w:rsidR="005F3CBA" w:rsidRPr="0093356D" w:rsidRDefault="00336A51" w:rsidP="00BB6B1B">
            <w:pPr>
              <w:pStyle w:val="Table"/>
              <w:keepNext/>
              <w:jc w:val="center"/>
              <w:rPr>
                <w:b/>
              </w:rPr>
            </w:pPr>
            <w:r>
              <w:rPr>
                <w:b/>
              </w:rPr>
              <w:t>Tham số</w:t>
            </w:r>
          </w:p>
        </w:tc>
        <w:tc>
          <w:tcPr>
            <w:tcW w:w="2895" w:type="dxa"/>
            <w:vAlign w:val="center"/>
          </w:tcPr>
          <w:p w:rsidR="005F3CBA" w:rsidRPr="0093356D" w:rsidRDefault="009E618E" w:rsidP="00BB6B1B">
            <w:pPr>
              <w:pStyle w:val="Table"/>
              <w:keepNext/>
              <w:jc w:val="center"/>
              <w:rPr>
                <w:b/>
              </w:rPr>
            </w:pPr>
            <w:r w:rsidRPr="0093356D">
              <w:rPr>
                <w:b/>
              </w:rPr>
              <w:t>Trọng số</w:t>
            </w:r>
          </w:p>
        </w:tc>
      </w:tr>
      <w:tr w:rsidR="005F3CBA" w:rsidTr="0093356D">
        <w:trPr>
          <w:jc w:val="center"/>
        </w:trPr>
        <w:tc>
          <w:tcPr>
            <w:tcW w:w="2893" w:type="dxa"/>
            <w:vAlign w:val="center"/>
          </w:tcPr>
          <w:p w:rsidR="005F3CBA" w:rsidRPr="0093356D" w:rsidRDefault="007C6476" w:rsidP="00334B98">
            <w:pPr>
              <w:pStyle w:val="Table"/>
              <w:keepNext/>
              <w:jc w:val="center"/>
              <w:rPr>
                <w:b/>
              </w:rPr>
            </w:pPr>
            <w:r w:rsidRPr="0093356D">
              <w:rPr>
                <w:b/>
              </w:rPr>
              <w:t xml:space="preserve">Lựa chọn </w:t>
            </w:r>
            <w:r w:rsidR="00334B98">
              <w:rPr>
                <w:b/>
              </w:rPr>
              <w:t>thủ công</w:t>
            </w:r>
          </w:p>
        </w:tc>
        <w:tc>
          <w:tcPr>
            <w:tcW w:w="3001" w:type="dxa"/>
            <w:vAlign w:val="center"/>
          </w:tcPr>
          <w:p w:rsidR="005F3CBA" w:rsidRDefault="005A1BF5" w:rsidP="00BB6B1B">
            <w:pPr>
              <w:pStyle w:val="Table"/>
              <w:keepNext/>
              <w:jc w:val="center"/>
            </w:pPr>
            <w:r>
              <w:t>11</w:t>
            </w:r>
          </w:p>
        </w:tc>
        <w:tc>
          <w:tcPr>
            <w:tcW w:w="2895" w:type="dxa"/>
            <w:vAlign w:val="center"/>
          </w:tcPr>
          <w:p w:rsidR="005F3CBA" w:rsidRDefault="007E2538" w:rsidP="00BB6B1B">
            <w:pPr>
              <w:pStyle w:val="Table"/>
              <w:keepNext/>
              <w:jc w:val="center"/>
            </w:pPr>
            <w:r>
              <w:t>0.83</w:t>
            </w:r>
          </w:p>
        </w:tc>
      </w:tr>
      <w:tr w:rsidR="007C6476" w:rsidTr="0093356D">
        <w:trPr>
          <w:jc w:val="center"/>
        </w:trPr>
        <w:tc>
          <w:tcPr>
            <w:tcW w:w="2893" w:type="dxa"/>
            <w:vAlign w:val="center"/>
          </w:tcPr>
          <w:p w:rsidR="007C6476" w:rsidRPr="0093356D" w:rsidRDefault="007C6476" w:rsidP="00BB6B1B">
            <w:pPr>
              <w:pStyle w:val="Table"/>
              <w:keepNext/>
              <w:jc w:val="center"/>
              <w:rPr>
                <w:b/>
              </w:rPr>
            </w:pPr>
            <w:r w:rsidRPr="0093356D">
              <w:rPr>
                <w:b/>
              </w:rPr>
              <w:t>PCA</w:t>
            </w:r>
          </w:p>
        </w:tc>
        <w:tc>
          <w:tcPr>
            <w:tcW w:w="3001" w:type="dxa"/>
            <w:vAlign w:val="center"/>
          </w:tcPr>
          <w:p w:rsidR="007C6476" w:rsidRDefault="005A1BF5" w:rsidP="00BB6B1B">
            <w:pPr>
              <w:pStyle w:val="Table"/>
              <w:keepNext/>
              <w:jc w:val="center"/>
            </w:pPr>
            <w:r>
              <w:t>49</w:t>
            </w:r>
          </w:p>
        </w:tc>
        <w:tc>
          <w:tcPr>
            <w:tcW w:w="2895" w:type="dxa"/>
            <w:vAlign w:val="center"/>
          </w:tcPr>
          <w:p w:rsidR="007C6476" w:rsidRDefault="002E008E" w:rsidP="0028136F">
            <w:pPr>
              <w:pStyle w:val="Table"/>
              <w:keepNext/>
              <w:jc w:val="center"/>
            </w:pPr>
            <w:r>
              <w:t>0.</w:t>
            </w:r>
            <w:r w:rsidR="0028136F">
              <w:t>9</w:t>
            </w:r>
          </w:p>
        </w:tc>
      </w:tr>
      <w:tr w:rsidR="007C6476" w:rsidTr="0093356D">
        <w:trPr>
          <w:jc w:val="center"/>
        </w:trPr>
        <w:tc>
          <w:tcPr>
            <w:tcW w:w="2893" w:type="dxa"/>
            <w:vAlign w:val="center"/>
          </w:tcPr>
          <w:p w:rsidR="007C6476" w:rsidRPr="0093356D" w:rsidRDefault="007C6476" w:rsidP="0093356D">
            <w:pPr>
              <w:pStyle w:val="Table"/>
              <w:jc w:val="center"/>
              <w:rPr>
                <w:b/>
              </w:rPr>
            </w:pPr>
            <w:r w:rsidRPr="0093356D">
              <w:rPr>
                <w:b/>
              </w:rPr>
              <w:t>LDA</w:t>
            </w:r>
          </w:p>
        </w:tc>
        <w:tc>
          <w:tcPr>
            <w:tcW w:w="3001" w:type="dxa"/>
            <w:vAlign w:val="center"/>
          </w:tcPr>
          <w:p w:rsidR="007C6476" w:rsidRDefault="005C2910" w:rsidP="0093356D">
            <w:pPr>
              <w:pStyle w:val="Table"/>
              <w:jc w:val="center"/>
            </w:pPr>
            <w:r>
              <w:t>138</w:t>
            </w:r>
          </w:p>
        </w:tc>
        <w:tc>
          <w:tcPr>
            <w:tcW w:w="2895" w:type="dxa"/>
            <w:vAlign w:val="center"/>
          </w:tcPr>
          <w:p w:rsidR="007C6476" w:rsidRDefault="002E008E" w:rsidP="0093356D">
            <w:pPr>
              <w:pStyle w:val="Table"/>
              <w:jc w:val="center"/>
            </w:pPr>
            <w:r>
              <w:t>0.</w:t>
            </w:r>
            <w:r w:rsidR="0028136F">
              <w:t>86</w:t>
            </w:r>
          </w:p>
        </w:tc>
      </w:tr>
    </w:tbl>
    <w:p w:rsidR="00340055" w:rsidRDefault="007468E5" w:rsidP="00E82C06">
      <w:pPr>
        <w:pStyle w:val="000-Noi-Dung"/>
      </w:pPr>
      <w:r>
        <w:t>Giai đoạn thực nghiệm thứ hai sử dụng</w:t>
      </w:r>
      <w:r w:rsidR="00621EFD">
        <w:t xml:space="preserve"> trọng số thu được,</w:t>
      </w:r>
      <w:r>
        <w:t xml:space="preserve"> kết hợp các mô hình nhận dạng được xây dựng từ các phương pháp trích chọn đặc tính</w:t>
      </w:r>
      <w:r w:rsidR="00F05835">
        <w:t xml:space="preserve"> với nhau. Sau đó dùng dữ liệu kiểm thử để </w:t>
      </w:r>
      <w:r w:rsidR="000F10D4">
        <w:t xml:space="preserve">kiểm tra độ chính xác của mô hình. </w:t>
      </w:r>
      <w:r w:rsidR="006210B8">
        <w:t>Bảng 3.</w:t>
      </w:r>
      <w:r w:rsidR="000146C3">
        <w:t>25</w:t>
      </w:r>
      <w:r w:rsidR="006210B8">
        <w:t xml:space="preserve"> là kết quả thực nghiệm với mô hình nhận dạng kết hợp.</w:t>
      </w:r>
    </w:p>
    <w:p w:rsidR="006210B8" w:rsidRDefault="0043125D" w:rsidP="004A04EF">
      <w:pPr>
        <w:pStyle w:val="BangC3"/>
      </w:pPr>
      <w:bookmarkStart w:id="145" w:name="_Toc421315680"/>
      <w:r>
        <w:t>Kết quả giai đoạn thực nghiệm thứ hai</w:t>
      </w:r>
      <w:bookmarkEnd w:id="145"/>
    </w:p>
    <w:tbl>
      <w:tblPr>
        <w:tblStyle w:val="TableGrid"/>
        <w:tblW w:w="0" w:type="auto"/>
        <w:tblInd w:w="108" w:type="dxa"/>
        <w:tblLook w:val="04A0"/>
      </w:tblPr>
      <w:tblGrid>
        <w:gridCol w:w="1707"/>
        <w:gridCol w:w="1812"/>
        <w:gridCol w:w="1811"/>
        <w:gridCol w:w="1813"/>
        <w:gridCol w:w="1753"/>
      </w:tblGrid>
      <w:tr w:rsidR="0043125D" w:rsidRPr="003324B0" w:rsidTr="0008611C">
        <w:tc>
          <w:tcPr>
            <w:tcW w:w="1740" w:type="dxa"/>
            <w:vAlign w:val="center"/>
          </w:tcPr>
          <w:p w:rsidR="0043125D" w:rsidRPr="003324B0" w:rsidRDefault="0043125D" w:rsidP="003324B0">
            <w:pPr>
              <w:pStyle w:val="Table"/>
              <w:jc w:val="center"/>
              <w:rPr>
                <w:b/>
                <w:noProof/>
                <w:lang w:val="vi-VN"/>
              </w:rPr>
            </w:pPr>
            <w:r w:rsidRPr="003324B0">
              <w:rPr>
                <w:b/>
                <w:noProof/>
                <w:lang w:val="vi-VN"/>
              </w:rPr>
              <w:t>Hoạt động</w:t>
            </w:r>
          </w:p>
        </w:tc>
        <w:tc>
          <w:tcPr>
            <w:tcW w:w="1848" w:type="dxa"/>
            <w:vAlign w:val="center"/>
          </w:tcPr>
          <w:p w:rsidR="0043125D" w:rsidRPr="003324B0" w:rsidRDefault="0043125D" w:rsidP="003324B0">
            <w:pPr>
              <w:pStyle w:val="Table"/>
              <w:jc w:val="center"/>
              <w:rPr>
                <w:b/>
                <w:noProof/>
                <w:lang w:val="vi-VN"/>
              </w:rPr>
            </w:pPr>
            <w:r w:rsidRPr="003324B0">
              <w:rPr>
                <w:b/>
                <w:noProof/>
                <w:lang w:val="vi-VN"/>
              </w:rPr>
              <w:t>Run</w:t>
            </w:r>
          </w:p>
        </w:tc>
        <w:tc>
          <w:tcPr>
            <w:tcW w:w="1849" w:type="dxa"/>
            <w:vAlign w:val="center"/>
          </w:tcPr>
          <w:p w:rsidR="0043125D" w:rsidRPr="003324B0" w:rsidRDefault="0043125D" w:rsidP="003324B0">
            <w:pPr>
              <w:pStyle w:val="Table"/>
              <w:jc w:val="center"/>
              <w:rPr>
                <w:b/>
                <w:noProof/>
                <w:lang w:val="vi-VN"/>
              </w:rPr>
            </w:pPr>
            <w:r w:rsidRPr="003324B0">
              <w:rPr>
                <w:b/>
                <w:noProof/>
                <w:lang w:val="vi-VN"/>
              </w:rPr>
              <w:t>Walk</w:t>
            </w:r>
          </w:p>
        </w:tc>
        <w:tc>
          <w:tcPr>
            <w:tcW w:w="1849" w:type="dxa"/>
            <w:vAlign w:val="center"/>
          </w:tcPr>
          <w:p w:rsidR="0043125D" w:rsidRPr="003324B0" w:rsidRDefault="0043125D" w:rsidP="003324B0">
            <w:pPr>
              <w:pStyle w:val="Table"/>
              <w:jc w:val="center"/>
              <w:rPr>
                <w:b/>
                <w:noProof/>
                <w:lang w:val="vi-VN"/>
              </w:rPr>
            </w:pPr>
            <w:r w:rsidRPr="003324B0">
              <w:rPr>
                <w:b/>
                <w:noProof/>
                <w:lang w:val="vi-VN"/>
              </w:rPr>
              <w:t>Jump</w:t>
            </w:r>
          </w:p>
        </w:tc>
        <w:tc>
          <w:tcPr>
            <w:tcW w:w="1786" w:type="dxa"/>
            <w:vAlign w:val="center"/>
          </w:tcPr>
          <w:p w:rsidR="0043125D" w:rsidRPr="003324B0" w:rsidRDefault="0043125D" w:rsidP="003324B0">
            <w:pPr>
              <w:pStyle w:val="Table"/>
              <w:jc w:val="center"/>
              <w:rPr>
                <w:b/>
                <w:noProof/>
                <w:lang w:val="vi-VN"/>
              </w:rPr>
            </w:pPr>
            <w:r w:rsidRPr="003324B0">
              <w:rPr>
                <w:b/>
                <w:noProof/>
                <w:lang w:val="vi-VN"/>
              </w:rPr>
              <w:t>Dance</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Run</w:t>
            </w:r>
          </w:p>
        </w:tc>
        <w:tc>
          <w:tcPr>
            <w:tcW w:w="1848" w:type="dxa"/>
            <w:vAlign w:val="center"/>
          </w:tcPr>
          <w:p w:rsidR="0043125D" w:rsidRPr="00CB1B62" w:rsidRDefault="00BC4D85" w:rsidP="003324B0">
            <w:pPr>
              <w:pStyle w:val="Table"/>
              <w:jc w:val="center"/>
              <w:rPr>
                <w:b/>
                <w:noProof/>
              </w:rPr>
            </w:pPr>
            <w:r w:rsidRPr="00CB1B62">
              <w:rPr>
                <w:b/>
                <w:noProof/>
              </w:rPr>
              <w:t>78.3%</w:t>
            </w:r>
          </w:p>
        </w:tc>
        <w:tc>
          <w:tcPr>
            <w:tcW w:w="1849" w:type="dxa"/>
            <w:vAlign w:val="center"/>
          </w:tcPr>
          <w:p w:rsidR="0043125D" w:rsidRPr="002B04DC" w:rsidRDefault="002B04DC" w:rsidP="003324B0">
            <w:pPr>
              <w:pStyle w:val="Table"/>
              <w:jc w:val="center"/>
              <w:rPr>
                <w:noProof/>
              </w:rPr>
            </w:pPr>
            <w:r>
              <w:rPr>
                <w:noProof/>
              </w:rPr>
              <w:t>17.4%</w:t>
            </w:r>
          </w:p>
        </w:tc>
        <w:tc>
          <w:tcPr>
            <w:tcW w:w="1849" w:type="dxa"/>
            <w:vAlign w:val="center"/>
          </w:tcPr>
          <w:p w:rsidR="0043125D" w:rsidRPr="002B04DC" w:rsidRDefault="002B04DC" w:rsidP="003324B0">
            <w:pPr>
              <w:pStyle w:val="Table"/>
              <w:jc w:val="center"/>
              <w:rPr>
                <w:noProof/>
              </w:rPr>
            </w:pPr>
            <w:r>
              <w:rPr>
                <w:noProof/>
              </w:rPr>
              <w:t>4.3%</w:t>
            </w:r>
          </w:p>
        </w:tc>
        <w:tc>
          <w:tcPr>
            <w:tcW w:w="1786" w:type="dxa"/>
            <w:vAlign w:val="center"/>
          </w:tcPr>
          <w:p w:rsidR="0043125D" w:rsidRPr="002B04DC" w:rsidRDefault="002B04DC" w:rsidP="003324B0">
            <w:pPr>
              <w:pStyle w:val="Table"/>
              <w:jc w:val="center"/>
              <w:rPr>
                <w:noProof/>
              </w:rPr>
            </w:pPr>
            <w:r>
              <w:rPr>
                <w:noProof/>
              </w:rPr>
              <w:t>0.0%</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Walk</w:t>
            </w:r>
          </w:p>
        </w:tc>
        <w:tc>
          <w:tcPr>
            <w:tcW w:w="1848" w:type="dxa"/>
            <w:vAlign w:val="center"/>
          </w:tcPr>
          <w:p w:rsidR="0043125D" w:rsidRPr="0080152C" w:rsidRDefault="0080152C" w:rsidP="003324B0">
            <w:pPr>
              <w:pStyle w:val="Table"/>
              <w:jc w:val="center"/>
              <w:rPr>
                <w:noProof/>
              </w:rPr>
            </w:pPr>
            <w:r>
              <w:rPr>
                <w:noProof/>
              </w:rPr>
              <w:t>0.0%</w:t>
            </w:r>
          </w:p>
        </w:tc>
        <w:tc>
          <w:tcPr>
            <w:tcW w:w="1849" w:type="dxa"/>
            <w:vAlign w:val="center"/>
          </w:tcPr>
          <w:p w:rsidR="0043125D" w:rsidRPr="00CB1B62" w:rsidRDefault="0080152C" w:rsidP="003324B0">
            <w:pPr>
              <w:pStyle w:val="Table"/>
              <w:jc w:val="center"/>
              <w:rPr>
                <w:b/>
                <w:noProof/>
              </w:rPr>
            </w:pPr>
            <w:r w:rsidRPr="00CB1B62">
              <w:rPr>
                <w:b/>
                <w:noProof/>
              </w:rPr>
              <w:t>100%</w:t>
            </w:r>
          </w:p>
        </w:tc>
        <w:tc>
          <w:tcPr>
            <w:tcW w:w="1849" w:type="dxa"/>
            <w:vAlign w:val="center"/>
          </w:tcPr>
          <w:p w:rsidR="0043125D" w:rsidRPr="00E30E4B" w:rsidRDefault="0080152C" w:rsidP="003324B0">
            <w:pPr>
              <w:pStyle w:val="Table"/>
              <w:jc w:val="center"/>
              <w:rPr>
                <w:noProof/>
                <w:lang w:val="vi-VN"/>
              </w:rPr>
            </w:pPr>
            <w:r>
              <w:rPr>
                <w:noProof/>
              </w:rPr>
              <w:t>0.0%</w:t>
            </w:r>
          </w:p>
        </w:tc>
        <w:tc>
          <w:tcPr>
            <w:tcW w:w="1786" w:type="dxa"/>
            <w:vAlign w:val="center"/>
          </w:tcPr>
          <w:p w:rsidR="0043125D" w:rsidRPr="00E30E4B" w:rsidRDefault="0080152C" w:rsidP="003324B0">
            <w:pPr>
              <w:pStyle w:val="Table"/>
              <w:jc w:val="center"/>
              <w:rPr>
                <w:noProof/>
                <w:lang w:val="vi-VN"/>
              </w:rPr>
            </w:pPr>
            <w:r>
              <w:rPr>
                <w:noProof/>
              </w:rPr>
              <w:t>0.0%</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Jump</w:t>
            </w:r>
          </w:p>
        </w:tc>
        <w:tc>
          <w:tcPr>
            <w:tcW w:w="1848" w:type="dxa"/>
            <w:vAlign w:val="center"/>
          </w:tcPr>
          <w:p w:rsidR="0043125D" w:rsidRPr="00886BE7" w:rsidRDefault="00886BE7" w:rsidP="003324B0">
            <w:pPr>
              <w:pStyle w:val="Table"/>
              <w:jc w:val="center"/>
              <w:rPr>
                <w:noProof/>
              </w:rPr>
            </w:pPr>
            <w:r>
              <w:rPr>
                <w:noProof/>
              </w:rPr>
              <w:t>0.0%</w:t>
            </w:r>
          </w:p>
        </w:tc>
        <w:tc>
          <w:tcPr>
            <w:tcW w:w="1849" w:type="dxa"/>
            <w:vAlign w:val="center"/>
          </w:tcPr>
          <w:p w:rsidR="0043125D" w:rsidRPr="00886BE7" w:rsidRDefault="00886BE7" w:rsidP="003324B0">
            <w:pPr>
              <w:pStyle w:val="Table"/>
              <w:jc w:val="center"/>
              <w:rPr>
                <w:noProof/>
              </w:rPr>
            </w:pPr>
            <w:r>
              <w:rPr>
                <w:noProof/>
              </w:rPr>
              <w:t>14.3%</w:t>
            </w:r>
          </w:p>
        </w:tc>
        <w:tc>
          <w:tcPr>
            <w:tcW w:w="1849" w:type="dxa"/>
            <w:vAlign w:val="center"/>
          </w:tcPr>
          <w:p w:rsidR="0043125D" w:rsidRPr="00CB1B62" w:rsidRDefault="008A0DA0" w:rsidP="003324B0">
            <w:pPr>
              <w:pStyle w:val="Table"/>
              <w:jc w:val="center"/>
              <w:rPr>
                <w:b/>
                <w:noProof/>
              </w:rPr>
            </w:pPr>
            <w:r w:rsidRPr="00CB1B62">
              <w:rPr>
                <w:b/>
                <w:noProof/>
              </w:rPr>
              <w:t>85.7%</w:t>
            </w:r>
          </w:p>
        </w:tc>
        <w:tc>
          <w:tcPr>
            <w:tcW w:w="1786" w:type="dxa"/>
            <w:vAlign w:val="center"/>
          </w:tcPr>
          <w:p w:rsidR="0043125D" w:rsidRPr="00AB6D2E" w:rsidRDefault="00AB6D2E" w:rsidP="003324B0">
            <w:pPr>
              <w:pStyle w:val="Table"/>
              <w:jc w:val="center"/>
              <w:rPr>
                <w:noProof/>
              </w:rPr>
            </w:pPr>
            <w:r>
              <w:rPr>
                <w:noProof/>
              </w:rPr>
              <w:t>0.0%</w:t>
            </w:r>
          </w:p>
        </w:tc>
      </w:tr>
      <w:tr w:rsidR="0043125D" w:rsidRPr="00E30E4B" w:rsidTr="0008611C">
        <w:tc>
          <w:tcPr>
            <w:tcW w:w="1740" w:type="dxa"/>
          </w:tcPr>
          <w:p w:rsidR="0043125D" w:rsidRPr="003324B0" w:rsidRDefault="0043125D" w:rsidP="003324B0">
            <w:pPr>
              <w:pStyle w:val="Table"/>
              <w:jc w:val="center"/>
              <w:rPr>
                <w:b/>
                <w:noProof/>
                <w:lang w:val="vi-VN"/>
              </w:rPr>
            </w:pPr>
            <w:r w:rsidRPr="003324B0">
              <w:rPr>
                <w:b/>
                <w:noProof/>
                <w:lang w:val="vi-VN"/>
              </w:rPr>
              <w:t>Dance</w:t>
            </w:r>
          </w:p>
        </w:tc>
        <w:tc>
          <w:tcPr>
            <w:tcW w:w="1848" w:type="dxa"/>
            <w:vAlign w:val="center"/>
          </w:tcPr>
          <w:p w:rsidR="0043125D" w:rsidRPr="00E7207B" w:rsidRDefault="00E7207B" w:rsidP="003324B0">
            <w:pPr>
              <w:pStyle w:val="Table"/>
              <w:jc w:val="center"/>
              <w:rPr>
                <w:noProof/>
              </w:rPr>
            </w:pPr>
            <w:r>
              <w:rPr>
                <w:noProof/>
              </w:rPr>
              <w:t>0.0%</w:t>
            </w:r>
          </w:p>
        </w:tc>
        <w:tc>
          <w:tcPr>
            <w:tcW w:w="1849" w:type="dxa"/>
            <w:vAlign w:val="center"/>
          </w:tcPr>
          <w:p w:rsidR="0043125D" w:rsidRPr="001D09F3" w:rsidRDefault="001D09F3" w:rsidP="003324B0">
            <w:pPr>
              <w:pStyle w:val="Table"/>
              <w:jc w:val="center"/>
              <w:rPr>
                <w:noProof/>
              </w:rPr>
            </w:pPr>
            <w:r>
              <w:rPr>
                <w:noProof/>
              </w:rPr>
              <w:t>9.1%</w:t>
            </w:r>
          </w:p>
        </w:tc>
        <w:tc>
          <w:tcPr>
            <w:tcW w:w="1849" w:type="dxa"/>
            <w:vAlign w:val="center"/>
          </w:tcPr>
          <w:p w:rsidR="0043125D" w:rsidRPr="001D09F3" w:rsidRDefault="001D09F3" w:rsidP="003324B0">
            <w:pPr>
              <w:pStyle w:val="Table"/>
              <w:jc w:val="center"/>
              <w:rPr>
                <w:noProof/>
              </w:rPr>
            </w:pPr>
            <w:r>
              <w:rPr>
                <w:noProof/>
              </w:rPr>
              <w:t>9.1%</w:t>
            </w:r>
          </w:p>
        </w:tc>
        <w:tc>
          <w:tcPr>
            <w:tcW w:w="1786" w:type="dxa"/>
            <w:vAlign w:val="center"/>
          </w:tcPr>
          <w:p w:rsidR="0043125D" w:rsidRPr="00CB1B62" w:rsidRDefault="00FC7FE3" w:rsidP="003324B0">
            <w:pPr>
              <w:pStyle w:val="Table"/>
              <w:jc w:val="center"/>
              <w:rPr>
                <w:b/>
                <w:noProof/>
              </w:rPr>
            </w:pPr>
            <w:r w:rsidRPr="00CB1B62">
              <w:rPr>
                <w:b/>
                <w:noProof/>
              </w:rPr>
              <w:t>81.8%</w:t>
            </w:r>
          </w:p>
        </w:tc>
      </w:tr>
    </w:tbl>
    <w:p w:rsidR="0043125D" w:rsidRPr="00EB1A59" w:rsidRDefault="003918A3" w:rsidP="00E82C06">
      <w:pPr>
        <w:pStyle w:val="000-Noi-Dung"/>
      </w:pPr>
      <w: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804A10" w:rsidRDefault="001B6970" w:rsidP="00804A10">
      <w:pPr>
        <w:pStyle w:val="Heading2"/>
      </w:pPr>
      <w:bookmarkStart w:id="146" w:name="_Toc421315653"/>
      <w:r w:rsidRPr="00804A10">
        <w:lastRenderedPageBreak/>
        <w:t>Đánh giá</w:t>
      </w:r>
      <w:bookmarkEnd w:id="146"/>
    </w:p>
    <w:p w:rsidR="00F90674" w:rsidRDefault="00DB619E" w:rsidP="00E82C06">
      <w:pPr>
        <w:pStyle w:val="000-Noi-Dung"/>
      </w:pPr>
      <w:r>
        <w:t xml:space="preserve">Với bài toán nhận dạng hành động trong không gian 3D, </w:t>
      </w:r>
      <w:r w:rsidR="00994AAF">
        <w:t>với phương pháp trích chọn đặc tính thủ cô</w:t>
      </w:r>
      <w:r w:rsidR="00D425C9">
        <w:t xml:space="preserve">ng có thể </w:t>
      </w:r>
      <w:r w:rsidR="00994AAF">
        <w:t>sử dụng nhóm có 11 xương để xây dựng mô hình huấn luyện và nhận dạng.</w:t>
      </w:r>
    </w:p>
    <w:p w:rsidR="00E45D55" w:rsidRDefault="000136E7" w:rsidP="00E82C06">
      <w:pPr>
        <w:pStyle w:val="000-Noi-Dung"/>
      </w:pPr>
      <w:r>
        <w:t xml:space="preserve">Từ kết quả </w:t>
      </w:r>
      <w:r w:rsidR="007E20D4">
        <w:t xml:space="preserve">thực nghiệm </w:t>
      </w:r>
      <w:r w:rsidR="00F90674">
        <w:t>với hai phương pháp trích chọn đặc tính PCA, LDA</w:t>
      </w:r>
      <w:r w:rsidR="007E20D4">
        <w:t xml:space="preserve"> ta thấy: với cùng cở sở dữ liệu thì độ chính xác</w:t>
      </w:r>
      <w:r w:rsidR="006F4CC6">
        <w:t xml:space="preserve"> cao nhất</w:t>
      </w:r>
      <w:r w:rsidR="007E20D4">
        <w:t xml:space="preserve"> </w:t>
      </w:r>
      <w:r w:rsidR="006F4CC6">
        <w:t>của PCA là</w:t>
      </w:r>
      <w:r w:rsidR="00F30BCC">
        <w:t xml:space="preserve"> </w:t>
      </w:r>
      <w:r w:rsidR="00772160">
        <w:t>90.1</w:t>
      </w:r>
      <w:r w:rsidR="00F30BCC">
        <w:t xml:space="preserve">%, độ chính xác cao nhất của LDA là </w:t>
      </w:r>
      <w:r w:rsidR="00FA4055">
        <w:t>85.8</w:t>
      </w:r>
      <w:r w:rsidR="00F30BCC">
        <w:t>%</w:t>
      </w:r>
      <w:r w:rsidR="006E1FDD">
        <w:t xml:space="preserve">. Như vậy trong </w:t>
      </w:r>
      <w:r w:rsidR="003B18D4">
        <w:t>trường hợp</w:t>
      </w:r>
      <w:r w:rsidR="006E1FDD">
        <w:t xml:space="preserve"> này, PCA cho kết quả </w:t>
      </w:r>
      <w:r w:rsidR="004E73D0">
        <w:t>tốt</w:t>
      </w:r>
      <w:r w:rsidR="006E1FDD">
        <w:t xml:space="preserve"> hơn LDA.</w:t>
      </w:r>
      <w:r w:rsidR="00D23716">
        <w:t xml:space="preserve"> </w:t>
      </w:r>
      <w:r w:rsidR="00CA4B67">
        <w:t xml:space="preserve">Kết quả thực nghiệm cũng cho thấy PCA hiệu quả hơn trong việc </w:t>
      </w:r>
      <w:r w:rsidR="00D6147C">
        <w:t>tối ưu hóa việc thể hiện sự biên thiên của dữ liệu.</w:t>
      </w:r>
      <w:r w:rsidR="00FD3776">
        <w:t xml:space="preserve"> Còn LDA hiệu quả hơn trong việc phân ly dữ liệu dựa vào sự đo lường các đặc trưng.</w:t>
      </w:r>
    </w:p>
    <w:p w:rsidR="00152AAE" w:rsidRDefault="006C1E25" w:rsidP="00152AAE">
      <w:pPr>
        <w:pStyle w:val="000-Noi-Dung"/>
        <w:rPr>
          <w:noProof/>
        </w:rPr>
      </w:pPr>
      <w:r>
        <w:t xml:space="preserve">Ngoài ra, nếu sử dụng kết hợp </w:t>
      </w:r>
      <w:r w:rsidR="000B0AC0">
        <w:t xml:space="preserve">có trọng số </w:t>
      </w:r>
      <w:r>
        <w:t>các phương pháp trích chọn đặc tính</w:t>
      </w:r>
      <w:r w:rsidR="000B0AC0">
        <w:t xml:space="preserve"> khác nhau thì độ chính xác của mô hình nhận dạng sẽ được cải thiện (</w:t>
      </w:r>
      <w:r w:rsidR="003A5684">
        <w:t>90.7</w:t>
      </w:r>
      <w:r w:rsidR="000B0AC0">
        <w:t xml:space="preserve">% so với phương pháp tốt nhất là </w:t>
      </w:r>
      <w:r w:rsidR="003A5684">
        <w:t>90</w:t>
      </w:r>
      <w:r w:rsidR="000B0AC0">
        <w:t>.</w:t>
      </w:r>
      <w:r w:rsidR="003A5684">
        <w:t>1</w:t>
      </w:r>
      <w:r w:rsidR="000B0AC0">
        <w:t>%).</w:t>
      </w:r>
      <w:r w:rsidR="000C2BB0">
        <w:t xml:space="preserve"> Nếu sử dụng nhiều phương pháp hơn thì tỉ lệ nhận dạng sẽ cao hơn vì mô hình kết hợp trọng số khai thác tốt các thế mạnh của từng phương pháp riêng lẻ.</w:t>
      </w:r>
      <w:r w:rsidR="0018732C">
        <w:t xml:space="preserve"> Tuy nhiên việc sử dụng tất cả các phương pháp sẽ làm giảm hiệu năng của mô hình nhận dạng, thời gian nhận dạng sẽ lâu hơn.</w:t>
      </w:r>
      <w:r w:rsidR="00152AAE">
        <w:t xml:space="preserve"> </w:t>
      </w:r>
      <w:r w:rsidR="00152AAE">
        <w:rPr>
          <w:noProof/>
        </w:rPr>
        <w:t>Bảng 3.26 so sánh thời gian thực hiện của mỗi phương pháp.</w:t>
      </w:r>
    </w:p>
    <w:p w:rsidR="00152AAE" w:rsidRDefault="00152AAE" w:rsidP="00E94943">
      <w:pPr>
        <w:pStyle w:val="BangC3"/>
        <w:rPr>
          <w:noProof/>
        </w:rPr>
      </w:pPr>
      <w:bookmarkStart w:id="147" w:name="_Toc421315681"/>
      <w:r>
        <w:rPr>
          <w:noProof/>
        </w:rPr>
        <w:t>So sánh thời gian giữa các phương pháp</w:t>
      </w:r>
      <w:bookmarkEnd w:id="147"/>
    </w:p>
    <w:tbl>
      <w:tblPr>
        <w:tblStyle w:val="TableGrid"/>
        <w:tblW w:w="0" w:type="auto"/>
        <w:jc w:val="center"/>
        <w:tblLook w:val="04A0"/>
      </w:tblPr>
      <w:tblGrid>
        <w:gridCol w:w="2410"/>
        <w:gridCol w:w="1701"/>
        <w:gridCol w:w="1559"/>
        <w:gridCol w:w="1701"/>
        <w:gridCol w:w="1418"/>
      </w:tblGrid>
      <w:tr w:rsidR="00152AAE" w:rsidRPr="00A00093" w:rsidTr="00C035F0">
        <w:trPr>
          <w:jc w:val="center"/>
        </w:trPr>
        <w:tc>
          <w:tcPr>
            <w:tcW w:w="2410" w:type="dxa"/>
            <w:vAlign w:val="center"/>
          </w:tcPr>
          <w:p w:rsidR="00152AAE" w:rsidRPr="00A00093" w:rsidRDefault="00152AAE" w:rsidP="00C035F0">
            <w:pPr>
              <w:pStyle w:val="000-Noi-Dung"/>
              <w:ind w:firstLine="0"/>
              <w:jc w:val="center"/>
              <w:rPr>
                <w:b/>
                <w:noProof/>
              </w:rPr>
            </w:pPr>
            <w:r w:rsidRPr="00A00093">
              <w:rPr>
                <w:b/>
                <w:noProof/>
              </w:rPr>
              <w:t>Phương pháp</w:t>
            </w:r>
          </w:p>
        </w:tc>
        <w:tc>
          <w:tcPr>
            <w:tcW w:w="1701" w:type="dxa"/>
            <w:vAlign w:val="center"/>
          </w:tcPr>
          <w:p w:rsidR="00152AAE" w:rsidRPr="00A00093" w:rsidRDefault="00152AAE" w:rsidP="00C035F0">
            <w:pPr>
              <w:pStyle w:val="000-Noi-Dung"/>
              <w:ind w:firstLine="0"/>
              <w:jc w:val="center"/>
              <w:rPr>
                <w:b/>
                <w:noProof/>
              </w:rPr>
            </w:pPr>
            <w:r w:rsidRPr="00A00093">
              <w:rPr>
                <w:b/>
                <w:noProof/>
              </w:rPr>
              <w:t>Thủ công</w:t>
            </w:r>
          </w:p>
        </w:tc>
        <w:tc>
          <w:tcPr>
            <w:tcW w:w="1559" w:type="dxa"/>
            <w:vAlign w:val="center"/>
          </w:tcPr>
          <w:p w:rsidR="00152AAE" w:rsidRPr="00A00093" w:rsidRDefault="00152AAE" w:rsidP="00C035F0">
            <w:pPr>
              <w:pStyle w:val="000-Noi-Dung"/>
              <w:ind w:firstLine="0"/>
              <w:jc w:val="center"/>
              <w:rPr>
                <w:b/>
                <w:noProof/>
              </w:rPr>
            </w:pPr>
            <w:r w:rsidRPr="00A00093">
              <w:rPr>
                <w:b/>
                <w:noProof/>
              </w:rPr>
              <w:t>PCA</w:t>
            </w:r>
          </w:p>
        </w:tc>
        <w:tc>
          <w:tcPr>
            <w:tcW w:w="1701" w:type="dxa"/>
            <w:vAlign w:val="center"/>
          </w:tcPr>
          <w:p w:rsidR="00152AAE" w:rsidRPr="00A00093" w:rsidRDefault="00152AAE" w:rsidP="00C035F0">
            <w:pPr>
              <w:pStyle w:val="000-Noi-Dung"/>
              <w:ind w:firstLine="0"/>
              <w:jc w:val="center"/>
              <w:rPr>
                <w:b/>
                <w:noProof/>
              </w:rPr>
            </w:pPr>
            <w:r w:rsidRPr="00A00093">
              <w:rPr>
                <w:b/>
                <w:noProof/>
              </w:rPr>
              <w:t>LDA</w:t>
            </w:r>
          </w:p>
        </w:tc>
        <w:tc>
          <w:tcPr>
            <w:tcW w:w="1418" w:type="dxa"/>
            <w:vAlign w:val="center"/>
          </w:tcPr>
          <w:p w:rsidR="00152AAE" w:rsidRPr="00A00093" w:rsidRDefault="00152AAE" w:rsidP="00C035F0">
            <w:pPr>
              <w:pStyle w:val="000-Noi-Dung"/>
              <w:ind w:firstLine="0"/>
              <w:jc w:val="center"/>
              <w:rPr>
                <w:b/>
                <w:noProof/>
              </w:rPr>
            </w:pPr>
            <w:r w:rsidRPr="00A00093">
              <w:rPr>
                <w:b/>
                <w:noProof/>
              </w:rPr>
              <w:t>Tổng hợp</w:t>
            </w:r>
          </w:p>
        </w:tc>
      </w:tr>
      <w:tr w:rsidR="00152AAE" w:rsidTr="00C035F0">
        <w:trPr>
          <w:jc w:val="center"/>
        </w:trPr>
        <w:tc>
          <w:tcPr>
            <w:tcW w:w="2410" w:type="dxa"/>
            <w:vAlign w:val="center"/>
          </w:tcPr>
          <w:p w:rsidR="00152AAE" w:rsidRDefault="00152AAE" w:rsidP="00C035F0">
            <w:pPr>
              <w:pStyle w:val="000-Noi-Dung"/>
              <w:ind w:firstLine="0"/>
              <w:jc w:val="center"/>
              <w:rPr>
                <w:noProof/>
              </w:rPr>
            </w:pPr>
            <w:r>
              <w:rPr>
                <w:noProof/>
              </w:rPr>
              <w:t>Thời gian (giây)</w:t>
            </w:r>
          </w:p>
        </w:tc>
        <w:tc>
          <w:tcPr>
            <w:tcW w:w="1701" w:type="dxa"/>
            <w:vAlign w:val="center"/>
          </w:tcPr>
          <w:p w:rsidR="00152AAE" w:rsidRDefault="00152AAE" w:rsidP="00C035F0">
            <w:pPr>
              <w:pStyle w:val="000-Noi-Dung"/>
              <w:ind w:firstLine="0"/>
              <w:jc w:val="center"/>
              <w:rPr>
                <w:noProof/>
              </w:rPr>
            </w:pPr>
            <w:r>
              <w:rPr>
                <w:noProof/>
              </w:rPr>
              <w:t>1</w:t>
            </w:r>
          </w:p>
        </w:tc>
        <w:tc>
          <w:tcPr>
            <w:tcW w:w="1559" w:type="dxa"/>
            <w:vAlign w:val="center"/>
          </w:tcPr>
          <w:p w:rsidR="00152AAE" w:rsidRDefault="00152AAE" w:rsidP="00C035F0">
            <w:pPr>
              <w:pStyle w:val="000-Noi-Dung"/>
              <w:ind w:firstLine="0"/>
              <w:jc w:val="center"/>
              <w:rPr>
                <w:noProof/>
              </w:rPr>
            </w:pPr>
            <w:r>
              <w:rPr>
                <w:noProof/>
              </w:rPr>
              <w:t>9</w:t>
            </w:r>
          </w:p>
        </w:tc>
        <w:tc>
          <w:tcPr>
            <w:tcW w:w="1701" w:type="dxa"/>
            <w:vAlign w:val="center"/>
          </w:tcPr>
          <w:p w:rsidR="00152AAE" w:rsidRDefault="00152AAE" w:rsidP="00C035F0">
            <w:pPr>
              <w:pStyle w:val="000-Noi-Dung"/>
              <w:ind w:firstLine="0"/>
              <w:jc w:val="center"/>
              <w:rPr>
                <w:noProof/>
              </w:rPr>
            </w:pPr>
            <w:r>
              <w:rPr>
                <w:noProof/>
              </w:rPr>
              <w:t>8</w:t>
            </w:r>
          </w:p>
        </w:tc>
        <w:tc>
          <w:tcPr>
            <w:tcW w:w="1418" w:type="dxa"/>
            <w:vAlign w:val="center"/>
          </w:tcPr>
          <w:p w:rsidR="00152AAE" w:rsidRDefault="00152AAE" w:rsidP="00C035F0">
            <w:pPr>
              <w:pStyle w:val="000-Noi-Dung"/>
              <w:ind w:firstLine="0"/>
              <w:jc w:val="center"/>
              <w:rPr>
                <w:noProof/>
              </w:rPr>
            </w:pPr>
            <w:r>
              <w:rPr>
                <w:noProof/>
              </w:rPr>
              <w:t>12</w:t>
            </w:r>
          </w:p>
        </w:tc>
      </w:tr>
    </w:tbl>
    <w:p w:rsidR="006C1E25" w:rsidRDefault="006C1E25" w:rsidP="00E82C06">
      <w:pPr>
        <w:pStyle w:val="000-Noi-Dung"/>
      </w:pPr>
    </w:p>
    <w:p w:rsidR="00E45D55" w:rsidRDefault="00E45D55" w:rsidP="004A04EF">
      <w:pPr>
        <w:pStyle w:val="Paragraph"/>
        <w:jc w:val="center"/>
      </w:pPr>
    </w:p>
    <w:p w:rsidR="00E45D55" w:rsidRPr="00E45D55" w:rsidRDefault="00E45D55" w:rsidP="004A04EF">
      <w:pPr>
        <w:pStyle w:val="Paragraph"/>
        <w:jc w:val="center"/>
        <w:sectPr w:rsidR="00E45D55" w:rsidRPr="00E45D55" w:rsidSect="00146FE4">
          <w:pgSz w:w="11907" w:h="16840" w:code="9"/>
          <w:pgMar w:top="1985" w:right="1134" w:bottom="1985" w:left="1985" w:header="862" w:footer="720" w:gutter="0"/>
          <w:cols w:space="720"/>
          <w:titlePg/>
        </w:sectPr>
      </w:pPr>
    </w:p>
    <w:p w:rsidR="007900C4" w:rsidRDefault="00B05006" w:rsidP="004A04EF">
      <w:pPr>
        <w:pStyle w:val="Heading1"/>
        <w:rPr>
          <w:noProof/>
        </w:rPr>
      </w:pPr>
      <w:bookmarkStart w:id="148" w:name="_Toc421315654"/>
      <w:r w:rsidRPr="00E30E4B">
        <w:rPr>
          <w:noProof/>
          <w:lang w:val="vi-VN"/>
        </w:rPr>
        <w:lastRenderedPageBreak/>
        <w:t>KẾT LUẬN</w:t>
      </w:r>
      <w:bookmarkEnd w:id="148"/>
    </w:p>
    <w:p w:rsidR="00E86433" w:rsidRPr="00E86433" w:rsidRDefault="00E86433" w:rsidP="004A04EF">
      <w:pPr>
        <w:pStyle w:val="Paragraph"/>
        <w:jc w:val="center"/>
      </w:pPr>
    </w:p>
    <w:p w:rsidR="00B05006" w:rsidRDefault="0067608F" w:rsidP="00E82C06">
      <w:pPr>
        <w:pStyle w:val="000-Noi-Dung"/>
        <w:rPr>
          <w:noProof/>
        </w:rPr>
      </w:pPr>
      <w:r>
        <w:rPr>
          <w:noProof/>
        </w:rPr>
        <w:t>Nhận dạng hành động người được ứng dụng rộng rãi trong nhiều lĩnh vực khác nhau của cuộc sống.</w:t>
      </w:r>
      <w:r w:rsidR="00E1640F">
        <w:rPr>
          <w:noProof/>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Pr>
          <w:noProof/>
        </w:rPr>
        <w:t xml:space="preserve"> Bên cạnh đó, luận</w:t>
      </w:r>
      <w:r w:rsidR="009905AA">
        <w:rPr>
          <w:noProof/>
        </w:rPr>
        <w:t xml:space="preserve"> vă</w:t>
      </w:r>
      <w:r w:rsidR="00060C6D">
        <w:rPr>
          <w:noProof/>
        </w:rPr>
        <w:t>n đã nghiên cứu và đề xuất mô hình nhận dạng kết hợp có trọng số các phương pháp trích chọn đặc tính khác nhau với độ chính xác cao.</w:t>
      </w:r>
      <w:r w:rsidR="00827F2A">
        <w:rPr>
          <w:noProof/>
        </w:rPr>
        <w:t xml:space="preserve"> Kết quả thực nghiệm cho thấy mô hình đề xuất cho kết quả nhận dạng tốt hơn so với mô hình truyền thống.</w:t>
      </w:r>
    </w:p>
    <w:p w:rsidR="00964ED6" w:rsidRDefault="00297FDA" w:rsidP="00152AAE">
      <w:pPr>
        <w:pStyle w:val="000-Noi-Dung"/>
        <w:rPr>
          <w:noProof/>
        </w:rPr>
      </w:pPr>
      <w:r>
        <w:rPr>
          <w:noProof/>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7D337D" w:rsidRDefault="009F222B" w:rsidP="00E82C06">
      <w:pPr>
        <w:pStyle w:val="000-Noi-Dung"/>
        <w:rPr>
          <w:noProof/>
        </w:rPr>
      </w:pPr>
    </w:p>
    <w:p w:rsidR="00D934EA" w:rsidRDefault="00D934EA" w:rsidP="004A04EF">
      <w:pPr>
        <w:pStyle w:val="Paragraph"/>
        <w:ind w:firstLine="0"/>
        <w:jc w:val="center"/>
        <w:rPr>
          <w:noProof/>
          <w:sz w:val="26"/>
          <w:szCs w:val="22"/>
        </w:rPr>
      </w:pPr>
    </w:p>
    <w:p w:rsidR="00D934EA" w:rsidRPr="00D934EA" w:rsidRDefault="00D934EA" w:rsidP="004A04EF">
      <w:pPr>
        <w:pStyle w:val="Paragraph"/>
        <w:jc w:val="center"/>
        <w:rPr>
          <w:noProof/>
          <w:szCs w:val="28"/>
        </w:rPr>
        <w:sectPr w:rsidR="00D934EA" w:rsidRPr="00D934EA" w:rsidSect="00146FE4">
          <w:pgSz w:w="11907" w:h="16840" w:code="9"/>
          <w:pgMar w:top="1985" w:right="1134" w:bottom="1985" w:left="1985" w:header="864" w:footer="720" w:gutter="0"/>
          <w:cols w:space="720"/>
          <w:titlePg/>
        </w:sectPr>
      </w:pPr>
    </w:p>
    <w:p w:rsidR="00467B1C" w:rsidRPr="00E30E4B" w:rsidRDefault="00467B1C" w:rsidP="004A04EF">
      <w:pPr>
        <w:pStyle w:val="Heading1"/>
        <w:rPr>
          <w:noProof/>
          <w:lang w:val="vi-VN"/>
        </w:rPr>
      </w:pPr>
      <w:bookmarkStart w:id="149" w:name="_Toc421315655"/>
      <w:r w:rsidRPr="00E30E4B">
        <w:rPr>
          <w:noProof/>
          <w:lang w:val="vi-VN"/>
        </w:rPr>
        <w:lastRenderedPageBreak/>
        <w:t>TÀI LIỆU THAM KHẢO</w:t>
      </w:r>
      <w:bookmarkEnd w:id="149"/>
    </w:p>
    <w:p w:rsidR="00AE2EEE" w:rsidRPr="00E30E4B" w:rsidRDefault="00AE2EEE" w:rsidP="004A04EF">
      <w:pPr>
        <w:jc w:val="center"/>
        <w:rPr>
          <w:noProof/>
          <w:lang w:val="vi-VN"/>
        </w:rPr>
      </w:pPr>
    </w:p>
    <w:p w:rsidR="00755433" w:rsidRPr="00E30E4B" w:rsidRDefault="00755433" w:rsidP="00E82C06">
      <w:pPr>
        <w:pStyle w:val="000-TLTK"/>
        <w:rPr>
          <w:noProof/>
        </w:rPr>
      </w:pPr>
      <w:r w:rsidRPr="00E30E4B">
        <w:rPr>
          <w:noProof/>
        </w:rPr>
        <w:t xml:space="preserve">J.K Aggarwal, Lu Xia (2014), “Human Activity Recognition from 3D Data-A Review”, </w:t>
      </w:r>
      <w:r w:rsidRPr="00E30E4B">
        <w:rPr>
          <w:i/>
          <w:noProof/>
        </w:rPr>
        <w:t>Pattern Recognition Letters, Elsevier B.V</w:t>
      </w:r>
      <w:r w:rsidRPr="00E30E4B">
        <w:rPr>
          <w:noProof/>
        </w:rPr>
        <w:t>, USA.</w:t>
      </w:r>
    </w:p>
    <w:p w:rsidR="00755433" w:rsidRPr="00E30E4B" w:rsidRDefault="00755433" w:rsidP="00E82C06">
      <w:pPr>
        <w:pStyle w:val="000-TLTK"/>
        <w:rPr>
          <w:noProof/>
        </w:rPr>
      </w:pPr>
      <w:r w:rsidRPr="00E30E4B">
        <w:rPr>
          <w:noProof/>
        </w:rPr>
        <w:t xml:space="preserve">Aggarwal J.K, Ryoo M.S (2011), “Human Activity Analysis: A Review”, </w:t>
      </w:r>
      <w:r w:rsidRPr="00E30E4B">
        <w:rPr>
          <w:i/>
          <w:noProof/>
        </w:rPr>
        <w:t>ACM Comput. Surv</w:t>
      </w:r>
      <w:r w:rsidRPr="00E30E4B">
        <w:rPr>
          <w:noProof/>
        </w:rPr>
        <w:t>, page 16.</w:t>
      </w:r>
    </w:p>
    <w:p w:rsidR="00755433" w:rsidRPr="00E30E4B" w:rsidRDefault="00755433" w:rsidP="00E82C06">
      <w:pPr>
        <w:pStyle w:val="000-TLTK"/>
        <w:rPr>
          <w:noProof/>
        </w:rPr>
      </w:pPr>
      <w:r w:rsidRPr="00E30E4B">
        <w:rPr>
          <w:noProof/>
        </w:rPr>
        <w:t xml:space="preserve">Kohei Arai, Rosa Andrie Asmara (2013), “3D Skeleton model derived from Kinect Depth Sensor Camera andits application to walking style quality evaluations”, </w:t>
      </w:r>
      <w:r w:rsidRPr="00E30E4B">
        <w:rPr>
          <w:i/>
          <w:noProof/>
        </w:rPr>
        <w:t>IJARAL – International Journal of Advanced in Artificial Intelligence</w:t>
      </w:r>
      <w:r w:rsidRPr="00E30E4B">
        <w:rPr>
          <w:noProof/>
        </w:rPr>
        <w:t>.</w:t>
      </w:r>
    </w:p>
    <w:p w:rsidR="00755433" w:rsidRPr="00E30E4B" w:rsidRDefault="00755433" w:rsidP="00E82C06">
      <w:pPr>
        <w:pStyle w:val="000-TLTK"/>
        <w:rPr>
          <w:noProof/>
        </w:rPr>
      </w:pPr>
      <w:r w:rsidRPr="00E30E4B">
        <w:rPr>
          <w:noProof/>
        </w:rPr>
        <w:t xml:space="preserve">Turaga P, Chellappa R, Subrahmanian V.S, Udrea O (2008), “Machine Recognition of Human Activities: A survey”, </w:t>
      </w:r>
      <w:r w:rsidRPr="00E30E4B">
        <w:rPr>
          <w:i/>
          <w:noProof/>
        </w:rPr>
        <w:t>Circuits Syst. Video Technol. IEEE Trans 18</w:t>
      </w:r>
      <w:r w:rsidRPr="00E30E4B">
        <w:rPr>
          <w:noProof/>
        </w:rPr>
        <w:t>, pages 1473-1488.</w:t>
      </w:r>
    </w:p>
    <w:p w:rsidR="00755433" w:rsidRPr="00E30E4B" w:rsidRDefault="00755433" w:rsidP="00E82C06">
      <w:pPr>
        <w:pStyle w:val="000-TLTK"/>
        <w:rPr>
          <w:noProof/>
        </w:rPr>
      </w:pPr>
      <w:r w:rsidRPr="00E30E4B">
        <w:rPr>
          <w:noProof/>
        </w:rPr>
        <w:t xml:space="preserve">Fengjun Lv, Ramakant Nevatia (2006), “Recongnition and Segmentation of 3D Human Action Using HMM and Multi-class AdaBoost”, </w:t>
      </w:r>
      <w:r w:rsidRPr="00E30E4B">
        <w:rPr>
          <w:i/>
          <w:noProof/>
        </w:rPr>
        <w:t>Lecture Notes in Computer Science Vlolumn 3954, 2006, pp 359-372</w:t>
      </w:r>
      <w:r w:rsidRPr="00E30E4B">
        <w:rPr>
          <w:noProof/>
        </w:rPr>
        <w:t>.</w:t>
      </w:r>
    </w:p>
    <w:p w:rsidR="00755433" w:rsidRPr="00E30E4B" w:rsidRDefault="00755433" w:rsidP="00E82C06">
      <w:pPr>
        <w:pStyle w:val="000-TLTK"/>
        <w:rPr>
          <w:noProof/>
        </w:rPr>
      </w:pPr>
      <w:r w:rsidRPr="00E30E4B">
        <w:rPr>
          <w:noProof/>
        </w:rPr>
        <w:t xml:space="preserve">Rizwan Chaudhry, Ferda Ofli, Gregorij Kurillo, Ruzena Bajcsy, René Vidal (2013), “Bio-inspired Dynamic 3D Discriminative Skeletal Features for Human Action Recognition”, </w:t>
      </w:r>
      <w:r w:rsidRPr="00E30E4B">
        <w:rPr>
          <w:i/>
          <w:noProof/>
        </w:rPr>
        <w:t>CVPR-2013</w:t>
      </w:r>
      <w:r w:rsidRPr="00E30E4B">
        <w:rPr>
          <w:noProof/>
        </w:rPr>
        <w:t>.</w:t>
      </w:r>
    </w:p>
    <w:p w:rsidR="00755433" w:rsidRPr="00E30E4B" w:rsidRDefault="00755433" w:rsidP="00E82C06">
      <w:pPr>
        <w:pStyle w:val="000-TLTK"/>
        <w:rPr>
          <w:noProof/>
        </w:rPr>
      </w:pPr>
      <w:r w:rsidRPr="00E30E4B">
        <w:rPr>
          <w:noProof/>
        </w:rPr>
        <w:t xml:space="preserve">Raviteja Vemulapalli, Felipe Arrate, Rama Chellappa (2014), “Human Action Recognition by Representing 3D Skeletons as Points in a Lie Group”, </w:t>
      </w:r>
      <w:r w:rsidRPr="00E30E4B">
        <w:rPr>
          <w:i/>
          <w:noProof/>
        </w:rPr>
        <w:t>CVPR-2014</w:t>
      </w:r>
      <w:r w:rsidRPr="00E30E4B">
        <w:rPr>
          <w:noProof/>
        </w:rPr>
        <w:t>.</w:t>
      </w:r>
    </w:p>
    <w:p w:rsidR="00755433" w:rsidRPr="00E30E4B" w:rsidRDefault="00755433" w:rsidP="00E82C06">
      <w:pPr>
        <w:pStyle w:val="000-TLTK"/>
        <w:rPr>
          <w:noProof/>
        </w:rPr>
      </w:pPr>
      <w:r w:rsidRPr="00E30E4B">
        <w:rPr>
          <w:noProof/>
        </w:rPr>
        <w:t>http://mocap.cs.cmu.edu/</w:t>
      </w:r>
    </w:p>
    <w:p w:rsidR="00755433" w:rsidRPr="00E30E4B" w:rsidRDefault="00755433" w:rsidP="00E82C06">
      <w:pPr>
        <w:pStyle w:val="000-TLTK"/>
        <w:rPr>
          <w:noProof/>
        </w:rPr>
      </w:pPr>
      <w:r w:rsidRPr="00E30E4B">
        <w:rPr>
          <w:noProof/>
        </w:rPr>
        <w:t xml:space="preserve">Vasileios Argyriou, Maria Petrou, Svetlana Barsky (2010), “Photometric Stereo with an Arbitrary Number of Illuminants”, </w:t>
      </w:r>
      <w:r w:rsidRPr="00E30E4B">
        <w:rPr>
          <w:i/>
          <w:noProof/>
        </w:rPr>
        <w:t>Computer Vision and Image Understanding 114</w:t>
      </w:r>
      <w:r w:rsidRPr="00E30E4B">
        <w:rPr>
          <w:noProof/>
        </w:rPr>
        <w:t>, pages 887-900.</w:t>
      </w:r>
    </w:p>
    <w:p w:rsidR="00755433" w:rsidRPr="00E30E4B" w:rsidRDefault="00755433" w:rsidP="00E82C06">
      <w:pPr>
        <w:pStyle w:val="000-TLTK"/>
        <w:rPr>
          <w:noProof/>
        </w:rPr>
      </w:pPr>
      <w:r w:rsidRPr="00E30E4B">
        <w:rPr>
          <w:noProof/>
        </w:rPr>
        <w:lastRenderedPageBreak/>
        <w:t xml:space="preserve">D. Gehrig, T. Schultz (2008), “Selecting Relevant Features for Human Motion Recognition”, </w:t>
      </w:r>
      <w:r w:rsidRPr="00E30E4B">
        <w:rPr>
          <w:i/>
          <w:noProof/>
        </w:rPr>
        <w:t>ICPR 2008, IEEE</w:t>
      </w:r>
      <w:r w:rsidRPr="00E30E4B">
        <w:rPr>
          <w:noProof/>
        </w:rPr>
        <w:t>.</w:t>
      </w:r>
    </w:p>
    <w:p w:rsidR="00755433" w:rsidRPr="00E30E4B" w:rsidRDefault="00755433" w:rsidP="00E82C06">
      <w:pPr>
        <w:pStyle w:val="000-TLTK"/>
        <w:rPr>
          <w:noProof/>
        </w:rPr>
      </w:pPr>
      <w:r w:rsidRPr="00E30E4B">
        <w:rPr>
          <w:noProof/>
        </w:rPr>
        <w:t xml:space="preserve">Dana Kulic, Wataru Takano, Yoshihiko Nakamura (2008), “Incremental Learning, Clustering and Hierarchy Formation of Whole Body Motion Patterns using Adaptive Hidden Markov Chains”, </w:t>
      </w:r>
      <w:r w:rsidRPr="00E30E4B">
        <w:rPr>
          <w:i/>
          <w:noProof/>
        </w:rPr>
        <w:t>The International Journal of Robotics Research vol. 27 no. 7</w:t>
      </w:r>
      <w:r w:rsidRPr="00E30E4B">
        <w:rPr>
          <w:noProof/>
        </w:rPr>
        <w:t xml:space="preserve"> 761-784.</w:t>
      </w:r>
    </w:p>
    <w:p w:rsidR="00755433" w:rsidRPr="00E30E4B" w:rsidRDefault="00755433" w:rsidP="00E82C06">
      <w:pPr>
        <w:pStyle w:val="000-TLTK"/>
        <w:rPr>
          <w:noProof/>
        </w:rPr>
      </w:pPr>
      <w:r w:rsidRPr="00E30E4B">
        <w:rPr>
          <w:noProof/>
        </w:rPr>
        <w:t>Gita Sukthankar, Katia Sycara (2005), “A Cost Minimization Approach to Human Behavior Recognition”.</w:t>
      </w:r>
    </w:p>
    <w:p w:rsidR="00755433" w:rsidRPr="00E30E4B" w:rsidRDefault="00755433" w:rsidP="00E82C06">
      <w:pPr>
        <w:pStyle w:val="000-TLTK"/>
        <w:rPr>
          <w:noProof/>
        </w:rPr>
      </w:pPr>
      <w:r w:rsidRPr="00E30E4B">
        <w:rPr>
          <w:noProof/>
        </w:rPr>
        <w:t xml:space="preserve">Ahmad Jalal, Shaharyar Kamal, Daijin Kim (2014), “A Depth Video Sensor-Based Life-Logging Human Activity Recognition System for Elderly Care in Smart Indoor Environments”, </w:t>
      </w:r>
      <w:r w:rsidRPr="00E30E4B">
        <w:rPr>
          <w:i/>
          <w:noProof/>
        </w:rPr>
        <w:t>Sensors-2014</w:t>
      </w:r>
      <w:r w:rsidRPr="00E30E4B">
        <w:rPr>
          <w:noProof/>
        </w:rPr>
        <w:t>.</w:t>
      </w:r>
    </w:p>
    <w:p w:rsidR="00755433" w:rsidRPr="00E30E4B" w:rsidRDefault="00755433" w:rsidP="00E82C06">
      <w:pPr>
        <w:pStyle w:val="000-TLTK"/>
        <w:rPr>
          <w:noProof/>
        </w:rPr>
      </w:pPr>
      <w:r w:rsidRPr="00E30E4B">
        <w:rPr>
          <w:noProof/>
        </w:rPr>
        <w:t>Lasitha Piyathilaka, Sarah Kodagoda (2013), “Human Activity Recognition for Domestic Robots”.</w:t>
      </w:r>
    </w:p>
    <w:p w:rsidR="00755433" w:rsidRPr="00E30E4B" w:rsidRDefault="00755433" w:rsidP="00E82C06">
      <w:pPr>
        <w:pStyle w:val="000-TLTK"/>
        <w:rPr>
          <w:noProof/>
        </w:rPr>
      </w:pPr>
      <w:r w:rsidRPr="00E30E4B">
        <w:rPr>
          <w:noProof/>
        </w:rPr>
        <w:t>Mi Zhang, Alexander A. Sawchuk (2012), “Motion Primitive-Based Human Activity Recognition Using a Bag-of-Features Approach”.</w:t>
      </w:r>
    </w:p>
    <w:p w:rsidR="00755433" w:rsidRPr="00E30E4B" w:rsidRDefault="00755433" w:rsidP="00E82C06">
      <w:pPr>
        <w:pStyle w:val="000-TLTK"/>
        <w:rPr>
          <w:noProof/>
        </w:rPr>
      </w:pPr>
      <w:r w:rsidRPr="00E30E4B">
        <w:rPr>
          <w:noProof/>
        </w:rPr>
        <w:t xml:space="preserve">Md. Zia Uddin, Nguyen Duc Thang, Jeong Tai Kim, Tae-Seong Kim (2011), “Human Activity Recognition Using Body Joint-Angle Features and Hidden Markov Model”, </w:t>
      </w:r>
      <w:r w:rsidRPr="00E30E4B">
        <w:rPr>
          <w:i/>
          <w:noProof/>
        </w:rPr>
        <w:t>ETRI Journal, Volume 33</w:t>
      </w:r>
      <w:r w:rsidRPr="00E30E4B">
        <w:rPr>
          <w:noProof/>
        </w:rPr>
        <w:t>.</w:t>
      </w:r>
    </w:p>
    <w:p w:rsidR="00273E7E" w:rsidRPr="00E30E4B" w:rsidRDefault="00273E7E" w:rsidP="00E82C06">
      <w:pPr>
        <w:pStyle w:val="000-TLTK"/>
        <w:rPr>
          <w:noProof/>
        </w:rPr>
      </w:pPr>
      <w:r w:rsidRPr="00E30E4B">
        <w:rPr>
          <w:noProof/>
        </w:rPr>
        <w:t>V. Argyriou, M. Petrou, S. Barsky</w:t>
      </w:r>
      <w:r w:rsidR="00DA6BCF" w:rsidRPr="00E30E4B">
        <w:rPr>
          <w:noProof/>
        </w:rPr>
        <w:t xml:space="preserve"> (2010)</w:t>
      </w:r>
      <w:r w:rsidRPr="00E30E4B">
        <w:rPr>
          <w:noProof/>
        </w:rPr>
        <w:t xml:space="preserve">, </w:t>
      </w:r>
      <w:r w:rsidR="00A7387D" w:rsidRPr="00E30E4B">
        <w:rPr>
          <w:noProof/>
        </w:rPr>
        <w:t>“</w:t>
      </w:r>
      <w:r w:rsidRPr="00E30E4B">
        <w:rPr>
          <w:noProof/>
        </w:rPr>
        <w:t>Photometric stereo with an arbitrary number of illuminants</w:t>
      </w:r>
      <w:r w:rsidR="00A7387D" w:rsidRPr="00E30E4B">
        <w:rPr>
          <w:noProof/>
        </w:rPr>
        <w:t>”</w:t>
      </w:r>
      <w:r w:rsidRPr="00E30E4B">
        <w:rPr>
          <w:noProof/>
        </w:rPr>
        <w:t xml:space="preserve">, </w:t>
      </w:r>
      <w:r w:rsidR="00DA6BCF" w:rsidRPr="00E30E4B">
        <w:rPr>
          <w:i/>
          <w:noProof/>
        </w:rPr>
        <w:t xml:space="preserve">CVIU 114 </w:t>
      </w:r>
      <w:r w:rsidRPr="00E30E4B">
        <w:rPr>
          <w:i/>
          <w:noProof/>
        </w:rPr>
        <w:t>887–900</w:t>
      </w:r>
      <w:r w:rsidRPr="00E30E4B">
        <w:rPr>
          <w:noProof/>
        </w:rPr>
        <w:t>.</w:t>
      </w:r>
    </w:p>
    <w:p w:rsidR="00224E4C" w:rsidRPr="00E30E4B" w:rsidRDefault="00224E4C" w:rsidP="00E82C06">
      <w:pPr>
        <w:pStyle w:val="000-TLTK"/>
        <w:rPr>
          <w:noProof/>
        </w:rPr>
      </w:pPr>
      <w:r w:rsidRPr="00E30E4B">
        <w:rPr>
          <w:noProof/>
        </w:rPr>
        <w:t xml:space="preserve">K. Adistambha, C. H. Ritz , I. S. Burnett  (2008), “Motion Classification Using Dynamic Time Warping”, </w:t>
      </w:r>
      <w:r w:rsidRPr="00E30E4B">
        <w:rPr>
          <w:i/>
          <w:noProof/>
        </w:rPr>
        <w:t>ICPR 2008, IEEE</w:t>
      </w:r>
      <w:r w:rsidRPr="00E30E4B">
        <w:rPr>
          <w:noProof/>
        </w:rPr>
        <w:t>.</w:t>
      </w:r>
    </w:p>
    <w:p w:rsidR="007900C4" w:rsidRPr="006137FA" w:rsidRDefault="00D64461" w:rsidP="00D64461">
      <w:pPr>
        <w:overflowPunct/>
        <w:autoSpaceDE/>
        <w:autoSpaceDN/>
        <w:adjustRightInd/>
        <w:textAlignment w:val="auto"/>
        <w:rPr>
          <w:noProof/>
        </w:rPr>
        <w:sectPr w:rsidR="007900C4" w:rsidRPr="006137FA" w:rsidSect="005F29F1">
          <w:footerReference w:type="first" r:id="rId43"/>
          <w:type w:val="oddPage"/>
          <w:pgSz w:w="11907" w:h="16840" w:code="9"/>
          <w:pgMar w:top="1985" w:right="1134" w:bottom="1985" w:left="1985" w:header="567" w:footer="567" w:gutter="0"/>
          <w:cols w:space="720"/>
        </w:sectPr>
      </w:pPr>
      <w:r>
        <w:rPr>
          <w:noProof/>
          <w:lang w:val="vi-VN"/>
        </w:rPr>
        <w:br w:type="page"/>
      </w:r>
    </w:p>
    <w:p w:rsidR="00D27864" w:rsidRPr="00402908" w:rsidRDefault="00D27864" w:rsidP="004A04EF">
      <w:pPr>
        <w:spacing w:before="120" w:after="180"/>
        <w:jc w:val="center"/>
        <w:rPr>
          <w:b/>
          <w:bCs/>
          <w:noProof/>
          <w:sz w:val="38"/>
          <w:szCs w:val="34"/>
        </w:rPr>
      </w:pPr>
    </w:p>
    <w:sectPr w:rsidR="00D27864" w:rsidRPr="00402908" w:rsidSect="00146FE4">
      <w:headerReference w:type="default" r:id="rId44"/>
      <w:footerReference w:type="default" r:id="rId45"/>
      <w:footerReference w:type="first" r:id="rId46"/>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2F9F" w:rsidRDefault="00892F9F">
      <w:r>
        <w:separator/>
      </w:r>
    </w:p>
  </w:endnote>
  <w:endnote w:type="continuationSeparator" w:id="1">
    <w:p w:rsidR="00892F9F" w:rsidRDefault="00892F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Default="00CA1BA0" w:rsidP="00792D69">
    <w:pPr>
      <w:pStyle w:val="Footer"/>
      <w:framePr w:wrap="around" w:vAnchor="text" w:hAnchor="margin" w:xAlign="right" w:y="1"/>
      <w:rPr>
        <w:rStyle w:val="PageNumber"/>
      </w:rPr>
    </w:pPr>
    <w:r>
      <w:rPr>
        <w:rStyle w:val="PageNumber"/>
      </w:rPr>
      <w:fldChar w:fldCharType="begin"/>
    </w:r>
    <w:r w:rsidR="00A9122B">
      <w:rPr>
        <w:rStyle w:val="PageNumber"/>
      </w:rPr>
      <w:instrText xml:space="preserve">PAGE  </w:instrText>
    </w:r>
    <w:r>
      <w:rPr>
        <w:rStyle w:val="PageNumber"/>
      </w:rPr>
      <w:fldChar w:fldCharType="separate"/>
    </w:r>
    <w:r w:rsidR="00A9122B">
      <w:rPr>
        <w:rStyle w:val="PageNumber"/>
        <w:noProof/>
      </w:rPr>
      <w:t>lix</w:t>
    </w:r>
    <w:r>
      <w:rPr>
        <w:rStyle w:val="PageNumber"/>
      </w:rPr>
      <w:fldChar w:fldCharType="end"/>
    </w:r>
  </w:p>
  <w:p w:rsidR="00A9122B" w:rsidRDefault="00A9122B"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A9122B"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A9122B"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63D68" w:rsidRDefault="00CA1BA0"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A9122B" w:rsidRPr="00C63D68">
      <w:rPr>
        <w:rStyle w:val="PageNumber"/>
        <w:sz w:val="22"/>
        <w:szCs w:val="22"/>
      </w:rPr>
      <w:instrText xml:space="preserve"> PAGE </w:instrText>
    </w:r>
    <w:r w:rsidRPr="00C63D68">
      <w:rPr>
        <w:rStyle w:val="PageNumber"/>
        <w:sz w:val="22"/>
        <w:szCs w:val="22"/>
      </w:rPr>
      <w:fldChar w:fldCharType="separate"/>
    </w:r>
    <w:r w:rsidR="00A9122B">
      <w:rPr>
        <w:rStyle w:val="PageNumber"/>
        <w:noProof/>
        <w:sz w:val="22"/>
        <w:szCs w:val="22"/>
      </w:rPr>
      <w:t>59</w:t>
    </w:r>
    <w:r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D27864" w:rsidRDefault="00A9122B"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CA1BA0" w:rsidRPr="00D27864">
      <w:rPr>
        <w:rStyle w:val="PageNumber"/>
      </w:rPr>
      <w:fldChar w:fldCharType="begin"/>
    </w:r>
    <w:r w:rsidRPr="00D27864">
      <w:rPr>
        <w:rStyle w:val="PageNumber"/>
      </w:rPr>
      <w:instrText xml:space="preserve"> PAGE </w:instrText>
    </w:r>
    <w:r w:rsidR="00CA1BA0" w:rsidRPr="00D27864">
      <w:rPr>
        <w:rStyle w:val="PageNumber"/>
      </w:rPr>
      <w:fldChar w:fldCharType="separate"/>
    </w:r>
    <w:r w:rsidR="00D64461">
      <w:rPr>
        <w:rStyle w:val="PageNumber"/>
        <w:noProof/>
      </w:rPr>
      <w:t>3</w:t>
    </w:r>
    <w:r w:rsidR="00CA1BA0" w:rsidRPr="00D27864">
      <w:rPr>
        <w:rStyle w:val="PageNumber"/>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A9122B"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2F9F" w:rsidRDefault="00892F9F">
      <w:r>
        <w:separator/>
      </w:r>
    </w:p>
  </w:footnote>
  <w:footnote w:type="continuationSeparator" w:id="1">
    <w:p w:rsidR="00892F9F" w:rsidRDefault="00892F9F">
      <w:r>
        <w:continuationSeparator/>
      </w:r>
    </w:p>
  </w:footnote>
  <w:footnote w:id="2">
    <w:p w:rsidR="00A9122B" w:rsidRPr="00503B13" w:rsidRDefault="00A9122B">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A9122B" w:rsidRPr="00F847BF" w:rsidRDefault="00A9122B">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A9122B" w:rsidRDefault="00A9122B">
      <w:pPr>
        <w:pStyle w:val="FootnoteText"/>
      </w:pPr>
      <w:r>
        <w:rPr>
          <w:rStyle w:val="FootnoteReference"/>
        </w:rPr>
        <w:footnoteRef/>
      </w:r>
      <w:r>
        <w:t xml:space="preserve"> Mocap (Motion Capture) là hệ thống chuyên biệt dùng để chụp chuyển động.</w:t>
      </w:r>
    </w:p>
  </w:footnote>
  <w:footnote w:id="5">
    <w:p w:rsidR="00A9122B" w:rsidRDefault="00A9122B">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6">
    <w:p w:rsidR="00A9122B" w:rsidRDefault="00A9122B">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7">
    <w:p w:rsidR="00A9122B" w:rsidRDefault="00A9122B"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A9122B" w:rsidRDefault="00A9122B"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A9122B" w:rsidRDefault="00A9122B">
      <w:pPr>
        <w:pStyle w:val="FootnoteText"/>
      </w:pPr>
      <w:r>
        <w:rPr>
          <w:rStyle w:val="FootnoteReference"/>
        </w:rPr>
        <w:footnoteRef/>
      </w:r>
      <w:r>
        <w:t xml:space="preserve"> </w:t>
      </w:r>
      <w:r w:rsidRPr="00AF7254">
        <w:t>http://mocap.cs.cmu.edu</w:t>
      </w:r>
      <w:r>
        <w:t>/.</w:t>
      </w:r>
    </w:p>
  </w:footnote>
  <w:footnote w:id="10">
    <w:p w:rsidR="00A9122B" w:rsidRDefault="00A9122B">
      <w:pPr>
        <w:pStyle w:val="FootnoteText"/>
      </w:pPr>
      <w:r>
        <w:rPr>
          <w:rStyle w:val="FootnoteReference"/>
        </w:rPr>
        <w:footnoteRef/>
      </w:r>
      <w:r>
        <w:t xml:space="preserve"> </w:t>
      </w:r>
      <w:r w:rsidRPr="00AF7254">
        <w:t>http://www.mpi-inf.mpg.de/resources/HDM05/</w:t>
      </w:r>
      <w:r>
        <w:t>.</w:t>
      </w:r>
    </w:p>
  </w:footnote>
  <w:footnote w:id="11">
    <w:p w:rsidR="00A9122B" w:rsidRDefault="00A9122B">
      <w:pPr>
        <w:pStyle w:val="FootnoteText"/>
      </w:pPr>
      <w:r>
        <w:rPr>
          <w:rStyle w:val="FootnoteReference"/>
        </w:rPr>
        <w:footnoteRef/>
      </w:r>
      <w:r>
        <w:t xml:space="preserve"> </w:t>
      </w:r>
      <w:r w:rsidRPr="00AF7254">
        <w:t>http://kitchen.cs.cmu.edu/</w:t>
      </w:r>
      <w:r>
        <w:t>.</w:t>
      </w:r>
    </w:p>
  </w:footnote>
  <w:footnote w:id="12">
    <w:p w:rsidR="00A9122B" w:rsidRDefault="00A9122B">
      <w:pPr>
        <w:pStyle w:val="FootnoteText"/>
      </w:pPr>
      <w:r>
        <w:rPr>
          <w:rStyle w:val="FootnoteReference"/>
        </w:rPr>
        <w:footnoteRef/>
      </w:r>
      <w:r>
        <w:t xml:space="preserve"> </w:t>
      </w:r>
      <w:r w:rsidRPr="00AF7254">
        <w:t>http://www.cs.rochester.edu/%18spark/muri/.</w:t>
      </w:r>
    </w:p>
  </w:footnote>
  <w:footnote w:id="13">
    <w:p w:rsidR="00A9122B" w:rsidRDefault="00A9122B">
      <w:pPr>
        <w:pStyle w:val="FootnoteText"/>
      </w:pPr>
      <w:r>
        <w:rPr>
          <w:rStyle w:val="FootnoteReference"/>
        </w:rPr>
        <w:footnoteRef/>
      </w:r>
      <w:r>
        <w:t xml:space="preserve"> </w:t>
      </w:r>
      <w:r w:rsidRPr="00057A56">
        <w:t>http://ias.in.tum.de/software/kitchen-activity-data/.</w:t>
      </w:r>
    </w:p>
  </w:footnote>
  <w:footnote w:id="14">
    <w:p w:rsidR="00A9122B" w:rsidRDefault="00A9122B">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A9122B" w:rsidRDefault="00A9122B">
      <w:pPr>
        <w:pStyle w:val="FootnoteText"/>
      </w:pPr>
      <w:r>
        <w:rPr>
          <w:rStyle w:val="FootnoteReference"/>
        </w:rPr>
        <w:footnoteRef/>
      </w:r>
      <w:r>
        <w:t xml:space="preserve"> </w:t>
      </w:r>
      <w:r w:rsidRPr="00D32B62">
        <w:t>http://mocap.cs.cmu.edu/resources.php</w:t>
      </w:r>
    </w:p>
  </w:footnote>
  <w:footnote w:id="16">
    <w:p w:rsidR="00A9122B" w:rsidRDefault="00A9122B">
      <w:pPr>
        <w:pStyle w:val="FootnoteText"/>
      </w:pPr>
      <w:r>
        <w:rPr>
          <w:rStyle w:val="FootnoteReference"/>
        </w:rPr>
        <w:footnoteRef/>
      </w:r>
      <w:r>
        <w:t xml:space="preserve"> </w:t>
      </w:r>
      <w:r w:rsidRPr="007B20C0">
        <w:t>http://accord-framework.net/</w:t>
      </w:r>
    </w:p>
  </w:footnote>
  <w:footnote w:id="17">
    <w:p w:rsidR="00A9122B" w:rsidRDefault="00A9122B">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Default="00CA1BA0" w:rsidP="00792D69">
    <w:pPr>
      <w:pStyle w:val="Header"/>
      <w:framePr w:wrap="around" w:vAnchor="text" w:hAnchor="margin" w:xAlign="center" w:y="1"/>
      <w:rPr>
        <w:rStyle w:val="PageNumber"/>
      </w:rPr>
    </w:pPr>
    <w:r>
      <w:rPr>
        <w:rStyle w:val="PageNumber"/>
      </w:rPr>
      <w:fldChar w:fldCharType="begin"/>
    </w:r>
    <w:r w:rsidR="00A9122B">
      <w:rPr>
        <w:rStyle w:val="PageNumber"/>
      </w:rPr>
      <w:instrText xml:space="preserve">PAGE  </w:instrText>
    </w:r>
    <w:r>
      <w:rPr>
        <w:rStyle w:val="PageNumber"/>
      </w:rPr>
      <w:fldChar w:fldCharType="separate"/>
    </w:r>
    <w:r w:rsidR="00A9122B">
      <w:rPr>
        <w:rStyle w:val="PageNumber"/>
        <w:noProof/>
      </w:rPr>
      <w:t>lix</w:t>
    </w:r>
    <w:r>
      <w:rPr>
        <w:rStyle w:val="PageNumber"/>
      </w:rPr>
      <w:fldChar w:fldCharType="end"/>
    </w:r>
  </w:p>
  <w:p w:rsidR="00A9122B" w:rsidRDefault="00A9122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B861A3" w:rsidRDefault="00A9122B">
    <w:pPr>
      <w:jc w:val="center"/>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B32F18" w:rsidRDefault="00CA1BA0" w:rsidP="00FB3C5D">
    <w:pPr>
      <w:pStyle w:val="Header"/>
      <w:tabs>
        <w:tab w:val="clear" w:pos="4320"/>
        <w:tab w:val="clear" w:pos="8640"/>
        <w:tab w:val="right" w:pos="8820"/>
      </w:tabs>
      <w:spacing w:before="60"/>
      <w:jc w:val="center"/>
    </w:pPr>
    <w:r w:rsidRPr="00B32F18">
      <w:rPr>
        <w:rStyle w:val="PageNumber"/>
      </w:rPr>
      <w:fldChar w:fldCharType="begin"/>
    </w:r>
    <w:r w:rsidR="00A9122B" w:rsidRPr="00B32F18">
      <w:rPr>
        <w:rStyle w:val="PageNumber"/>
      </w:rPr>
      <w:instrText xml:space="preserve"> PAGE </w:instrText>
    </w:r>
    <w:r w:rsidRPr="00B32F18">
      <w:rPr>
        <w:rStyle w:val="PageNumber"/>
      </w:rPr>
      <w:fldChar w:fldCharType="separate"/>
    </w:r>
    <w:r w:rsidR="00871C6D">
      <w:rPr>
        <w:rStyle w:val="PageNumber"/>
        <w:noProof/>
      </w:rPr>
      <w:t>40</w:t>
    </w:r>
    <w:r w:rsidRPr="00B32F18">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60513F">
    <w:pPr>
      <w:pStyle w:val="Header"/>
      <w:tabs>
        <w:tab w:val="clear" w:pos="4320"/>
        <w:tab w:val="clear" w:pos="8640"/>
        <w:tab w:val="right" w:pos="8820"/>
      </w:tabs>
      <w:spacing w:before="60"/>
      <w:jc w:val="center"/>
      <w:rPr>
        <w:i/>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66220" w:rsidRDefault="00CA1BA0" w:rsidP="0060513F">
    <w:pPr>
      <w:pStyle w:val="Header"/>
      <w:tabs>
        <w:tab w:val="clear" w:pos="4320"/>
        <w:tab w:val="clear" w:pos="8640"/>
        <w:tab w:val="right" w:pos="8820"/>
      </w:tabs>
      <w:spacing w:before="60"/>
      <w:jc w:val="center"/>
    </w:pPr>
    <w:r w:rsidRPr="00666220">
      <w:rPr>
        <w:rStyle w:val="PageNumber"/>
      </w:rPr>
      <w:fldChar w:fldCharType="begin"/>
    </w:r>
    <w:r w:rsidR="00A9122B" w:rsidRPr="00666220">
      <w:rPr>
        <w:rStyle w:val="PageNumber"/>
      </w:rPr>
      <w:instrText xml:space="preserve"> PAGE </w:instrText>
    </w:r>
    <w:r w:rsidRPr="00666220">
      <w:rPr>
        <w:rStyle w:val="PageNumber"/>
      </w:rPr>
      <w:fldChar w:fldCharType="separate"/>
    </w:r>
    <w:r w:rsidR="00871C6D">
      <w:rPr>
        <w:rStyle w:val="PageNumber"/>
        <w:noProof/>
      </w:rPr>
      <w:t>30</w:t>
    </w:r>
    <w:r w:rsidRPr="00666220">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60513F" w:rsidRDefault="00CA1BA0" w:rsidP="0060513F">
    <w:pPr>
      <w:pStyle w:val="Header"/>
      <w:jc w:val="center"/>
    </w:pPr>
    <w:r>
      <w:rPr>
        <w:rStyle w:val="PageNumber"/>
      </w:rPr>
      <w:fldChar w:fldCharType="begin"/>
    </w:r>
    <w:r w:rsidR="00A9122B">
      <w:rPr>
        <w:rStyle w:val="PageNumber"/>
      </w:rPr>
      <w:instrText xml:space="preserve"> PAGE </w:instrText>
    </w:r>
    <w:r>
      <w:rPr>
        <w:rStyle w:val="PageNumber"/>
      </w:rPr>
      <w:fldChar w:fldCharType="separate"/>
    </w:r>
    <w:r w:rsidR="00871C6D">
      <w:rPr>
        <w:rStyle w:val="PageNumber"/>
        <w:noProof/>
      </w:rPr>
      <w:t>35</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22B" w:rsidRPr="00C14F14" w:rsidRDefault="00A9122B"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CA1BA0">
      <w:rPr>
        <w:rStyle w:val="PageNumber"/>
      </w:rPr>
      <w:fldChar w:fldCharType="begin"/>
    </w:r>
    <w:r>
      <w:rPr>
        <w:rStyle w:val="PageNumber"/>
      </w:rPr>
      <w:instrText xml:space="preserve"> PAGE </w:instrText>
    </w:r>
    <w:r w:rsidR="00CA1BA0">
      <w:rPr>
        <w:rStyle w:val="PageNumber"/>
      </w:rPr>
      <w:fldChar w:fldCharType="separate"/>
    </w:r>
    <w:r w:rsidR="00D64461">
      <w:rPr>
        <w:rStyle w:val="PageNumber"/>
        <w:noProof/>
      </w:rPr>
      <w:t>3</w:t>
    </w:r>
    <w:r w:rsidR="00CA1BA0">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6">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8">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0">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1">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2">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7"/>
  </w:num>
  <w:num w:numId="3">
    <w:abstractNumId w:val="9"/>
  </w:num>
  <w:num w:numId="4">
    <w:abstractNumId w:val="10"/>
  </w:num>
  <w:num w:numId="5">
    <w:abstractNumId w:val="12"/>
  </w:num>
  <w:num w:numId="6">
    <w:abstractNumId w:val="11"/>
  </w:num>
  <w:num w:numId="7">
    <w:abstractNumId w:val="2"/>
  </w:num>
  <w:num w:numId="8">
    <w:abstractNumId w:val="5"/>
  </w:num>
  <w:num w:numId="9">
    <w:abstractNumId w:val="15"/>
  </w:num>
  <w:num w:numId="10">
    <w:abstractNumId w:val="14"/>
  </w:num>
  <w:num w:numId="11">
    <w:abstractNumId w:val="8"/>
  </w:num>
  <w:num w:numId="12">
    <w:abstractNumId w:val="13"/>
  </w:num>
  <w:num w:numId="13">
    <w:abstractNumId w:val="4"/>
  </w:num>
  <w:num w:numId="14">
    <w:abstractNumId w:val="3"/>
  </w:num>
  <w:num w:numId="15">
    <w:abstractNumId w:val="6"/>
  </w:num>
  <w:num w:numId="16">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96258"/>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E33"/>
    <w:rsid w:val="0000276F"/>
    <w:rsid w:val="000029F8"/>
    <w:rsid w:val="00002BA3"/>
    <w:rsid w:val="00003391"/>
    <w:rsid w:val="0000361A"/>
    <w:rsid w:val="000036AD"/>
    <w:rsid w:val="00003B78"/>
    <w:rsid w:val="00004FE8"/>
    <w:rsid w:val="00005266"/>
    <w:rsid w:val="000062F1"/>
    <w:rsid w:val="00006871"/>
    <w:rsid w:val="00007085"/>
    <w:rsid w:val="00007C64"/>
    <w:rsid w:val="000105A1"/>
    <w:rsid w:val="00010B62"/>
    <w:rsid w:val="00011507"/>
    <w:rsid w:val="00011E84"/>
    <w:rsid w:val="00012A82"/>
    <w:rsid w:val="0001317B"/>
    <w:rsid w:val="000135FE"/>
    <w:rsid w:val="000136E7"/>
    <w:rsid w:val="000142FA"/>
    <w:rsid w:val="000146C3"/>
    <w:rsid w:val="000147B3"/>
    <w:rsid w:val="00014916"/>
    <w:rsid w:val="00014D18"/>
    <w:rsid w:val="00014E5B"/>
    <w:rsid w:val="00014F9D"/>
    <w:rsid w:val="000164FA"/>
    <w:rsid w:val="000173EF"/>
    <w:rsid w:val="00017621"/>
    <w:rsid w:val="00020ABE"/>
    <w:rsid w:val="00021156"/>
    <w:rsid w:val="0002156B"/>
    <w:rsid w:val="00021A83"/>
    <w:rsid w:val="000225DE"/>
    <w:rsid w:val="00022B27"/>
    <w:rsid w:val="00024ED6"/>
    <w:rsid w:val="00026FE7"/>
    <w:rsid w:val="00031569"/>
    <w:rsid w:val="00032556"/>
    <w:rsid w:val="0003259D"/>
    <w:rsid w:val="00032878"/>
    <w:rsid w:val="00033BD6"/>
    <w:rsid w:val="00034AC5"/>
    <w:rsid w:val="000366EA"/>
    <w:rsid w:val="00036B81"/>
    <w:rsid w:val="00040AF1"/>
    <w:rsid w:val="00040DA3"/>
    <w:rsid w:val="0004280C"/>
    <w:rsid w:val="0004280D"/>
    <w:rsid w:val="00042B3F"/>
    <w:rsid w:val="000435BD"/>
    <w:rsid w:val="00043696"/>
    <w:rsid w:val="00044569"/>
    <w:rsid w:val="00044E48"/>
    <w:rsid w:val="00044E9E"/>
    <w:rsid w:val="000459F3"/>
    <w:rsid w:val="00047410"/>
    <w:rsid w:val="00050284"/>
    <w:rsid w:val="000515AD"/>
    <w:rsid w:val="000515E7"/>
    <w:rsid w:val="00051AF9"/>
    <w:rsid w:val="00053A99"/>
    <w:rsid w:val="000549BA"/>
    <w:rsid w:val="00055635"/>
    <w:rsid w:val="00055BC0"/>
    <w:rsid w:val="0005686C"/>
    <w:rsid w:val="00056B81"/>
    <w:rsid w:val="00056D34"/>
    <w:rsid w:val="00057A56"/>
    <w:rsid w:val="00057C25"/>
    <w:rsid w:val="00060C6D"/>
    <w:rsid w:val="00060C82"/>
    <w:rsid w:val="00060E86"/>
    <w:rsid w:val="00061A86"/>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D33"/>
    <w:rsid w:val="00071FD3"/>
    <w:rsid w:val="000722E0"/>
    <w:rsid w:val="00073652"/>
    <w:rsid w:val="000739EB"/>
    <w:rsid w:val="000740F5"/>
    <w:rsid w:val="00075BE5"/>
    <w:rsid w:val="00076166"/>
    <w:rsid w:val="00076232"/>
    <w:rsid w:val="00077357"/>
    <w:rsid w:val="00077801"/>
    <w:rsid w:val="00077E70"/>
    <w:rsid w:val="0008064F"/>
    <w:rsid w:val="0008235A"/>
    <w:rsid w:val="00082380"/>
    <w:rsid w:val="000824F2"/>
    <w:rsid w:val="00084E0A"/>
    <w:rsid w:val="00084FB4"/>
    <w:rsid w:val="00085378"/>
    <w:rsid w:val="00085882"/>
    <w:rsid w:val="00085F2D"/>
    <w:rsid w:val="0008611C"/>
    <w:rsid w:val="000869FA"/>
    <w:rsid w:val="00087245"/>
    <w:rsid w:val="000873E4"/>
    <w:rsid w:val="000874F7"/>
    <w:rsid w:val="00087617"/>
    <w:rsid w:val="00087691"/>
    <w:rsid w:val="00091002"/>
    <w:rsid w:val="00092FA9"/>
    <w:rsid w:val="00092FB2"/>
    <w:rsid w:val="00093038"/>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C60"/>
    <w:rsid w:val="000A41A5"/>
    <w:rsid w:val="000A4AC0"/>
    <w:rsid w:val="000A51CC"/>
    <w:rsid w:val="000A53E8"/>
    <w:rsid w:val="000A6B1F"/>
    <w:rsid w:val="000A716E"/>
    <w:rsid w:val="000A7620"/>
    <w:rsid w:val="000A7A0B"/>
    <w:rsid w:val="000A7C13"/>
    <w:rsid w:val="000B0AC0"/>
    <w:rsid w:val="000B1327"/>
    <w:rsid w:val="000B1953"/>
    <w:rsid w:val="000B2AD6"/>
    <w:rsid w:val="000B489E"/>
    <w:rsid w:val="000B48AB"/>
    <w:rsid w:val="000B4C20"/>
    <w:rsid w:val="000B5C90"/>
    <w:rsid w:val="000B5DDF"/>
    <w:rsid w:val="000B72BB"/>
    <w:rsid w:val="000C0137"/>
    <w:rsid w:val="000C04B0"/>
    <w:rsid w:val="000C0EC4"/>
    <w:rsid w:val="000C1324"/>
    <w:rsid w:val="000C178D"/>
    <w:rsid w:val="000C19B8"/>
    <w:rsid w:val="000C24DA"/>
    <w:rsid w:val="000C2AD0"/>
    <w:rsid w:val="000C2BB0"/>
    <w:rsid w:val="000C2BB2"/>
    <w:rsid w:val="000C2ECF"/>
    <w:rsid w:val="000C2F22"/>
    <w:rsid w:val="000C4261"/>
    <w:rsid w:val="000C4F33"/>
    <w:rsid w:val="000C5622"/>
    <w:rsid w:val="000C6943"/>
    <w:rsid w:val="000C6D1D"/>
    <w:rsid w:val="000C7647"/>
    <w:rsid w:val="000D09C4"/>
    <w:rsid w:val="000D3AB5"/>
    <w:rsid w:val="000D3D11"/>
    <w:rsid w:val="000D4AC3"/>
    <w:rsid w:val="000D6727"/>
    <w:rsid w:val="000D6833"/>
    <w:rsid w:val="000E01EA"/>
    <w:rsid w:val="000E0FB4"/>
    <w:rsid w:val="000E1510"/>
    <w:rsid w:val="000E3B42"/>
    <w:rsid w:val="000E41C8"/>
    <w:rsid w:val="000E45A7"/>
    <w:rsid w:val="000E46EA"/>
    <w:rsid w:val="000E4CCC"/>
    <w:rsid w:val="000E4E36"/>
    <w:rsid w:val="000E57A4"/>
    <w:rsid w:val="000E59FF"/>
    <w:rsid w:val="000E6F5B"/>
    <w:rsid w:val="000E74A6"/>
    <w:rsid w:val="000E74E1"/>
    <w:rsid w:val="000F00AD"/>
    <w:rsid w:val="000F0DF4"/>
    <w:rsid w:val="000F10D4"/>
    <w:rsid w:val="000F1F13"/>
    <w:rsid w:val="000F2772"/>
    <w:rsid w:val="000F2ADF"/>
    <w:rsid w:val="000F2F45"/>
    <w:rsid w:val="000F3920"/>
    <w:rsid w:val="000F3ACC"/>
    <w:rsid w:val="000F3D41"/>
    <w:rsid w:val="000F3EE6"/>
    <w:rsid w:val="000F4540"/>
    <w:rsid w:val="000F4E3A"/>
    <w:rsid w:val="000F6148"/>
    <w:rsid w:val="000F763D"/>
    <w:rsid w:val="000F7E0F"/>
    <w:rsid w:val="001002FF"/>
    <w:rsid w:val="001012A7"/>
    <w:rsid w:val="00101C1C"/>
    <w:rsid w:val="00103AB5"/>
    <w:rsid w:val="00104632"/>
    <w:rsid w:val="00104E62"/>
    <w:rsid w:val="00104F23"/>
    <w:rsid w:val="00104FD8"/>
    <w:rsid w:val="00105870"/>
    <w:rsid w:val="00105B0F"/>
    <w:rsid w:val="00106631"/>
    <w:rsid w:val="001077E8"/>
    <w:rsid w:val="0010786F"/>
    <w:rsid w:val="00107F22"/>
    <w:rsid w:val="0011031D"/>
    <w:rsid w:val="001105E4"/>
    <w:rsid w:val="00110D44"/>
    <w:rsid w:val="00110EAD"/>
    <w:rsid w:val="001110C4"/>
    <w:rsid w:val="00111C66"/>
    <w:rsid w:val="00111DF3"/>
    <w:rsid w:val="001122C5"/>
    <w:rsid w:val="00112401"/>
    <w:rsid w:val="0011250C"/>
    <w:rsid w:val="0011320C"/>
    <w:rsid w:val="0011352E"/>
    <w:rsid w:val="00113D93"/>
    <w:rsid w:val="00115783"/>
    <w:rsid w:val="00115CC3"/>
    <w:rsid w:val="00115F3A"/>
    <w:rsid w:val="001164E1"/>
    <w:rsid w:val="00116639"/>
    <w:rsid w:val="0011664A"/>
    <w:rsid w:val="00117B4B"/>
    <w:rsid w:val="001201B3"/>
    <w:rsid w:val="00120DDD"/>
    <w:rsid w:val="00121005"/>
    <w:rsid w:val="00121B06"/>
    <w:rsid w:val="001222CD"/>
    <w:rsid w:val="001227BB"/>
    <w:rsid w:val="0012356A"/>
    <w:rsid w:val="00123ADB"/>
    <w:rsid w:val="00123CC5"/>
    <w:rsid w:val="00123DB5"/>
    <w:rsid w:val="001244B3"/>
    <w:rsid w:val="001244CC"/>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552D"/>
    <w:rsid w:val="0013632E"/>
    <w:rsid w:val="0013672D"/>
    <w:rsid w:val="00140820"/>
    <w:rsid w:val="001409BF"/>
    <w:rsid w:val="00141818"/>
    <w:rsid w:val="00141847"/>
    <w:rsid w:val="0014197C"/>
    <w:rsid w:val="001427E7"/>
    <w:rsid w:val="001438C7"/>
    <w:rsid w:val="0014440D"/>
    <w:rsid w:val="00144BA8"/>
    <w:rsid w:val="00144D04"/>
    <w:rsid w:val="00144E55"/>
    <w:rsid w:val="001452A9"/>
    <w:rsid w:val="001460F7"/>
    <w:rsid w:val="00146FE4"/>
    <w:rsid w:val="00147076"/>
    <w:rsid w:val="001471D2"/>
    <w:rsid w:val="00150EC8"/>
    <w:rsid w:val="00151962"/>
    <w:rsid w:val="00152AAE"/>
    <w:rsid w:val="001537C2"/>
    <w:rsid w:val="0015390D"/>
    <w:rsid w:val="00153A09"/>
    <w:rsid w:val="00153B1F"/>
    <w:rsid w:val="00154ED3"/>
    <w:rsid w:val="00154F6B"/>
    <w:rsid w:val="00154FE9"/>
    <w:rsid w:val="00155319"/>
    <w:rsid w:val="00155607"/>
    <w:rsid w:val="00155A8C"/>
    <w:rsid w:val="00155BA5"/>
    <w:rsid w:val="0015624A"/>
    <w:rsid w:val="001609FB"/>
    <w:rsid w:val="00160A32"/>
    <w:rsid w:val="00161032"/>
    <w:rsid w:val="001616D5"/>
    <w:rsid w:val="00161DEA"/>
    <w:rsid w:val="001620ED"/>
    <w:rsid w:val="00162181"/>
    <w:rsid w:val="001642B2"/>
    <w:rsid w:val="0016448B"/>
    <w:rsid w:val="001645EB"/>
    <w:rsid w:val="001655B9"/>
    <w:rsid w:val="00167248"/>
    <w:rsid w:val="0016767C"/>
    <w:rsid w:val="00167727"/>
    <w:rsid w:val="00167D3F"/>
    <w:rsid w:val="001705A9"/>
    <w:rsid w:val="00170F64"/>
    <w:rsid w:val="0017134F"/>
    <w:rsid w:val="001725E6"/>
    <w:rsid w:val="00174037"/>
    <w:rsid w:val="0017452E"/>
    <w:rsid w:val="0017467C"/>
    <w:rsid w:val="00175255"/>
    <w:rsid w:val="00175CD1"/>
    <w:rsid w:val="001764CC"/>
    <w:rsid w:val="00177578"/>
    <w:rsid w:val="001804F5"/>
    <w:rsid w:val="00180624"/>
    <w:rsid w:val="001807FB"/>
    <w:rsid w:val="001815E8"/>
    <w:rsid w:val="00181816"/>
    <w:rsid w:val="00181D60"/>
    <w:rsid w:val="0018227A"/>
    <w:rsid w:val="001823A4"/>
    <w:rsid w:val="001827B1"/>
    <w:rsid w:val="00182C20"/>
    <w:rsid w:val="00182D29"/>
    <w:rsid w:val="001837B3"/>
    <w:rsid w:val="001839C3"/>
    <w:rsid w:val="00183F06"/>
    <w:rsid w:val="001843F1"/>
    <w:rsid w:val="001844EF"/>
    <w:rsid w:val="0018467E"/>
    <w:rsid w:val="0018519D"/>
    <w:rsid w:val="001858AE"/>
    <w:rsid w:val="00186077"/>
    <w:rsid w:val="00186C7F"/>
    <w:rsid w:val="00186FC4"/>
    <w:rsid w:val="00187149"/>
    <w:rsid w:val="0018732C"/>
    <w:rsid w:val="00187436"/>
    <w:rsid w:val="001874DC"/>
    <w:rsid w:val="00187D11"/>
    <w:rsid w:val="0019011D"/>
    <w:rsid w:val="00190A89"/>
    <w:rsid w:val="00191AC4"/>
    <w:rsid w:val="00191CB2"/>
    <w:rsid w:val="00192940"/>
    <w:rsid w:val="00192B59"/>
    <w:rsid w:val="0019312B"/>
    <w:rsid w:val="001931EE"/>
    <w:rsid w:val="00196143"/>
    <w:rsid w:val="001974CF"/>
    <w:rsid w:val="00197847"/>
    <w:rsid w:val="00197887"/>
    <w:rsid w:val="001A01CB"/>
    <w:rsid w:val="001A0337"/>
    <w:rsid w:val="001A0494"/>
    <w:rsid w:val="001A135B"/>
    <w:rsid w:val="001A1518"/>
    <w:rsid w:val="001A178F"/>
    <w:rsid w:val="001A1B54"/>
    <w:rsid w:val="001A3347"/>
    <w:rsid w:val="001A3397"/>
    <w:rsid w:val="001A37CC"/>
    <w:rsid w:val="001A4EA9"/>
    <w:rsid w:val="001A4EBD"/>
    <w:rsid w:val="001A5333"/>
    <w:rsid w:val="001A564D"/>
    <w:rsid w:val="001A5D42"/>
    <w:rsid w:val="001A613B"/>
    <w:rsid w:val="001A6246"/>
    <w:rsid w:val="001A68BC"/>
    <w:rsid w:val="001A7A7F"/>
    <w:rsid w:val="001A7BCF"/>
    <w:rsid w:val="001A7C3F"/>
    <w:rsid w:val="001B09D8"/>
    <w:rsid w:val="001B139A"/>
    <w:rsid w:val="001B1C62"/>
    <w:rsid w:val="001B2A0A"/>
    <w:rsid w:val="001B2C1D"/>
    <w:rsid w:val="001B32BE"/>
    <w:rsid w:val="001B44F6"/>
    <w:rsid w:val="001B6970"/>
    <w:rsid w:val="001C2B76"/>
    <w:rsid w:val="001C2DBC"/>
    <w:rsid w:val="001C465D"/>
    <w:rsid w:val="001C4D39"/>
    <w:rsid w:val="001C54EE"/>
    <w:rsid w:val="001C5CB1"/>
    <w:rsid w:val="001C6444"/>
    <w:rsid w:val="001C7DBB"/>
    <w:rsid w:val="001C7EEA"/>
    <w:rsid w:val="001D01CB"/>
    <w:rsid w:val="001D09F3"/>
    <w:rsid w:val="001D1971"/>
    <w:rsid w:val="001D3314"/>
    <w:rsid w:val="001D3804"/>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794"/>
    <w:rsid w:val="001E1D99"/>
    <w:rsid w:val="001E21CD"/>
    <w:rsid w:val="001E2CA8"/>
    <w:rsid w:val="001E30ED"/>
    <w:rsid w:val="001E3511"/>
    <w:rsid w:val="001E3C58"/>
    <w:rsid w:val="001E4062"/>
    <w:rsid w:val="001E46D9"/>
    <w:rsid w:val="001E46EA"/>
    <w:rsid w:val="001E5F73"/>
    <w:rsid w:val="001E6712"/>
    <w:rsid w:val="001E6899"/>
    <w:rsid w:val="001E6D5C"/>
    <w:rsid w:val="001E74B4"/>
    <w:rsid w:val="001E7DAC"/>
    <w:rsid w:val="001F1CED"/>
    <w:rsid w:val="001F2C38"/>
    <w:rsid w:val="001F4088"/>
    <w:rsid w:val="001F5264"/>
    <w:rsid w:val="001F5740"/>
    <w:rsid w:val="001F782C"/>
    <w:rsid w:val="0020004C"/>
    <w:rsid w:val="002000AE"/>
    <w:rsid w:val="0020083B"/>
    <w:rsid w:val="00201550"/>
    <w:rsid w:val="00201944"/>
    <w:rsid w:val="00203747"/>
    <w:rsid w:val="00203DC8"/>
    <w:rsid w:val="002047F4"/>
    <w:rsid w:val="00205653"/>
    <w:rsid w:val="002068AE"/>
    <w:rsid w:val="0020747E"/>
    <w:rsid w:val="00207772"/>
    <w:rsid w:val="00210291"/>
    <w:rsid w:val="00210452"/>
    <w:rsid w:val="00212341"/>
    <w:rsid w:val="00212529"/>
    <w:rsid w:val="002125CE"/>
    <w:rsid w:val="0021282D"/>
    <w:rsid w:val="0021495F"/>
    <w:rsid w:val="00215199"/>
    <w:rsid w:val="00215CFF"/>
    <w:rsid w:val="002164FB"/>
    <w:rsid w:val="00216AE4"/>
    <w:rsid w:val="00216EA4"/>
    <w:rsid w:val="002170AD"/>
    <w:rsid w:val="00217CB6"/>
    <w:rsid w:val="00217D3D"/>
    <w:rsid w:val="00220DAE"/>
    <w:rsid w:val="00222001"/>
    <w:rsid w:val="00222149"/>
    <w:rsid w:val="00222D39"/>
    <w:rsid w:val="00222EFB"/>
    <w:rsid w:val="002230EB"/>
    <w:rsid w:val="002241D6"/>
    <w:rsid w:val="002246A9"/>
    <w:rsid w:val="00224A5A"/>
    <w:rsid w:val="00224DF4"/>
    <w:rsid w:val="00224E4C"/>
    <w:rsid w:val="00224FF7"/>
    <w:rsid w:val="00225C38"/>
    <w:rsid w:val="00226AAA"/>
    <w:rsid w:val="00226F25"/>
    <w:rsid w:val="0022749E"/>
    <w:rsid w:val="002318EA"/>
    <w:rsid w:val="002322B8"/>
    <w:rsid w:val="002333E5"/>
    <w:rsid w:val="002335B6"/>
    <w:rsid w:val="00233A4A"/>
    <w:rsid w:val="00233D7D"/>
    <w:rsid w:val="0023408F"/>
    <w:rsid w:val="0023414E"/>
    <w:rsid w:val="00234F7E"/>
    <w:rsid w:val="0023666E"/>
    <w:rsid w:val="00236F0A"/>
    <w:rsid w:val="00236F5D"/>
    <w:rsid w:val="002373CC"/>
    <w:rsid w:val="002375A0"/>
    <w:rsid w:val="00237738"/>
    <w:rsid w:val="00237997"/>
    <w:rsid w:val="00237D34"/>
    <w:rsid w:val="0024032D"/>
    <w:rsid w:val="00240DEA"/>
    <w:rsid w:val="00242BB0"/>
    <w:rsid w:val="00242BB8"/>
    <w:rsid w:val="002435CE"/>
    <w:rsid w:val="002435FA"/>
    <w:rsid w:val="00243DB9"/>
    <w:rsid w:val="00244BEE"/>
    <w:rsid w:val="00244EBC"/>
    <w:rsid w:val="0024567F"/>
    <w:rsid w:val="00245DCC"/>
    <w:rsid w:val="002460C1"/>
    <w:rsid w:val="00246940"/>
    <w:rsid w:val="00246DA1"/>
    <w:rsid w:val="00246E8E"/>
    <w:rsid w:val="002470EE"/>
    <w:rsid w:val="00247597"/>
    <w:rsid w:val="002504DF"/>
    <w:rsid w:val="002514E3"/>
    <w:rsid w:val="00252878"/>
    <w:rsid w:val="00252B02"/>
    <w:rsid w:val="00252B0E"/>
    <w:rsid w:val="002530F4"/>
    <w:rsid w:val="00253EC4"/>
    <w:rsid w:val="00254121"/>
    <w:rsid w:val="0025429A"/>
    <w:rsid w:val="002550EA"/>
    <w:rsid w:val="00255A53"/>
    <w:rsid w:val="00255A9F"/>
    <w:rsid w:val="00256081"/>
    <w:rsid w:val="00256363"/>
    <w:rsid w:val="002566A0"/>
    <w:rsid w:val="00256C47"/>
    <w:rsid w:val="00257740"/>
    <w:rsid w:val="002607CA"/>
    <w:rsid w:val="00260A38"/>
    <w:rsid w:val="00261A21"/>
    <w:rsid w:val="00261ADB"/>
    <w:rsid w:val="00261AFE"/>
    <w:rsid w:val="00263112"/>
    <w:rsid w:val="00263BCC"/>
    <w:rsid w:val="00265103"/>
    <w:rsid w:val="00265AAB"/>
    <w:rsid w:val="00265BAA"/>
    <w:rsid w:val="0026608D"/>
    <w:rsid w:val="00266942"/>
    <w:rsid w:val="00266DC3"/>
    <w:rsid w:val="00266EE7"/>
    <w:rsid w:val="00266FD8"/>
    <w:rsid w:val="00270299"/>
    <w:rsid w:val="00270402"/>
    <w:rsid w:val="00270A41"/>
    <w:rsid w:val="00270CA6"/>
    <w:rsid w:val="00271129"/>
    <w:rsid w:val="0027207E"/>
    <w:rsid w:val="00272C16"/>
    <w:rsid w:val="00273E7E"/>
    <w:rsid w:val="00273FA2"/>
    <w:rsid w:val="0027464C"/>
    <w:rsid w:val="00274829"/>
    <w:rsid w:val="00275837"/>
    <w:rsid w:val="00275BF9"/>
    <w:rsid w:val="00275D74"/>
    <w:rsid w:val="00276D10"/>
    <w:rsid w:val="002770FC"/>
    <w:rsid w:val="0027727B"/>
    <w:rsid w:val="00277E32"/>
    <w:rsid w:val="0028136F"/>
    <w:rsid w:val="00281583"/>
    <w:rsid w:val="00282940"/>
    <w:rsid w:val="00283177"/>
    <w:rsid w:val="002835BE"/>
    <w:rsid w:val="00283802"/>
    <w:rsid w:val="00284362"/>
    <w:rsid w:val="00284AF9"/>
    <w:rsid w:val="00284AFF"/>
    <w:rsid w:val="00284F58"/>
    <w:rsid w:val="002850A9"/>
    <w:rsid w:val="002852B0"/>
    <w:rsid w:val="002853FB"/>
    <w:rsid w:val="00286516"/>
    <w:rsid w:val="00286B05"/>
    <w:rsid w:val="00286F42"/>
    <w:rsid w:val="00287099"/>
    <w:rsid w:val="00287486"/>
    <w:rsid w:val="00287A20"/>
    <w:rsid w:val="00290143"/>
    <w:rsid w:val="00290EFD"/>
    <w:rsid w:val="002911A6"/>
    <w:rsid w:val="00291705"/>
    <w:rsid w:val="00291725"/>
    <w:rsid w:val="002918F4"/>
    <w:rsid w:val="00291BA4"/>
    <w:rsid w:val="0029297E"/>
    <w:rsid w:val="002931CD"/>
    <w:rsid w:val="0029383D"/>
    <w:rsid w:val="00294685"/>
    <w:rsid w:val="00294D98"/>
    <w:rsid w:val="00295360"/>
    <w:rsid w:val="00295CE3"/>
    <w:rsid w:val="00296C7B"/>
    <w:rsid w:val="00297FDA"/>
    <w:rsid w:val="002A0E2C"/>
    <w:rsid w:val="002A1674"/>
    <w:rsid w:val="002A16B1"/>
    <w:rsid w:val="002A28CF"/>
    <w:rsid w:val="002A3286"/>
    <w:rsid w:val="002A3433"/>
    <w:rsid w:val="002A37D2"/>
    <w:rsid w:val="002A39EB"/>
    <w:rsid w:val="002A3DA6"/>
    <w:rsid w:val="002A3ED2"/>
    <w:rsid w:val="002A44E4"/>
    <w:rsid w:val="002A47FA"/>
    <w:rsid w:val="002A526B"/>
    <w:rsid w:val="002A5B45"/>
    <w:rsid w:val="002A6534"/>
    <w:rsid w:val="002A6594"/>
    <w:rsid w:val="002B02A1"/>
    <w:rsid w:val="002B02C3"/>
    <w:rsid w:val="002B04DC"/>
    <w:rsid w:val="002B1B09"/>
    <w:rsid w:val="002B20F7"/>
    <w:rsid w:val="002B3CCB"/>
    <w:rsid w:val="002B43F6"/>
    <w:rsid w:val="002B5C70"/>
    <w:rsid w:val="002B6A57"/>
    <w:rsid w:val="002B7637"/>
    <w:rsid w:val="002B7AF7"/>
    <w:rsid w:val="002B7B31"/>
    <w:rsid w:val="002C1D60"/>
    <w:rsid w:val="002C268F"/>
    <w:rsid w:val="002C277F"/>
    <w:rsid w:val="002C29CB"/>
    <w:rsid w:val="002C2AF8"/>
    <w:rsid w:val="002C2F1C"/>
    <w:rsid w:val="002C3267"/>
    <w:rsid w:val="002C3748"/>
    <w:rsid w:val="002C3C2C"/>
    <w:rsid w:val="002C40F4"/>
    <w:rsid w:val="002C4349"/>
    <w:rsid w:val="002C4E06"/>
    <w:rsid w:val="002C60CA"/>
    <w:rsid w:val="002C64A4"/>
    <w:rsid w:val="002C79F2"/>
    <w:rsid w:val="002C7EF6"/>
    <w:rsid w:val="002D0094"/>
    <w:rsid w:val="002D0549"/>
    <w:rsid w:val="002D0973"/>
    <w:rsid w:val="002D1D03"/>
    <w:rsid w:val="002D1DA5"/>
    <w:rsid w:val="002D2AD9"/>
    <w:rsid w:val="002D2BCD"/>
    <w:rsid w:val="002D2F47"/>
    <w:rsid w:val="002D5F67"/>
    <w:rsid w:val="002D6228"/>
    <w:rsid w:val="002D6D05"/>
    <w:rsid w:val="002D7070"/>
    <w:rsid w:val="002D762C"/>
    <w:rsid w:val="002E008E"/>
    <w:rsid w:val="002E039E"/>
    <w:rsid w:val="002E03FB"/>
    <w:rsid w:val="002E0703"/>
    <w:rsid w:val="002E29D7"/>
    <w:rsid w:val="002E368A"/>
    <w:rsid w:val="002E4541"/>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EAA"/>
    <w:rsid w:val="002F3E93"/>
    <w:rsid w:val="002F47CB"/>
    <w:rsid w:val="002F6E88"/>
    <w:rsid w:val="002F7101"/>
    <w:rsid w:val="002F734A"/>
    <w:rsid w:val="002F741A"/>
    <w:rsid w:val="002F7B2E"/>
    <w:rsid w:val="00300348"/>
    <w:rsid w:val="003006DA"/>
    <w:rsid w:val="003017F3"/>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2309"/>
    <w:rsid w:val="00312466"/>
    <w:rsid w:val="003130E1"/>
    <w:rsid w:val="0031355A"/>
    <w:rsid w:val="003144F6"/>
    <w:rsid w:val="00315FE8"/>
    <w:rsid w:val="00316A61"/>
    <w:rsid w:val="00316C6C"/>
    <w:rsid w:val="00317A91"/>
    <w:rsid w:val="00317AE4"/>
    <w:rsid w:val="00317DF8"/>
    <w:rsid w:val="00322057"/>
    <w:rsid w:val="00323D9A"/>
    <w:rsid w:val="0032422E"/>
    <w:rsid w:val="00324236"/>
    <w:rsid w:val="00324505"/>
    <w:rsid w:val="00324536"/>
    <w:rsid w:val="00324E37"/>
    <w:rsid w:val="00325F6C"/>
    <w:rsid w:val="0032677E"/>
    <w:rsid w:val="003268A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7A8"/>
    <w:rsid w:val="00334B98"/>
    <w:rsid w:val="00334B9F"/>
    <w:rsid w:val="00334C2D"/>
    <w:rsid w:val="00336A51"/>
    <w:rsid w:val="00337470"/>
    <w:rsid w:val="0033758D"/>
    <w:rsid w:val="003377C2"/>
    <w:rsid w:val="00340055"/>
    <w:rsid w:val="003410A2"/>
    <w:rsid w:val="003412FC"/>
    <w:rsid w:val="00341790"/>
    <w:rsid w:val="0034210C"/>
    <w:rsid w:val="003428C5"/>
    <w:rsid w:val="00342B4E"/>
    <w:rsid w:val="00342F52"/>
    <w:rsid w:val="003431D6"/>
    <w:rsid w:val="0034351B"/>
    <w:rsid w:val="00343B1A"/>
    <w:rsid w:val="00345771"/>
    <w:rsid w:val="00345F35"/>
    <w:rsid w:val="0034618B"/>
    <w:rsid w:val="0034746A"/>
    <w:rsid w:val="00347F78"/>
    <w:rsid w:val="0035044C"/>
    <w:rsid w:val="00350651"/>
    <w:rsid w:val="0035134F"/>
    <w:rsid w:val="003515A5"/>
    <w:rsid w:val="00351EB7"/>
    <w:rsid w:val="00351EC6"/>
    <w:rsid w:val="0035297D"/>
    <w:rsid w:val="00353650"/>
    <w:rsid w:val="003544C0"/>
    <w:rsid w:val="0035526B"/>
    <w:rsid w:val="00355E34"/>
    <w:rsid w:val="003570B0"/>
    <w:rsid w:val="00361D5F"/>
    <w:rsid w:val="0036248E"/>
    <w:rsid w:val="003626C2"/>
    <w:rsid w:val="003643B6"/>
    <w:rsid w:val="003646C7"/>
    <w:rsid w:val="0036601D"/>
    <w:rsid w:val="003669A4"/>
    <w:rsid w:val="00371A96"/>
    <w:rsid w:val="00371DB3"/>
    <w:rsid w:val="003722E4"/>
    <w:rsid w:val="003725F5"/>
    <w:rsid w:val="00372B26"/>
    <w:rsid w:val="0037398C"/>
    <w:rsid w:val="003743B1"/>
    <w:rsid w:val="003743E9"/>
    <w:rsid w:val="00375140"/>
    <w:rsid w:val="003759B2"/>
    <w:rsid w:val="00375F6D"/>
    <w:rsid w:val="00376DE0"/>
    <w:rsid w:val="003809BD"/>
    <w:rsid w:val="00380C3A"/>
    <w:rsid w:val="00381F2F"/>
    <w:rsid w:val="00382989"/>
    <w:rsid w:val="003838DC"/>
    <w:rsid w:val="00383927"/>
    <w:rsid w:val="00383A97"/>
    <w:rsid w:val="00384F54"/>
    <w:rsid w:val="0038688F"/>
    <w:rsid w:val="00387ABC"/>
    <w:rsid w:val="00390AC8"/>
    <w:rsid w:val="00390D6D"/>
    <w:rsid w:val="00391229"/>
    <w:rsid w:val="00391358"/>
    <w:rsid w:val="003918A3"/>
    <w:rsid w:val="00392D52"/>
    <w:rsid w:val="0039320A"/>
    <w:rsid w:val="00393AD9"/>
    <w:rsid w:val="00393D5E"/>
    <w:rsid w:val="003941ED"/>
    <w:rsid w:val="00394566"/>
    <w:rsid w:val="003945CE"/>
    <w:rsid w:val="00394668"/>
    <w:rsid w:val="0039583F"/>
    <w:rsid w:val="003969EE"/>
    <w:rsid w:val="00396AC5"/>
    <w:rsid w:val="00397128"/>
    <w:rsid w:val="00397BE8"/>
    <w:rsid w:val="00397F0C"/>
    <w:rsid w:val="003A0275"/>
    <w:rsid w:val="003A058B"/>
    <w:rsid w:val="003A0C6E"/>
    <w:rsid w:val="003A156A"/>
    <w:rsid w:val="003A175A"/>
    <w:rsid w:val="003A1E44"/>
    <w:rsid w:val="003A29E9"/>
    <w:rsid w:val="003A2B8E"/>
    <w:rsid w:val="003A2D54"/>
    <w:rsid w:val="003A369C"/>
    <w:rsid w:val="003A37E6"/>
    <w:rsid w:val="003A408C"/>
    <w:rsid w:val="003A4260"/>
    <w:rsid w:val="003A4F99"/>
    <w:rsid w:val="003A5138"/>
    <w:rsid w:val="003A5684"/>
    <w:rsid w:val="003A6016"/>
    <w:rsid w:val="003A65FB"/>
    <w:rsid w:val="003A7A2C"/>
    <w:rsid w:val="003A7C48"/>
    <w:rsid w:val="003B0DA2"/>
    <w:rsid w:val="003B149B"/>
    <w:rsid w:val="003B18D4"/>
    <w:rsid w:val="003B251C"/>
    <w:rsid w:val="003B2737"/>
    <w:rsid w:val="003B297D"/>
    <w:rsid w:val="003B3DAA"/>
    <w:rsid w:val="003B3EE6"/>
    <w:rsid w:val="003B5590"/>
    <w:rsid w:val="003B653B"/>
    <w:rsid w:val="003C0A78"/>
    <w:rsid w:val="003C0ABA"/>
    <w:rsid w:val="003C0CAB"/>
    <w:rsid w:val="003C1276"/>
    <w:rsid w:val="003C1628"/>
    <w:rsid w:val="003C17EB"/>
    <w:rsid w:val="003C20DC"/>
    <w:rsid w:val="003C22F8"/>
    <w:rsid w:val="003C2665"/>
    <w:rsid w:val="003C35F8"/>
    <w:rsid w:val="003C4443"/>
    <w:rsid w:val="003C4CE4"/>
    <w:rsid w:val="003C4E62"/>
    <w:rsid w:val="003C5997"/>
    <w:rsid w:val="003C6050"/>
    <w:rsid w:val="003C7D06"/>
    <w:rsid w:val="003D0DFF"/>
    <w:rsid w:val="003D13DC"/>
    <w:rsid w:val="003D1BBB"/>
    <w:rsid w:val="003D33BC"/>
    <w:rsid w:val="003D3591"/>
    <w:rsid w:val="003D38D5"/>
    <w:rsid w:val="003D4358"/>
    <w:rsid w:val="003D55C0"/>
    <w:rsid w:val="003D7489"/>
    <w:rsid w:val="003D7854"/>
    <w:rsid w:val="003D7CD3"/>
    <w:rsid w:val="003E0270"/>
    <w:rsid w:val="003E114E"/>
    <w:rsid w:val="003E1367"/>
    <w:rsid w:val="003E160D"/>
    <w:rsid w:val="003E1776"/>
    <w:rsid w:val="003E1AA1"/>
    <w:rsid w:val="003E2119"/>
    <w:rsid w:val="003E2EAA"/>
    <w:rsid w:val="003E2F1D"/>
    <w:rsid w:val="003E30DC"/>
    <w:rsid w:val="003E33D3"/>
    <w:rsid w:val="003E604B"/>
    <w:rsid w:val="003E6919"/>
    <w:rsid w:val="003E6EC1"/>
    <w:rsid w:val="003E7F8D"/>
    <w:rsid w:val="003F0003"/>
    <w:rsid w:val="003F0EB5"/>
    <w:rsid w:val="003F1905"/>
    <w:rsid w:val="003F1B7A"/>
    <w:rsid w:val="003F28C8"/>
    <w:rsid w:val="003F3AC9"/>
    <w:rsid w:val="003F4E2B"/>
    <w:rsid w:val="003F5B7D"/>
    <w:rsid w:val="003F60D6"/>
    <w:rsid w:val="003F654E"/>
    <w:rsid w:val="003F6882"/>
    <w:rsid w:val="003F6A79"/>
    <w:rsid w:val="003F75E7"/>
    <w:rsid w:val="003F7B43"/>
    <w:rsid w:val="003F7D57"/>
    <w:rsid w:val="00400A99"/>
    <w:rsid w:val="00401319"/>
    <w:rsid w:val="0040194F"/>
    <w:rsid w:val="0040242D"/>
    <w:rsid w:val="00402908"/>
    <w:rsid w:val="0040314F"/>
    <w:rsid w:val="00404944"/>
    <w:rsid w:val="00404E81"/>
    <w:rsid w:val="0040532F"/>
    <w:rsid w:val="004069ED"/>
    <w:rsid w:val="0040747E"/>
    <w:rsid w:val="00407C78"/>
    <w:rsid w:val="00407F6A"/>
    <w:rsid w:val="004105D1"/>
    <w:rsid w:val="00410C69"/>
    <w:rsid w:val="00412BE5"/>
    <w:rsid w:val="00412E05"/>
    <w:rsid w:val="00413036"/>
    <w:rsid w:val="00415410"/>
    <w:rsid w:val="00415419"/>
    <w:rsid w:val="004162B0"/>
    <w:rsid w:val="004164CF"/>
    <w:rsid w:val="0041660D"/>
    <w:rsid w:val="00416E10"/>
    <w:rsid w:val="00417D9F"/>
    <w:rsid w:val="00420050"/>
    <w:rsid w:val="00421314"/>
    <w:rsid w:val="004214EB"/>
    <w:rsid w:val="004215FA"/>
    <w:rsid w:val="00422A9F"/>
    <w:rsid w:val="004234E9"/>
    <w:rsid w:val="00423FD1"/>
    <w:rsid w:val="00425473"/>
    <w:rsid w:val="0042601A"/>
    <w:rsid w:val="004266BD"/>
    <w:rsid w:val="004272F5"/>
    <w:rsid w:val="0042779A"/>
    <w:rsid w:val="0042784B"/>
    <w:rsid w:val="004278FF"/>
    <w:rsid w:val="00427C8D"/>
    <w:rsid w:val="00430295"/>
    <w:rsid w:val="00430A99"/>
    <w:rsid w:val="00430E85"/>
    <w:rsid w:val="00431024"/>
    <w:rsid w:val="0043125D"/>
    <w:rsid w:val="0043165B"/>
    <w:rsid w:val="004330A1"/>
    <w:rsid w:val="00433638"/>
    <w:rsid w:val="00433738"/>
    <w:rsid w:val="00433FAB"/>
    <w:rsid w:val="004343A4"/>
    <w:rsid w:val="00434B73"/>
    <w:rsid w:val="0043547D"/>
    <w:rsid w:val="004376BB"/>
    <w:rsid w:val="0043789B"/>
    <w:rsid w:val="00437B8C"/>
    <w:rsid w:val="00437D70"/>
    <w:rsid w:val="00440173"/>
    <w:rsid w:val="00440AC3"/>
    <w:rsid w:val="00440D31"/>
    <w:rsid w:val="00440D65"/>
    <w:rsid w:val="00441B91"/>
    <w:rsid w:val="00441D65"/>
    <w:rsid w:val="00442656"/>
    <w:rsid w:val="00442CD7"/>
    <w:rsid w:val="0044312D"/>
    <w:rsid w:val="004437D1"/>
    <w:rsid w:val="00444798"/>
    <w:rsid w:val="004449FE"/>
    <w:rsid w:val="00444D46"/>
    <w:rsid w:val="004454FF"/>
    <w:rsid w:val="00445CFF"/>
    <w:rsid w:val="00447233"/>
    <w:rsid w:val="0044746A"/>
    <w:rsid w:val="00447607"/>
    <w:rsid w:val="00447658"/>
    <w:rsid w:val="00450B6B"/>
    <w:rsid w:val="00452086"/>
    <w:rsid w:val="00452170"/>
    <w:rsid w:val="004528BD"/>
    <w:rsid w:val="00453988"/>
    <w:rsid w:val="00453A00"/>
    <w:rsid w:val="004546A2"/>
    <w:rsid w:val="00454B87"/>
    <w:rsid w:val="00456595"/>
    <w:rsid w:val="004572C3"/>
    <w:rsid w:val="00457715"/>
    <w:rsid w:val="00457D7C"/>
    <w:rsid w:val="00457E3B"/>
    <w:rsid w:val="00457E4E"/>
    <w:rsid w:val="00460903"/>
    <w:rsid w:val="0046122A"/>
    <w:rsid w:val="00461346"/>
    <w:rsid w:val="00461490"/>
    <w:rsid w:val="004617A7"/>
    <w:rsid w:val="00462385"/>
    <w:rsid w:val="00463776"/>
    <w:rsid w:val="00464DD9"/>
    <w:rsid w:val="00465339"/>
    <w:rsid w:val="0046550C"/>
    <w:rsid w:val="004656D4"/>
    <w:rsid w:val="00465BD6"/>
    <w:rsid w:val="0046691C"/>
    <w:rsid w:val="00466FE0"/>
    <w:rsid w:val="004671DB"/>
    <w:rsid w:val="00467B1C"/>
    <w:rsid w:val="00470D40"/>
    <w:rsid w:val="00472090"/>
    <w:rsid w:val="00472475"/>
    <w:rsid w:val="004733D4"/>
    <w:rsid w:val="00473C78"/>
    <w:rsid w:val="004744CE"/>
    <w:rsid w:val="00474DF9"/>
    <w:rsid w:val="00475804"/>
    <w:rsid w:val="0047689A"/>
    <w:rsid w:val="00477526"/>
    <w:rsid w:val="004775F0"/>
    <w:rsid w:val="00480451"/>
    <w:rsid w:val="00480CD1"/>
    <w:rsid w:val="00480E0E"/>
    <w:rsid w:val="00481020"/>
    <w:rsid w:val="00481052"/>
    <w:rsid w:val="00481075"/>
    <w:rsid w:val="00481286"/>
    <w:rsid w:val="004826AF"/>
    <w:rsid w:val="00482AE5"/>
    <w:rsid w:val="00483CBC"/>
    <w:rsid w:val="004845D2"/>
    <w:rsid w:val="004848EC"/>
    <w:rsid w:val="00484ACF"/>
    <w:rsid w:val="00485391"/>
    <w:rsid w:val="00485A77"/>
    <w:rsid w:val="00485AB7"/>
    <w:rsid w:val="004864CC"/>
    <w:rsid w:val="0048761E"/>
    <w:rsid w:val="004903C3"/>
    <w:rsid w:val="00490A6B"/>
    <w:rsid w:val="004910DD"/>
    <w:rsid w:val="004912C6"/>
    <w:rsid w:val="0049276C"/>
    <w:rsid w:val="00492E0A"/>
    <w:rsid w:val="00492F4C"/>
    <w:rsid w:val="004934FC"/>
    <w:rsid w:val="0049394F"/>
    <w:rsid w:val="00493A0C"/>
    <w:rsid w:val="00493B2B"/>
    <w:rsid w:val="004948A5"/>
    <w:rsid w:val="00495225"/>
    <w:rsid w:val="00495436"/>
    <w:rsid w:val="00495AD0"/>
    <w:rsid w:val="00495D47"/>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6563"/>
    <w:rsid w:val="004A6CAF"/>
    <w:rsid w:val="004A73FC"/>
    <w:rsid w:val="004A76D4"/>
    <w:rsid w:val="004B1B7F"/>
    <w:rsid w:val="004B22EB"/>
    <w:rsid w:val="004B2FF6"/>
    <w:rsid w:val="004B371A"/>
    <w:rsid w:val="004B3F5F"/>
    <w:rsid w:val="004B43C5"/>
    <w:rsid w:val="004B4509"/>
    <w:rsid w:val="004B485D"/>
    <w:rsid w:val="004B4DCB"/>
    <w:rsid w:val="004B5CDE"/>
    <w:rsid w:val="004B6681"/>
    <w:rsid w:val="004B74EB"/>
    <w:rsid w:val="004B7D49"/>
    <w:rsid w:val="004C0047"/>
    <w:rsid w:val="004C0830"/>
    <w:rsid w:val="004C0861"/>
    <w:rsid w:val="004C10DB"/>
    <w:rsid w:val="004C1E4E"/>
    <w:rsid w:val="004C2E57"/>
    <w:rsid w:val="004C448D"/>
    <w:rsid w:val="004C4FD1"/>
    <w:rsid w:val="004C59ED"/>
    <w:rsid w:val="004C661E"/>
    <w:rsid w:val="004C6770"/>
    <w:rsid w:val="004C6A4A"/>
    <w:rsid w:val="004C773E"/>
    <w:rsid w:val="004C7EF0"/>
    <w:rsid w:val="004D024F"/>
    <w:rsid w:val="004D0787"/>
    <w:rsid w:val="004D0A03"/>
    <w:rsid w:val="004D0AFF"/>
    <w:rsid w:val="004D0D6D"/>
    <w:rsid w:val="004D1FD5"/>
    <w:rsid w:val="004D2A54"/>
    <w:rsid w:val="004D2B80"/>
    <w:rsid w:val="004D2CE0"/>
    <w:rsid w:val="004D2D5B"/>
    <w:rsid w:val="004D31D6"/>
    <w:rsid w:val="004D4127"/>
    <w:rsid w:val="004D4439"/>
    <w:rsid w:val="004D443A"/>
    <w:rsid w:val="004D44E6"/>
    <w:rsid w:val="004D4DC2"/>
    <w:rsid w:val="004D59C1"/>
    <w:rsid w:val="004D5AEC"/>
    <w:rsid w:val="004D63AC"/>
    <w:rsid w:val="004D6577"/>
    <w:rsid w:val="004D6771"/>
    <w:rsid w:val="004D6C7C"/>
    <w:rsid w:val="004D6E4B"/>
    <w:rsid w:val="004D7234"/>
    <w:rsid w:val="004D76B1"/>
    <w:rsid w:val="004E06F7"/>
    <w:rsid w:val="004E0A1F"/>
    <w:rsid w:val="004E0EFF"/>
    <w:rsid w:val="004E14D6"/>
    <w:rsid w:val="004E2C19"/>
    <w:rsid w:val="004E540D"/>
    <w:rsid w:val="004E58D6"/>
    <w:rsid w:val="004E5DA9"/>
    <w:rsid w:val="004E6060"/>
    <w:rsid w:val="004E6303"/>
    <w:rsid w:val="004E6D94"/>
    <w:rsid w:val="004E73D0"/>
    <w:rsid w:val="004E7F07"/>
    <w:rsid w:val="004F024C"/>
    <w:rsid w:val="004F0254"/>
    <w:rsid w:val="004F04AB"/>
    <w:rsid w:val="004F20CD"/>
    <w:rsid w:val="004F27A1"/>
    <w:rsid w:val="004F30B4"/>
    <w:rsid w:val="004F3CAE"/>
    <w:rsid w:val="004F40B5"/>
    <w:rsid w:val="004F41CB"/>
    <w:rsid w:val="004F484B"/>
    <w:rsid w:val="004F4C54"/>
    <w:rsid w:val="004F4EAD"/>
    <w:rsid w:val="004F505E"/>
    <w:rsid w:val="004F5DC9"/>
    <w:rsid w:val="004F5F85"/>
    <w:rsid w:val="004F64A5"/>
    <w:rsid w:val="004F64AB"/>
    <w:rsid w:val="004F6EED"/>
    <w:rsid w:val="004F7295"/>
    <w:rsid w:val="004F75F3"/>
    <w:rsid w:val="004F7D99"/>
    <w:rsid w:val="0050029F"/>
    <w:rsid w:val="0050137A"/>
    <w:rsid w:val="0050173D"/>
    <w:rsid w:val="00501AEE"/>
    <w:rsid w:val="00501E77"/>
    <w:rsid w:val="00502B19"/>
    <w:rsid w:val="00502E0F"/>
    <w:rsid w:val="00503B13"/>
    <w:rsid w:val="00503B89"/>
    <w:rsid w:val="00505C09"/>
    <w:rsid w:val="005065BC"/>
    <w:rsid w:val="00506626"/>
    <w:rsid w:val="00506AD1"/>
    <w:rsid w:val="00507464"/>
    <w:rsid w:val="005079FB"/>
    <w:rsid w:val="0051098B"/>
    <w:rsid w:val="005110AE"/>
    <w:rsid w:val="00511189"/>
    <w:rsid w:val="00511524"/>
    <w:rsid w:val="00511608"/>
    <w:rsid w:val="00511C1C"/>
    <w:rsid w:val="005138D9"/>
    <w:rsid w:val="00513DA3"/>
    <w:rsid w:val="00513F47"/>
    <w:rsid w:val="0051430B"/>
    <w:rsid w:val="00514645"/>
    <w:rsid w:val="0051474C"/>
    <w:rsid w:val="00516361"/>
    <w:rsid w:val="00516A5F"/>
    <w:rsid w:val="00517266"/>
    <w:rsid w:val="0051748D"/>
    <w:rsid w:val="00517CAF"/>
    <w:rsid w:val="00520695"/>
    <w:rsid w:val="00520DF8"/>
    <w:rsid w:val="005215C5"/>
    <w:rsid w:val="005226CF"/>
    <w:rsid w:val="005227A0"/>
    <w:rsid w:val="0052316D"/>
    <w:rsid w:val="0052357C"/>
    <w:rsid w:val="0052370F"/>
    <w:rsid w:val="0052495C"/>
    <w:rsid w:val="00524BBB"/>
    <w:rsid w:val="005250D3"/>
    <w:rsid w:val="0052534A"/>
    <w:rsid w:val="0052551A"/>
    <w:rsid w:val="00525F0A"/>
    <w:rsid w:val="00525F28"/>
    <w:rsid w:val="005261F9"/>
    <w:rsid w:val="005263E3"/>
    <w:rsid w:val="00527199"/>
    <w:rsid w:val="00530286"/>
    <w:rsid w:val="00530628"/>
    <w:rsid w:val="00530672"/>
    <w:rsid w:val="005317B2"/>
    <w:rsid w:val="005328EF"/>
    <w:rsid w:val="005337C2"/>
    <w:rsid w:val="005348CE"/>
    <w:rsid w:val="005359E3"/>
    <w:rsid w:val="00536A2C"/>
    <w:rsid w:val="00537268"/>
    <w:rsid w:val="00540525"/>
    <w:rsid w:val="00540559"/>
    <w:rsid w:val="00542186"/>
    <w:rsid w:val="005422B4"/>
    <w:rsid w:val="00542879"/>
    <w:rsid w:val="00542B5D"/>
    <w:rsid w:val="00543667"/>
    <w:rsid w:val="00546F10"/>
    <w:rsid w:val="005478D5"/>
    <w:rsid w:val="00551CED"/>
    <w:rsid w:val="005526C7"/>
    <w:rsid w:val="00552D74"/>
    <w:rsid w:val="00553131"/>
    <w:rsid w:val="00553FBF"/>
    <w:rsid w:val="005543AC"/>
    <w:rsid w:val="005549AD"/>
    <w:rsid w:val="00554DC8"/>
    <w:rsid w:val="00555502"/>
    <w:rsid w:val="00555E5C"/>
    <w:rsid w:val="005566AD"/>
    <w:rsid w:val="00557837"/>
    <w:rsid w:val="0055791C"/>
    <w:rsid w:val="00560464"/>
    <w:rsid w:val="00560D1E"/>
    <w:rsid w:val="00561CB2"/>
    <w:rsid w:val="00561F12"/>
    <w:rsid w:val="00562D62"/>
    <w:rsid w:val="00563FCC"/>
    <w:rsid w:val="00564081"/>
    <w:rsid w:val="00564222"/>
    <w:rsid w:val="00565A37"/>
    <w:rsid w:val="005679D1"/>
    <w:rsid w:val="00567A94"/>
    <w:rsid w:val="00567B0D"/>
    <w:rsid w:val="00567C85"/>
    <w:rsid w:val="00570D5E"/>
    <w:rsid w:val="00571220"/>
    <w:rsid w:val="0057174F"/>
    <w:rsid w:val="00571F5F"/>
    <w:rsid w:val="0057265D"/>
    <w:rsid w:val="005729D4"/>
    <w:rsid w:val="00572AD7"/>
    <w:rsid w:val="00572B05"/>
    <w:rsid w:val="00573855"/>
    <w:rsid w:val="00573858"/>
    <w:rsid w:val="00573E1A"/>
    <w:rsid w:val="00574582"/>
    <w:rsid w:val="00575841"/>
    <w:rsid w:val="0057598D"/>
    <w:rsid w:val="00576963"/>
    <w:rsid w:val="005770BC"/>
    <w:rsid w:val="0057756B"/>
    <w:rsid w:val="00577802"/>
    <w:rsid w:val="00580501"/>
    <w:rsid w:val="00581633"/>
    <w:rsid w:val="00582120"/>
    <w:rsid w:val="0058364C"/>
    <w:rsid w:val="00583A88"/>
    <w:rsid w:val="0058431C"/>
    <w:rsid w:val="005846B6"/>
    <w:rsid w:val="00584DFD"/>
    <w:rsid w:val="00585C56"/>
    <w:rsid w:val="00585CED"/>
    <w:rsid w:val="00585D30"/>
    <w:rsid w:val="0058612D"/>
    <w:rsid w:val="005863F7"/>
    <w:rsid w:val="00586CE7"/>
    <w:rsid w:val="0059118B"/>
    <w:rsid w:val="00591973"/>
    <w:rsid w:val="0059279C"/>
    <w:rsid w:val="00593355"/>
    <w:rsid w:val="00593842"/>
    <w:rsid w:val="005938AE"/>
    <w:rsid w:val="005941DD"/>
    <w:rsid w:val="0059452D"/>
    <w:rsid w:val="00594995"/>
    <w:rsid w:val="00594CC3"/>
    <w:rsid w:val="00596B4A"/>
    <w:rsid w:val="00597DC5"/>
    <w:rsid w:val="00597FDE"/>
    <w:rsid w:val="005A1708"/>
    <w:rsid w:val="005A1BF5"/>
    <w:rsid w:val="005A272F"/>
    <w:rsid w:val="005A274F"/>
    <w:rsid w:val="005A2876"/>
    <w:rsid w:val="005A289E"/>
    <w:rsid w:val="005A322B"/>
    <w:rsid w:val="005A33FE"/>
    <w:rsid w:val="005A3A17"/>
    <w:rsid w:val="005A3AC7"/>
    <w:rsid w:val="005A3D2A"/>
    <w:rsid w:val="005A69B6"/>
    <w:rsid w:val="005A7D9A"/>
    <w:rsid w:val="005B0857"/>
    <w:rsid w:val="005B1989"/>
    <w:rsid w:val="005B1DC9"/>
    <w:rsid w:val="005B3D85"/>
    <w:rsid w:val="005B4524"/>
    <w:rsid w:val="005B4D94"/>
    <w:rsid w:val="005B53A8"/>
    <w:rsid w:val="005B6F86"/>
    <w:rsid w:val="005B7170"/>
    <w:rsid w:val="005B7355"/>
    <w:rsid w:val="005B73E0"/>
    <w:rsid w:val="005C0091"/>
    <w:rsid w:val="005C07F8"/>
    <w:rsid w:val="005C0DFB"/>
    <w:rsid w:val="005C0F72"/>
    <w:rsid w:val="005C2910"/>
    <w:rsid w:val="005C361E"/>
    <w:rsid w:val="005C4093"/>
    <w:rsid w:val="005C40F2"/>
    <w:rsid w:val="005C414D"/>
    <w:rsid w:val="005C4180"/>
    <w:rsid w:val="005C44D3"/>
    <w:rsid w:val="005C4724"/>
    <w:rsid w:val="005C5B06"/>
    <w:rsid w:val="005C5BB6"/>
    <w:rsid w:val="005C5DF7"/>
    <w:rsid w:val="005C64F2"/>
    <w:rsid w:val="005C6F3F"/>
    <w:rsid w:val="005D02ED"/>
    <w:rsid w:val="005D096A"/>
    <w:rsid w:val="005D09CF"/>
    <w:rsid w:val="005D105D"/>
    <w:rsid w:val="005D2AF2"/>
    <w:rsid w:val="005D2D2E"/>
    <w:rsid w:val="005D3999"/>
    <w:rsid w:val="005D3EC2"/>
    <w:rsid w:val="005D43CD"/>
    <w:rsid w:val="005D458F"/>
    <w:rsid w:val="005D6B87"/>
    <w:rsid w:val="005D73C5"/>
    <w:rsid w:val="005D7F62"/>
    <w:rsid w:val="005E0124"/>
    <w:rsid w:val="005E043F"/>
    <w:rsid w:val="005E09D4"/>
    <w:rsid w:val="005E124E"/>
    <w:rsid w:val="005E12E2"/>
    <w:rsid w:val="005E1408"/>
    <w:rsid w:val="005E15B7"/>
    <w:rsid w:val="005E2786"/>
    <w:rsid w:val="005E2869"/>
    <w:rsid w:val="005E2D26"/>
    <w:rsid w:val="005E40CD"/>
    <w:rsid w:val="005E415D"/>
    <w:rsid w:val="005E41F6"/>
    <w:rsid w:val="005E5A1D"/>
    <w:rsid w:val="005E72CA"/>
    <w:rsid w:val="005E7517"/>
    <w:rsid w:val="005E76C3"/>
    <w:rsid w:val="005F0D37"/>
    <w:rsid w:val="005F1436"/>
    <w:rsid w:val="005F2622"/>
    <w:rsid w:val="005F29F1"/>
    <w:rsid w:val="005F315C"/>
    <w:rsid w:val="005F3CBA"/>
    <w:rsid w:val="005F4395"/>
    <w:rsid w:val="005F4518"/>
    <w:rsid w:val="005F65AE"/>
    <w:rsid w:val="005F662F"/>
    <w:rsid w:val="005F6A15"/>
    <w:rsid w:val="005F71E6"/>
    <w:rsid w:val="005F745D"/>
    <w:rsid w:val="00600427"/>
    <w:rsid w:val="00600954"/>
    <w:rsid w:val="00601380"/>
    <w:rsid w:val="00601A13"/>
    <w:rsid w:val="00602CC8"/>
    <w:rsid w:val="0060304B"/>
    <w:rsid w:val="006047C7"/>
    <w:rsid w:val="0060513F"/>
    <w:rsid w:val="006053CB"/>
    <w:rsid w:val="00606DEF"/>
    <w:rsid w:val="0060755D"/>
    <w:rsid w:val="00607931"/>
    <w:rsid w:val="00611B1D"/>
    <w:rsid w:val="00611C7F"/>
    <w:rsid w:val="0061340A"/>
    <w:rsid w:val="006137FA"/>
    <w:rsid w:val="006143B5"/>
    <w:rsid w:val="006169AC"/>
    <w:rsid w:val="00616EC1"/>
    <w:rsid w:val="006176E4"/>
    <w:rsid w:val="00620BC0"/>
    <w:rsid w:val="00620D7F"/>
    <w:rsid w:val="006210B8"/>
    <w:rsid w:val="00621172"/>
    <w:rsid w:val="006211DA"/>
    <w:rsid w:val="00621CBF"/>
    <w:rsid w:val="00621EFD"/>
    <w:rsid w:val="006228BD"/>
    <w:rsid w:val="00622A1F"/>
    <w:rsid w:val="00623895"/>
    <w:rsid w:val="00623A12"/>
    <w:rsid w:val="00623A1D"/>
    <w:rsid w:val="00623A27"/>
    <w:rsid w:val="00623FF5"/>
    <w:rsid w:val="00624EC7"/>
    <w:rsid w:val="00624F12"/>
    <w:rsid w:val="006253B0"/>
    <w:rsid w:val="00625AB1"/>
    <w:rsid w:val="0062619E"/>
    <w:rsid w:val="006264E2"/>
    <w:rsid w:val="00626678"/>
    <w:rsid w:val="00626CC7"/>
    <w:rsid w:val="00627DF9"/>
    <w:rsid w:val="006300FD"/>
    <w:rsid w:val="00630E2F"/>
    <w:rsid w:val="00631348"/>
    <w:rsid w:val="00631DB9"/>
    <w:rsid w:val="006323F3"/>
    <w:rsid w:val="006333B8"/>
    <w:rsid w:val="00633A7A"/>
    <w:rsid w:val="0063468C"/>
    <w:rsid w:val="00634CE3"/>
    <w:rsid w:val="0063532F"/>
    <w:rsid w:val="0063583B"/>
    <w:rsid w:val="006361C5"/>
    <w:rsid w:val="00637565"/>
    <w:rsid w:val="00637E56"/>
    <w:rsid w:val="00637EF6"/>
    <w:rsid w:val="00640954"/>
    <w:rsid w:val="006419F2"/>
    <w:rsid w:val="00641CF1"/>
    <w:rsid w:val="00644264"/>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E4D"/>
    <w:rsid w:val="0065717E"/>
    <w:rsid w:val="006605A0"/>
    <w:rsid w:val="006617DF"/>
    <w:rsid w:val="00662692"/>
    <w:rsid w:val="00662B93"/>
    <w:rsid w:val="006632F9"/>
    <w:rsid w:val="00663C6A"/>
    <w:rsid w:val="00664F16"/>
    <w:rsid w:val="00665504"/>
    <w:rsid w:val="00665FBF"/>
    <w:rsid w:val="00666220"/>
    <w:rsid w:val="00666822"/>
    <w:rsid w:val="006670F6"/>
    <w:rsid w:val="00667307"/>
    <w:rsid w:val="00667391"/>
    <w:rsid w:val="00667658"/>
    <w:rsid w:val="00667A33"/>
    <w:rsid w:val="006702E1"/>
    <w:rsid w:val="00671503"/>
    <w:rsid w:val="0067261F"/>
    <w:rsid w:val="00672CDC"/>
    <w:rsid w:val="00672D31"/>
    <w:rsid w:val="0067391E"/>
    <w:rsid w:val="00673EA8"/>
    <w:rsid w:val="00673F79"/>
    <w:rsid w:val="006748EB"/>
    <w:rsid w:val="00674B67"/>
    <w:rsid w:val="0067573B"/>
    <w:rsid w:val="006758CE"/>
    <w:rsid w:val="0067608F"/>
    <w:rsid w:val="006762E5"/>
    <w:rsid w:val="006763F6"/>
    <w:rsid w:val="00676B12"/>
    <w:rsid w:val="0067747A"/>
    <w:rsid w:val="0067753F"/>
    <w:rsid w:val="00677931"/>
    <w:rsid w:val="00677E66"/>
    <w:rsid w:val="0068079C"/>
    <w:rsid w:val="00680855"/>
    <w:rsid w:val="00681325"/>
    <w:rsid w:val="0068157F"/>
    <w:rsid w:val="0068165E"/>
    <w:rsid w:val="00682400"/>
    <w:rsid w:val="00682A4D"/>
    <w:rsid w:val="00682F48"/>
    <w:rsid w:val="0068385C"/>
    <w:rsid w:val="00685B94"/>
    <w:rsid w:val="00686566"/>
    <w:rsid w:val="00686679"/>
    <w:rsid w:val="006866DC"/>
    <w:rsid w:val="00686DE6"/>
    <w:rsid w:val="00686FFA"/>
    <w:rsid w:val="00687BDF"/>
    <w:rsid w:val="00690088"/>
    <w:rsid w:val="006908CE"/>
    <w:rsid w:val="006919F7"/>
    <w:rsid w:val="00692008"/>
    <w:rsid w:val="00693FFD"/>
    <w:rsid w:val="00694A6B"/>
    <w:rsid w:val="006950E3"/>
    <w:rsid w:val="00695345"/>
    <w:rsid w:val="00695BD5"/>
    <w:rsid w:val="00696526"/>
    <w:rsid w:val="00696C43"/>
    <w:rsid w:val="0069728C"/>
    <w:rsid w:val="00697454"/>
    <w:rsid w:val="0069755B"/>
    <w:rsid w:val="006975B7"/>
    <w:rsid w:val="006A038F"/>
    <w:rsid w:val="006A0BD7"/>
    <w:rsid w:val="006A1317"/>
    <w:rsid w:val="006A1CA9"/>
    <w:rsid w:val="006A1CE9"/>
    <w:rsid w:val="006A1DCD"/>
    <w:rsid w:val="006A2425"/>
    <w:rsid w:val="006A2863"/>
    <w:rsid w:val="006A2885"/>
    <w:rsid w:val="006A28CC"/>
    <w:rsid w:val="006A4289"/>
    <w:rsid w:val="006A45D9"/>
    <w:rsid w:val="006A4CAD"/>
    <w:rsid w:val="006A5317"/>
    <w:rsid w:val="006A6168"/>
    <w:rsid w:val="006A61FF"/>
    <w:rsid w:val="006A63CB"/>
    <w:rsid w:val="006A6AB3"/>
    <w:rsid w:val="006A7114"/>
    <w:rsid w:val="006A72E1"/>
    <w:rsid w:val="006A7DAC"/>
    <w:rsid w:val="006B04CA"/>
    <w:rsid w:val="006B082F"/>
    <w:rsid w:val="006B0A09"/>
    <w:rsid w:val="006B0AD6"/>
    <w:rsid w:val="006B0EC7"/>
    <w:rsid w:val="006B1483"/>
    <w:rsid w:val="006B1FA8"/>
    <w:rsid w:val="006B2D52"/>
    <w:rsid w:val="006B432E"/>
    <w:rsid w:val="006B4513"/>
    <w:rsid w:val="006B4569"/>
    <w:rsid w:val="006B4934"/>
    <w:rsid w:val="006B54EE"/>
    <w:rsid w:val="006B6BC9"/>
    <w:rsid w:val="006B6D7E"/>
    <w:rsid w:val="006B7017"/>
    <w:rsid w:val="006C1753"/>
    <w:rsid w:val="006C1E25"/>
    <w:rsid w:val="006C31FF"/>
    <w:rsid w:val="006C42FF"/>
    <w:rsid w:val="006C5087"/>
    <w:rsid w:val="006C7B05"/>
    <w:rsid w:val="006C7BA1"/>
    <w:rsid w:val="006D0D4C"/>
    <w:rsid w:val="006D0DF8"/>
    <w:rsid w:val="006D1FB0"/>
    <w:rsid w:val="006D209D"/>
    <w:rsid w:val="006D2AB6"/>
    <w:rsid w:val="006D32B8"/>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FDD"/>
    <w:rsid w:val="006E30AD"/>
    <w:rsid w:val="006E4FA8"/>
    <w:rsid w:val="006E51DA"/>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539C"/>
    <w:rsid w:val="006F5CF5"/>
    <w:rsid w:val="006F6846"/>
    <w:rsid w:val="006F685A"/>
    <w:rsid w:val="007003EE"/>
    <w:rsid w:val="00700816"/>
    <w:rsid w:val="00701E37"/>
    <w:rsid w:val="00701FC4"/>
    <w:rsid w:val="00703A13"/>
    <w:rsid w:val="00703FC2"/>
    <w:rsid w:val="007041DF"/>
    <w:rsid w:val="00704BCE"/>
    <w:rsid w:val="00704C6F"/>
    <w:rsid w:val="0070542E"/>
    <w:rsid w:val="007065E1"/>
    <w:rsid w:val="00707AC3"/>
    <w:rsid w:val="007101A3"/>
    <w:rsid w:val="007101CD"/>
    <w:rsid w:val="00710272"/>
    <w:rsid w:val="00710273"/>
    <w:rsid w:val="00712447"/>
    <w:rsid w:val="00712876"/>
    <w:rsid w:val="00714E27"/>
    <w:rsid w:val="00715B34"/>
    <w:rsid w:val="00716B0D"/>
    <w:rsid w:val="00716B7E"/>
    <w:rsid w:val="00716CFD"/>
    <w:rsid w:val="007171F8"/>
    <w:rsid w:val="007173C3"/>
    <w:rsid w:val="00720FC5"/>
    <w:rsid w:val="0072190C"/>
    <w:rsid w:val="00722572"/>
    <w:rsid w:val="00722AE4"/>
    <w:rsid w:val="00722AFD"/>
    <w:rsid w:val="00722B20"/>
    <w:rsid w:val="00723189"/>
    <w:rsid w:val="007233B7"/>
    <w:rsid w:val="00724189"/>
    <w:rsid w:val="007250E8"/>
    <w:rsid w:val="007253DC"/>
    <w:rsid w:val="007255C5"/>
    <w:rsid w:val="0072571A"/>
    <w:rsid w:val="007265DE"/>
    <w:rsid w:val="00727361"/>
    <w:rsid w:val="007278F9"/>
    <w:rsid w:val="00727D2C"/>
    <w:rsid w:val="00727EAA"/>
    <w:rsid w:val="0073090A"/>
    <w:rsid w:val="00730D57"/>
    <w:rsid w:val="00731195"/>
    <w:rsid w:val="00731781"/>
    <w:rsid w:val="00731EF7"/>
    <w:rsid w:val="0073244D"/>
    <w:rsid w:val="00732927"/>
    <w:rsid w:val="00733139"/>
    <w:rsid w:val="007332E5"/>
    <w:rsid w:val="00734F47"/>
    <w:rsid w:val="00735CC7"/>
    <w:rsid w:val="00736274"/>
    <w:rsid w:val="00736703"/>
    <w:rsid w:val="0073677D"/>
    <w:rsid w:val="00736A9D"/>
    <w:rsid w:val="00736FEF"/>
    <w:rsid w:val="007370D5"/>
    <w:rsid w:val="0073764E"/>
    <w:rsid w:val="00737FAC"/>
    <w:rsid w:val="007404C9"/>
    <w:rsid w:val="00741B6D"/>
    <w:rsid w:val="00743043"/>
    <w:rsid w:val="00744244"/>
    <w:rsid w:val="007450E9"/>
    <w:rsid w:val="00745132"/>
    <w:rsid w:val="00745374"/>
    <w:rsid w:val="00745894"/>
    <w:rsid w:val="00745B02"/>
    <w:rsid w:val="007468E5"/>
    <w:rsid w:val="00747415"/>
    <w:rsid w:val="00747523"/>
    <w:rsid w:val="007477D4"/>
    <w:rsid w:val="00747A45"/>
    <w:rsid w:val="00750424"/>
    <w:rsid w:val="0075046A"/>
    <w:rsid w:val="007511BC"/>
    <w:rsid w:val="00751C13"/>
    <w:rsid w:val="007521AE"/>
    <w:rsid w:val="0075244F"/>
    <w:rsid w:val="0075253C"/>
    <w:rsid w:val="00752991"/>
    <w:rsid w:val="00752DAC"/>
    <w:rsid w:val="00753B11"/>
    <w:rsid w:val="00753E7D"/>
    <w:rsid w:val="007543B9"/>
    <w:rsid w:val="00754979"/>
    <w:rsid w:val="00754E14"/>
    <w:rsid w:val="00755342"/>
    <w:rsid w:val="00755433"/>
    <w:rsid w:val="0075595D"/>
    <w:rsid w:val="00755D44"/>
    <w:rsid w:val="007563E8"/>
    <w:rsid w:val="00756CCE"/>
    <w:rsid w:val="007570CD"/>
    <w:rsid w:val="00757391"/>
    <w:rsid w:val="00757B54"/>
    <w:rsid w:val="00757DC8"/>
    <w:rsid w:val="00760991"/>
    <w:rsid w:val="00761951"/>
    <w:rsid w:val="00761A4C"/>
    <w:rsid w:val="007626B1"/>
    <w:rsid w:val="00764BA6"/>
    <w:rsid w:val="00764BA9"/>
    <w:rsid w:val="00765B40"/>
    <w:rsid w:val="00765F37"/>
    <w:rsid w:val="007662EF"/>
    <w:rsid w:val="007679C4"/>
    <w:rsid w:val="0077058B"/>
    <w:rsid w:val="00771FB9"/>
    <w:rsid w:val="00772160"/>
    <w:rsid w:val="00773F6D"/>
    <w:rsid w:val="00774EE0"/>
    <w:rsid w:val="00774F0A"/>
    <w:rsid w:val="00775234"/>
    <w:rsid w:val="00775FA5"/>
    <w:rsid w:val="00777F00"/>
    <w:rsid w:val="007802E2"/>
    <w:rsid w:val="00780B11"/>
    <w:rsid w:val="00780F7F"/>
    <w:rsid w:val="00781F8F"/>
    <w:rsid w:val="00782671"/>
    <w:rsid w:val="00782ADD"/>
    <w:rsid w:val="007836C6"/>
    <w:rsid w:val="00783C52"/>
    <w:rsid w:val="007842AF"/>
    <w:rsid w:val="00784501"/>
    <w:rsid w:val="00785EE7"/>
    <w:rsid w:val="00786D67"/>
    <w:rsid w:val="007873ED"/>
    <w:rsid w:val="007900C4"/>
    <w:rsid w:val="007912AE"/>
    <w:rsid w:val="007915C8"/>
    <w:rsid w:val="00791BB1"/>
    <w:rsid w:val="00791C3B"/>
    <w:rsid w:val="00792D69"/>
    <w:rsid w:val="00792D87"/>
    <w:rsid w:val="00792FC3"/>
    <w:rsid w:val="00792FFF"/>
    <w:rsid w:val="00793CC4"/>
    <w:rsid w:val="007952BF"/>
    <w:rsid w:val="0079574D"/>
    <w:rsid w:val="007959DB"/>
    <w:rsid w:val="00795FB5"/>
    <w:rsid w:val="0079608D"/>
    <w:rsid w:val="007963E0"/>
    <w:rsid w:val="00796BB2"/>
    <w:rsid w:val="00796EA5"/>
    <w:rsid w:val="00796EB5"/>
    <w:rsid w:val="007970E5"/>
    <w:rsid w:val="007A1279"/>
    <w:rsid w:val="007A1808"/>
    <w:rsid w:val="007A219F"/>
    <w:rsid w:val="007A29B7"/>
    <w:rsid w:val="007A2A18"/>
    <w:rsid w:val="007A2A82"/>
    <w:rsid w:val="007A364B"/>
    <w:rsid w:val="007A3F02"/>
    <w:rsid w:val="007A48BB"/>
    <w:rsid w:val="007A4AFE"/>
    <w:rsid w:val="007A4EFC"/>
    <w:rsid w:val="007A6477"/>
    <w:rsid w:val="007A67A5"/>
    <w:rsid w:val="007A6C2C"/>
    <w:rsid w:val="007A6E16"/>
    <w:rsid w:val="007A6EB8"/>
    <w:rsid w:val="007A71CF"/>
    <w:rsid w:val="007A75C2"/>
    <w:rsid w:val="007A78C8"/>
    <w:rsid w:val="007B0516"/>
    <w:rsid w:val="007B0618"/>
    <w:rsid w:val="007B096B"/>
    <w:rsid w:val="007B0FFA"/>
    <w:rsid w:val="007B1367"/>
    <w:rsid w:val="007B1D38"/>
    <w:rsid w:val="007B20C0"/>
    <w:rsid w:val="007B2DC6"/>
    <w:rsid w:val="007B31FA"/>
    <w:rsid w:val="007B40DD"/>
    <w:rsid w:val="007B47AF"/>
    <w:rsid w:val="007B7585"/>
    <w:rsid w:val="007C04CF"/>
    <w:rsid w:val="007C0EBD"/>
    <w:rsid w:val="007C1139"/>
    <w:rsid w:val="007C14A7"/>
    <w:rsid w:val="007C286B"/>
    <w:rsid w:val="007C2998"/>
    <w:rsid w:val="007C4ACF"/>
    <w:rsid w:val="007C6476"/>
    <w:rsid w:val="007C718F"/>
    <w:rsid w:val="007C798C"/>
    <w:rsid w:val="007C7B7E"/>
    <w:rsid w:val="007D04BF"/>
    <w:rsid w:val="007D0C26"/>
    <w:rsid w:val="007D15CA"/>
    <w:rsid w:val="007D1D60"/>
    <w:rsid w:val="007D1EF8"/>
    <w:rsid w:val="007D207E"/>
    <w:rsid w:val="007D26FC"/>
    <w:rsid w:val="007D2B81"/>
    <w:rsid w:val="007D337D"/>
    <w:rsid w:val="007D439D"/>
    <w:rsid w:val="007D4649"/>
    <w:rsid w:val="007D4DF6"/>
    <w:rsid w:val="007D5E93"/>
    <w:rsid w:val="007D5FAC"/>
    <w:rsid w:val="007D6A28"/>
    <w:rsid w:val="007D6DEA"/>
    <w:rsid w:val="007D754B"/>
    <w:rsid w:val="007D7635"/>
    <w:rsid w:val="007D7BB6"/>
    <w:rsid w:val="007E05F8"/>
    <w:rsid w:val="007E20D4"/>
    <w:rsid w:val="007E2538"/>
    <w:rsid w:val="007E2904"/>
    <w:rsid w:val="007E2A57"/>
    <w:rsid w:val="007E388A"/>
    <w:rsid w:val="007E52AD"/>
    <w:rsid w:val="007E53EC"/>
    <w:rsid w:val="007E54A7"/>
    <w:rsid w:val="007E5E42"/>
    <w:rsid w:val="007E6653"/>
    <w:rsid w:val="007E6850"/>
    <w:rsid w:val="007E6B50"/>
    <w:rsid w:val="007E7306"/>
    <w:rsid w:val="007E737D"/>
    <w:rsid w:val="007E795A"/>
    <w:rsid w:val="007F0F79"/>
    <w:rsid w:val="007F0FA1"/>
    <w:rsid w:val="007F154A"/>
    <w:rsid w:val="007F2C02"/>
    <w:rsid w:val="007F3497"/>
    <w:rsid w:val="007F500A"/>
    <w:rsid w:val="007F5628"/>
    <w:rsid w:val="007F62EB"/>
    <w:rsid w:val="007F65C8"/>
    <w:rsid w:val="007F69FE"/>
    <w:rsid w:val="007F7049"/>
    <w:rsid w:val="007F7825"/>
    <w:rsid w:val="007F78E9"/>
    <w:rsid w:val="007F79B5"/>
    <w:rsid w:val="007F7E43"/>
    <w:rsid w:val="008008FA"/>
    <w:rsid w:val="00800AC7"/>
    <w:rsid w:val="0080152C"/>
    <w:rsid w:val="00801F2A"/>
    <w:rsid w:val="008023C2"/>
    <w:rsid w:val="00804A10"/>
    <w:rsid w:val="00805298"/>
    <w:rsid w:val="008055EC"/>
    <w:rsid w:val="00805601"/>
    <w:rsid w:val="00805CD9"/>
    <w:rsid w:val="00805E64"/>
    <w:rsid w:val="008062B1"/>
    <w:rsid w:val="00806435"/>
    <w:rsid w:val="00806867"/>
    <w:rsid w:val="00806DA3"/>
    <w:rsid w:val="00806E8C"/>
    <w:rsid w:val="00810359"/>
    <w:rsid w:val="00810D58"/>
    <w:rsid w:val="008122CD"/>
    <w:rsid w:val="00812801"/>
    <w:rsid w:val="00812A67"/>
    <w:rsid w:val="00812F46"/>
    <w:rsid w:val="00814593"/>
    <w:rsid w:val="00814786"/>
    <w:rsid w:val="00815670"/>
    <w:rsid w:val="00815F29"/>
    <w:rsid w:val="00815F45"/>
    <w:rsid w:val="00815F8C"/>
    <w:rsid w:val="00815FDE"/>
    <w:rsid w:val="0081615D"/>
    <w:rsid w:val="008164A9"/>
    <w:rsid w:val="00816AAF"/>
    <w:rsid w:val="00816F52"/>
    <w:rsid w:val="00817A37"/>
    <w:rsid w:val="00820864"/>
    <w:rsid w:val="00821028"/>
    <w:rsid w:val="008213F2"/>
    <w:rsid w:val="008223C7"/>
    <w:rsid w:val="00822718"/>
    <w:rsid w:val="00822B81"/>
    <w:rsid w:val="008235F2"/>
    <w:rsid w:val="00824C24"/>
    <w:rsid w:val="0082543D"/>
    <w:rsid w:val="00825501"/>
    <w:rsid w:val="008256CE"/>
    <w:rsid w:val="00826687"/>
    <w:rsid w:val="008267DD"/>
    <w:rsid w:val="008269BB"/>
    <w:rsid w:val="00827CE4"/>
    <w:rsid w:val="00827D3C"/>
    <w:rsid w:val="00827F2A"/>
    <w:rsid w:val="00830B06"/>
    <w:rsid w:val="00831524"/>
    <w:rsid w:val="00833174"/>
    <w:rsid w:val="0083336F"/>
    <w:rsid w:val="00833385"/>
    <w:rsid w:val="0083415A"/>
    <w:rsid w:val="00834640"/>
    <w:rsid w:val="00835251"/>
    <w:rsid w:val="00835EE1"/>
    <w:rsid w:val="0083664F"/>
    <w:rsid w:val="00836E02"/>
    <w:rsid w:val="00837A7D"/>
    <w:rsid w:val="00837C3D"/>
    <w:rsid w:val="00840F68"/>
    <w:rsid w:val="00841364"/>
    <w:rsid w:val="00841DF3"/>
    <w:rsid w:val="00842A6C"/>
    <w:rsid w:val="00842A74"/>
    <w:rsid w:val="00842F53"/>
    <w:rsid w:val="00843EAA"/>
    <w:rsid w:val="008452AA"/>
    <w:rsid w:val="00845A9D"/>
    <w:rsid w:val="0084669A"/>
    <w:rsid w:val="00846DDE"/>
    <w:rsid w:val="00847F5E"/>
    <w:rsid w:val="008501A5"/>
    <w:rsid w:val="00850511"/>
    <w:rsid w:val="00850E0F"/>
    <w:rsid w:val="00850F87"/>
    <w:rsid w:val="00851282"/>
    <w:rsid w:val="0085148F"/>
    <w:rsid w:val="00851572"/>
    <w:rsid w:val="008530EA"/>
    <w:rsid w:val="0085314A"/>
    <w:rsid w:val="00854138"/>
    <w:rsid w:val="00854691"/>
    <w:rsid w:val="00854812"/>
    <w:rsid w:val="00854E67"/>
    <w:rsid w:val="00854F90"/>
    <w:rsid w:val="00855AAA"/>
    <w:rsid w:val="0085769B"/>
    <w:rsid w:val="00857A94"/>
    <w:rsid w:val="00857F2B"/>
    <w:rsid w:val="008604E0"/>
    <w:rsid w:val="00860A2A"/>
    <w:rsid w:val="00860E0A"/>
    <w:rsid w:val="00861880"/>
    <w:rsid w:val="00861C6E"/>
    <w:rsid w:val="008622DC"/>
    <w:rsid w:val="00862EFC"/>
    <w:rsid w:val="00862EFF"/>
    <w:rsid w:val="008638E5"/>
    <w:rsid w:val="0086493E"/>
    <w:rsid w:val="00865662"/>
    <w:rsid w:val="00865688"/>
    <w:rsid w:val="008668FB"/>
    <w:rsid w:val="00866E89"/>
    <w:rsid w:val="0086708A"/>
    <w:rsid w:val="0086716F"/>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7EC0"/>
    <w:rsid w:val="008801E4"/>
    <w:rsid w:val="00880AB0"/>
    <w:rsid w:val="00880CF9"/>
    <w:rsid w:val="00881347"/>
    <w:rsid w:val="008816D5"/>
    <w:rsid w:val="0088245E"/>
    <w:rsid w:val="00883A8B"/>
    <w:rsid w:val="00883C7A"/>
    <w:rsid w:val="00883FC1"/>
    <w:rsid w:val="00885C58"/>
    <w:rsid w:val="00886608"/>
    <w:rsid w:val="0088675A"/>
    <w:rsid w:val="008867A4"/>
    <w:rsid w:val="00886978"/>
    <w:rsid w:val="00886BE7"/>
    <w:rsid w:val="00887AF8"/>
    <w:rsid w:val="00887D00"/>
    <w:rsid w:val="00887FF3"/>
    <w:rsid w:val="00890395"/>
    <w:rsid w:val="00890F25"/>
    <w:rsid w:val="00892F9F"/>
    <w:rsid w:val="008938C8"/>
    <w:rsid w:val="008939A9"/>
    <w:rsid w:val="00893E4F"/>
    <w:rsid w:val="00893EC9"/>
    <w:rsid w:val="00893F0A"/>
    <w:rsid w:val="00894FAF"/>
    <w:rsid w:val="00895802"/>
    <w:rsid w:val="00897BE4"/>
    <w:rsid w:val="008A065C"/>
    <w:rsid w:val="008A0DA0"/>
    <w:rsid w:val="008A156E"/>
    <w:rsid w:val="008A1AAB"/>
    <w:rsid w:val="008A1FA4"/>
    <w:rsid w:val="008A27E6"/>
    <w:rsid w:val="008A28B9"/>
    <w:rsid w:val="008A29D9"/>
    <w:rsid w:val="008A2E17"/>
    <w:rsid w:val="008A3436"/>
    <w:rsid w:val="008A3683"/>
    <w:rsid w:val="008A486C"/>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6615"/>
    <w:rsid w:val="008B6C6E"/>
    <w:rsid w:val="008B75E1"/>
    <w:rsid w:val="008C02FE"/>
    <w:rsid w:val="008C0C6D"/>
    <w:rsid w:val="008C119B"/>
    <w:rsid w:val="008C199F"/>
    <w:rsid w:val="008C2E9F"/>
    <w:rsid w:val="008C2FB9"/>
    <w:rsid w:val="008C47D0"/>
    <w:rsid w:val="008C5050"/>
    <w:rsid w:val="008C509E"/>
    <w:rsid w:val="008C552D"/>
    <w:rsid w:val="008C58C2"/>
    <w:rsid w:val="008C5C86"/>
    <w:rsid w:val="008C5F99"/>
    <w:rsid w:val="008C6682"/>
    <w:rsid w:val="008C69A8"/>
    <w:rsid w:val="008C7035"/>
    <w:rsid w:val="008C70C6"/>
    <w:rsid w:val="008C74A5"/>
    <w:rsid w:val="008C79D7"/>
    <w:rsid w:val="008C7D9F"/>
    <w:rsid w:val="008C7DD7"/>
    <w:rsid w:val="008D0367"/>
    <w:rsid w:val="008D03A5"/>
    <w:rsid w:val="008D089A"/>
    <w:rsid w:val="008D1137"/>
    <w:rsid w:val="008D1F1D"/>
    <w:rsid w:val="008D22D6"/>
    <w:rsid w:val="008D2AB6"/>
    <w:rsid w:val="008D2CA7"/>
    <w:rsid w:val="008D4957"/>
    <w:rsid w:val="008D4E95"/>
    <w:rsid w:val="008D506C"/>
    <w:rsid w:val="008D5915"/>
    <w:rsid w:val="008D634F"/>
    <w:rsid w:val="008D669F"/>
    <w:rsid w:val="008D74E6"/>
    <w:rsid w:val="008D7B1E"/>
    <w:rsid w:val="008E00D3"/>
    <w:rsid w:val="008E0785"/>
    <w:rsid w:val="008E150B"/>
    <w:rsid w:val="008E2669"/>
    <w:rsid w:val="008E2E9C"/>
    <w:rsid w:val="008E311E"/>
    <w:rsid w:val="008E3409"/>
    <w:rsid w:val="008E39C1"/>
    <w:rsid w:val="008E4373"/>
    <w:rsid w:val="008E45D8"/>
    <w:rsid w:val="008E511C"/>
    <w:rsid w:val="008E5E73"/>
    <w:rsid w:val="008E6DA2"/>
    <w:rsid w:val="008E7999"/>
    <w:rsid w:val="008E7CC5"/>
    <w:rsid w:val="008E7E3E"/>
    <w:rsid w:val="008F1120"/>
    <w:rsid w:val="008F128E"/>
    <w:rsid w:val="008F1322"/>
    <w:rsid w:val="008F1541"/>
    <w:rsid w:val="008F2841"/>
    <w:rsid w:val="008F29C4"/>
    <w:rsid w:val="008F2D02"/>
    <w:rsid w:val="008F3174"/>
    <w:rsid w:val="008F3523"/>
    <w:rsid w:val="008F3830"/>
    <w:rsid w:val="008F4DAB"/>
    <w:rsid w:val="008F571F"/>
    <w:rsid w:val="008F5B65"/>
    <w:rsid w:val="008F5B94"/>
    <w:rsid w:val="008F5E52"/>
    <w:rsid w:val="008F7121"/>
    <w:rsid w:val="008F7730"/>
    <w:rsid w:val="0090038F"/>
    <w:rsid w:val="00900855"/>
    <w:rsid w:val="00900C11"/>
    <w:rsid w:val="0090142F"/>
    <w:rsid w:val="00901FB7"/>
    <w:rsid w:val="009024F3"/>
    <w:rsid w:val="0090348D"/>
    <w:rsid w:val="0090365F"/>
    <w:rsid w:val="0090444B"/>
    <w:rsid w:val="009048E8"/>
    <w:rsid w:val="009049A7"/>
    <w:rsid w:val="00904C6C"/>
    <w:rsid w:val="009051D9"/>
    <w:rsid w:val="00906053"/>
    <w:rsid w:val="00906702"/>
    <w:rsid w:val="00906A82"/>
    <w:rsid w:val="00906C4A"/>
    <w:rsid w:val="00907F82"/>
    <w:rsid w:val="00911619"/>
    <w:rsid w:val="00911BEE"/>
    <w:rsid w:val="00911FFF"/>
    <w:rsid w:val="00912712"/>
    <w:rsid w:val="00912C82"/>
    <w:rsid w:val="00916080"/>
    <w:rsid w:val="00916B42"/>
    <w:rsid w:val="0091773D"/>
    <w:rsid w:val="00917B2A"/>
    <w:rsid w:val="00917EAD"/>
    <w:rsid w:val="0092017C"/>
    <w:rsid w:val="00920985"/>
    <w:rsid w:val="00921BD3"/>
    <w:rsid w:val="00922464"/>
    <w:rsid w:val="00922785"/>
    <w:rsid w:val="0092283D"/>
    <w:rsid w:val="00923305"/>
    <w:rsid w:val="0092412B"/>
    <w:rsid w:val="009243D7"/>
    <w:rsid w:val="0092465F"/>
    <w:rsid w:val="00924DC8"/>
    <w:rsid w:val="009256B5"/>
    <w:rsid w:val="009258AA"/>
    <w:rsid w:val="00925F48"/>
    <w:rsid w:val="009263F1"/>
    <w:rsid w:val="00926FF4"/>
    <w:rsid w:val="00927269"/>
    <w:rsid w:val="00927855"/>
    <w:rsid w:val="0092792A"/>
    <w:rsid w:val="00930CBA"/>
    <w:rsid w:val="00931791"/>
    <w:rsid w:val="00931AEC"/>
    <w:rsid w:val="00931D3D"/>
    <w:rsid w:val="009325B4"/>
    <w:rsid w:val="009326F3"/>
    <w:rsid w:val="00932941"/>
    <w:rsid w:val="00933081"/>
    <w:rsid w:val="00933545"/>
    <w:rsid w:val="0093356D"/>
    <w:rsid w:val="0093402D"/>
    <w:rsid w:val="00936DFF"/>
    <w:rsid w:val="00937817"/>
    <w:rsid w:val="00937F47"/>
    <w:rsid w:val="009400D5"/>
    <w:rsid w:val="009404C7"/>
    <w:rsid w:val="009431B5"/>
    <w:rsid w:val="0094397D"/>
    <w:rsid w:val="00943AC9"/>
    <w:rsid w:val="009451C0"/>
    <w:rsid w:val="009454BD"/>
    <w:rsid w:val="009456C1"/>
    <w:rsid w:val="00945BC9"/>
    <w:rsid w:val="00945D26"/>
    <w:rsid w:val="00945FFC"/>
    <w:rsid w:val="00946573"/>
    <w:rsid w:val="00946B36"/>
    <w:rsid w:val="00946D21"/>
    <w:rsid w:val="0094789F"/>
    <w:rsid w:val="00951565"/>
    <w:rsid w:val="00952279"/>
    <w:rsid w:val="0095300D"/>
    <w:rsid w:val="00954F85"/>
    <w:rsid w:val="009551D7"/>
    <w:rsid w:val="0095541B"/>
    <w:rsid w:val="009563BB"/>
    <w:rsid w:val="00957D3E"/>
    <w:rsid w:val="009615F3"/>
    <w:rsid w:val="009616A1"/>
    <w:rsid w:val="0096234C"/>
    <w:rsid w:val="009623A5"/>
    <w:rsid w:val="00962669"/>
    <w:rsid w:val="00963A5E"/>
    <w:rsid w:val="00964D6F"/>
    <w:rsid w:val="00964ED6"/>
    <w:rsid w:val="009656A0"/>
    <w:rsid w:val="0096624E"/>
    <w:rsid w:val="00966866"/>
    <w:rsid w:val="00966EA8"/>
    <w:rsid w:val="00966F2F"/>
    <w:rsid w:val="009675AD"/>
    <w:rsid w:val="009675B9"/>
    <w:rsid w:val="009678EB"/>
    <w:rsid w:val="00967EC9"/>
    <w:rsid w:val="00970922"/>
    <w:rsid w:val="00970F77"/>
    <w:rsid w:val="0097170A"/>
    <w:rsid w:val="00971907"/>
    <w:rsid w:val="00971CC9"/>
    <w:rsid w:val="00971DAE"/>
    <w:rsid w:val="00972EA0"/>
    <w:rsid w:val="009737BF"/>
    <w:rsid w:val="00973B66"/>
    <w:rsid w:val="00974A3D"/>
    <w:rsid w:val="00976448"/>
    <w:rsid w:val="00976ABA"/>
    <w:rsid w:val="00977B96"/>
    <w:rsid w:val="00977C70"/>
    <w:rsid w:val="0098195B"/>
    <w:rsid w:val="00981C4B"/>
    <w:rsid w:val="009839CC"/>
    <w:rsid w:val="00984C44"/>
    <w:rsid w:val="00985116"/>
    <w:rsid w:val="009852CD"/>
    <w:rsid w:val="00986825"/>
    <w:rsid w:val="009868E6"/>
    <w:rsid w:val="009876D4"/>
    <w:rsid w:val="009878DA"/>
    <w:rsid w:val="009905AA"/>
    <w:rsid w:val="00990797"/>
    <w:rsid w:val="009909E4"/>
    <w:rsid w:val="009913D9"/>
    <w:rsid w:val="00992695"/>
    <w:rsid w:val="009929C5"/>
    <w:rsid w:val="00992E5B"/>
    <w:rsid w:val="00992F18"/>
    <w:rsid w:val="009935E1"/>
    <w:rsid w:val="00994AAF"/>
    <w:rsid w:val="0099568E"/>
    <w:rsid w:val="0099573E"/>
    <w:rsid w:val="00995792"/>
    <w:rsid w:val="00995B11"/>
    <w:rsid w:val="00995E70"/>
    <w:rsid w:val="00996F1F"/>
    <w:rsid w:val="00996FB3"/>
    <w:rsid w:val="00997612"/>
    <w:rsid w:val="009A0760"/>
    <w:rsid w:val="009A13F1"/>
    <w:rsid w:val="009A264F"/>
    <w:rsid w:val="009A282B"/>
    <w:rsid w:val="009A301E"/>
    <w:rsid w:val="009A38A7"/>
    <w:rsid w:val="009A3B64"/>
    <w:rsid w:val="009A3C01"/>
    <w:rsid w:val="009A4BD4"/>
    <w:rsid w:val="009A4D3F"/>
    <w:rsid w:val="009A5A31"/>
    <w:rsid w:val="009A5D9E"/>
    <w:rsid w:val="009A70E1"/>
    <w:rsid w:val="009A7134"/>
    <w:rsid w:val="009A79CC"/>
    <w:rsid w:val="009A7B48"/>
    <w:rsid w:val="009A7BB0"/>
    <w:rsid w:val="009A7D61"/>
    <w:rsid w:val="009B0207"/>
    <w:rsid w:val="009B0DB3"/>
    <w:rsid w:val="009B1ACB"/>
    <w:rsid w:val="009B3A2F"/>
    <w:rsid w:val="009B3A4F"/>
    <w:rsid w:val="009B434F"/>
    <w:rsid w:val="009B4AD5"/>
    <w:rsid w:val="009B4BB1"/>
    <w:rsid w:val="009B533A"/>
    <w:rsid w:val="009B5A7A"/>
    <w:rsid w:val="009B67EE"/>
    <w:rsid w:val="009B6DE1"/>
    <w:rsid w:val="009B7078"/>
    <w:rsid w:val="009B77A9"/>
    <w:rsid w:val="009C02B4"/>
    <w:rsid w:val="009C076A"/>
    <w:rsid w:val="009C0900"/>
    <w:rsid w:val="009C1500"/>
    <w:rsid w:val="009C1571"/>
    <w:rsid w:val="009C196C"/>
    <w:rsid w:val="009C2568"/>
    <w:rsid w:val="009C2583"/>
    <w:rsid w:val="009C27A2"/>
    <w:rsid w:val="009C33D8"/>
    <w:rsid w:val="009C37D9"/>
    <w:rsid w:val="009C43F1"/>
    <w:rsid w:val="009C52E0"/>
    <w:rsid w:val="009C63ED"/>
    <w:rsid w:val="009C6AF8"/>
    <w:rsid w:val="009C75DB"/>
    <w:rsid w:val="009C767B"/>
    <w:rsid w:val="009D05CD"/>
    <w:rsid w:val="009D124F"/>
    <w:rsid w:val="009D13C1"/>
    <w:rsid w:val="009D1DF5"/>
    <w:rsid w:val="009D31F9"/>
    <w:rsid w:val="009D3834"/>
    <w:rsid w:val="009D3F71"/>
    <w:rsid w:val="009D4120"/>
    <w:rsid w:val="009D4D41"/>
    <w:rsid w:val="009D53AE"/>
    <w:rsid w:val="009D7778"/>
    <w:rsid w:val="009D77ED"/>
    <w:rsid w:val="009D7DED"/>
    <w:rsid w:val="009E05B1"/>
    <w:rsid w:val="009E06FD"/>
    <w:rsid w:val="009E08EA"/>
    <w:rsid w:val="009E3222"/>
    <w:rsid w:val="009E3240"/>
    <w:rsid w:val="009E3C51"/>
    <w:rsid w:val="009E514E"/>
    <w:rsid w:val="009E5785"/>
    <w:rsid w:val="009E5D05"/>
    <w:rsid w:val="009E5E6D"/>
    <w:rsid w:val="009E618E"/>
    <w:rsid w:val="009E7C4B"/>
    <w:rsid w:val="009F0C77"/>
    <w:rsid w:val="009F222B"/>
    <w:rsid w:val="009F2EC8"/>
    <w:rsid w:val="009F3444"/>
    <w:rsid w:val="009F34A5"/>
    <w:rsid w:val="009F3658"/>
    <w:rsid w:val="009F371C"/>
    <w:rsid w:val="009F4062"/>
    <w:rsid w:val="009F440A"/>
    <w:rsid w:val="009F53D4"/>
    <w:rsid w:val="009F59F5"/>
    <w:rsid w:val="009F71C1"/>
    <w:rsid w:val="009F783E"/>
    <w:rsid w:val="009F7D6C"/>
    <w:rsid w:val="009F7DB0"/>
    <w:rsid w:val="00A00093"/>
    <w:rsid w:val="00A0013D"/>
    <w:rsid w:val="00A005A7"/>
    <w:rsid w:val="00A01272"/>
    <w:rsid w:val="00A01579"/>
    <w:rsid w:val="00A0163D"/>
    <w:rsid w:val="00A0270F"/>
    <w:rsid w:val="00A0376F"/>
    <w:rsid w:val="00A06323"/>
    <w:rsid w:val="00A06A32"/>
    <w:rsid w:val="00A07B61"/>
    <w:rsid w:val="00A07E86"/>
    <w:rsid w:val="00A119F0"/>
    <w:rsid w:val="00A11E8D"/>
    <w:rsid w:val="00A12629"/>
    <w:rsid w:val="00A141C9"/>
    <w:rsid w:val="00A148E3"/>
    <w:rsid w:val="00A15573"/>
    <w:rsid w:val="00A15D2D"/>
    <w:rsid w:val="00A15FCE"/>
    <w:rsid w:val="00A16B44"/>
    <w:rsid w:val="00A20F18"/>
    <w:rsid w:val="00A21BA7"/>
    <w:rsid w:val="00A224FD"/>
    <w:rsid w:val="00A2262A"/>
    <w:rsid w:val="00A226F7"/>
    <w:rsid w:val="00A22C2D"/>
    <w:rsid w:val="00A2309F"/>
    <w:rsid w:val="00A234BA"/>
    <w:rsid w:val="00A2377E"/>
    <w:rsid w:val="00A23A81"/>
    <w:rsid w:val="00A23B51"/>
    <w:rsid w:val="00A23D5C"/>
    <w:rsid w:val="00A2468D"/>
    <w:rsid w:val="00A24D8A"/>
    <w:rsid w:val="00A24EF8"/>
    <w:rsid w:val="00A259BA"/>
    <w:rsid w:val="00A26235"/>
    <w:rsid w:val="00A26686"/>
    <w:rsid w:val="00A2701A"/>
    <w:rsid w:val="00A2711A"/>
    <w:rsid w:val="00A3060B"/>
    <w:rsid w:val="00A30CD5"/>
    <w:rsid w:val="00A30EEE"/>
    <w:rsid w:val="00A3230A"/>
    <w:rsid w:val="00A325B2"/>
    <w:rsid w:val="00A32EB5"/>
    <w:rsid w:val="00A32F9D"/>
    <w:rsid w:val="00A3305F"/>
    <w:rsid w:val="00A3361B"/>
    <w:rsid w:val="00A3392D"/>
    <w:rsid w:val="00A34648"/>
    <w:rsid w:val="00A34B45"/>
    <w:rsid w:val="00A34DE4"/>
    <w:rsid w:val="00A35599"/>
    <w:rsid w:val="00A358F2"/>
    <w:rsid w:val="00A36583"/>
    <w:rsid w:val="00A36599"/>
    <w:rsid w:val="00A365AF"/>
    <w:rsid w:val="00A36E97"/>
    <w:rsid w:val="00A3759D"/>
    <w:rsid w:val="00A378B2"/>
    <w:rsid w:val="00A37FB3"/>
    <w:rsid w:val="00A41E0E"/>
    <w:rsid w:val="00A42B81"/>
    <w:rsid w:val="00A42DC9"/>
    <w:rsid w:val="00A44A1E"/>
    <w:rsid w:val="00A4574D"/>
    <w:rsid w:val="00A45E7B"/>
    <w:rsid w:val="00A462D7"/>
    <w:rsid w:val="00A4721D"/>
    <w:rsid w:val="00A47888"/>
    <w:rsid w:val="00A47DCB"/>
    <w:rsid w:val="00A50661"/>
    <w:rsid w:val="00A507D5"/>
    <w:rsid w:val="00A50CBA"/>
    <w:rsid w:val="00A51762"/>
    <w:rsid w:val="00A52BB6"/>
    <w:rsid w:val="00A52F87"/>
    <w:rsid w:val="00A53712"/>
    <w:rsid w:val="00A55E96"/>
    <w:rsid w:val="00A56BA8"/>
    <w:rsid w:val="00A5794D"/>
    <w:rsid w:val="00A6066F"/>
    <w:rsid w:val="00A62CF1"/>
    <w:rsid w:val="00A631DF"/>
    <w:rsid w:val="00A63BDB"/>
    <w:rsid w:val="00A63C32"/>
    <w:rsid w:val="00A63D2D"/>
    <w:rsid w:val="00A646C0"/>
    <w:rsid w:val="00A6550E"/>
    <w:rsid w:val="00A65C2F"/>
    <w:rsid w:val="00A6676A"/>
    <w:rsid w:val="00A67CB1"/>
    <w:rsid w:val="00A67E48"/>
    <w:rsid w:val="00A70A9D"/>
    <w:rsid w:val="00A70C78"/>
    <w:rsid w:val="00A70DF9"/>
    <w:rsid w:val="00A718A1"/>
    <w:rsid w:val="00A720F1"/>
    <w:rsid w:val="00A72314"/>
    <w:rsid w:val="00A7258B"/>
    <w:rsid w:val="00A728BC"/>
    <w:rsid w:val="00A72A8F"/>
    <w:rsid w:val="00A7387D"/>
    <w:rsid w:val="00A7491E"/>
    <w:rsid w:val="00A74DB9"/>
    <w:rsid w:val="00A7551D"/>
    <w:rsid w:val="00A7607C"/>
    <w:rsid w:val="00A7654E"/>
    <w:rsid w:val="00A76B90"/>
    <w:rsid w:val="00A77401"/>
    <w:rsid w:val="00A7749C"/>
    <w:rsid w:val="00A801C4"/>
    <w:rsid w:val="00A80EB8"/>
    <w:rsid w:val="00A81839"/>
    <w:rsid w:val="00A831E8"/>
    <w:rsid w:val="00A842DE"/>
    <w:rsid w:val="00A85809"/>
    <w:rsid w:val="00A86654"/>
    <w:rsid w:val="00A86847"/>
    <w:rsid w:val="00A87913"/>
    <w:rsid w:val="00A87B09"/>
    <w:rsid w:val="00A87ED2"/>
    <w:rsid w:val="00A90898"/>
    <w:rsid w:val="00A90C96"/>
    <w:rsid w:val="00A9122B"/>
    <w:rsid w:val="00A917F6"/>
    <w:rsid w:val="00A919CB"/>
    <w:rsid w:val="00A91B45"/>
    <w:rsid w:val="00A92098"/>
    <w:rsid w:val="00A9229C"/>
    <w:rsid w:val="00A93EE5"/>
    <w:rsid w:val="00A95800"/>
    <w:rsid w:val="00A960CF"/>
    <w:rsid w:val="00A9617A"/>
    <w:rsid w:val="00A96280"/>
    <w:rsid w:val="00A9653F"/>
    <w:rsid w:val="00A96BF8"/>
    <w:rsid w:val="00A97C45"/>
    <w:rsid w:val="00A97ED9"/>
    <w:rsid w:val="00AA0767"/>
    <w:rsid w:val="00AA090D"/>
    <w:rsid w:val="00AA0AB5"/>
    <w:rsid w:val="00AA1040"/>
    <w:rsid w:val="00AA104A"/>
    <w:rsid w:val="00AA123B"/>
    <w:rsid w:val="00AA1285"/>
    <w:rsid w:val="00AA24A7"/>
    <w:rsid w:val="00AA2BD7"/>
    <w:rsid w:val="00AA2CB4"/>
    <w:rsid w:val="00AA34DA"/>
    <w:rsid w:val="00AA3547"/>
    <w:rsid w:val="00AA377B"/>
    <w:rsid w:val="00AA3B19"/>
    <w:rsid w:val="00AA431A"/>
    <w:rsid w:val="00AA4A8F"/>
    <w:rsid w:val="00AA4B70"/>
    <w:rsid w:val="00AA591B"/>
    <w:rsid w:val="00AA66B2"/>
    <w:rsid w:val="00AA6C35"/>
    <w:rsid w:val="00AB08FC"/>
    <w:rsid w:val="00AB1420"/>
    <w:rsid w:val="00AB1880"/>
    <w:rsid w:val="00AB344C"/>
    <w:rsid w:val="00AB3AA5"/>
    <w:rsid w:val="00AB4A8D"/>
    <w:rsid w:val="00AB5F00"/>
    <w:rsid w:val="00AB5F1C"/>
    <w:rsid w:val="00AB5FDE"/>
    <w:rsid w:val="00AB69B3"/>
    <w:rsid w:val="00AB6D2E"/>
    <w:rsid w:val="00AB7546"/>
    <w:rsid w:val="00AB7636"/>
    <w:rsid w:val="00AB7A50"/>
    <w:rsid w:val="00AB7D14"/>
    <w:rsid w:val="00AC02E7"/>
    <w:rsid w:val="00AC0EC1"/>
    <w:rsid w:val="00AC113D"/>
    <w:rsid w:val="00AC166A"/>
    <w:rsid w:val="00AC265A"/>
    <w:rsid w:val="00AC2B0A"/>
    <w:rsid w:val="00AC30B4"/>
    <w:rsid w:val="00AC33EE"/>
    <w:rsid w:val="00AC3967"/>
    <w:rsid w:val="00AC3AC5"/>
    <w:rsid w:val="00AC3CCA"/>
    <w:rsid w:val="00AC3FB3"/>
    <w:rsid w:val="00AC4509"/>
    <w:rsid w:val="00AC4F68"/>
    <w:rsid w:val="00AC5636"/>
    <w:rsid w:val="00AC61EE"/>
    <w:rsid w:val="00AC70C3"/>
    <w:rsid w:val="00AC7EC8"/>
    <w:rsid w:val="00AD0000"/>
    <w:rsid w:val="00AD113D"/>
    <w:rsid w:val="00AD1821"/>
    <w:rsid w:val="00AD2E1A"/>
    <w:rsid w:val="00AD35C4"/>
    <w:rsid w:val="00AD3AF4"/>
    <w:rsid w:val="00AD5602"/>
    <w:rsid w:val="00AD5887"/>
    <w:rsid w:val="00AD5E94"/>
    <w:rsid w:val="00AD5FC4"/>
    <w:rsid w:val="00AD621E"/>
    <w:rsid w:val="00AD6B2C"/>
    <w:rsid w:val="00AD6B36"/>
    <w:rsid w:val="00AD7A52"/>
    <w:rsid w:val="00AD7A74"/>
    <w:rsid w:val="00AE205C"/>
    <w:rsid w:val="00AE205D"/>
    <w:rsid w:val="00AE2639"/>
    <w:rsid w:val="00AE2EEE"/>
    <w:rsid w:val="00AE34F9"/>
    <w:rsid w:val="00AE3A7E"/>
    <w:rsid w:val="00AE3D60"/>
    <w:rsid w:val="00AE496D"/>
    <w:rsid w:val="00AE4EF8"/>
    <w:rsid w:val="00AE561A"/>
    <w:rsid w:val="00AE5776"/>
    <w:rsid w:val="00AE62CE"/>
    <w:rsid w:val="00AE63FA"/>
    <w:rsid w:val="00AE68D1"/>
    <w:rsid w:val="00AE6B85"/>
    <w:rsid w:val="00AE7451"/>
    <w:rsid w:val="00AE76F2"/>
    <w:rsid w:val="00AE7D97"/>
    <w:rsid w:val="00AE7F15"/>
    <w:rsid w:val="00AF0285"/>
    <w:rsid w:val="00AF06C8"/>
    <w:rsid w:val="00AF092E"/>
    <w:rsid w:val="00AF11D8"/>
    <w:rsid w:val="00AF12E8"/>
    <w:rsid w:val="00AF1FE1"/>
    <w:rsid w:val="00AF2129"/>
    <w:rsid w:val="00AF2B1E"/>
    <w:rsid w:val="00AF3022"/>
    <w:rsid w:val="00AF3207"/>
    <w:rsid w:val="00AF4485"/>
    <w:rsid w:val="00AF5941"/>
    <w:rsid w:val="00AF62DC"/>
    <w:rsid w:val="00AF6D84"/>
    <w:rsid w:val="00AF6F4A"/>
    <w:rsid w:val="00AF7069"/>
    <w:rsid w:val="00AF7163"/>
    <w:rsid w:val="00AF7254"/>
    <w:rsid w:val="00AF7AC3"/>
    <w:rsid w:val="00AF7F73"/>
    <w:rsid w:val="00B0028A"/>
    <w:rsid w:val="00B00343"/>
    <w:rsid w:val="00B00C24"/>
    <w:rsid w:val="00B00DED"/>
    <w:rsid w:val="00B019AC"/>
    <w:rsid w:val="00B0261F"/>
    <w:rsid w:val="00B02846"/>
    <w:rsid w:val="00B0299E"/>
    <w:rsid w:val="00B02ABA"/>
    <w:rsid w:val="00B02BF2"/>
    <w:rsid w:val="00B02CFD"/>
    <w:rsid w:val="00B03131"/>
    <w:rsid w:val="00B04511"/>
    <w:rsid w:val="00B04986"/>
    <w:rsid w:val="00B04CF2"/>
    <w:rsid w:val="00B05006"/>
    <w:rsid w:val="00B05D1D"/>
    <w:rsid w:val="00B06016"/>
    <w:rsid w:val="00B0634A"/>
    <w:rsid w:val="00B0652E"/>
    <w:rsid w:val="00B1037D"/>
    <w:rsid w:val="00B103BE"/>
    <w:rsid w:val="00B10CBD"/>
    <w:rsid w:val="00B11A09"/>
    <w:rsid w:val="00B11C6B"/>
    <w:rsid w:val="00B11D01"/>
    <w:rsid w:val="00B12684"/>
    <w:rsid w:val="00B13A51"/>
    <w:rsid w:val="00B14EBE"/>
    <w:rsid w:val="00B15075"/>
    <w:rsid w:val="00B1585D"/>
    <w:rsid w:val="00B166C3"/>
    <w:rsid w:val="00B16818"/>
    <w:rsid w:val="00B16904"/>
    <w:rsid w:val="00B16DA2"/>
    <w:rsid w:val="00B1731D"/>
    <w:rsid w:val="00B1736F"/>
    <w:rsid w:val="00B17798"/>
    <w:rsid w:val="00B2026B"/>
    <w:rsid w:val="00B20811"/>
    <w:rsid w:val="00B215E9"/>
    <w:rsid w:val="00B21910"/>
    <w:rsid w:val="00B22711"/>
    <w:rsid w:val="00B227D9"/>
    <w:rsid w:val="00B23553"/>
    <w:rsid w:val="00B246BF"/>
    <w:rsid w:val="00B25404"/>
    <w:rsid w:val="00B25795"/>
    <w:rsid w:val="00B25C82"/>
    <w:rsid w:val="00B26287"/>
    <w:rsid w:val="00B263A9"/>
    <w:rsid w:val="00B26C4D"/>
    <w:rsid w:val="00B2703F"/>
    <w:rsid w:val="00B3083E"/>
    <w:rsid w:val="00B309E6"/>
    <w:rsid w:val="00B30ACD"/>
    <w:rsid w:val="00B312BC"/>
    <w:rsid w:val="00B313C6"/>
    <w:rsid w:val="00B31483"/>
    <w:rsid w:val="00B315A1"/>
    <w:rsid w:val="00B31E71"/>
    <w:rsid w:val="00B3298A"/>
    <w:rsid w:val="00B32F18"/>
    <w:rsid w:val="00B335D0"/>
    <w:rsid w:val="00B3423C"/>
    <w:rsid w:val="00B34552"/>
    <w:rsid w:val="00B3485F"/>
    <w:rsid w:val="00B34A0E"/>
    <w:rsid w:val="00B34C38"/>
    <w:rsid w:val="00B34C84"/>
    <w:rsid w:val="00B3502A"/>
    <w:rsid w:val="00B35B31"/>
    <w:rsid w:val="00B3615F"/>
    <w:rsid w:val="00B372DB"/>
    <w:rsid w:val="00B372EB"/>
    <w:rsid w:val="00B37D0F"/>
    <w:rsid w:val="00B37F77"/>
    <w:rsid w:val="00B40407"/>
    <w:rsid w:val="00B409D3"/>
    <w:rsid w:val="00B40DF2"/>
    <w:rsid w:val="00B4133D"/>
    <w:rsid w:val="00B428AD"/>
    <w:rsid w:val="00B42A51"/>
    <w:rsid w:val="00B43284"/>
    <w:rsid w:val="00B4328A"/>
    <w:rsid w:val="00B436B9"/>
    <w:rsid w:val="00B43F11"/>
    <w:rsid w:val="00B44BA6"/>
    <w:rsid w:val="00B453BE"/>
    <w:rsid w:val="00B45D44"/>
    <w:rsid w:val="00B460A5"/>
    <w:rsid w:val="00B46F0B"/>
    <w:rsid w:val="00B47685"/>
    <w:rsid w:val="00B47773"/>
    <w:rsid w:val="00B5051E"/>
    <w:rsid w:val="00B50797"/>
    <w:rsid w:val="00B50DA9"/>
    <w:rsid w:val="00B50DAE"/>
    <w:rsid w:val="00B511CF"/>
    <w:rsid w:val="00B514BF"/>
    <w:rsid w:val="00B517E3"/>
    <w:rsid w:val="00B5215E"/>
    <w:rsid w:val="00B522DE"/>
    <w:rsid w:val="00B525EB"/>
    <w:rsid w:val="00B52847"/>
    <w:rsid w:val="00B53B1D"/>
    <w:rsid w:val="00B54256"/>
    <w:rsid w:val="00B54F87"/>
    <w:rsid w:val="00B57478"/>
    <w:rsid w:val="00B574BE"/>
    <w:rsid w:val="00B6042E"/>
    <w:rsid w:val="00B60D4C"/>
    <w:rsid w:val="00B60E7F"/>
    <w:rsid w:val="00B61318"/>
    <w:rsid w:val="00B615F9"/>
    <w:rsid w:val="00B61998"/>
    <w:rsid w:val="00B637DB"/>
    <w:rsid w:val="00B63F9F"/>
    <w:rsid w:val="00B64805"/>
    <w:rsid w:val="00B64A56"/>
    <w:rsid w:val="00B64FF7"/>
    <w:rsid w:val="00B65380"/>
    <w:rsid w:val="00B65437"/>
    <w:rsid w:val="00B6568C"/>
    <w:rsid w:val="00B66645"/>
    <w:rsid w:val="00B66BCD"/>
    <w:rsid w:val="00B67530"/>
    <w:rsid w:val="00B677EC"/>
    <w:rsid w:val="00B67A74"/>
    <w:rsid w:val="00B67C94"/>
    <w:rsid w:val="00B72F08"/>
    <w:rsid w:val="00B73FB0"/>
    <w:rsid w:val="00B745C1"/>
    <w:rsid w:val="00B746CA"/>
    <w:rsid w:val="00B75B9F"/>
    <w:rsid w:val="00B76D08"/>
    <w:rsid w:val="00B76E85"/>
    <w:rsid w:val="00B77806"/>
    <w:rsid w:val="00B77B1C"/>
    <w:rsid w:val="00B8042A"/>
    <w:rsid w:val="00B814D4"/>
    <w:rsid w:val="00B81AB4"/>
    <w:rsid w:val="00B81E43"/>
    <w:rsid w:val="00B8254F"/>
    <w:rsid w:val="00B84A11"/>
    <w:rsid w:val="00B858DA"/>
    <w:rsid w:val="00B85EC9"/>
    <w:rsid w:val="00B861A3"/>
    <w:rsid w:val="00B8639C"/>
    <w:rsid w:val="00B87201"/>
    <w:rsid w:val="00B87202"/>
    <w:rsid w:val="00B87A2D"/>
    <w:rsid w:val="00B90A25"/>
    <w:rsid w:val="00B923E7"/>
    <w:rsid w:val="00B9279A"/>
    <w:rsid w:val="00B92C8C"/>
    <w:rsid w:val="00B92F86"/>
    <w:rsid w:val="00B93B81"/>
    <w:rsid w:val="00B93D36"/>
    <w:rsid w:val="00B9415B"/>
    <w:rsid w:val="00B9425E"/>
    <w:rsid w:val="00B945B1"/>
    <w:rsid w:val="00B95051"/>
    <w:rsid w:val="00B954F0"/>
    <w:rsid w:val="00B95563"/>
    <w:rsid w:val="00B97480"/>
    <w:rsid w:val="00BA0767"/>
    <w:rsid w:val="00BA142F"/>
    <w:rsid w:val="00BA1870"/>
    <w:rsid w:val="00BA21D9"/>
    <w:rsid w:val="00BA3579"/>
    <w:rsid w:val="00BA35E1"/>
    <w:rsid w:val="00BA3648"/>
    <w:rsid w:val="00BA3E9C"/>
    <w:rsid w:val="00BA4943"/>
    <w:rsid w:val="00BA57D8"/>
    <w:rsid w:val="00BA67F6"/>
    <w:rsid w:val="00BA6ECB"/>
    <w:rsid w:val="00BA7784"/>
    <w:rsid w:val="00BA7F61"/>
    <w:rsid w:val="00BB0AB6"/>
    <w:rsid w:val="00BB1455"/>
    <w:rsid w:val="00BB1A43"/>
    <w:rsid w:val="00BB1C50"/>
    <w:rsid w:val="00BB4D87"/>
    <w:rsid w:val="00BB6004"/>
    <w:rsid w:val="00BB64A9"/>
    <w:rsid w:val="00BB6B1B"/>
    <w:rsid w:val="00BB6C14"/>
    <w:rsid w:val="00BB70D4"/>
    <w:rsid w:val="00BB79F4"/>
    <w:rsid w:val="00BC04D8"/>
    <w:rsid w:val="00BC06D3"/>
    <w:rsid w:val="00BC0ECF"/>
    <w:rsid w:val="00BC1124"/>
    <w:rsid w:val="00BC199C"/>
    <w:rsid w:val="00BC1CBC"/>
    <w:rsid w:val="00BC1D18"/>
    <w:rsid w:val="00BC1DFC"/>
    <w:rsid w:val="00BC201D"/>
    <w:rsid w:val="00BC23C7"/>
    <w:rsid w:val="00BC2E5F"/>
    <w:rsid w:val="00BC393A"/>
    <w:rsid w:val="00BC3BEE"/>
    <w:rsid w:val="00BC4031"/>
    <w:rsid w:val="00BC42CE"/>
    <w:rsid w:val="00BC465A"/>
    <w:rsid w:val="00BC4800"/>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27E1"/>
    <w:rsid w:val="00BD311A"/>
    <w:rsid w:val="00BD34EE"/>
    <w:rsid w:val="00BD3B78"/>
    <w:rsid w:val="00BD46B8"/>
    <w:rsid w:val="00BD5007"/>
    <w:rsid w:val="00BD524F"/>
    <w:rsid w:val="00BD5314"/>
    <w:rsid w:val="00BD5D92"/>
    <w:rsid w:val="00BD7C24"/>
    <w:rsid w:val="00BE0BE9"/>
    <w:rsid w:val="00BE1D01"/>
    <w:rsid w:val="00BE2A5A"/>
    <w:rsid w:val="00BE2AC6"/>
    <w:rsid w:val="00BE32A6"/>
    <w:rsid w:val="00BE3306"/>
    <w:rsid w:val="00BE3365"/>
    <w:rsid w:val="00BE4E7C"/>
    <w:rsid w:val="00BE6BB5"/>
    <w:rsid w:val="00BE7C73"/>
    <w:rsid w:val="00BF1521"/>
    <w:rsid w:val="00BF1E30"/>
    <w:rsid w:val="00BF1EFF"/>
    <w:rsid w:val="00BF23D1"/>
    <w:rsid w:val="00BF2419"/>
    <w:rsid w:val="00BF2D67"/>
    <w:rsid w:val="00BF45FD"/>
    <w:rsid w:val="00BF4770"/>
    <w:rsid w:val="00BF66BF"/>
    <w:rsid w:val="00BF712F"/>
    <w:rsid w:val="00BF7EE0"/>
    <w:rsid w:val="00BF7FF6"/>
    <w:rsid w:val="00C01779"/>
    <w:rsid w:val="00C02550"/>
    <w:rsid w:val="00C027FF"/>
    <w:rsid w:val="00C03915"/>
    <w:rsid w:val="00C03D07"/>
    <w:rsid w:val="00C03FB5"/>
    <w:rsid w:val="00C04027"/>
    <w:rsid w:val="00C047E5"/>
    <w:rsid w:val="00C05383"/>
    <w:rsid w:val="00C05466"/>
    <w:rsid w:val="00C0570D"/>
    <w:rsid w:val="00C05939"/>
    <w:rsid w:val="00C0604D"/>
    <w:rsid w:val="00C06BBD"/>
    <w:rsid w:val="00C06D60"/>
    <w:rsid w:val="00C07E5A"/>
    <w:rsid w:val="00C11F50"/>
    <w:rsid w:val="00C120F5"/>
    <w:rsid w:val="00C123D7"/>
    <w:rsid w:val="00C123FA"/>
    <w:rsid w:val="00C126D2"/>
    <w:rsid w:val="00C1275E"/>
    <w:rsid w:val="00C12A87"/>
    <w:rsid w:val="00C13E45"/>
    <w:rsid w:val="00C14F14"/>
    <w:rsid w:val="00C14F62"/>
    <w:rsid w:val="00C16CE8"/>
    <w:rsid w:val="00C219D2"/>
    <w:rsid w:val="00C22D81"/>
    <w:rsid w:val="00C24187"/>
    <w:rsid w:val="00C24587"/>
    <w:rsid w:val="00C24C8D"/>
    <w:rsid w:val="00C24EEE"/>
    <w:rsid w:val="00C25017"/>
    <w:rsid w:val="00C2547B"/>
    <w:rsid w:val="00C25E5C"/>
    <w:rsid w:val="00C26100"/>
    <w:rsid w:val="00C26813"/>
    <w:rsid w:val="00C271DD"/>
    <w:rsid w:val="00C274BE"/>
    <w:rsid w:val="00C276EE"/>
    <w:rsid w:val="00C2773A"/>
    <w:rsid w:val="00C27FB9"/>
    <w:rsid w:val="00C30D3A"/>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A02"/>
    <w:rsid w:val="00C4051B"/>
    <w:rsid w:val="00C41356"/>
    <w:rsid w:val="00C4217D"/>
    <w:rsid w:val="00C4273E"/>
    <w:rsid w:val="00C42A20"/>
    <w:rsid w:val="00C42C61"/>
    <w:rsid w:val="00C4370D"/>
    <w:rsid w:val="00C43A26"/>
    <w:rsid w:val="00C462D5"/>
    <w:rsid w:val="00C47789"/>
    <w:rsid w:val="00C47F87"/>
    <w:rsid w:val="00C51240"/>
    <w:rsid w:val="00C51267"/>
    <w:rsid w:val="00C51A7F"/>
    <w:rsid w:val="00C52CA7"/>
    <w:rsid w:val="00C534A5"/>
    <w:rsid w:val="00C537D4"/>
    <w:rsid w:val="00C53A8C"/>
    <w:rsid w:val="00C540B4"/>
    <w:rsid w:val="00C5465A"/>
    <w:rsid w:val="00C548CA"/>
    <w:rsid w:val="00C5494A"/>
    <w:rsid w:val="00C54B4E"/>
    <w:rsid w:val="00C55752"/>
    <w:rsid w:val="00C55A0C"/>
    <w:rsid w:val="00C55BF8"/>
    <w:rsid w:val="00C55CD7"/>
    <w:rsid w:val="00C55DD9"/>
    <w:rsid w:val="00C56D1C"/>
    <w:rsid w:val="00C57207"/>
    <w:rsid w:val="00C57CBE"/>
    <w:rsid w:val="00C57F13"/>
    <w:rsid w:val="00C60208"/>
    <w:rsid w:val="00C60A1A"/>
    <w:rsid w:val="00C60B86"/>
    <w:rsid w:val="00C60BFF"/>
    <w:rsid w:val="00C60D95"/>
    <w:rsid w:val="00C61371"/>
    <w:rsid w:val="00C61B72"/>
    <w:rsid w:val="00C61CEE"/>
    <w:rsid w:val="00C63D68"/>
    <w:rsid w:val="00C6403D"/>
    <w:rsid w:val="00C64080"/>
    <w:rsid w:val="00C640AF"/>
    <w:rsid w:val="00C641C6"/>
    <w:rsid w:val="00C64202"/>
    <w:rsid w:val="00C64E2F"/>
    <w:rsid w:val="00C673A2"/>
    <w:rsid w:val="00C676A8"/>
    <w:rsid w:val="00C70239"/>
    <w:rsid w:val="00C708F7"/>
    <w:rsid w:val="00C7177C"/>
    <w:rsid w:val="00C71E7F"/>
    <w:rsid w:val="00C72108"/>
    <w:rsid w:val="00C724AE"/>
    <w:rsid w:val="00C733E7"/>
    <w:rsid w:val="00C736C5"/>
    <w:rsid w:val="00C74396"/>
    <w:rsid w:val="00C76067"/>
    <w:rsid w:val="00C76241"/>
    <w:rsid w:val="00C76ED0"/>
    <w:rsid w:val="00C7773E"/>
    <w:rsid w:val="00C80C0F"/>
    <w:rsid w:val="00C81E0B"/>
    <w:rsid w:val="00C8307A"/>
    <w:rsid w:val="00C841BD"/>
    <w:rsid w:val="00C851C9"/>
    <w:rsid w:val="00C852B6"/>
    <w:rsid w:val="00C85707"/>
    <w:rsid w:val="00C863B9"/>
    <w:rsid w:val="00C8739B"/>
    <w:rsid w:val="00C8741F"/>
    <w:rsid w:val="00C9009B"/>
    <w:rsid w:val="00C909B2"/>
    <w:rsid w:val="00C90AAE"/>
    <w:rsid w:val="00C91064"/>
    <w:rsid w:val="00C910D8"/>
    <w:rsid w:val="00C931F3"/>
    <w:rsid w:val="00C9327A"/>
    <w:rsid w:val="00C93CD2"/>
    <w:rsid w:val="00C94E0B"/>
    <w:rsid w:val="00C95158"/>
    <w:rsid w:val="00C956C9"/>
    <w:rsid w:val="00C95F89"/>
    <w:rsid w:val="00C96688"/>
    <w:rsid w:val="00C977B8"/>
    <w:rsid w:val="00CA0295"/>
    <w:rsid w:val="00CA08F8"/>
    <w:rsid w:val="00CA09B2"/>
    <w:rsid w:val="00CA1596"/>
    <w:rsid w:val="00CA1BA0"/>
    <w:rsid w:val="00CA24E3"/>
    <w:rsid w:val="00CA2AA5"/>
    <w:rsid w:val="00CA2CBF"/>
    <w:rsid w:val="00CA35B7"/>
    <w:rsid w:val="00CA3F44"/>
    <w:rsid w:val="00CA4312"/>
    <w:rsid w:val="00CA4373"/>
    <w:rsid w:val="00CA4A79"/>
    <w:rsid w:val="00CA4B67"/>
    <w:rsid w:val="00CA4C8B"/>
    <w:rsid w:val="00CA5F4F"/>
    <w:rsid w:val="00CA5FBD"/>
    <w:rsid w:val="00CA6037"/>
    <w:rsid w:val="00CA609E"/>
    <w:rsid w:val="00CA6BA3"/>
    <w:rsid w:val="00CB04DF"/>
    <w:rsid w:val="00CB1B62"/>
    <w:rsid w:val="00CB1BFF"/>
    <w:rsid w:val="00CB1CE6"/>
    <w:rsid w:val="00CB220A"/>
    <w:rsid w:val="00CB3159"/>
    <w:rsid w:val="00CB39D8"/>
    <w:rsid w:val="00CB3DEA"/>
    <w:rsid w:val="00CB3E5E"/>
    <w:rsid w:val="00CB411F"/>
    <w:rsid w:val="00CB44E2"/>
    <w:rsid w:val="00CB4636"/>
    <w:rsid w:val="00CB4A58"/>
    <w:rsid w:val="00CB4CA5"/>
    <w:rsid w:val="00CB4E3E"/>
    <w:rsid w:val="00CB548E"/>
    <w:rsid w:val="00CB69D1"/>
    <w:rsid w:val="00CB6A69"/>
    <w:rsid w:val="00CB6C5F"/>
    <w:rsid w:val="00CB71D1"/>
    <w:rsid w:val="00CB746A"/>
    <w:rsid w:val="00CB7789"/>
    <w:rsid w:val="00CC06B4"/>
    <w:rsid w:val="00CC089C"/>
    <w:rsid w:val="00CC098E"/>
    <w:rsid w:val="00CC0B61"/>
    <w:rsid w:val="00CC0F20"/>
    <w:rsid w:val="00CC121A"/>
    <w:rsid w:val="00CC1635"/>
    <w:rsid w:val="00CC1809"/>
    <w:rsid w:val="00CC2D7E"/>
    <w:rsid w:val="00CC313A"/>
    <w:rsid w:val="00CC4221"/>
    <w:rsid w:val="00CC4C1D"/>
    <w:rsid w:val="00CC5164"/>
    <w:rsid w:val="00CC538C"/>
    <w:rsid w:val="00CC56F1"/>
    <w:rsid w:val="00CC5906"/>
    <w:rsid w:val="00CC6593"/>
    <w:rsid w:val="00CC659F"/>
    <w:rsid w:val="00CC6ED2"/>
    <w:rsid w:val="00CC765D"/>
    <w:rsid w:val="00CC7BDB"/>
    <w:rsid w:val="00CD09E1"/>
    <w:rsid w:val="00CD0B65"/>
    <w:rsid w:val="00CD0CBE"/>
    <w:rsid w:val="00CD1846"/>
    <w:rsid w:val="00CD2094"/>
    <w:rsid w:val="00CD2C29"/>
    <w:rsid w:val="00CD370D"/>
    <w:rsid w:val="00CD3BD2"/>
    <w:rsid w:val="00CD45C1"/>
    <w:rsid w:val="00CD572E"/>
    <w:rsid w:val="00CD5BAB"/>
    <w:rsid w:val="00CD6A75"/>
    <w:rsid w:val="00CD6C0C"/>
    <w:rsid w:val="00CD72F2"/>
    <w:rsid w:val="00CD73B9"/>
    <w:rsid w:val="00CD750C"/>
    <w:rsid w:val="00CD75AB"/>
    <w:rsid w:val="00CD784A"/>
    <w:rsid w:val="00CD7C81"/>
    <w:rsid w:val="00CD7D0E"/>
    <w:rsid w:val="00CD7D6A"/>
    <w:rsid w:val="00CE00ED"/>
    <w:rsid w:val="00CE0206"/>
    <w:rsid w:val="00CE07B3"/>
    <w:rsid w:val="00CE0A3D"/>
    <w:rsid w:val="00CE0E5C"/>
    <w:rsid w:val="00CE17D8"/>
    <w:rsid w:val="00CE1ED4"/>
    <w:rsid w:val="00CE22FB"/>
    <w:rsid w:val="00CE2D02"/>
    <w:rsid w:val="00CE2EBF"/>
    <w:rsid w:val="00CE4712"/>
    <w:rsid w:val="00CE4E22"/>
    <w:rsid w:val="00CE5303"/>
    <w:rsid w:val="00CE60D6"/>
    <w:rsid w:val="00CE66F2"/>
    <w:rsid w:val="00CE6E20"/>
    <w:rsid w:val="00CE7BF0"/>
    <w:rsid w:val="00CE7DF6"/>
    <w:rsid w:val="00CF0911"/>
    <w:rsid w:val="00CF16CD"/>
    <w:rsid w:val="00CF1B29"/>
    <w:rsid w:val="00CF1BF1"/>
    <w:rsid w:val="00CF1E8B"/>
    <w:rsid w:val="00CF3B57"/>
    <w:rsid w:val="00CF3DEA"/>
    <w:rsid w:val="00CF3E07"/>
    <w:rsid w:val="00CF4852"/>
    <w:rsid w:val="00CF59EA"/>
    <w:rsid w:val="00CF6277"/>
    <w:rsid w:val="00CF690B"/>
    <w:rsid w:val="00CF6977"/>
    <w:rsid w:val="00CF6AA6"/>
    <w:rsid w:val="00CF6CFA"/>
    <w:rsid w:val="00CF7B8F"/>
    <w:rsid w:val="00D0029C"/>
    <w:rsid w:val="00D00869"/>
    <w:rsid w:val="00D00F73"/>
    <w:rsid w:val="00D0424C"/>
    <w:rsid w:val="00D04A0D"/>
    <w:rsid w:val="00D0569D"/>
    <w:rsid w:val="00D05CC6"/>
    <w:rsid w:val="00D062FE"/>
    <w:rsid w:val="00D06481"/>
    <w:rsid w:val="00D06E3C"/>
    <w:rsid w:val="00D071E4"/>
    <w:rsid w:val="00D077C2"/>
    <w:rsid w:val="00D1017A"/>
    <w:rsid w:val="00D114C7"/>
    <w:rsid w:val="00D11947"/>
    <w:rsid w:val="00D1209B"/>
    <w:rsid w:val="00D126D0"/>
    <w:rsid w:val="00D129C0"/>
    <w:rsid w:val="00D12FAB"/>
    <w:rsid w:val="00D14C30"/>
    <w:rsid w:val="00D155C5"/>
    <w:rsid w:val="00D15BA8"/>
    <w:rsid w:val="00D17099"/>
    <w:rsid w:val="00D176EB"/>
    <w:rsid w:val="00D17D6A"/>
    <w:rsid w:val="00D17F24"/>
    <w:rsid w:val="00D20E31"/>
    <w:rsid w:val="00D2121E"/>
    <w:rsid w:val="00D21D10"/>
    <w:rsid w:val="00D22284"/>
    <w:rsid w:val="00D2277B"/>
    <w:rsid w:val="00D22D8F"/>
    <w:rsid w:val="00D23716"/>
    <w:rsid w:val="00D25481"/>
    <w:rsid w:val="00D259E5"/>
    <w:rsid w:val="00D25E2D"/>
    <w:rsid w:val="00D25FC2"/>
    <w:rsid w:val="00D26269"/>
    <w:rsid w:val="00D26323"/>
    <w:rsid w:val="00D26A5C"/>
    <w:rsid w:val="00D26AB1"/>
    <w:rsid w:val="00D26FB4"/>
    <w:rsid w:val="00D27864"/>
    <w:rsid w:val="00D27F5B"/>
    <w:rsid w:val="00D30295"/>
    <w:rsid w:val="00D310FC"/>
    <w:rsid w:val="00D3116D"/>
    <w:rsid w:val="00D3142E"/>
    <w:rsid w:val="00D31AD5"/>
    <w:rsid w:val="00D32282"/>
    <w:rsid w:val="00D32B62"/>
    <w:rsid w:val="00D336B0"/>
    <w:rsid w:val="00D33BAB"/>
    <w:rsid w:val="00D34921"/>
    <w:rsid w:val="00D3523A"/>
    <w:rsid w:val="00D3550A"/>
    <w:rsid w:val="00D36381"/>
    <w:rsid w:val="00D36A9B"/>
    <w:rsid w:val="00D373C9"/>
    <w:rsid w:val="00D37BB5"/>
    <w:rsid w:val="00D404B4"/>
    <w:rsid w:val="00D40E47"/>
    <w:rsid w:val="00D413CB"/>
    <w:rsid w:val="00D41D66"/>
    <w:rsid w:val="00D41FAF"/>
    <w:rsid w:val="00D425C9"/>
    <w:rsid w:val="00D42AF7"/>
    <w:rsid w:val="00D42FA1"/>
    <w:rsid w:val="00D4467D"/>
    <w:rsid w:val="00D44F89"/>
    <w:rsid w:val="00D467DE"/>
    <w:rsid w:val="00D46956"/>
    <w:rsid w:val="00D46AC4"/>
    <w:rsid w:val="00D47055"/>
    <w:rsid w:val="00D47D6F"/>
    <w:rsid w:val="00D5065C"/>
    <w:rsid w:val="00D50A38"/>
    <w:rsid w:val="00D50A8F"/>
    <w:rsid w:val="00D5102C"/>
    <w:rsid w:val="00D51AE2"/>
    <w:rsid w:val="00D52378"/>
    <w:rsid w:val="00D52680"/>
    <w:rsid w:val="00D5440D"/>
    <w:rsid w:val="00D54916"/>
    <w:rsid w:val="00D55CB4"/>
    <w:rsid w:val="00D55CD0"/>
    <w:rsid w:val="00D56583"/>
    <w:rsid w:val="00D60A51"/>
    <w:rsid w:val="00D61242"/>
    <w:rsid w:val="00D61420"/>
    <w:rsid w:val="00D6147C"/>
    <w:rsid w:val="00D618EF"/>
    <w:rsid w:val="00D64461"/>
    <w:rsid w:val="00D651B3"/>
    <w:rsid w:val="00D65606"/>
    <w:rsid w:val="00D6572D"/>
    <w:rsid w:val="00D66ECA"/>
    <w:rsid w:val="00D67830"/>
    <w:rsid w:val="00D678AB"/>
    <w:rsid w:val="00D67D65"/>
    <w:rsid w:val="00D701D6"/>
    <w:rsid w:val="00D70BD3"/>
    <w:rsid w:val="00D7203C"/>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106E"/>
    <w:rsid w:val="00D81296"/>
    <w:rsid w:val="00D81543"/>
    <w:rsid w:val="00D82784"/>
    <w:rsid w:val="00D82D42"/>
    <w:rsid w:val="00D83B5F"/>
    <w:rsid w:val="00D843AB"/>
    <w:rsid w:val="00D84920"/>
    <w:rsid w:val="00D84FA8"/>
    <w:rsid w:val="00D8503A"/>
    <w:rsid w:val="00D8596A"/>
    <w:rsid w:val="00D86C5F"/>
    <w:rsid w:val="00D870C7"/>
    <w:rsid w:val="00D8752B"/>
    <w:rsid w:val="00D87997"/>
    <w:rsid w:val="00D90657"/>
    <w:rsid w:val="00D9237B"/>
    <w:rsid w:val="00D933E2"/>
    <w:rsid w:val="00D934EA"/>
    <w:rsid w:val="00D935AC"/>
    <w:rsid w:val="00D93E20"/>
    <w:rsid w:val="00D93F19"/>
    <w:rsid w:val="00D93FBF"/>
    <w:rsid w:val="00D94411"/>
    <w:rsid w:val="00D95297"/>
    <w:rsid w:val="00D95ADC"/>
    <w:rsid w:val="00D95CC8"/>
    <w:rsid w:val="00D95E67"/>
    <w:rsid w:val="00D968C6"/>
    <w:rsid w:val="00D96D04"/>
    <w:rsid w:val="00D97B1C"/>
    <w:rsid w:val="00D97E64"/>
    <w:rsid w:val="00DA0CC4"/>
    <w:rsid w:val="00DA0F6E"/>
    <w:rsid w:val="00DA0FE9"/>
    <w:rsid w:val="00DA21B8"/>
    <w:rsid w:val="00DA29A3"/>
    <w:rsid w:val="00DA2D60"/>
    <w:rsid w:val="00DA32C3"/>
    <w:rsid w:val="00DA55FF"/>
    <w:rsid w:val="00DA5FA6"/>
    <w:rsid w:val="00DA60C0"/>
    <w:rsid w:val="00DA619E"/>
    <w:rsid w:val="00DA629D"/>
    <w:rsid w:val="00DA6BCF"/>
    <w:rsid w:val="00DA7114"/>
    <w:rsid w:val="00DB07B2"/>
    <w:rsid w:val="00DB10FA"/>
    <w:rsid w:val="00DB1B66"/>
    <w:rsid w:val="00DB3BE6"/>
    <w:rsid w:val="00DB49F9"/>
    <w:rsid w:val="00DB5DFE"/>
    <w:rsid w:val="00DB619E"/>
    <w:rsid w:val="00DB62E0"/>
    <w:rsid w:val="00DB635C"/>
    <w:rsid w:val="00DB7EB7"/>
    <w:rsid w:val="00DC0BBD"/>
    <w:rsid w:val="00DC1321"/>
    <w:rsid w:val="00DC2524"/>
    <w:rsid w:val="00DC2A89"/>
    <w:rsid w:val="00DC342C"/>
    <w:rsid w:val="00DC43E7"/>
    <w:rsid w:val="00DC4BE3"/>
    <w:rsid w:val="00DC4F15"/>
    <w:rsid w:val="00DC5548"/>
    <w:rsid w:val="00DC59DB"/>
    <w:rsid w:val="00DC688D"/>
    <w:rsid w:val="00DC6D15"/>
    <w:rsid w:val="00DC6FB0"/>
    <w:rsid w:val="00DD02AF"/>
    <w:rsid w:val="00DD1791"/>
    <w:rsid w:val="00DD26B5"/>
    <w:rsid w:val="00DD273D"/>
    <w:rsid w:val="00DD2DC6"/>
    <w:rsid w:val="00DD393D"/>
    <w:rsid w:val="00DD4C2A"/>
    <w:rsid w:val="00DD4CB4"/>
    <w:rsid w:val="00DD5410"/>
    <w:rsid w:val="00DD5503"/>
    <w:rsid w:val="00DD5B52"/>
    <w:rsid w:val="00DD5CF2"/>
    <w:rsid w:val="00DD634E"/>
    <w:rsid w:val="00DD6E17"/>
    <w:rsid w:val="00DD7E47"/>
    <w:rsid w:val="00DE0311"/>
    <w:rsid w:val="00DE1DDB"/>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F15AA"/>
    <w:rsid w:val="00DF1DBB"/>
    <w:rsid w:val="00DF1E87"/>
    <w:rsid w:val="00DF202D"/>
    <w:rsid w:val="00DF2957"/>
    <w:rsid w:val="00DF2CD0"/>
    <w:rsid w:val="00DF34FA"/>
    <w:rsid w:val="00DF3993"/>
    <w:rsid w:val="00DF47D2"/>
    <w:rsid w:val="00DF4D04"/>
    <w:rsid w:val="00DF4FCF"/>
    <w:rsid w:val="00DF52E5"/>
    <w:rsid w:val="00DF56EF"/>
    <w:rsid w:val="00DF5DAE"/>
    <w:rsid w:val="00DF5DD6"/>
    <w:rsid w:val="00DF600F"/>
    <w:rsid w:val="00DF6586"/>
    <w:rsid w:val="00DF6FF9"/>
    <w:rsid w:val="00DF784F"/>
    <w:rsid w:val="00E003E6"/>
    <w:rsid w:val="00E00E32"/>
    <w:rsid w:val="00E0219B"/>
    <w:rsid w:val="00E022A9"/>
    <w:rsid w:val="00E02319"/>
    <w:rsid w:val="00E0280F"/>
    <w:rsid w:val="00E033D9"/>
    <w:rsid w:val="00E03895"/>
    <w:rsid w:val="00E03B0C"/>
    <w:rsid w:val="00E03FCB"/>
    <w:rsid w:val="00E04E86"/>
    <w:rsid w:val="00E051FB"/>
    <w:rsid w:val="00E05C27"/>
    <w:rsid w:val="00E062E8"/>
    <w:rsid w:val="00E071DA"/>
    <w:rsid w:val="00E07711"/>
    <w:rsid w:val="00E10039"/>
    <w:rsid w:val="00E10BDA"/>
    <w:rsid w:val="00E10DFD"/>
    <w:rsid w:val="00E1162D"/>
    <w:rsid w:val="00E119AA"/>
    <w:rsid w:val="00E126A7"/>
    <w:rsid w:val="00E13607"/>
    <w:rsid w:val="00E140BE"/>
    <w:rsid w:val="00E14759"/>
    <w:rsid w:val="00E151EE"/>
    <w:rsid w:val="00E15D0F"/>
    <w:rsid w:val="00E1640F"/>
    <w:rsid w:val="00E16D08"/>
    <w:rsid w:val="00E20127"/>
    <w:rsid w:val="00E20477"/>
    <w:rsid w:val="00E20742"/>
    <w:rsid w:val="00E21824"/>
    <w:rsid w:val="00E21CDA"/>
    <w:rsid w:val="00E2280B"/>
    <w:rsid w:val="00E22AD7"/>
    <w:rsid w:val="00E22ECB"/>
    <w:rsid w:val="00E24D23"/>
    <w:rsid w:val="00E25649"/>
    <w:rsid w:val="00E2566B"/>
    <w:rsid w:val="00E256CB"/>
    <w:rsid w:val="00E257E2"/>
    <w:rsid w:val="00E26AEB"/>
    <w:rsid w:val="00E26EFF"/>
    <w:rsid w:val="00E30E4B"/>
    <w:rsid w:val="00E31FA6"/>
    <w:rsid w:val="00E3207D"/>
    <w:rsid w:val="00E32388"/>
    <w:rsid w:val="00E336BB"/>
    <w:rsid w:val="00E34D62"/>
    <w:rsid w:val="00E35485"/>
    <w:rsid w:val="00E363BD"/>
    <w:rsid w:val="00E36F0B"/>
    <w:rsid w:val="00E37871"/>
    <w:rsid w:val="00E37D9B"/>
    <w:rsid w:val="00E4020C"/>
    <w:rsid w:val="00E40EA1"/>
    <w:rsid w:val="00E41039"/>
    <w:rsid w:val="00E412D8"/>
    <w:rsid w:val="00E413B9"/>
    <w:rsid w:val="00E41CE5"/>
    <w:rsid w:val="00E42463"/>
    <w:rsid w:val="00E42489"/>
    <w:rsid w:val="00E44087"/>
    <w:rsid w:val="00E44596"/>
    <w:rsid w:val="00E44B7A"/>
    <w:rsid w:val="00E45090"/>
    <w:rsid w:val="00E4549A"/>
    <w:rsid w:val="00E458B8"/>
    <w:rsid w:val="00E45D55"/>
    <w:rsid w:val="00E468FC"/>
    <w:rsid w:val="00E46B42"/>
    <w:rsid w:val="00E47D50"/>
    <w:rsid w:val="00E51D4A"/>
    <w:rsid w:val="00E51D91"/>
    <w:rsid w:val="00E51E8C"/>
    <w:rsid w:val="00E527E1"/>
    <w:rsid w:val="00E52ECE"/>
    <w:rsid w:val="00E536EB"/>
    <w:rsid w:val="00E53869"/>
    <w:rsid w:val="00E53FC3"/>
    <w:rsid w:val="00E54155"/>
    <w:rsid w:val="00E54187"/>
    <w:rsid w:val="00E54431"/>
    <w:rsid w:val="00E54FFE"/>
    <w:rsid w:val="00E55F3B"/>
    <w:rsid w:val="00E5624F"/>
    <w:rsid w:val="00E5690A"/>
    <w:rsid w:val="00E56F05"/>
    <w:rsid w:val="00E57501"/>
    <w:rsid w:val="00E57536"/>
    <w:rsid w:val="00E60014"/>
    <w:rsid w:val="00E602F4"/>
    <w:rsid w:val="00E60876"/>
    <w:rsid w:val="00E62261"/>
    <w:rsid w:val="00E627E8"/>
    <w:rsid w:val="00E62848"/>
    <w:rsid w:val="00E62DF3"/>
    <w:rsid w:val="00E62EF0"/>
    <w:rsid w:val="00E6360F"/>
    <w:rsid w:val="00E63BAA"/>
    <w:rsid w:val="00E641D4"/>
    <w:rsid w:val="00E64E26"/>
    <w:rsid w:val="00E657DE"/>
    <w:rsid w:val="00E66836"/>
    <w:rsid w:val="00E7065E"/>
    <w:rsid w:val="00E715C1"/>
    <w:rsid w:val="00E71810"/>
    <w:rsid w:val="00E71CDE"/>
    <w:rsid w:val="00E7207B"/>
    <w:rsid w:val="00E720E8"/>
    <w:rsid w:val="00E725F3"/>
    <w:rsid w:val="00E7399E"/>
    <w:rsid w:val="00E74A6A"/>
    <w:rsid w:val="00E7512E"/>
    <w:rsid w:val="00E7541F"/>
    <w:rsid w:val="00E75FDE"/>
    <w:rsid w:val="00E76132"/>
    <w:rsid w:val="00E76E93"/>
    <w:rsid w:val="00E76EE9"/>
    <w:rsid w:val="00E77374"/>
    <w:rsid w:val="00E80A86"/>
    <w:rsid w:val="00E80D4E"/>
    <w:rsid w:val="00E81408"/>
    <w:rsid w:val="00E821D4"/>
    <w:rsid w:val="00E82C06"/>
    <w:rsid w:val="00E8300F"/>
    <w:rsid w:val="00E84000"/>
    <w:rsid w:val="00E84F13"/>
    <w:rsid w:val="00E85132"/>
    <w:rsid w:val="00E85BF6"/>
    <w:rsid w:val="00E85DDC"/>
    <w:rsid w:val="00E86433"/>
    <w:rsid w:val="00E874D1"/>
    <w:rsid w:val="00E87A12"/>
    <w:rsid w:val="00E87A66"/>
    <w:rsid w:val="00E87E38"/>
    <w:rsid w:val="00E90A98"/>
    <w:rsid w:val="00E9166C"/>
    <w:rsid w:val="00E91856"/>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E04"/>
    <w:rsid w:val="00EA11C3"/>
    <w:rsid w:val="00EA19A1"/>
    <w:rsid w:val="00EA1B09"/>
    <w:rsid w:val="00EA2EB3"/>
    <w:rsid w:val="00EA37D5"/>
    <w:rsid w:val="00EA4C31"/>
    <w:rsid w:val="00EA4C9D"/>
    <w:rsid w:val="00EA4D0F"/>
    <w:rsid w:val="00EA5C83"/>
    <w:rsid w:val="00EA6CD5"/>
    <w:rsid w:val="00EA79CD"/>
    <w:rsid w:val="00EA7D58"/>
    <w:rsid w:val="00EB10A7"/>
    <w:rsid w:val="00EB1A59"/>
    <w:rsid w:val="00EB1D2E"/>
    <w:rsid w:val="00EB2703"/>
    <w:rsid w:val="00EB2CCA"/>
    <w:rsid w:val="00EB36B4"/>
    <w:rsid w:val="00EB3835"/>
    <w:rsid w:val="00EB3D3E"/>
    <w:rsid w:val="00EB449E"/>
    <w:rsid w:val="00EB488B"/>
    <w:rsid w:val="00EB4BA8"/>
    <w:rsid w:val="00EB50E5"/>
    <w:rsid w:val="00EB598C"/>
    <w:rsid w:val="00EB5D06"/>
    <w:rsid w:val="00EB608F"/>
    <w:rsid w:val="00EB7333"/>
    <w:rsid w:val="00EB7C82"/>
    <w:rsid w:val="00EB7CFC"/>
    <w:rsid w:val="00EC053E"/>
    <w:rsid w:val="00EC05C9"/>
    <w:rsid w:val="00EC0624"/>
    <w:rsid w:val="00EC073B"/>
    <w:rsid w:val="00EC1CA3"/>
    <w:rsid w:val="00EC2BB4"/>
    <w:rsid w:val="00EC3048"/>
    <w:rsid w:val="00EC38DE"/>
    <w:rsid w:val="00EC3E02"/>
    <w:rsid w:val="00EC451E"/>
    <w:rsid w:val="00EC518F"/>
    <w:rsid w:val="00EC51DD"/>
    <w:rsid w:val="00EC553A"/>
    <w:rsid w:val="00EC55FC"/>
    <w:rsid w:val="00EC5C82"/>
    <w:rsid w:val="00EC76B6"/>
    <w:rsid w:val="00EC776B"/>
    <w:rsid w:val="00ED06C7"/>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448"/>
    <w:rsid w:val="00ED6343"/>
    <w:rsid w:val="00ED664F"/>
    <w:rsid w:val="00ED6CF0"/>
    <w:rsid w:val="00ED750E"/>
    <w:rsid w:val="00EE0121"/>
    <w:rsid w:val="00EE080F"/>
    <w:rsid w:val="00EE084E"/>
    <w:rsid w:val="00EE09CD"/>
    <w:rsid w:val="00EE09EB"/>
    <w:rsid w:val="00EE0AFD"/>
    <w:rsid w:val="00EE214E"/>
    <w:rsid w:val="00EE225B"/>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FB9"/>
    <w:rsid w:val="00EF4164"/>
    <w:rsid w:val="00EF4279"/>
    <w:rsid w:val="00EF4463"/>
    <w:rsid w:val="00EF4678"/>
    <w:rsid w:val="00EF509D"/>
    <w:rsid w:val="00EF5344"/>
    <w:rsid w:val="00EF59A2"/>
    <w:rsid w:val="00EF5F6D"/>
    <w:rsid w:val="00EF6100"/>
    <w:rsid w:val="00EF6667"/>
    <w:rsid w:val="00EF7106"/>
    <w:rsid w:val="00EF73DB"/>
    <w:rsid w:val="00EF79FD"/>
    <w:rsid w:val="00F012B3"/>
    <w:rsid w:val="00F01D24"/>
    <w:rsid w:val="00F0261C"/>
    <w:rsid w:val="00F02E9E"/>
    <w:rsid w:val="00F0394E"/>
    <w:rsid w:val="00F048BB"/>
    <w:rsid w:val="00F04B14"/>
    <w:rsid w:val="00F05429"/>
    <w:rsid w:val="00F05766"/>
    <w:rsid w:val="00F05835"/>
    <w:rsid w:val="00F0628A"/>
    <w:rsid w:val="00F070CE"/>
    <w:rsid w:val="00F07F17"/>
    <w:rsid w:val="00F10299"/>
    <w:rsid w:val="00F10A83"/>
    <w:rsid w:val="00F10F68"/>
    <w:rsid w:val="00F11484"/>
    <w:rsid w:val="00F11BD9"/>
    <w:rsid w:val="00F12F99"/>
    <w:rsid w:val="00F13EF1"/>
    <w:rsid w:val="00F141BB"/>
    <w:rsid w:val="00F14C08"/>
    <w:rsid w:val="00F14EEE"/>
    <w:rsid w:val="00F16CCC"/>
    <w:rsid w:val="00F1704A"/>
    <w:rsid w:val="00F178F2"/>
    <w:rsid w:val="00F17A96"/>
    <w:rsid w:val="00F200BA"/>
    <w:rsid w:val="00F20560"/>
    <w:rsid w:val="00F223BA"/>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30C4"/>
    <w:rsid w:val="00F3356E"/>
    <w:rsid w:val="00F33D13"/>
    <w:rsid w:val="00F34AEE"/>
    <w:rsid w:val="00F3600D"/>
    <w:rsid w:val="00F3620A"/>
    <w:rsid w:val="00F367BB"/>
    <w:rsid w:val="00F3697E"/>
    <w:rsid w:val="00F36A50"/>
    <w:rsid w:val="00F36B75"/>
    <w:rsid w:val="00F36EBF"/>
    <w:rsid w:val="00F37932"/>
    <w:rsid w:val="00F379C9"/>
    <w:rsid w:val="00F408F6"/>
    <w:rsid w:val="00F40AD0"/>
    <w:rsid w:val="00F40E8C"/>
    <w:rsid w:val="00F41155"/>
    <w:rsid w:val="00F416A2"/>
    <w:rsid w:val="00F42032"/>
    <w:rsid w:val="00F42504"/>
    <w:rsid w:val="00F42DCE"/>
    <w:rsid w:val="00F42F1D"/>
    <w:rsid w:val="00F4427E"/>
    <w:rsid w:val="00F44649"/>
    <w:rsid w:val="00F4553F"/>
    <w:rsid w:val="00F456F8"/>
    <w:rsid w:val="00F458C6"/>
    <w:rsid w:val="00F460F4"/>
    <w:rsid w:val="00F46892"/>
    <w:rsid w:val="00F468DC"/>
    <w:rsid w:val="00F472AF"/>
    <w:rsid w:val="00F47643"/>
    <w:rsid w:val="00F47B33"/>
    <w:rsid w:val="00F47E84"/>
    <w:rsid w:val="00F47F5F"/>
    <w:rsid w:val="00F50B1B"/>
    <w:rsid w:val="00F50D1E"/>
    <w:rsid w:val="00F51F04"/>
    <w:rsid w:val="00F52193"/>
    <w:rsid w:val="00F52AFC"/>
    <w:rsid w:val="00F52D6E"/>
    <w:rsid w:val="00F52DD9"/>
    <w:rsid w:val="00F5346D"/>
    <w:rsid w:val="00F54AFE"/>
    <w:rsid w:val="00F5654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660"/>
    <w:rsid w:val="00F661CA"/>
    <w:rsid w:val="00F66255"/>
    <w:rsid w:val="00F6670B"/>
    <w:rsid w:val="00F700F2"/>
    <w:rsid w:val="00F70B84"/>
    <w:rsid w:val="00F70F81"/>
    <w:rsid w:val="00F710C7"/>
    <w:rsid w:val="00F7180F"/>
    <w:rsid w:val="00F71A14"/>
    <w:rsid w:val="00F7309C"/>
    <w:rsid w:val="00F730AC"/>
    <w:rsid w:val="00F73975"/>
    <w:rsid w:val="00F74089"/>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9E6"/>
    <w:rsid w:val="00F81E0F"/>
    <w:rsid w:val="00F81EE9"/>
    <w:rsid w:val="00F82F0F"/>
    <w:rsid w:val="00F82F50"/>
    <w:rsid w:val="00F847BF"/>
    <w:rsid w:val="00F8493E"/>
    <w:rsid w:val="00F850AD"/>
    <w:rsid w:val="00F8597F"/>
    <w:rsid w:val="00F87C97"/>
    <w:rsid w:val="00F87D05"/>
    <w:rsid w:val="00F90674"/>
    <w:rsid w:val="00F91E68"/>
    <w:rsid w:val="00F924F1"/>
    <w:rsid w:val="00F92FB4"/>
    <w:rsid w:val="00F94597"/>
    <w:rsid w:val="00F9519D"/>
    <w:rsid w:val="00F96277"/>
    <w:rsid w:val="00FA1041"/>
    <w:rsid w:val="00FA19CC"/>
    <w:rsid w:val="00FA1C1D"/>
    <w:rsid w:val="00FA1CDF"/>
    <w:rsid w:val="00FA23F8"/>
    <w:rsid w:val="00FA2887"/>
    <w:rsid w:val="00FA3960"/>
    <w:rsid w:val="00FA3A22"/>
    <w:rsid w:val="00FA4055"/>
    <w:rsid w:val="00FA4BE3"/>
    <w:rsid w:val="00FA5031"/>
    <w:rsid w:val="00FA5131"/>
    <w:rsid w:val="00FA5373"/>
    <w:rsid w:val="00FA54FC"/>
    <w:rsid w:val="00FA5AF1"/>
    <w:rsid w:val="00FA5E0C"/>
    <w:rsid w:val="00FA62B9"/>
    <w:rsid w:val="00FA63C0"/>
    <w:rsid w:val="00FA6414"/>
    <w:rsid w:val="00FA670C"/>
    <w:rsid w:val="00FA6BB3"/>
    <w:rsid w:val="00FA6D12"/>
    <w:rsid w:val="00FA74AA"/>
    <w:rsid w:val="00FA78A4"/>
    <w:rsid w:val="00FA7913"/>
    <w:rsid w:val="00FB076B"/>
    <w:rsid w:val="00FB1229"/>
    <w:rsid w:val="00FB172D"/>
    <w:rsid w:val="00FB17BB"/>
    <w:rsid w:val="00FB1EC7"/>
    <w:rsid w:val="00FB3C5D"/>
    <w:rsid w:val="00FB66AC"/>
    <w:rsid w:val="00FB6909"/>
    <w:rsid w:val="00FB6CD5"/>
    <w:rsid w:val="00FB7016"/>
    <w:rsid w:val="00FB750B"/>
    <w:rsid w:val="00FB75FE"/>
    <w:rsid w:val="00FB7977"/>
    <w:rsid w:val="00FC01B0"/>
    <w:rsid w:val="00FC052C"/>
    <w:rsid w:val="00FC0D15"/>
    <w:rsid w:val="00FC20EA"/>
    <w:rsid w:val="00FC38E1"/>
    <w:rsid w:val="00FC3C6D"/>
    <w:rsid w:val="00FC50C5"/>
    <w:rsid w:val="00FC5147"/>
    <w:rsid w:val="00FC5505"/>
    <w:rsid w:val="00FC687A"/>
    <w:rsid w:val="00FC6CEF"/>
    <w:rsid w:val="00FC6F77"/>
    <w:rsid w:val="00FC7866"/>
    <w:rsid w:val="00FC7B01"/>
    <w:rsid w:val="00FC7E07"/>
    <w:rsid w:val="00FC7FE3"/>
    <w:rsid w:val="00FD03AF"/>
    <w:rsid w:val="00FD0892"/>
    <w:rsid w:val="00FD097F"/>
    <w:rsid w:val="00FD0A38"/>
    <w:rsid w:val="00FD0E81"/>
    <w:rsid w:val="00FD0F20"/>
    <w:rsid w:val="00FD15A4"/>
    <w:rsid w:val="00FD1D39"/>
    <w:rsid w:val="00FD1D69"/>
    <w:rsid w:val="00FD2289"/>
    <w:rsid w:val="00FD34DC"/>
    <w:rsid w:val="00FD3524"/>
    <w:rsid w:val="00FD3776"/>
    <w:rsid w:val="00FD3D48"/>
    <w:rsid w:val="00FD4D2A"/>
    <w:rsid w:val="00FD5C1F"/>
    <w:rsid w:val="00FD62D3"/>
    <w:rsid w:val="00FD635F"/>
    <w:rsid w:val="00FD6405"/>
    <w:rsid w:val="00FD6584"/>
    <w:rsid w:val="00FD7CFD"/>
    <w:rsid w:val="00FD7DCE"/>
    <w:rsid w:val="00FE02E7"/>
    <w:rsid w:val="00FE1A18"/>
    <w:rsid w:val="00FE2281"/>
    <w:rsid w:val="00FE486F"/>
    <w:rsid w:val="00FE4E20"/>
    <w:rsid w:val="00FE4F82"/>
    <w:rsid w:val="00FE63B3"/>
    <w:rsid w:val="00FE657F"/>
    <w:rsid w:val="00FE67B5"/>
    <w:rsid w:val="00FE6A8F"/>
    <w:rsid w:val="00FE796F"/>
    <w:rsid w:val="00FF0664"/>
    <w:rsid w:val="00FF1234"/>
    <w:rsid w:val="00FF1284"/>
    <w:rsid w:val="00FF15CF"/>
    <w:rsid w:val="00FF232F"/>
    <w:rsid w:val="00FF23A1"/>
    <w:rsid w:val="00FF25D4"/>
    <w:rsid w:val="00FF39F8"/>
    <w:rsid w:val="00FF3B4F"/>
    <w:rsid w:val="00FF4126"/>
    <w:rsid w:val="00FF4719"/>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6258"/>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4F30B4"/>
    <w:pPr>
      <w:spacing w:before="120"/>
    </w:pPr>
    <w:rPr>
      <w:sz w:val="32"/>
    </w:rPr>
  </w:style>
  <w:style w:type="paragraph" w:customStyle="1" w:styleId="hd3md">
    <w:name w:val="hd3md"/>
    <w:basedOn w:val="Heading3"/>
    <w:qFormat/>
    <w:rsid w:val="004F30B4"/>
    <w:pPr>
      <w:spacing w:before="120"/>
    </w:pPr>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chart" Target="charts/chart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6.xml"/><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5.xml"/><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gif"/><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header" Target="header5.xm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6.xml"/><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0.66000000000000014</c:v>
                </c:pt>
                <c:pt idx="3">
                  <c:v>0.66700000000000015</c:v>
                </c:pt>
                <c:pt idx="4">
                  <c:v>0.66000000000000014</c:v>
                </c:pt>
                <c:pt idx="5">
                  <c:v>0.71600000000000008</c:v>
                </c:pt>
                <c:pt idx="6">
                  <c:v>0.72200000000000009</c:v>
                </c:pt>
                <c:pt idx="7">
                  <c:v>0.70900000000000007</c:v>
                </c:pt>
                <c:pt idx="8">
                  <c:v>0.79</c:v>
                </c:pt>
                <c:pt idx="9">
                  <c:v>0.80900000000000005</c:v>
                </c:pt>
                <c:pt idx="10">
                  <c:v>0.80900000000000005</c:v>
                </c:pt>
                <c:pt idx="11">
                  <c:v>0.82099999999999995</c:v>
                </c:pt>
                <c:pt idx="12">
                  <c:v>0.84000000000000008</c:v>
                </c:pt>
                <c:pt idx="13">
                  <c:v>0.87000000000000011</c:v>
                </c:pt>
                <c:pt idx="14">
                  <c:v>0.87700000000000011</c:v>
                </c:pt>
                <c:pt idx="15">
                  <c:v>0.8640000000000001</c:v>
                </c:pt>
                <c:pt idx="16">
                  <c:v>0.84600000000000009</c:v>
                </c:pt>
                <c:pt idx="17">
                  <c:v>0.88300000000000001</c:v>
                </c:pt>
                <c:pt idx="18">
                  <c:v>0.88900000000000001</c:v>
                </c:pt>
                <c:pt idx="19">
                  <c:v>0.89500000000000002</c:v>
                </c:pt>
                <c:pt idx="20">
                  <c:v>0.91100000000000003</c:v>
                </c:pt>
                <c:pt idx="21">
                  <c:v>0.88900000000000001</c:v>
                </c:pt>
                <c:pt idx="22">
                  <c:v>0.89500000000000002</c:v>
                </c:pt>
                <c:pt idx="23">
                  <c:v>0.88900000000000001</c:v>
                </c:pt>
                <c:pt idx="24">
                  <c:v>0.89500000000000002</c:v>
                </c:pt>
                <c:pt idx="25">
                  <c:v>0.88900000000000001</c:v>
                </c:pt>
                <c:pt idx="26">
                  <c:v>0.89500000000000002</c:v>
                </c:pt>
                <c:pt idx="27">
                  <c:v>0.88900000000000001</c:v>
                </c:pt>
              </c:numCache>
            </c:numRef>
          </c:val>
        </c:ser>
        <c:marker val="1"/>
        <c:axId val="106695296"/>
        <c:axId val="107528576"/>
      </c:lineChart>
      <c:catAx>
        <c:axId val="106695296"/>
        <c:scaling>
          <c:orientation val="minMax"/>
        </c:scaling>
        <c:axPos val="b"/>
        <c:numFmt formatCode="General" sourceLinked="1"/>
        <c:tickLblPos val="nextTo"/>
        <c:crossAx val="107528576"/>
        <c:crosses val="autoZero"/>
        <c:auto val="1"/>
        <c:lblAlgn val="ctr"/>
        <c:lblOffset val="100"/>
      </c:catAx>
      <c:valAx>
        <c:axId val="107528576"/>
        <c:scaling>
          <c:orientation val="minMax"/>
        </c:scaling>
        <c:axPos val="l"/>
        <c:majorGridlines/>
        <c:numFmt formatCode="0.00%" sourceLinked="1"/>
        <c:tickLblPos val="nextTo"/>
        <c:crossAx val="10669529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567"/>
          <c:y val="7.3888298198461169E-2"/>
          <c:w val="0.84662553219858394"/>
          <c:h val="0.66657881134152086"/>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0.3640000000000001</c:v>
                </c:pt>
                <c:pt idx="1">
                  <c:v>0.7410000000000001</c:v>
                </c:pt>
                <c:pt idx="2">
                  <c:v>0.84000000000000008</c:v>
                </c:pt>
                <c:pt idx="3">
                  <c:v>0.84000000000000008</c:v>
                </c:pt>
                <c:pt idx="4">
                  <c:v>0.84000000000000008</c:v>
                </c:pt>
                <c:pt idx="5">
                  <c:v>0.84000000000000008</c:v>
                </c:pt>
                <c:pt idx="6">
                  <c:v>0.84000000000000008</c:v>
                </c:pt>
                <c:pt idx="7">
                  <c:v>0.84000000000000008</c:v>
                </c:pt>
                <c:pt idx="8">
                  <c:v>0.84600000000000009</c:v>
                </c:pt>
                <c:pt idx="9">
                  <c:v>0.84600000000000009</c:v>
                </c:pt>
                <c:pt idx="10">
                  <c:v>0.85200000000000009</c:v>
                </c:pt>
                <c:pt idx="11">
                  <c:v>0.85200000000000009</c:v>
                </c:pt>
                <c:pt idx="12">
                  <c:v>0.8580000000000001</c:v>
                </c:pt>
                <c:pt idx="13">
                  <c:v>0.8580000000000001</c:v>
                </c:pt>
                <c:pt idx="14">
                  <c:v>0.85200000000000009</c:v>
                </c:pt>
                <c:pt idx="15">
                  <c:v>0.85200000000000009</c:v>
                </c:pt>
                <c:pt idx="16">
                  <c:v>0.84600000000000009</c:v>
                </c:pt>
                <c:pt idx="17">
                  <c:v>0.84600000000000009</c:v>
                </c:pt>
                <c:pt idx="18">
                  <c:v>0.76000000000000012</c:v>
                </c:pt>
                <c:pt idx="19">
                  <c:v>0.14200000000000002</c:v>
                </c:pt>
                <c:pt idx="20">
                  <c:v>0.14200000000000002</c:v>
                </c:pt>
              </c:numCache>
            </c:numRef>
          </c:val>
        </c:ser>
        <c:marker val="1"/>
        <c:axId val="103577088"/>
        <c:axId val="103578624"/>
      </c:lineChart>
      <c:catAx>
        <c:axId val="103577088"/>
        <c:scaling>
          <c:orientation val="minMax"/>
        </c:scaling>
        <c:axPos val="b"/>
        <c:numFmt formatCode="General" sourceLinked="1"/>
        <c:tickLblPos val="nextTo"/>
        <c:crossAx val="103578624"/>
        <c:crosses val="autoZero"/>
        <c:auto val="1"/>
        <c:lblAlgn val="ctr"/>
        <c:lblOffset val="100"/>
      </c:catAx>
      <c:valAx>
        <c:axId val="103578624"/>
        <c:scaling>
          <c:orientation val="minMax"/>
        </c:scaling>
        <c:axPos val="l"/>
        <c:majorGridlines/>
        <c:numFmt formatCode="0.00%" sourceLinked="1"/>
        <c:tickLblPos val="nextTo"/>
        <c:crossAx val="103577088"/>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23E29-4076-40BE-9690-83A2B71E1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5034</TotalTime>
  <Pages>75</Pages>
  <Words>11292</Words>
  <Characters>64368</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75509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4377</cp:revision>
  <cp:lastPrinted>2015-06-05T09:01:00Z</cp:lastPrinted>
  <dcterms:created xsi:type="dcterms:W3CDTF">2015-04-21T17:23:00Z</dcterms:created>
  <dcterms:modified xsi:type="dcterms:W3CDTF">2015-06-05T18:03:00Z</dcterms:modified>
</cp:coreProperties>
</file>