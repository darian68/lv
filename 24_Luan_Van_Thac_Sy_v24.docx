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4A04EF">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5071AD" w:rsidP="004A04EF">
      <w:pPr>
        <w:spacing w:before="60" w:after="60"/>
        <w:jc w:val="center"/>
        <w:rPr>
          <w:noProof/>
          <w:lang w:val="vi-VN"/>
        </w:rPr>
      </w:pPr>
      <w:r w:rsidRPr="005071AD">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6B432E"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4546A2" w:rsidRPr="00E30E4B" w:rsidRDefault="00273FA2"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4A04EF">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4546A2" w:rsidRPr="00E30E4B" w:rsidRDefault="004546A2" w:rsidP="004A04EF">
      <w:pPr>
        <w:spacing w:before="60" w:after="60"/>
        <w:jc w:val="center"/>
        <w:rPr>
          <w:noProof/>
          <w:lang w:val="vi-VN"/>
        </w:rPr>
      </w:pPr>
    </w:p>
    <w:p w:rsidR="00F325B4" w:rsidRPr="00E30E4B" w:rsidRDefault="00F325B4" w:rsidP="004A04EF">
      <w:pPr>
        <w:spacing w:before="60" w:after="60"/>
        <w:jc w:val="center"/>
        <w:rPr>
          <w:noProof/>
          <w:lang w:val="vi-VN"/>
        </w:rPr>
      </w:pPr>
    </w:p>
    <w:p w:rsidR="0004280D" w:rsidRPr="00E30E4B" w:rsidRDefault="0004280D"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noProof/>
          <w:szCs w:val="28"/>
          <w:lang w:val="vi-VN"/>
        </w:rPr>
      </w:pPr>
    </w:p>
    <w:p w:rsidR="00F325B4" w:rsidRPr="00E30E4B" w:rsidRDefault="00F325B4" w:rsidP="004A04EF">
      <w:pPr>
        <w:spacing w:before="60" w:after="60"/>
        <w:jc w:val="center"/>
        <w:rPr>
          <w:noProof/>
          <w:szCs w:val="28"/>
          <w:lang w:val="vi-VN"/>
        </w:rPr>
      </w:pPr>
    </w:p>
    <w:p w:rsidR="00092FB2" w:rsidRPr="00E30E4B" w:rsidRDefault="00092FB2" w:rsidP="004A04EF">
      <w:pPr>
        <w:spacing w:before="60" w:after="60"/>
        <w:jc w:val="center"/>
        <w:rPr>
          <w:noProof/>
          <w:szCs w:val="28"/>
          <w:lang w:val="vi-VN"/>
        </w:rPr>
      </w:pPr>
    </w:p>
    <w:p w:rsidR="00092FB2" w:rsidRPr="00E30E4B" w:rsidRDefault="00092FB2" w:rsidP="004A04EF">
      <w:pPr>
        <w:spacing w:before="60" w:after="60"/>
        <w:jc w:val="center"/>
        <w:rPr>
          <w:noProof/>
          <w:szCs w:val="24"/>
          <w:lang w:val="vi-VN"/>
        </w:rPr>
      </w:pPr>
    </w:p>
    <w:p w:rsidR="003969EE" w:rsidRPr="00E30E4B" w:rsidRDefault="004546A2" w:rsidP="004A04EF">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A04EF">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A04EF">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5071AD" w:rsidP="004A04EF">
      <w:pPr>
        <w:spacing w:before="60" w:after="60"/>
        <w:jc w:val="center"/>
        <w:rPr>
          <w:noProof/>
          <w:lang w:val="vi-VN"/>
        </w:rPr>
      </w:pPr>
      <w:r w:rsidRPr="005071AD">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D310FC"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1B1C62" w:rsidRPr="00E30E4B" w:rsidRDefault="001B1C6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DE26DD" w:rsidRPr="00E30E4B" w:rsidRDefault="00DE26DD" w:rsidP="004A04EF">
      <w:pPr>
        <w:spacing w:before="60" w:after="60"/>
        <w:jc w:val="center"/>
        <w:rPr>
          <w:b/>
          <w:bCs/>
          <w:noProof/>
          <w:lang w:val="vi-VN"/>
        </w:rPr>
      </w:pPr>
    </w:p>
    <w:p w:rsidR="004546A2" w:rsidRPr="00E30E4B" w:rsidRDefault="004546A2" w:rsidP="004A04EF">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4A04EF">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noProof/>
          <w:sz w:val="36"/>
          <w:szCs w:val="36"/>
          <w:lang w:val="vi-VN"/>
        </w:rPr>
      </w:pPr>
    </w:p>
    <w:p w:rsidR="001B1C62" w:rsidRPr="00E30E4B" w:rsidRDefault="001B1C62" w:rsidP="004A04EF">
      <w:pPr>
        <w:spacing w:before="60" w:after="60"/>
        <w:jc w:val="center"/>
        <w:rPr>
          <w:b/>
          <w:noProof/>
          <w:sz w:val="36"/>
          <w:szCs w:val="36"/>
          <w:lang w:val="vi-VN"/>
        </w:rPr>
      </w:pPr>
    </w:p>
    <w:p w:rsidR="004546A2" w:rsidRPr="00E30E4B" w:rsidRDefault="004546A2" w:rsidP="004A04EF">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A04EF">
      <w:pPr>
        <w:spacing w:before="60" w:after="60"/>
        <w:jc w:val="center"/>
        <w:rPr>
          <w:b/>
          <w:bCs/>
          <w:noProof/>
          <w:sz w:val="48"/>
          <w:szCs w:val="28"/>
          <w:lang w:val="vi-VN"/>
        </w:rPr>
      </w:pPr>
    </w:p>
    <w:p w:rsidR="00E96843" w:rsidRPr="00E30E4B" w:rsidRDefault="00E96843" w:rsidP="004A04EF">
      <w:pPr>
        <w:spacing w:before="60" w:after="60"/>
        <w:jc w:val="center"/>
        <w:rPr>
          <w:b/>
          <w:bCs/>
          <w:noProof/>
          <w:sz w:val="40"/>
          <w:szCs w:val="40"/>
          <w:lang w:val="vi-VN"/>
        </w:rPr>
      </w:pPr>
    </w:p>
    <w:p w:rsidR="0072190C" w:rsidRPr="00E30E4B" w:rsidRDefault="004546A2" w:rsidP="004A04EF">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Pr="00E30E4B" w:rsidRDefault="007900C4" w:rsidP="004A04EF">
      <w:pPr>
        <w:spacing w:before="60"/>
        <w:jc w:val="center"/>
        <w:rPr>
          <w:b/>
          <w:bCs/>
          <w:noProof/>
          <w:szCs w:val="28"/>
          <w:lang w:val="vi-VN"/>
        </w:rPr>
      </w:pPr>
      <w:r w:rsidRPr="00E30E4B">
        <w:rPr>
          <w:b/>
          <w:bCs/>
          <w:noProof/>
          <w:sz w:val="40"/>
          <w:szCs w:val="40"/>
          <w:lang w:val="vi-VN"/>
        </w:rPr>
        <w:lastRenderedPageBreak/>
        <w:t>LỜI CẢM ƠN</w:t>
      </w:r>
    </w:p>
    <w:p w:rsidR="007900C4" w:rsidRPr="00E30E4B" w:rsidRDefault="007900C4" w:rsidP="004A04EF">
      <w:pPr>
        <w:jc w:val="center"/>
        <w:rPr>
          <w:noProof/>
          <w:lang w:val="vi-VN"/>
        </w:rPr>
      </w:pPr>
    </w:p>
    <w:p w:rsidR="00EB598C" w:rsidRPr="00E30E4B" w:rsidRDefault="004B485D" w:rsidP="004A04EF">
      <w:pPr>
        <w:ind w:left="720" w:right="387" w:firstLine="360"/>
        <w:jc w:val="center"/>
        <w:rPr>
          <w:i/>
          <w:iCs/>
          <w:noProof/>
          <w:sz w:val="26"/>
          <w:szCs w:val="22"/>
          <w:lang w:val="vi-VN"/>
        </w:rPr>
      </w:pPr>
      <w:r w:rsidRPr="00E30E4B">
        <w:rPr>
          <w:i/>
          <w:iCs/>
          <w:noProof/>
          <w:sz w:val="26"/>
          <w:szCs w:val="22"/>
          <w:lang w:val="vi-VN"/>
        </w:rPr>
        <w:t>Tôi chân thành</w:t>
      </w:r>
      <w:r w:rsidR="007900C4" w:rsidRPr="00E30E4B">
        <w:rPr>
          <w:i/>
          <w:iCs/>
          <w:noProof/>
          <w:sz w:val="26"/>
          <w:szCs w:val="22"/>
          <w:lang w:val="vi-VN"/>
        </w:rPr>
        <w:t xml:space="preserve"> cảm ơn</w:t>
      </w:r>
    </w:p>
    <w:p w:rsidR="00F62B8F" w:rsidRPr="00E30E4B" w:rsidRDefault="00F62B8F" w:rsidP="004A04EF">
      <w:pPr>
        <w:ind w:right="387"/>
        <w:jc w:val="center"/>
        <w:rPr>
          <w:i/>
          <w:iCs/>
          <w:noProof/>
          <w:sz w:val="26"/>
          <w:szCs w:val="22"/>
          <w:lang w:val="vi-VN"/>
        </w:rPr>
      </w:pPr>
    </w:p>
    <w:p w:rsidR="00C93CD2" w:rsidRPr="00E30E4B" w:rsidRDefault="007900C4" w:rsidP="004A04EF">
      <w:pPr>
        <w:tabs>
          <w:tab w:val="center" w:pos="6237"/>
        </w:tabs>
        <w:ind w:right="595"/>
        <w:jc w:val="center"/>
        <w:rPr>
          <w:noProof/>
          <w:lang w:val="vi-VN"/>
        </w:rPr>
      </w:pPr>
      <w:r w:rsidRPr="00E30E4B">
        <w:rPr>
          <w:noProof/>
          <w:lang w:val="vi-VN"/>
        </w:rPr>
        <w:br w:type="page"/>
      </w:r>
    </w:p>
    <w:p w:rsidR="00C93CD2" w:rsidRPr="00E30E4B" w:rsidRDefault="00C93CD2" w:rsidP="004A04EF">
      <w:pPr>
        <w:spacing w:before="2160"/>
        <w:jc w:val="center"/>
        <w:rPr>
          <w:b/>
          <w:bCs/>
          <w:noProof/>
          <w:sz w:val="40"/>
          <w:szCs w:val="40"/>
          <w:lang w:val="vi-VN"/>
        </w:rPr>
      </w:pPr>
      <w:r w:rsidRPr="00E30E4B">
        <w:rPr>
          <w:b/>
          <w:bCs/>
          <w:noProof/>
          <w:sz w:val="40"/>
          <w:szCs w:val="40"/>
          <w:lang w:val="vi-VN"/>
        </w:rPr>
        <w:lastRenderedPageBreak/>
        <w:t>LỜI CAM ĐOAN</w:t>
      </w:r>
    </w:p>
    <w:p w:rsidR="00C93CD2" w:rsidRPr="00E30E4B" w:rsidRDefault="00C93CD2" w:rsidP="004A04EF">
      <w:pPr>
        <w:ind w:right="387"/>
        <w:jc w:val="center"/>
        <w:rPr>
          <w:i/>
          <w:iCs/>
          <w:noProof/>
          <w:sz w:val="26"/>
          <w:szCs w:val="26"/>
          <w:lang w:val="vi-VN"/>
        </w:rPr>
      </w:pPr>
      <w:r w:rsidRPr="00E30E4B">
        <w:rPr>
          <w:i/>
          <w:iCs/>
          <w:noProof/>
          <w:sz w:val="26"/>
          <w:szCs w:val="26"/>
          <w:lang w:val="vi-VN"/>
        </w:rPr>
        <w:t>Tôi xin cam đoan :</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Những nội dung trong luận văn này là do tôi thực hiện</w:t>
      </w:r>
      <w:r w:rsidR="005F65AE" w:rsidRPr="00E30E4B">
        <w:rPr>
          <w:i/>
          <w:iCs/>
          <w:noProof/>
          <w:sz w:val="26"/>
          <w:szCs w:val="26"/>
          <w:lang w:val="vi-VN"/>
        </w:rPr>
        <w:br/>
      </w:r>
      <w:r w:rsidRPr="00E30E4B">
        <w:rPr>
          <w:i/>
          <w:iCs/>
          <w:noProof/>
          <w:sz w:val="26"/>
          <w:szCs w:val="26"/>
          <w:lang w:val="vi-VN"/>
        </w:rPr>
        <w:t>dưới sự hướng dẫn trự</w:t>
      </w:r>
      <w:r w:rsidR="00E9551A" w:rsidRPr="00E30E4B">
        <w:rPr>
          <w:i/>
          <w:iCs/>
          <w:noProof/>
          <w:sz w:val="26"/>
          <w:szCs w:val="26"/>
          <w:lang w:val="vi-VN"/>
        </w:rPr>
        <w:t>c tiếp của thầy giáo</w:t>
      </w:r>
      <w:r w:rsidRPr="00E30E4B">
        <w:rPr>
          <w:i/>
          <w:iCs/>
          <w:noProof/>
          <w:sz w:val="26"/>
          <w:szCs w:val="26"/>
          <w:lang w:val="vi-VN"/>
        </w:rPr>
        <w:t xml:space="preserve"> </w:t>
      </w:r>
      <w:r w:rsidR="00757DC8" w:rsidRPr="00E30E4B">
        <w:rPr>
          <w:i/>
          <w:iCs/>
          <w:noProof/>
          <w:sz w:val="26"/>
          <w:szCs w:val="26"/>
          <w:lang w:val="vi-VN"/>
        </w:rPr>
        <w:t>TS</w:t>
      </w:r>
      <w:r w:rsidR="000650D9" w:rsidRPr="00E30E4B">
        <w:rPr>
          <w:i/>
          <w:iCs/>
          <w:noProof/>
          <w:sz w:val="26"/>
          <w:szCs w:val="26"/>
          <w:lang w:val="vi-VN"/>
        </w:rPr>
        <w:t>. Phạm Minh Tuấn.</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Mọi tham khảo dùng trong luận văn đều được trích dẫn rõ ràng và trung</w:t>
      </w:r>
      <w:r w:rsidR="00561CB2" w:rsidRPr="00E30E4B">
        <w:rPr>
          <w:i/>
          <w:iCs/>
          <w:noProof/>
          <w:sz w:val="26"/>
          <w:szCs w:val="26"/>
          <w:lang w:val="vi-VN"/>
        </w:rPr>
        <w:t> </w:t>
      </w:r>
      <w:r w:rsidRPr="00E30E4B">
        <w:rPr>
          <w:i/>
          <w:iCs/>
          <w:noProof/>
          <w:sz w:val="26"/>
          <w:szCs w:val="26"/>
          <w:lang w:val="vi-VN"/>
        </w:rPr>
        <w:t>thực tên tác giả, tên công trình, thời gian, địa điểm công bố.</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Mọi sao chép không hợp lệ, vi phạm quy chế đào tạo, hay gian trá,</w:t>
      </w:r>
      <w:r w:rsidRPr="00E30E4B">
        <w:rPr>
          <w:i/>
          <w:iCs/>
          <w:noProof/>
          <w:sz w:val="26"/>
          <w:szCs w:val="26"/>
          <w:lang w:val="vi-VN"/>
        </w:rPr>
        <w:br/>
        <w:t>tôi xin chịu hoàn toàn trách nhiệm.</w:t>
      </w:r>
    </w:p>
    <w:p w:rsidR="00C93CD2" w:rsidRPr="00E30E4B" w:rsidRDefault="00C93CD2" w:rsidP="004A04EF">
      <w:pPr>
        <w:tabs>
          <w:tab w:val="center" w:pos="6237"/>
        </w:tabs>
        <w:ind w:left="1134" w:right="851" w:hanging="567"/>
        <w:jc w:val="center"/>
        <w:rPr>
          <w:noProof/>
          <w:sz w:val="26"/>
          <w:szCs w:val="26"/>
          <w:lang w:val="vi-VN"/>
        </w:rPr>
      </w:pPr>
    </w:p>
    <w:p w:rsidR="00C93CD2" w:rsidRPr="00E30E4B" w:rsidRDefault="00C93CD2" w:rsidP="004A04EF">
      <w:pPr>
        <w:tabs>
          <w:tab w:val="center" w:pos="6237"/>
        </w:tabs>
        <w:spacing w:before="420"/>
        <w:ind w:left="1134" w:right="851" w:hanging="567"/>
        <w:jc w:val="center"/>
        <w:rPr>
          <w:i/>
          <w:iCs/>
          <w:noProof/>
          <w:sz w:val="26"/>
          <w:szCs w:val="26"/>
          <w:lang w:val="vi-VN"/>
        </w:rPr>
      </w:pPr>
      <w:r w:rsidRPr="00E30E4B">
        <w:rPr>
          <w:i/>
          <w:iCs/>
          <w:noProof/>
          <w:sz w:val="26"/>
          <w:szCs w:val="26"/>
          <w:lang w:val="vi-VN"/>
        </w:rPr>
        <w:t>Tác giả</w:t>
      </w:r>
    </w:p>
    <w:p w:rsidR="00561CB2" w:rsidRPr="00E30E4B" w:rsidRDefault="00561CB2" w:rsidP="004A04EF">
      <w:pPr>
        <w:tabs>
          <w:tab w:val="center" w:pos="6237"/>
        </w:tabs>
        <w:spacing w:before="420"/>
        <w:ind w:left="1134" w:right="2038" w:hanging="567"/>
        <w:jc w:val="center"/>
        <w:rPr>
          <w:i/>
          <w:iCs/>
          <w:noProof/>
          <w:sz w:val="26"/>
          <w:szCs w:val="26"/>
          <w:lang w:val="vi-VN"/>
        </w:rPr>
      </w:pPr>
    </w:p>
    <w:p w:rsidR="00C93CD2" w:rsidRPr="00E30E4B" w:rsidRDefault="008F571F" w:rsidP="004A04EF">
      <w:pPr>
        <w:tabs>
          <w:tab w:val="center" w:pos="6237"/>
        </w:tabs>
        <w:spacing w:before="420"/>
        <w:ind w:left="1134" w:right="851" w:hanging="567"/>
        <w:jc w:val="center"/>
        <w:rPr>
          <w:b/>
          <w:noProof/>
          <w:sz w:val="26"/>
          <w:szCs w:val="26"/>
          <w:lang w:val="vi-VN"/>
        </w:rPr>
      </w:pPr>
      <w:r w:rsidRPr="00E30E4B">
        <w:rPr>
          <w:b/>
          <w:noProof/>
          <w:sz w:val="26"/>
          <w:szCs w:val="26"/>
          <w:lang w:val="vi-VN"/>
        </w:rPr>
        <w:t>UNG NHO DÃI</w:t>
      </w:r>
    </w:p>
    <w:p w:rsidR="00C93CD2" w:rsidRPr="00E30E4B" w:rsidRDefault="00C93CD2" w:rsidP="004A04EF">
      <w:pPr>
        <w:pStyle w:val="Title"/>
        <w:rPr>
          <w:noProof/>
          <w:sz w:val="26"/>
          <w:szCs w:val="26"/>
          <w:lang w:val="vi-VN"/>
        </w:rPr>
        <w:sectPr w:rsidR="00C93CD2" w:rsidRPr="00E30E4B"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4A04EF">
      <w:pPr>
        <w:jc w:val="cente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4A04EF">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4A04EF">
      <w:pPr>
        <w:jc w:val="center"/>
        <w:rPr>
          <w:noProof/>
          <w:lang w:val="vi-VN"/>
        </w:rPr>
      </w:pPr>
    </w:p>
    <w:p w:rsidR="00DC4577" w:rsidRDefault="005071AD">
      <w:pPr>
        <w:pStyle w:val="TOC1"/>
        <w:rPr>
          <w:rFonts w:asciiTheme="minorHAnsi" w:eastAsiaTheme="minorEastAsia" w:hAnsiTheme="minorHAnsi" w:cstheme="minorBidi"/>
          <w:b w:val="0"/>
          <w:sz w:val="22"/>
          <w:szCs w:val="22"/>
        </w:rPr>
      </w:pPr>
      <w:r w:rsidRPr="005071AD">
        <w:rPr>
          <w:b w:val="0"/>
          <w:szCs w:val="28"/>
          <w:lang w:val="vi-VN"/>
        </w:rPr>
        <w:fldChar w:fldCharType="begin"/>
      </w:r>
      <w:r w:rsidR="00B11A09">
        <w:rPr>
          <w:b w:val="0"/>
          <w:szCs w:val="28"/>
          <w:lang w:val="vi-VN"/>
        </w:rPr>
        <w:instrText xml:space="preserve"> TOC \o "1-1" \f \u \t "Heading 2,2,Heading 3,3,Heading 4,4" </w:instrText>
      </w:r>
      <w:r w:rsidRPr="005071AD">
        <w:rPr>
          <w:b w:val="0"/>
          <w:szCs w:val="28"/>
          <w:lang w:val="vi-VN"/>
        </w:rPr>
        <w:fldChar w:fldCharType="separate"/>
      </w:r>
      <w:r w:rsidR="00DC4577" w:rsidRPr="00830007">
        <w:rPr>
          <w:lang w:val="vi-VN"/>
        </w:rPr>
        <w:t>MỞ ĐẦU</w:t>
      </w:r>
      <w:r w:rsidR="00DC4577">
        <w:tab/>
      </w:r>
      <w:r w:rsidR="00DC4577">
        <w:fldChar w:fldCharType="begin"/>
      </w:r>
      <w:r w:rsidR="00DC4577">
        <w:instrText xml:space="preserve"> PAGEREF _Toc421348510 \h </w:instrText>
      </w:r>
      <w:r w:rsidR="00DC4577">
        <w:fldChar w:fldCharType="separate"/>
      </w:r>
      <w:r w:rsidR="00DC4577">
        <w:t>1</w:t>
      </w:r>
      <w:r w:rsidR="00DC4577">
        <w:fldChar w:fldCharType="end"/>
      </w:r>
    </w:p>
    <w:p w:rsidR="00DC4577" w:rsidRDefault="00DC4577">
      <w:pPr>
        <w:pStyle w:val="TOC1"/>
        <w:rPr>
          <w:rFonts w:asciiTheme="minorHAnsi" w:eastAsiaTheme="minorEastAsia" w:hAnsiTheme="minorHAnsi" w:cstheme="minorBidi"/>
          <w:b w:val="0"/>
          <w:sz w:val="22"/>
          <w:szCs w:val="22"/>
        </w:rPr>
      </w:pPr>
      <w:r w:rsidRPr="00830007">
        <w:rPr>
          <w:lang w:val="vi-VN"/>
        </w:rPr>
        <w:t>NGHIÊN CỨU TỔNG QUAN</w:t>
      </w:r>
      <w:r>
        <w:tab/>
      </w:r>
      <w:r>
        <w:fldChar w:fldCharType="begin"/>
      </w:r>
      <w:r>
        <w:instrText xml:space="preserve"> PAGEREF _Toc421348511 \h </w:instrText>
      </w:r>
      <w:r>
        <w:fldChar w:fldCharType="separate"/>
      </w:r>
      <w:r>
        <w:t>8</w:t>
      </w:r>
      <w:r>
        <w:fldChar w:fldCharType="end"/>
      </w:r>
    </w:p>
    <w:p w:rsidR="00DC4577" w:rsidRDefault="00DC4577">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_Toc421348512 \h </w:instrText>
      </w:r>
      <w:r>
        <w:fldChar w:fldCharType="separate"/>
      </w:r>
      <w:r>
        <w:t>8</w:t>
      </w:r>
      <w:r>
        <w:fldChar w:fldCharType="end"/>
      </w:r>
    </w:p>
    <w:p w:rsidR="00DC4577" w:rsidRDefault="00DC4577">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_Toc421348513 \h </w:instrText>
      </w:r>
      <w:r>
        <w:fldChar w:fldCharType="separate"/>
      </w:r>
      <w:r>
        <w:t>8</w:t>
      </w:r>
      <w: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Phương pháp sử dụng stereo camera</w:t>
      </w:r>
      <w:r>
        <w:rPr>
          <w:noProof/>
        </w:rPr>
        <w:tab/>
      </w:r>
      <w:r>
        <w:rPr>
          <w:noProof/>
        </w:rPr>
        <w:fldChar w:fldCharType="begin"/>
      </w:r>
      <w:r>
        <w:rPr>
          <w:noProof/>
        </w:rPr>
        <w:instrText xml:space="preserve"> PAGEREF _Toc421348514 \h </w:instrText>
      </w:r>
      <w:r>
        <w:rPr>
          <w:noProof/>
        </w:rPr>
      </w:r>
      <w:r>
        <w:rPr>
          <w:noProof/>
        </w:rPr>
        <w:fldChar w:fldCharType="separate"/>
      </w:r>
      <w:r>
        <w:rPr>
          <w:noProof/>
        </w:rPr>
        <w:t>9</w:t>
      </w:r>
      <w:r>
        <w:rPr>
          <w:noProof/>
        </w:rP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Phương pháp sử dụng Mocap</w:t>
      </w:r>
      <w:r>
        <w:rPr>
          <w:noProof/>
        </w:rPr>
        <w:tab/>
      </w:r>
      <w:r>
        <w:rPr>
          <w:noProof/>
        </w:rPr>
        <w:fldChar w:fldCharType="begin"/>
      </w:r>
      <w:r>
        <w:rPr>
          <w:noProof/>
        </w:rPr>
        <w:instrText xml:space="preserve"> PAGEREF _Toc421348515 \h </w:instrText>
      </w:r>
      <w:r>
        <w:rPr>
          <w:noProof/>
        </w:rPr>
      </w:r>
      <w:r>
        <w:rPr>
          <w:noProof/>
        </w:rPr>
        <w:fldChar w:fldCharType="separate"/>
      </w:r>
      <w:r>
        <w:rPr>
          <w:noProof/>
        </w:rPr>
        <w:t>10</w:t>
      </w:r>
      <w:r>
        <w:rPr>
          <w:noProof/>
        </w:rP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Phương pháp sử dụng range sensor</w:t>
      </w:r>
      <w:r>
        <w:rPr>
          <w:noProof/>
        </w:rPr>
        <w:tab/>
      </w:r>
      <w:r>
        <w:rPr>
          <w:noProof/>
        </w:rPr>
        <w:fldChar w:fldCharType="begin"/>
      </w:r>
      <w:r>
        <w:rPr>
          <w:noProof/>
        </w:rPr>
        <w:instrText xml:space="preserve"> PAGEREF _Toc421348516 \h </w:instrText>
      </w:r>
      <w:r>
        <w:rPr>
          <w:noProof/>
        </w:rPr>
      </w:r>
      <w:r>
        <w:rPr>
          <w:noProof/>
        </w:rPr>
        <w:fldChar w:fldCharType="separate"/>
      </w:r>
      <w:r>
        <w:rPr>
          <w:noProof/>
        </w:rPr>
        <w:t>12</w:t>
      </w:r>
      <w:r>
        <w:rPr>
          <w:noProof/>
        </w:rPr>
        <w:fldChar w:fldCharType="end"/>
      </w:r>
    </w:p>
    <w:p w:rsidR="00DC4577" w:rsidRDefault="00DC4577">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học máy thường sử dụng</w:t>
      </w:r>
      <w:r>
        <w:tab/>
      </w:r>
      <w:r>
        <w:fldChar w:fldCharType="begin"/>
      </w:r>
      <w:r>
        <w:instrText xml:space="preserve"> PAGEREF _Toc421348517 \h </w:instrText>
      </w:r>
      <w:r>
        <w:fldChar w:fldCharType="separate"/>
      </w:r>
      <w:r>
        <w:t>13</w:t>
      </w:r>
      <w: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Máy vectơ hỗ trợ</w:t>
      </w:r>
      <w:r>
        <w:rPr>
          <w:noProof/>
        </w:rPr>
        <w:tab/>
      </w:r>
      <w:r>
        <w:rPr>
          <w:noProof/>
        </w:rPr>
        <w:fldChar w:fldCharType="begin"/>
      </w:r>
      <w:r>
        <w:rPr>
          <w:noProof/>
        </w:rPr>
        <w:instrText xml:space="preserve"> PAGEREF _Toc421348518 \h </w:instrText>
      </w:r>
      <w:r>
        <w:rPr>
          <w:noProof/>
        </w:rPr>
      </w:r>
      <w:r>
        <w:rPr>
          <w:noProof/>
        </w:rPr>
        <w:fldChar w:fldCharType="separate"/>
      </w:r>
      <w:r>
        <w:rPr>
          <w:noProof/>
        </w:rPr>
        <w:t>14</w:t>
      </w:r>
      <w:r>
        <w:rPr>
          <w:noProof/>
        </w:rP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Mô hình Markov ẩn</w:t>
      </w:r>
      <w:r>
        <w:rPr>
          <w:noProof/>
        </w:rPr>
        <w:tab/>
      </w:r>
      <w:r>
        <w:rPr>
          <w:noProof/>
        </w:rPr>
        <w:fldChar w:fldCharType="begin"/>
      </w:r>
      <w:r>
        <w:rPr>
          <w:noProof/>
        </w:rPr>
        <w:instrText xml:space="preserve"> PAGEREF _Toc421348519 \h </w:instrText>
      </w:r>
      <w:r>
        <w:rPr>
          <w:noProof/>
        </w:rPr>
      </w:r>
      <w:r>
        <w:rPr>
          <w:noProof/>
        </w:rPr>
        <w:fldChar w:fldCharType="separate"/>
      </w:r>
      <w:r>
        <w:rPr>
          <w:noProof/>
        </w:rPr>
        <w:t>15</w:t>
      </w:r>
      <w:r>
        <w:rPr>
          <w:noProof/>
        </w:rPr>
        <w:fldChar w:fldCharType="end"/>
      </w:r>
    </w:p>
    <w:p w:rsidR="00DC4577" w:rsidRDefault="00DC4577">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_Toc421348520 \h </w:instrText>
      </w:r>
      <w:r>
        <w:fldChar w:fldCharType="separate"/>
      </w:r>
      <w:r>
        <w:t>16</w:t>
      </w:r>
      <w:r>
        <w:fldChar w:fldCharType="end"/>
      </w:r>
    </w:p>
    <w:p w:rsidR="00DC4577" w:rsidRDefault="00DC4577">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Mocap</w:t>
      </w:r>
      <w:r>
        <w:tab/>
      </w:r>
      <w:r>
        <w:fldChar w:fldCharType="begin"/>
      </w:r>
      <w:r>
        <w:instrText xml:space="preserve"> PAGEREF _Toc421348521 \h </w:instrText>
      </w:r>
      <w:r>
        <w:fldChar w:fldCharType="separate"/>
      </w:r>
      <w:r>
        <w:t>16</w:t>
      </w:r>
      <w:r>
        <w:fldChar w:fldCharType="end"/>
      </w:r>
    </w:p>
    <w:p w:rsidR="00DC4577" w:rsidRDefault="00DC4577">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Dữ liệu thu được từ Mocap</w:t>
      </w:r>
      <w:r>
        <w:tab/>
      </w:r>
      <w:r>
        <w:fldChar w:fldCharType="begin"/>
      </w:r>
      <w:r>
        <w:instrText xml:space="preserve"> PAGEREF _Toc421348522 \h </w:instrText>
      </w:r>
      <w:r>
        <w:fldChar w:fldCharType="separate"/>
      </w:r>
      <w:r>
        <w:t>18</w:t>
      </w:r>
      <w:r>
        <w:fldChar w:fldCharType="end"/>
      </w:r>
    </w:p>
    <w:p w:rsidR="00DC4577" w:rsidRDefault="00DC4577">
      <w:pPr>
        <w:pStyle w:val="TOC3"/>
        <w:tabs>
          <w:tab w:val="left" w:pos="1440"/>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Cấu trúc Acclaim</w:t>
      </w:r>
      <w:r>
        <w:tab/>
      </w:r>
      <w:r>
        <w:fldChar w:fldCharType="begin"/>
      </w:r>
      <w:r>
        <w:instrText xml:space="preserve"> PAGEREF _Toc421348523 \h </w:instrText>
      </w:r>
      <w:r>
        <w:fldChar w:fldCharType="separate"/>
      </w:r>
      <w:r>
        <w:t>19</w:t>
      </w:r>
      <w: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Cấu trúc tệp ASF</w:t>
      </w:r>
      <w:r>
        <w:rPr>
          <w:noProof/>
        </w:rPr>
        <w:tab/>
      </w:r>
      <w:r>
        <w:rPr>
          <w:noProof/>
        </w:rPr>
        <w:fldChar w:fldCharType="begin"/>
      </w:r>
      <w:r>
        <w:rPr>
          <w:noProof/>
        </w:rPr>
        <w:instrText xml:space="preserve"> PAGEREF _Toc421348524 \h </w:instrText>
      </w:r>
      <w:r>
        <w:rPr>
          <w:noProof/>
        </w:rPr>
      </w:r>
      <w:r>
        <w:rPr>
          <w:noProof/>
        </w:rPr>
        <w:fldChar w:fldCharType="separate"/>
      </w:r>
      <w:r>
        <w:rPr>
          <w:noProof/>
        </w:rPr>
        <w:t>20</w:t>
      </w:r>
      <w:r>
        <w:rPr>
          <w:noProof/>
        </w:rP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Cấu trúc tệp AMC</w:t>
      </w:r>
      <w:r>
        <w:rPr>
          <w:noProof/>
        </w:rPr>
        <w:tab/>
      </w:r>
      <w:r>
        <w:rPr>
          <w:noProof/>
        </w:rPr>
        <w:fldChar w:fldCharType="begin"/>
      </w:r>
      <w:r>
        <w:rPr>
          <w:noProof/>
        </w:rPr>
        <w:instrText xml:space="preserve"> PAGEREF _Toc421348525 \h </w:instrText>
      </w:r>
      <w:r>
        <w:rPr>
          <w:noProof/>
        </w:rPr>
      </w:r>
      <w:r>
        <w:rPr>
          <w:noProof/>
        </w:rPr>
        <w:fldChar w:fldCharType="separate"/>
      </w:r>
      <w:r>
        <w:rPr>
          <w:noProof/>
        </w:rPr>
        <w:t>22</w:t>
      </w:r>
      <w:r>
        <w:rPr>
          <w:noProof/>
        </w:rPr>
        <w:fldChar w:fldCharType="end"/>
      </w:r>
    </w:p>
    <w:p w:rsidR="00DC4577" w:rsidRDefault="00DC4577">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_Toc421348526 \h </w:instrText>
      </w:r>
      <w:r>
        <w:fldChar w:fldCharType="separate"/>
      </w:r>
      <w:r>
        <w:t>23</w:t>
      </w:r>
      <w:r>
        <w:fldChar w:fldCharType="end"/>
      </w:r>
    </w:p>
    <w:p w:rsidR="00DC4577" w:rsidRDefault="00DC4577">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Phương pháp phân tích thành phần chính – PCA</w:t>
      </w:r>
      <w:r>
        <w:tab/>
      </w:r>
      <w:r>
        <w:fldChar w:fldCharType="begin"/>
      </w:r>
      <w:r>
        <w:instrText xml:space="preserve"> PAGEREF _Toc421348527 \h </w:instrText>
      </w:r>
      <w:r>
        <w:fldChar w:fldCharType="separate"/>
      </w:r>
      <w:r>
        <w:t>24</w:t>
      </w:r>
      <w:r>
        <w:fldChar w:fldCharType="end"/>
      </w:r>
    </w:p>
    <w:p w:rsidR="00DC4577" w:rsidRDefault="00DC4577">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Phương pháp phân tích biệt thức tuyến tính – LDA</w:t>
      </w:r>
      <w:r>
        <w:tab/>
      </w:r>
      <w:r>
        <w:fldChar w:fldCharType="begin"/>
      </w:r>
      <w:r>
        <w:instrText xml:space="preserve"> PAGEREF _Toc421348528 \h </w:instrText>
      </w:r>
      <w:r>
        <w:fldChar w:fldCharType="separate"/>
      </w:r>
      <w:r>
        <w:t>28</w:t>
      </w:r>
      <w:r>
        <w:fldChar w:fldCharType="end"/>
      </w:r>
    </w:p>
    <w:p w:rsidR="00DC4577" w:rsidRDefault="00DC4577">
      <w:pPr>
        <w:pStyle w:val="TOC1"/>
        <w:rPr>
          <w:rFonts w:asciiTheme="minorHAnsi" w:eastAsiaTheme="minorEastAsia" w:hAnsiTheme="minorHAnsi" w:cstheme="minorBidi"/>
          <w:b w:val="0"/>
          <w:sz w:val="22"/>
          <w:szCs w:val="22"/>
        </w:rPr>
      </w:pPr>
      <w:r w:rsidRPr="00830007">
        <w:rPr>
          <w:lang w:val="vi-VN"/>
        </w:rPr>
        <w:t>GIẢI PHÁP ĐỀ XUẤT</w:t>
      </w:r>
      <w:r>
        <w:tab/>
      </w:r>
      <w:r>
        <w:fldChar w:fldCharType="begin"/>
      </w:r>
      <w:r>
        <w:instrText xml:space="preserve"> PAGEREF _Toc421348529 \h </w:instrText>
      </w:r>
      <w:r>
        <w:fldChar w:fldCharType="separate"/>
      </w:r>
      <w:r>
        <w:t>31</w:t>
      </w:r>
      <w:r>
        <w:fldChar w:fldCharType="end"/>
      </w:r>
    </w:p>
    <w:p w:rsidR="00DC4577" w:rsidRDefault="00DC4577">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Tiền xử lý</w:t>
      </w:r>
      <w:r>
        <w:tab/>
      </w:r>
      <w:r>
        <w:fldChar w:fldCharType="begin"/>
      </w:r>
      <w:r>
        <w:instrText xml:space="preserve"> PAGEREF _Toc421348530 \h </w:instrText>
      </w:r>
      <w:r>
        <w:fldChar w:fldCharType="separate"/>
      </w:r>
      <w:r>
        <w:t>32</w:t>
      </w:r>
      <w:r>
        <w:fldChar w:fldCharType="end"/>
      </w:r>
    </w:p>
    <w:p w:rsidR="00DC4577" w:rsidRDefault="00DC4577">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Trích chọn đặc tính</w:t>
      </w:r>
      <w:r>
        <w:tab/>
      </w:r>
      <w:r>
        <w:fldChar w:fldCharType="begin"/>
      </w:r>
      <w:r>
        <w:instrText xml:space="preserve"> PAGEREF _Toc421348531 \h </w:instrText>
      </w:r>
      <w:r>
        <w:fldChar w:fldCharType="separate"/>
      </w:r>
      <w:r>
        <w:t>34</w:t>
      </w:r>
      <w:r>
        <w:fldChar w:fldCharType="end"/>
      </w:r>
    </w:p>
    <w:p w:rsidR="00DC4577" w:rsidRDefault="00DC4577">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Lựa chọn thủ công</w:t>
      </w:r>
      <w:r>
        <w:tab/>
      </w:r>
      <w:r>
        <w:fldChar w:fldCharType="begin"/>
      </w:r>
      <w:r>
        <w:instrText xml:space="preserve"> PAGEREF _Toc421348532 \h </w:instrText>
      </w:r>
      <w:r>
        <w:fldChar w:fldCharType="separate"/>
      </w:r>
      <w:r>
        <w:t>34</w:t>
      </w:r>
      <w:r>
        <w:fldChar w:fldCharType="end"/>
      </w:r>
    </w:p>
    <w:p w:rsidR="00DC4577" w:rsidRDefault="00DC4577">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PCA</w:t>
      </w:r>
      <w:r>
        <w:tab/>
      </w:r>
      <w:r>
        <w:fldChar w:fldCharType="begin"/>
      </w:r>
      <w:r>
        <w:instrText xml:space="preserve"> PAGEREF _Toc421348533 \h </w:instrText>
      </w:r>
      <w:r>
        <w:fldChar w:fldCharType="separate"/>
      </w:r>
      <w:r>
        <w:t>35</w:t>
      </w:r>
      <w:r>
        <w:fldChar w:fldCharType="end"/>
      </w:r>
    </w:p>
    <w:p w:rsidR="00DC4577" w:rsidRDefault="00DC4577">
      <w:pPr>
        <w:pStyle w:val="TOC3"/>
        <w:tabs>
          <w:tab w:val="left" w:pos="1440"/>
        </w:tabs>
        <w:rPr>
          <w:rFonts w:asciiTheme="minorHAnsi" w:eastAsiaTheme="minorEastAsia" w:hAnsiTheme="minorHAnsi" w:cstheme="minorBidi"/>
          <w:sz w:val="22"/>
          <w:szCs w:val="22"/>
        </w:rPr>
      </w:pPr>
      <w:r>
        <w:lastRenderedPageBreak/>
        <w:t>2.3.</w:t>
      </w:r>
      <w:r>
        <w:rPr>
          <w:rFonts w:asciiTheme="minorHAnsi" w:eastAsiaTheme="minorEastAsia" w:hAnsiTheme="minorHAnsi" w:cstheme="minorBidi"/>
          <w:sz w:val="22"/>
          <w:szCs w:val="22"/>
        </w:rPr>
        <w:tab/>
      </w:r>
      <w:r>
        <w:t>LDA</w:t>
      </w:r>
      <w:r>
        <w:tab/>
      </w:r>
      <w:r>
        <w:fldChar w:fldCharType="begin"/>
      </w:r>
      <w:r>
        <w:instrText xml:space="preserve"> PAGEREF _Toc421348534 \h </w:instrText>
      </w:r>
      <w:r>
        <w:fldChar w:fldCharType="separate"/>
      </w:r>
      <w:r>
        <w:t>35</w:t>
      </w:r>
      <w:r>
        <w:fldChar w:fldCharType="end"/>
      </w:r>
    </w:p>
    <w:p w:rsidR="00DC4577" w:rsidRDefault="00DC4577">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Học máy</w:t>
      </w:r>
      <w:r>
        <w:tab/>
      </w:r>
      <w:r>
        <w:fldChar w:fldCharType="begin"/>
      </w:r>
      <w:r>
        <w:instrText xml:space="preserve"> PAGEREF _Toc421348535 \h </w:instrText>
      </w:r>
      <w:r>
        <w:fldChar w:fldCharType="separate"/>
      </w:r>
      <w:r>
        <w:t>35</w:t>
      </w:r>
      <w:r>
        <w:fldChar w:fldCharType="end"/>
      </w:r>
    </w:p>
    <w:p w:rsidR="00DC4577" w:rsidRDefault="00DC4577">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Mô hình nhận dạng</w:t>
      </w:r>
      <w:r>
        <w:tab/>
      </w:r>
      <w:r>
        <w:fldChar w:fldCharType="begin"/>
      </w:r>
      <w:r>
        <w:instrText xml:space="preserve"> PAGEREF _Toc421348536 \h </w:instrText>
      </w:r>
      <w:r>
        <w:fldChar w:fldCharType="separate"/>
      </w:r>
      <w:r>
        <w:t>37</w:t>
      </w:r>
      <w:r>
        <w:fldChar w:fldCharType="end"/>
      </w:r>
    </w:p>
    <w:p w:rsidR="00DC4577" w:rsidRDefault="00DC4577">
      <w:pPr>
        <w:pStyle w:val="TOC2"/>
        <w:tabs>
          <w:tab w:val="left" w:pos="1287"/>
        </w:tabs>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Phương pháp trọng số</w:t>
      </w:r>
      <w:r>
        <w:tab/>
      </w:r>
      <w:r>
        <w:fldChar w:fldCharType="begin"/>
      </w:r>
      <w:r>
        <w:instrText xml:space="preserve"> PAGEREF _Toc421348537 \h </w:instrText>
      </w:r>
      <w:r>
        <w:fldChar w:fldCharType="separate"/>
      </w:r>
      <w:r>
        <w:t>37</w:t>
      </w:r>
      <w:r>
        <w:fldChar w:fldCharType="end"/>
      </w:r>
    </w:p>
    <w:p w:rsidR="00DC4577" w:rsidRDefault="00DC4577">
      <w:pPr>
        <w:pStyle w:val="TOC1"/>
        <w:rPr>
          <w:rFonts w:asciiTheme="minorHAnsi" w:eastAsiaTheme="minorEastAsia" w:hAnsiTheme="minorHAnsi" w:cstheme="minorBidi"/>
          <w:b w:val="0"/>
          <w:sz w:val="22"/>
          <w:szCs w:val="22"/>
        </w:rPr>
      </w:pPr>
      <w:r w:rsidRPr="00830007">
        <w:rPr>
          <w:lang w:val="vi-VN"/>
        </w:rPr>
        <w:t>THỰC NGHIỆM VÀ ĐÁNH GIÁ KẾT QUẢ</w:t>
      </w:r>
      <w:r>
        <w:tab/>
      </w:r>
      <w:r>
        <w:fldChar w:fldCharType="begin"/>
      </w:r>
      <w:r>
        <w:instrText xml:space="preserve"> PAGEREF _Toc421348538 \h </w:instrText>
      </w:r>
      <w:r>
        <w:fldChar w:fldCharType="separate"/>
      </w:r>
      <w:r>
        <w:t>38</w:t>
      </w:r>
      <w:r>
        <w:fldChar w:fldCharType="end"/>
      </w:r>
    </w:p>
    <w:p w:rsidR="00DC4577" w:rsidRDefault="00DC4577">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Môi trường thực nghiệm</w:t>
      </w:r>
      <w:r>
        <w:tab/>
      </w:r>
      <w:r>
        <w:fldChar w:fldCharType="begin"/>
      </w:r>
      <w:r>
        <w:instrText xml:space="preserve"> PAGEREF _Toc421348539 \h </w:instrText>
      </w:r>
      <w:r>
        <w:fldChar w:fldCharType="separate"/>
      </w:r>
      <w:r>
        <w:t>38</w:t>
      </w:r>
      <w:r>
        <w:fldChar w:fldCharType="end"/>
      </w:r>
    </w:p>
    <w:p w:rsidR="00DC4577" w:rsidRDefault="00DC4577">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Dữ liệu sử dụng</w:t>
      </w:r>
      <w:r>
        <w:tab/>
      </w:r>
      <w:r>
        <w:fldChar w:fldCharType="begin"/>
      </w:r>
      <w:r>
        <w:instrText xml:space="preserve"> PAGEREF _Toc421348540 \h </w:instrText>
      </w:r>
      <w:r>
        <w:fldChar w:fldCharType="separate"/>
      </w:r>
      <w:r>
        <w:t>38</w:t>
      </w:r>
      <w:r>
        <w:fldChar w:fldCharType="end"/>
      </w:r>
    </w:p>
    <w:p w:rsidR="00DC4577" w:rsidRDefault="00DC4577">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Môi trường triển khai</w:t>
      </w:r>
      <w:r>
        <w:tab/>
      </w:r>
      <w:r>
        <w:fldChar w:fldCharType="begin"/>
      </w:r>
      <w:r>
        <w:instrText xml:space="preserve"> PAGEREF _Toc421348541 \h </w:instrText>
      </w:r>
      <w:r>
        <w:fldChar w:fldCharType="separate"/>
      </w:r>
      <w:r>
        <w:t>39</w:t>
      </w:r>
      <w:r>
        <w:fldChar w:fldCharType="end"/>
      </w:r>
    </w:p>
    <w:p w:rsidR="00DC4577" w:rsidRDefault="00DC4577">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Các giai đoạn thực nghiệm</w:t>
      </w:r>
      <w:r>
        <w:tab/>
      </w:r>
      <w:r>
        <w:fldChar w:fldCharType="begin"/>
      </w:r>
      <w:r>
        <w:instrText xml:space="preserve"> PAGEREF _Toc421348542 \h </w:instrText>
      </w:r>
      <w:r>
        <w:fldChar w:fldCharType="separate"/>
      </w:r>
      <w:r>
        <w:t>39</w:t>
      </w:r>
      <w:r>
        <w:fldChar w:fldCharType="end"/>
      </w:r>
    </w:p>
    <w:p w:rsidR="00DC4577" w:rsidRDefault="00DC4577">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Giai đoạn thứ nhất</w:t>
      </w:r>
      <w:r>
        <w:tab/>
      </w:r>
      <w:r>
        <w:fldChar w:fldCharType="begin"/>
      </w:r>
      <w:r>
        <w:instrText xml:space="preserve"> PAGEREF _Toc421348543 \h </w:instrText>
      </w:r>
      <w:r>
        <w:fldChar w:fldCharType="separate"/>
      </w:r>
      <w:r>
        <w:t>40</w:t>
      </w:r>
      <w: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Lựa chọn thủ công</w:t>
      </w:r>
      <w:r>
        <w:rPr>
          <w:noProof/>
        </w:rPr>
        <w:tab/>
      </w:r>
      <w:r>
        <w:rPr>
          <w:noProof/>
        </w:rPr>
        <w:fldChar w:fldCharType="begin"/>
      </w:r>
      <w:r>
        <w:rPr>
          <w:noProof/>
        </w:rPr>
        <w:instrText xml:space="preserve"> PAGEREF _Toc421348544 \h </w:instrText>
      </w:r>
      <w:r>
        <w:rPr>
          <w:noProof/>
        </w:rPr>
      </w:r>
      <w:r>
        <w:rPr>
          <w:noProof/>
        </w:rPr>
        <w:fldChar w:fldCharType="separate"/>
      </w:r>
      <w:r>
        <w:rPr>
          <w:noProof/>
        </w:rPr>
        <w:t>41</w:t>
      </w:r>
      <w:r>
        <w:rPr>
          <w:noProof/>
        </w:rP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Phương pháp PCA</w:t>
      </w:r>
      <w:r>
        <w:rPr>
          <w:noProof/>
        </w:rPr>
        <w:tab/>
      </w:r>
      <w:r>
        <w:rPr>
          <w:noProof/>
        </w:rPr>
        <w:fldChar w:fldCharType="begin"/>
      </w:r>
      <w:r>
        <w:rPr>
          <w:noProof/>
        </w:rPr>
        <w:instrText xml:space="preserve"> PAGEREF _Toc421348545 \h </w:instrText>
      </w:r>
      <w:r>
        <w:rPr>
          <w:noProof/>
        </w:rPr>
      </w:r>
      <w:r>
        <w:rPr>
          <w:noProof/>
        </w:rPr>
        <w:fldChar w:fldCharType="separate"/>
      </w:r>
      <w:r>
        <w:rPr>
          <w:noProof/>
        </w:rPr>
        <w:t>47</w:t>
      </w:r>
      <w:r>
        <w:rPr>
          <w:noProof/>
        </w:rPr>
        <w:fldChar w:fldCharType="end"/>
      </w:r>
    </w:p>
    <w:p w:rsidR="00DC4577" w:rsidRDefault="00DC4577">
      <w:pPr>
        <w:pStyle w:val="TOC4"/>
        <w:tabs>
          <w:tab w:val="left" w:pos="2137"/>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Phương pháp LDA</w:t>
      </w:r>
      <w:r>
        <w:rPr>
          <w:noProof/>
        </w:rPr>
        <w:tab/>
      </w:r>
      <w:r>
        <w:rPr>
          <w:noProof/>
        </w:rPr>
        <w:fldChar w:fldCharType="begin"/>
      </w:r>
      <w:r>
        <w:rPr>
          <w:noProof/>
        </w:rPr>
        <w:instrText xml:space="preserve"> PAGEREF _Toc421348546 \h </w:instrText>
      </w:r>
      <w:r>
        <w:rPr>
          <w:noProof/>
        </w:rPr>
      </w:r>
      <w:r>
        <w:rPr>
          <w:noProof/>
        </w:rPr>
        <w:fldChar w:fldCharType="separate"/>
      </w:r>
      <w:r>
        <w:rPr>
          <w:noProof/>
        </w:rPr>
        <w:t>53</w:t>
      </w:r>
      <w:r>
        <w:rPr>
          <w:noProof/>
        </w:rPr>
        <w:fldChar w:fldCharType="end"/>
      </w:r>
    </w:p>
    <w:p w:rsidR="00DC4577" w:rsidRDefault="00DC4577">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Giai đoạn thứ hai</w:t>
      </w:r>
      <w:r>
        <w:tab/>
      </w:r>
      <w:r>
        <w:fldChar w:fldCharType="begin"/>
      </w:r>
      <w:r>
        <w:instrText xml:space="preserve"> PAGEREF _Toc421348547 \h </w:instrText>
      </w:r>
      <w:r>
        <w:fldChar w:fldCharType="separate"/>
      </w:r>
      <w:r>
        <w:t>57</w:t>
      </w:r>
      <w:r>
        <w:fldChar w:fldCharType="end"/>
      </w:r>
    </w:p>
    <w:p w:rsidR="00DC4577" w:rsidRDefault="00DC4577">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Đánh giá</w:t>
      </w:r>
      <w:r>
        <w:tab/>
      </w:r>
      <w:r>
        <w:fldChar w:fldCharType="begin"/>
      </w:r>
      <w:r>
        <w:instrText xml:space="preserve"> PAGEREF _Toc421348548 \h </w:instrText>
      </w:r>
      <w:r>
        <w:fldChar w:fldCharType="separate"/>
      </w:r>
      <w:r>
        <w:t>59</w:t>
      </w:r>
      <w:r>
        <w:fldChar w:fldCharType="end"/>
      </w:r>
    </w:p>
    <w:p w:rsidR="00DC4577" w:rsidRDefault="00DC4577">
      <w:pPr>
        <w:pStyle w:val="TOC1"/>
        <w:rPr>
          <w:rFonts w:asciiTheme="minorHAnsi" w:eastAsiaTheme="minorEastAsia" w:hAnsiTheme="minorHAnsi" w:cstheme="minorBidi"/>
          <w:b w:val="0"/>
          <w:sz w:val="22"/>
          <w:szCs w:val="22"/>
        </w:rPr>
      </w:pPr>
      <w:r w:rsidRPr="00830007">
        <w:rPr>
          <w:lang w:val="vi-VN"/>
        </w:rPr>
        <w:t>KẾT LUẬN</w:t>
      </w:r>
      <w:r>
        <w:tab/>
      </w:r>
      <w:r>
        <w:fldChar w:fldCharType="begin"/>
      </w:r>
      <w:r>
        <w:instrText xml:space="preserve"> PAGEREF _Toc421348549 \h </w:instrText>
      </w:r>
      <w:r>
        <w:fldChar w:fldCharType="separate"/>
      </w:r>
      <w:r>
        <w:t>60</w:t>
      </w:r>
      <w:r>
        <w:fldChar w:fldCharType="end"/>
      </w:r>
    </w:p>
    <w:p w:rsidR="00DC4577" w:rsidRDefault="00DC4577">
      <w:pPr>
        <w:pStyle w:val="TOC1"/>
        <w:rPr>
          <w:rFonts w:asciiTheme="minorHAnsi" w:eastAsiaTheme="minorEastAsia" w:hAnsiTheme="minorHAnsi" w:cstheme="minorBidi"/>
          <w:b w:val="0"/>
          <w:sz w:val="22"/>
          <w:szCs w:val="22"/>
        </w:rPr>
      </w:pPr>
      <w:r w:rsidRPr="00830007">
        <w:rPr>
          <w:lang w:val="vi-VN"/>
        </w:rPr>
        <w:t>TÀI LIỆU THAM KHẢO</w:t>
      </w:r>
      <w:r>
        <w:tab/>
      </w:r>
      <w:r>
        <w:fldChar w:fldCharType="begin"/>
      </w:r>
      <w:r>
        <w:instrText xml:space="preserve"> PAGEREF _Toc421348550 \h </w:instrText>
      </w:r>
      <w:r>
        <w:fldChar w:fldCharType="separate"/>
      </w:r>
      <w:r>
        <w:t>61</w:t>
      </w:r>
      <w:r>
        <w:fldChar w:fldCharType="end"/>
      </w:r>
    </w:p>
    <w:p w:rsidR="007900C4" w:rsidRPr="00E30E4B" w:rsidRDefault="005071AD" w:rsidP="004A04EF">
      <w:pPr>
        <w:jc w:val="center"/>
        <w:rPr>
          <w:noProof/>
          <w:lang w:val="vi-VN"/>
        </w:rPr>
      </w:pPr>
      <w:r>
        <w:rPr>
          <w:b/>
          <w:noProof/>
          <w:szCs w:val="28"/>
          <w:lang w:val="vi-VN"/>
        </w:rPr>
        <w:fldChar w:fldCharType="end"/>
      </w:r>
    </w:p>
    <w:p w:rsidR="007900C4" w:rsidRPr="00E30E4B" w:rsidRDefault="007900C4" w:rsidP="004A04EF">
      <w:pPr>
        <w:jc w:val="center"/>
        <w:rPr>
          <w:noProof/>
          <w:lang w:val="vi-VN"/>
        </w:rPr>
      </w:pPr>
    </w:p>
    <w:p w:rsidR="00C93CD2" w:rsidRPr="00E30E4B" w:rsidRDefault="00C93CD2" w:rsidP="004A04EF">
      <w:pPr>
        <w:jc w:val="cente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4A04EF">
      <w:pPr>
        <w:jc w:val="center"/>
        <w:rPr>
          <w:noProof/>
          <w:lang w:val="vi-VN"/>
        </w:rPr>
      </w:pPr>
      <w:r w:rsidRPr="00E30E4B">
        <w:rPr>
          <w:noProof/>
          <w:lang w:val="vi-VN"/>
        </w:rPr>
        <w:lastRenderedPageBreak/>
        <w:br w:type="page"/>
      </w:r>
    </w:p>
    <w:p w:rsidR="00C93CD2" w:rsidRPr="00E30E4B" w:rsidRDefault="00C93CD2" w:rsidP="004A04EF">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2D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Two Dimensional</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3D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Three Dimensional</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AMC</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Acclaim Motion Capture</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ASF</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Acclaim Skeleton File</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CMU</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Carnegie Mellon University</w:t>
            </w:r>
          </w:p>
        </w:tc>
      </w:tr>
      <w:tr w:rsidR="00390D6D" w:rsidRPr="00E30E4B">
        <w:tc>
          <w:tcPr>
            <w:tcW w:w="1950" w:type="dxa"/>
          </w:tcPr>
          <w:p w:rsidR="00390D6D" w:rsidRPr="00390D6D" w:rsidRDefault="00390D6D" w:rsidP="004A04EF">
            <w:pPr>
              <w:pStyle w:val="ChuBang"/>
              <w:jc w:val="center"/>
              <w:rPr>
                <w:noProof/>
                <w:szCs w:val="28"/>
              </w:rPr>
            </w:pPr>
            <w:r>
              <w:rPr>
                <w:noProof/>
                <w:szCs w:val="28"/>
              </w:rPr>
              <w:t>DOF</w:t>
            </w:r>
          </w:p>
        </w:tc>
        <w:tc>
          <w:tcPr>
            <w:tcW w:w="6825" w:type="dxa"/>
          </w:tcPr>
          <w:p w:rsidR="00390D6D" w:rsidRPr="00E30E4B" w:rsidRDefault="00390D6D" w:rsidP="004A04EF">
            <w:pPr>
              <w:pStyle w:val="ChuBang"/>
              <w:jc w:val="center"/>
              <w:rPr>
                <w:noProof/>
                <w:szCs w:val="28"/>
                <w:lang w:val="vi-VN"/>
              </w:rPr>
            </w:pPr>
            <w:r>
              <w:rPr>
                <w:noProof/>
              </w:rPr>
              <w:t>D</w:t>
            </w:r>
            <w:r w:rsidRPr="00530628">
              <w:rPr>
                <w:noProof/>
              </w:rPr>
              <w:t xml:space="preserve">egrees of </w:t>
            </w:r>
            <w:r>
              <w:rPr>
                <w:noProof/>
              </w:rPr>
              <w:t>F</w:t>
            </w:r>
            <w:r w:rsidRPr="00530628">
              <w:rPr>
                <w:noProof/>
              </w:rPr>
              <w:t>reedom</w:t>
            </w:r>
          </w:p>
        </w:tc>
      </w:tr>
      <w:tr w:rsidR="007F2C02" w:rsidRPr="00E30E4B">
        <w:tc>
          <w:tcPr>
            <w:tcW w:w="1950" w:type="dxa"/>
          </w:tcPr>
          <w:p w:rsidR="007F2C02" w:rsidRPr="00C027FF" w:rsidRDefault="007F2C02" w:rsidP="004A04EF">
            <w:pPr>
              <w:pStyle w:val="ChuBang"/>
              <w:jc w:val="center"/>
              <w:rPr>
                <w:noProof/>
                <w:szCs w:val="28"/>
              </w:rPr>
            </w:pPr>
            <w:r>
              <w:rPr>
                <w:noProof/>
                <w:szCs w:val="28"/>
              </w:rPr>
              <w:t>EM</w:t>
            </w:r>
          </w:p>
        </w:tc>
        <w:tc>
          <w:tcPr>
            <w:tcW w:w="6825" w:type="dxa"/>
          </w:tcPr>
          <w:p w:rsidR="007F2C02" w:rsidRPr="00E30E4B" w:rsidRDefault="007F2C02" w:rsidP="004A04EF">
            <w:pPr>
              <w:pStyle w:val="ChuBang"/>
              <w:jc w:val="center"/>
              <w:rPr>
                <w:noProof/>
                <w:szCs w:val="28"/>
                <w:lang w:val="vi-VN"/>
              </w:rPr>
            </w:pPr>
            <w:r w:rsidRPr="00CD7D6A">
              <w:rPr>
                <w:noProof/>
                <w:szCs w:val="28"/>
                <w:lang w:val="vi-VN"/>
              </w:rPr>
              <w:t>Expectation Maximization</w:t>
            </w:r>
          </w:p>
        </w:tc>
      </w:tr>
      <w:tr w:rsidR="007F2C02" w:rsidRPr="00E30E4B">
        <w:tc>
          <w:tcPr>
            <w:tcW w:w="1950" w:type="dxa"/>
          </w:tcPr>
          <w:p w:rsidR="007F2C02" w:rsidRPr="00C027FF" w:rsidRDefault="007F2C02" w:rsidP="004A04EF">
            <w:pPr>
              <w:pStyle w:val="ChuBang"/>
              <w:jc w:val="center"/>
              <w:rPr>
                <w:noProof/>
                <w:szCs w:val="28"/>
              </w:rPr>
            </w:pPr>
            <w:r>
              <w:rPr>
                <w:noProof/>
                <w:szCs w:val="28"/>
              </w:rPr>
              <w:t>FCM</w:t>
            </w:r>
          </w:p>
        </w:tc>
        <w:tc>
          <w:tcPr>
            <w:tcW w:w="6825" w:type="dxa"/>
          </w:tcPr>
          <w:p w:rsidR="007F2C02" w:rsidRPr="00E30E4B" w:rsidRDefault="007F2C02" w:rsidP="004A04EF">
            <w:pPr>
              <w:pStyle w:val="ChuBang"/>
              <w:jc w:val="center"/>
              <w:rPr>
                <w:noProof/>
                <w:szCs w:val="28"/>
                <w:lang w:val="vi-VN"/>
              </w:rPr>
            </w:pPr>
            <w:r w:rsidRPr="00CD7D6A">
              <w:rPr>
                <w:noProof/>
                <w:szCs w:val="28"/>
                <w:lang w:val="vi-VN"/>
              </w:rPr>
              <w:t>Fuzzy C-means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FE</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Feature Extraction</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FS</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Feature Selection</w:t>
            </w:r>
          </w:p>
        </w:tc>
      </w:tr>
      <w:tr w:rsidR="007F2C02" w:rsidRPr="00E30E4B">
        <w:tc>
          <w:tcPr>
            <w:tcW w:w="1950" w:type="dxa"/>
          </w:tcPr>
          <w:p w:rsidR="007F2C02" w:rsidRPr="00C027FF" w:rsidRDefault="007F2C02" w:rsidP="004A04EF">
            <w:pPr>
              <w:pStyle w:val="ChuBang"/>
              <w:jc w:val="center"/>
              <w:rPr>
                <w:noProof/>
                <w:szCs w:val="28"/>
              </w:rPr>
            </w:pPr>
            <w:r>
              <w:rPr>
                <w:noProof/>
                <w:szCs w:val="28"/>
              </w:rPr>
              <w:t>GMM</w:t>
            </w:r>
          </w:p>
        </w:tc>
        <w:tc>
          <w:tcPr>
            <w:tcW w:w="6825" w:type="dxa"/>
          </w:tcPr>
          <w:p w:rsidR="007F2C02" w:rsidRPr="00E30E4B" w:rsidRDefault="007F2C02" w:rsidP="004A04EF">
            <w:pPr>
              <w:pStyle w:val="ChuBang"/>
              <w:jc w:val="center"/>
              <w:rPr>
                <w:noProof/>
                <w:szCs w:val="28"/>
                <w:lang w:val="vi-VN"/>
              </w:rPr>
            </w:pPr>
            <w:r>
              <w:rPr>
                <w:noProof/>
                <w:szCs w:val="28"/>
              </w:rPr>
              <w:t>G</w:t>
            </w:r>
            <w:r w:rsidRPr="00BC2E5F">
              <w:rPr>
                <w:noProof/>
                <w:szCs w:val="28"/>
                <w:lang w:val="vi-VN"/>
              </w:rPr>
              <w:t xml:space="preserve">aussian </w:t>
            </w:r>
            <w:r>
              <w:rPr>
                <w:noProof/>
                <w:szCs w:val="28"/>
              </w:rPr>
              <w:t>M</w:t>
            </w:r>
            <w:r w:rsidRPr="00BC2E5F">
              <w:rPr>
                <w:noProof/>
                <w:szCs w:val="28"/>
                <w:lang w:val="vi-VN"/>
              </w:rPr>
              <w:t xml:space="preserve">ixture </w:t>
            </w:r>
            <w:r>
              <w:rPr>
                <w:noProof/>
                <w:szCs w:val="28"/>
              </w:rPr>
              <w:t>M</w:t>
            </w:r>
            <w:r w:rsidRPr="00BC2E5F">
              <w:rPr>
                <w:noProof/>
                <w:szCs w:val="28"/>
                <w:lang w:val="vi-VN"/>
              </w:rPr>
              <w:t>odel</w:t>
            </w:r>
          </w:p>
        </w:tc>
      </w:tr>
      <w:tr w:rsidR="007F2C02" w:rsidRPr="00E30E4B">
        <w:tc>
          <w:tcPr>
            <w:tcW w:w="1950" w:type="dxa"/>
          </w:tcPr>
          <w:p w:rsidR="007F2C02" w:rsidRPr="00C027FF" w:rsidRDefault="007F2C02" w:rsidP="004A04EF">
            <w:pPr>
              <w:pStyle w:val="ChuBang"/>
              <w:jc w:val="center"/>
              <w:rPr>
                <w:noProof/>
                <w:szCs w:val="28"/>
              </w:rPr>
            </w:pPr>
            <w:r>
              <w:rPr>
                <w:noProof/>
                <w:szCs w:val="28"/>
              </w:rPr>
              <w:t>HAC</w:t>
            </w:r>
          </w:p>
        </w:tc>
        <w:tc>
          <w:tcPr>
            <w:tcW w:w="6825" w:type="dxa"/>
          </w:tcPr>
          <w:p w:rsidR="007F2C02" w:rsidRPr="00E30E4B" w:rsidRDefault="007F2C02" w:rsidP="004A04EF">
            <w:pPr>
              <w:pStyle w:val="ChuBang"/>
              <w:jc w:val="center"/>
              <w:rPr>
                <w:noProof/>
                <w:szCs w:val="28"/>
                <w:lang w:val="vi-VN"/>
              </w:rPr>
            </w:pPr>
            <w:r w:rsidRPr="00DB7EB7">
              <w:rPr>
                <w:noProof/>
                <w:szCs w:val="28"/>
                <w:lang w:val="vi-VN"/>
              </w:rPr>
              <w:t>Hierarchical Agglomerative Clustering</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HMM</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Hidden Markov Model</w:t>
            </w:r>
          </w:p>
        </w:tc>
      </w:tr>
      <w:tr w:rsidR="007F2C02" w:rsidRPr="00E30E4B">
        <w:tc>
          <w:tcPr>
            <w:tcW w:w="1950" w:type="dxa"/>
          </w:tcPr>
          <w:p w:rsidR="007F2C02" w:rsidRPr="006B0EC7" w:rsidRDefault="007F2C02" w:rsidP="004A04EF">
            <w:pPr>
              <w:pStyle w:val="ChuBang"/>
              <w:jc w:val="center"/>
              <w:rPr>
                <w:noProof/>
                <w:szCs w:val="28"/>
              </w:rPr>
            </w:pPr>
            <w:r>
              <w:rPr>
                <w:noProof/>
                <w:szCs w:val="28"/>
              </w:rPr>
              <w:t>k-NN</w:t>
            </w:r>
          </w:p>
        </w:tc>
        <w:tc>
          <w:tcPr>
            <w:tcW w:w="6825" w:type="dxa"/>
          </w:tcPr>
          <w:p w:rsidR="007F2C02" w:rsidRPr="00E30E4B" w:rsidRDefault="007F2C02" w:rsidP="004A04EF">
            <w:pPr>
              <w:pStyle w:val="ChuBang"/>
              <w:jc w:val="center"/>
              <w:rPr>
                <w:noProof/>
                <w:szCs w:val="28"/>
                <w:lang w:val="vi-VN"/>
              </w:rPr>
            </w:pPr>
            <w:r w:rsidRPr="006B0EC7">
              <w:rPr>
                <w:noProof/>
                <w:szCs w:val="28"/>
                <w:lang w:val="vi-VN"/>
              </w:rPr>
              <w:t>k-Nearest Neighbors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LDA</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Linear Discriminant Analysis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Mocap</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Motion Capture</w:t>
            </w:r>
          </w:p>
        </w:tc>
      </w:tr>
      <w:tr w:rsidR="007F2C02" w:rsidRPr="00E30E4B">
        <w:tc>
          <w:tcPr>
            <w:tcW w:w="1950" w:type="dxa"/>
          </w:tcPr>
          <w:p w:rsidR="007F2C02" w:rsidRPr="00C027FF" w:rsidRDefault="007F2C02" w:rsidP="004A04EF">
            <w:pPr>
              <w:pStyle w:val="ChuBang"/>
              <w:jc w:val="center"/>
              <w:rPr>
                <w:noProof/>
                <w:szCs w:val="28"/>
              </w:rPr>
            </w:pPr>
            <w:r>
              <w:rPr>
                <w:noProof/>
                <w:szCs w:val="28"/>
              </w:rPr>
              <w:t>NN</w:t>
            </w:r>
          </w:p>
        </w:tc>
        <w:tc>
          <w:tcPr>
            <w:tcW w:w="6825" w:type="dxa"/>
          </w:tcPr>
          <w:p w:rsidR="007F2C02" w:rsidRPr="00E30E4B" w:rsidRDefault="007F2C02" w:rsidP="004A04EF">
            <w:pPr>
              <w:pStyle w:val="ChuBang"/>
              <w:jc w:val="center"/>
              <w:rPr>
                <w:noProof/>
                <w:szCs w:val="28"/>
                <w:lang w:val="vi-VN"/>
              </w:rPr>
            </w:pPr>
            <w:r>
              <w:rPr>
                <w:noProof/>
                <w:szCs w:val="28"/>
              </w:rPr>
              <w:t>N</w:t>
            </w:r>
            <w:r>
              <w:rPr>
                <w:noProof/>
                <w:szCs w:val="28"/>
                <w:lang w:val="vi-VN"/>
              </w:rPr>
              <w:t xml:space="preserve">eural </w:t>
            </w:r>
            <w:r>
              <w:rPr>
                <w:noProof/>
                <w:szCs w:val="28"/>
              </w:rPr>
              <w:t>N</w:t>
            </w:r>
            <w:r w:rsidRPr="00CD7D6A">
              <w:rPr>
                <w:noProof/>
                <w:szCs w:val="28"/>
                <w:lang w:val="vi-VN"/>
              </w:rPr>
              <w:t>etwork</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PCA</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Principal Component Analysis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RFID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Radio Frequency Identification</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RGBD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Red Green Blue Depth</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SVM</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Support Vector Machine</w:t>
            </w:r>
          </w:p>
        </w:tc>
      </w:tr>
      <w:tr w:rsidR="007F2C02" w:rsidRPr="00E30E4B">
        <w:tc>
          <w:tcPr>
            <w:tcW w:w="1950" w:type="dxa"/>
          </w:tcPr>
          <w:p w:rsidR="007F2C02" w:rsidRPr="00C027FF" w:rsidRDefault="007F2C02" w:rsidP="004A04EF">
            <w:pPr>
              <w:pStyle w:val="ChuBang"/>
              <w:jc w:val="center"/>
              <w:rPr>
                <w:noProof/>
                <w:szCs w:val="28"/>
              </w:rPr>
            </w:pPr>
            <w:r>
              <w:rPr>
                <w:noProof/>
                <w:szCs w:val="28"/>
              </w:rPr>
              <w:t>TSVM</w:t>
            </w:r>
          </w:p>
        </w:tc>
        <w:tc>
          <w:tcPr>
            <w:tcW w:w="6825" w:type="dxa"/>
          </w:tcPr>
          <w:p w:rsidR="007F2C02" w:rsidRPr="00E30E4B" w:rsidRDefault="007F2C02" w:rsidP="004A04EF">
            <w:pPr>
              <w:pStyle w:val="ChuBang"/>
              <w:jc w:val="center"/>
              <w:rPr>
                <w:noProof/>
                <w:szCs w:val="28"/>
                <w:lang w:val="vi-VN"/>
              </w:rPr>
            </w:pPr>
            <w:r w:rsidRPr="00CC538C">
              <w:rPr>
                <w:noProof/>
                <w:szCs w:val="28"/>
                <w:lang w:val="vi-VN"/>
              </w:rPr>
              <w:t>Transductive Support Vector Machine</w:t>
            </w:r>
          </w:p>
        </w:tc>
      </w:tr>
    </w:tbl>
    <w:p w:rsidR="00C93CD2" w:rsidRPr="00E30E4B" w:rsidRDefault="00C93CD2" w:rsidP="004A04EF">
      <w:pPr>
        <w:jc w:val="center"/>
        <w:rPr>
          <w:noProof/>
          <w:lang w:val="vi-VN"/>
        </w:rPr>
      </w:pPr>
    </w:p>
    <w:p w:rsidR="00C93CD2" w:rsidRPr="00E30E4B" w:rsidRDefault="00C93CD2" w:rsidP="004A04EF">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DC4577" w:rsidRDefault="005071AD">
      <w:pPr>
        <w:pStyle w:val="TOC5"/>
        <w:tabs>
          <w:tab w:val="left" w:pos="1287"/>
        </w:tabs>
        <w:rPr>
          <w:rFonts w:asciiTheme="minorHAnsi" w:eastAsiaTheme="minorEastAsia" w:hAnsiTheme="minorHAnsi" w:cstheme="minorBidi"/>
          <w:noProof/>
          <w:sz w:val="22"/>
          <w:szCs w:val="22"/>
        </w:rPr>
      </w:pPr>
      <w:r w:rsidRPr="005071AD">
        <w:rPr>
          <w:b/>
          <w:noProof/>
          <w:sz w:val="24"/>
        </w:rPr>
        <w:fldChar w:fldCharType="begin"/>
      </w:r>
      <w:r w:rsidR="00CA2AA5">
        <w:rPr>
          <w:b/>
          <w:noProof/>
          <w:sz w:val="24"/>
        </w:rPr>
        <w:instrText xml:space="preserve"> TOC \f \t "BangC3,5" </w:instrText>
      </w:r>
      <w:r w:rsidRPr="005071AD">
        <w:rPr>
          <w:b/>
          <w:noProof/>
          <w:sz w:val="24"/>
        </w:rPr>
        <w:fldChar w:fldCharType="separate"/>
      </w:r>
      <w:r w:rsidR="00DC4577" w:rsidRPr="00543D74">
        <w:rPr>
          <w:noProof/>
          <w:lang w:val="vi-VN"/>
        </w:rPr>
        <w:t>Bảng 3.1</w:t>
      </w:r>
      <w:r w:rsidR="00DC4577">
        <w:rPr>
          <w:rFonts w:asciiTheme="minorHAnsi" w:eastAsiaTheme="minorEastAsia" w:hAnsiTheme="minorHAnsi" w:cstheme="minorBidi"/>
          <w:noProof/>
          <w:sz w:val="22"/>
          <w:szCs w:val="22"/>
        </w:rPr>
        <w:tab/>
      </w:r>
      <w:r w:rsidR="00DC4577" w:rsidRPr="00543D74">
        <w:rPr>
          <w:noProof/>
          <w:lang w:val="vi-VN"/>
        </w:rPr>
        <w:t>Thống kê số lượng dữ liệu</w:t>
      </w:r>
      <w:r w:rsidR="00DC4577">
        <w:rPr>
          <w:noProof/>
        </w:rPr>
        <w:tab/>
      </w:r>
      <w:r w:rsidR="00DC4577">
        <w:rPr>
          <w:noProof/>
        </w:rPr>
        <w:fldChar w:fldCharType="begin"/>
      </w:r>
      <w:r w:rsidR="00DC4577">
        <w:rPr>
          <w:noProof/>
        </w:rPr>
        <w:instrText xml:space="preserve"> PAGEREF _Toc421348551 \h </w:instrText>
      </w:r>
      <w:r w:rsidR="00DC4577">
        <w:rPr>
          <w:noProof/>
        </w:rPr>
      </w:r>
      <w:r w:rsidR="00DC4577">
        <w:rPr>
          <w:noProof/>
        </w:rPr>
        <w:fldChar w:fldCharType="separate"/>
      </w:r>
      <w:r w:rsidR="00DC4577">
        <w:rPr>
          <w:noProof/>
        </w:rPr>
        <w:t>39</w:t>
      </w:r>
      <w:r w:rsidR="00DC4577">
        <w:rPr>
          <w:noProof/>
        </w:rPr>
        <w:fldChar w:fldCharType="end"/>
      </w:r>
    </w:p>
    <w:p w:rsidR="00DC4577" w:rsidRDefault="00DC4577">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phương pháp lựa chọn thủ công</w:t>
      </w:r>
      <w:r>
        <w:rPr>
          <w:noProof/>
        </w:rPr>
        <w:tab/>
      </w:r>
      <w:r>
        <w:rPr>
          <w:noProof/>
        </w:rPr>
        <w:fldChar w:fldCharType="begin"/>
      </w:r>
      <w:r>
        <w:rPr>
          <w:noProof/>
        </w:rPr>
        <w:instrText xml:space="preserve"> PAGEREF _Toc421348552 \h </w:instrText>
      </w:r>
      <w:r>
        <w:rPr>
          <w:noProof/>
        </w:rPr>
      </w:r>
      <w:r>
        <w:rPr>
          <w:noProof/>
        </w:rPr>
        <w:fldChar w:fldCharType="separate"/>
      </w:r>
      <w:r>
        <w:rPr>
          <w:noProof/>
        </w:rPr>
        <w:t>42</w:t>
      </w:r>
      <w:r>
        <w:rPr>
          <w:noProof/>
        </w:rPr>
        <w:fldChar w:fldCharType="end"/>
      </w:r>
    </w:p>
    <w:p w:rsidR="00DC4577" w:rsidRDefault="00DC4577">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chi tiết với nhóm có 3 xương</w:t>
      </w:r>
      <w:r>
        <w:rPr>
          <w:noProof/>
        </w:rPr>
        <w:tab/>
      </w:r>
      <w:r>
        <w:rPr>
          <w:noProof/>
        </w:rPr>
        <w:fldChar w:fldCharType="begin"/>
      </w:r>
      <w:r>
        <w:rPr>
          <w:noProof/>
        </w:rPr>
        <w:instrText xml:space="preserve"> PAGEREF _Toc421348553 \h </w:instrText>
      </w:r>
      <w:r>
        <w:rPr>
          <w:noProof/>
        </w:rPr>
      </w:r>
      <w:r>
        <w:rPr>
          <w:noProof/>
        </w:rPr>
        <w:fldChar w:fldCharType="separate"/>
      </w:r>
      <w:r>
        <w:rPr>
          <w:noProof/>
        </w:rPr>
        <w:t>43</w:t>
      </w:r>
      <w:r>
        <w:rPr>
          <w:noProof/>
        </w:rPr>
        <w:fldChar w:fldCharType="end"/>
      </w:r>
    </w:p>
    <w:p w:rsidR="00DC4577" w:rsidRDefault="00DC4577">
      <w:pPr>
        <w:pStyle w:val="TOC5"/>
        <w:tabs>
          <w:tab w:val="left" w:pos="1287"/>
        </w:tabs>
        <w:rPr>
          <w:rFonts w:asciiTheme="minorHAnsi" w:eastAsiaTheme="minorEastAsia" w:hAnsiTheme="minorHAnsi" w:cstheme="minorBidi"/>
          <w:noProof/>
          <w:sz w:val="22"/>
          <w:szCs w:val="22"/>
        </w:rPr>
      </w:pPr>
      <w:r>
        <w:rPr>
          <w:noProof/>
        </w:rPr>
        <w:t>Bảng 3.4</w:t>
      </w:r>
      <w:r>
        <w:rPr>
          <w:rFonts w:asciiTheme="minorHAnsi" w:eastAsiaTheme="minorEastAsia" w:hAnsiTheme="minorHAnsi" w:cstheme="minorBidi"/>
          <w:noProof/>
          <w:sz w:val="22"/>
          <w:szCs w:val="22"/>
        </w:rPr>
        <w:tab/>
      </w:r>
      <w:r>
        <w:rPr>
          <w:noProof/>
        </w:rPr>
        <w:t>Kết quả chi tiết với nhóm có 4 xương</w:t>
      </w:r>
      <w:r>
        <w:rPr>
          <w:noProof/>
        </w:rPr>
        <w:tab/>
      </w:r>
      <w:r>
        <w:rPr>
          <w:noProof/>
        </w:rPr>
        <w:fldChar w:fldCharType="begin"/>
      </w:r>
      <w:r>
        <w:rPr>
          <w:noProof/>
        </w:rPr>
        <w:instrText xml:space="preserve"> PAGEREF _Toc421348554 \h </w:instrText>
      </w:r>
      <w:r>
        <w:rPr>
          <w:noProof/>
        </w:rPr>
      </w:r>
      <w:r>
        <w:rPr>
          <w:noProof/>
        </w:rPr>
        <w:fldChar w:fldCharType="separate"/>
      </w:r>
      <w:r>
        <w:rPr>
          <w:noProof/>
        </w:rPr>
        <w:t>43</w:t>
      </w:r>
      <w:r>
        <w:rPr>
          <w:noProof/>
        </w:rPr>
        <w:fldChar w:fldCharType="end"/>
      </w:r>
    </w:p>
    <w:p w:rsidR="00DC4577" w:rsidRDefault="00DC4577">
      <w:pPr>
        <w:pStyle w:val="TOC5"/>
        <w:tabs>
          <w:tab w:val="left" w:pos="1287"/>
        </w:tabs>
        <w:rPr>
          <w:rFonts w:asciiTheme="minorHAnsi" w:eastAsiaTheme="minorEastAsia" w:hAnsiTheme="minorHAnsi" w:cstheme="minorBidi"/>
          <w:noProof/>
          <w:sz w:val="22"/>
          <w:szCs w:val="22"/>
        </w:rPr>
      </w:pPr>
      <w:r>
        <w:rPr>
          <w:noProof/>
        </w:rPr>
        <w:t>Bảng 3.5</w:t>
      </w:r>
      <w:r>
        <w:rPr>
          <w:rFonts w:asciiTheme="minorHAnsi" w:eastAsiaTheme="minorEastAsia" w:hAnsiTheme="minorHAnsi" w:cstheme="minorBidi"/>
          <w:noProof/>
          <w:sz w:val="22"/>
          <w:szCs w:val="22"/>
        </w:rPr>
        <w:tab/>
      </w:r>
      <w:r>
        <w:rPr>
          <w:noProof/>
        </w:rPr>
        <w:t>Kết quả chi tiết với nhóm có 7 xương</w:t>
      </w:r>
      <w:r>
        <w:rPr>
          <w:noProof/>
        </w:rPr>
        <w:tab/>
      </w:r>
      <w:r>
        <w:rPr>
          <w:noProof/>
        </w:rPr>
        <w:fldChar w:fldCharType="begin"/>
      </w:r>
      <w:r>
        <w:rPr>
          <w:noProof/>
        </w:rPr>
        <w:instrText xml:space="preserve"> PAGEREF _Toc421348555 \h </w:instrText>
      </w:r>
      <w:r>
        <w:rPr>
          <w:noProof/>
        </w:rPr>
      </w:r>
      <w:r>
        <w:rPr>
          <w:noProof/>
        </w:rPr>
        <w:fldChar w:fldCharType="separate"/>
      </w:r>
      <w:r>
        <w:rPr>
          <w:noProof/>
        </w:rPr>
        <w:t>44</w:t>
      </w:r>
      <w:r>
        <w:rPr>
          <w:noProof/>
        </w:rPr>
        <w:fldChar w:fldCharType="end"/>
      </w:r>
    </w:p>
    <w:p w:rsidR="00DC4577" w:rsidRDefault="00DC4577">
      <w:pPr>
        <w:pStyle w:val="TOC5"/>
        <w:tabs>
          <w:tab w:val="left" w:pos="1287"/>
        </w:tabs>
        <w:rPr>
          <w:rFonts w:asciiTheme="minorHAnsi" w:eastAsiaTheme="minorEastAsia" w:hAnsiTheme="minorHAnsi" w:cstheme="minorBidi"/>
          <w:noProof/>
          <w:sz w:val="22"/>
          <w:szCs w:val="22"/>
        </w:rPr>
      </w:pPr>
      <w:r>
        <w:rPr>
          <w:noProof/>
        </w:rPr>
        <w:t>Bảng 3.6</w:t>
      </w:r>
      <w:r>
        <w:rPr>
          <w:rFonts w:asciiTheme="minorHAnsi" w:eastAsiaTheme="minorEastAsia" w:hAnsiTheme="minorHAnsi" w:cstheme="minorBidi"/>
          <w:noProof/>
          <w:sz w:val="22"/>
          <w:szCs w:val="22"/>
        </w:rPr>
        <w:tab/>
      </w:r>
      <w:r>
        <w:rPr>
          <w:noProof/>
        </w:rPr>
        <w:t>Kết quả chi tiết với nhóm có 13 xương</w:t>
      </w:r>
      <w:r>
        <w:rPr>
          <w:noProof/>
        </w:rPr>
        <w:tab/>
      </w:r>
      <w:r>
        <w:rPr>
          <w:noProof/>
        </w:rPr>
        <w:fldChar w:fldCharType="begin"/>
      </w:r>
      <w:r>
        <w:rPr>
          <w:noProof/>
        </w:rPr>
        <w:instrText xml:space="preserve"> PAGEREF _Toc421348556 \h </w:instrText>
      </w:r>
      <w:r>
        <w:rPr>
          <w:noProof/>
        </w:rPr>
      </w:r>
      <w:r>
        <w:rPr>
          <w:noProof/>
        </w:rPr>
        <w:fldChar w:fldCharType="separate"/>
      </w:r>
      <w:r>
        <w:rPr>
          <w:noProof/>
        </w:rPr>
        <w:t>44</w:t>
      </w:r>
      <w:r>
        <w:rPr>
          <w:noProof/>
        </w:rPr>
        <w:fldChar w:fldCharType="end"/>
      </w:r>
    </w:p>
    <w:p w:rsidR="00DC4577" w:rsidRDefault="00DC4577">
      <w:pPr>
        <w:pStyle w:val="TOC5"/>
        <w:tabs>
          <w:tab w:val="left" w:pos="1287"/>
        </w:tabs>
        <w:rPr>
          <w:rFonts w:asciiTheme="minorHAnsi" w:eastAsiaTheme="minorEastAsia" w:hAnsiTheme="minorHAnsi" w:cstheme="minorBidi"/>
          <w:noProof/>
          <w:sz w:val="22"/>
          <w:szCs w:val="22"/>
        </w:rPr>
      </w:pPr>
      <w:r>
        <w:rPr>
          <w:noProof/>
        </w:rPr>
        <w:t>Bảng 3.7</w:t>
      </w:r>
      <w:r>
        <w:rPr>
          <w:rFonts w:asciiTheme="minorHAnsi" w:eastAsiaTheme="minorEastAsia" w:hAnsiTheme="minorHAnsi" w:cstheme="minorBidi"/>
          <w:noProof/>
          <w:sz w:val="22"/>
          <w:szCs w:val="22"/>
        </w:rPr>
        <w:tab/>
      </w:r>
      <w:r>
        <w:rPr>
          <w:noProof/>
        </w:rPr>
        <w:t>Kết quả chi tiết với nhóm có 23 xương</w:t>
      </w:r>
      <w:r>
        <w:rPr>
          <w:noProof/>
        </w:rPr>
        <w:tab/>
      </w:r>
      <w:r>
        <w:rPr>
          <w:noProof/>
        </w:rPr>
        <w:fldChar w:fldCharType="begin"/>
      </w:r>
      <w:r>
        <w:rPr>
          <w:noProof/>
        </w:rPr>
        <w:instrText xml:space="preserve"> PAGEREF _Toc421348557 \h </w:instrText>
      </w:r>
      <w:r>
        <w:rPr>
          <w:noProof/>
        </w:rPr>
      </w:r>
      <w:r>
        <w:rPr>
          <w:noProof/>
        </w:rPr>
        <w:fldChar w:fldCharType="separate"/>
      </w:r>
      <w:r>
        <w:rPr>
          <w:noProof/>
        </w:rPr>
        <w:t>45</w:t>
      </w:r>
      <w:r>
        <w:rPr>
          <w:noProof/>
        </w:rPr>
        <w:fldChar w:fldCharType="end"/>
      </w:r>
    </w:p>
    <w:p w:rsidR="00DC4577" w:rsidRDefault="00DC4577">
      <w:pPr>
        <w:pStyle w:val="TOC5"/>
        <w:tabs>
          <w:tab w:val="left" w:pos="1287"/>
        </w:tabs>
        <w:rPr>
          <w:rFonts w:asciiTheme="minorHAnsi" w:eastAsiaTheme="minorEastAsia" w:hAnsiTheme="minorHAnsi" w:cstheme="minorBidi"/>
          <w:noProof/>
          <w:sz w:val="22"/>
          <w:szCs w:val="22"/>
        </w:rPr>
      </w:pPr>
      <w:r>
        <w:rPr>
          <w:noProof/>
        </w:rPr>
        <w:t>Bảng 3.8</w:t>
      </w:r>
      <w:r>
        <w:rPr>
          <w:rFonts w:asciiTheme="minorHAnsi" w:eastAsiaTheme="minorEastAsia" w:hAnsiTheme="minorHAnsi" w:cstheme="minorBidi"/>
          <w:noProof/>
          <w:sz w:val="22"/>
          <w:szCs w:val="22"/>
        </w:rPr>
        <w:tab/>
      </w:r>
      <w:r>
        <w:rPr>
          <w:noProof/>
        </w:rPr>
        <w:t>Kết quả chi tiết khi sử dụng 11 xương</w:t>
      </w:r>
      <w:r>
        <w:rPr>
          <w:noProof/>
        </w:rPr>
        <w:tab/>
      </w:r>
      <w:r>
        <w:rPr>
          <w:noProof/>
        </w:rPr>
        <w:fldChar w:fldCharType="begin"/>
      </w:r>
      <w:r>
        <w:rPr>
          <w:noProof/>
        </w:rPr>
        <w:instrText xml:space="preserve"> PAGEREF _Toc421348558 \h </w:instrText>
      </w:r>
      <w:r>
        <w:rPr>
          <w:noProof/>
        </w:rPr>
      </w:r>
      <w:r>
        <w:rPr>
          <w:noProof/>
        </w:rPr>
        <w:fldChar w:fldCharType="separate"/>
      </w:r>
      <w:r>
        <w:rPr>
          <w:noProof/>
        </w:rPr>
        <w:t>46</w:t>
      </w:r>
      <w:r>
        <w:rPr>
          <w:noProof/>
        </w:rPr>
        <w:fldChar w:fldCharType="end"/>
      </w:r>
    </w:p>
    <w:p w:rsidR="00DC4577" w:rsidRDefault="00DC4577">
      <w:pPr>
        <w:pStyle w:val="TOC5"/>
        <w:tabs>
          <w:tab w:val="left" w:pos="1287"/>
        </w:tabs>
        <w:rPr>
          <w:rFonts w:asciiTheme="minorHAnsi" w:eastAsiaTheme="minorEastAsia" w:hAnsiTheme="minorHAnsi" w:cstheme="minorBidi"/>
          <w:noProof/>
          <w:sz w:val="22"/>
          <w:szCs w:val="22"/>
        </w:rPr>
      </w:pPr>
      <w:r>
        <w:rPr>
          <w:noProof/>
        </w:rPr>
        <w:t>Bảng 3.9</w:t>
      </w:r>
      <w:r>
        <w:rPr>
          <w:rFonts w:asciiTheme="minorHAnsi" w:eastAsiaTheme="minorEastAsia" w:hAnsiTheme="minorHAnsi" w:cstheme="minorBidi"/>
          <w:noProof/>
          <w:sz w:val="22"/>
          <w:szCs w:val="22"/>
        </w:rPr>
        <w:tab/>
      </w:r>
      <w:r>
        <w:rPr>
          <w:noProof/>
        </w:rPr>
        <w:t>Kết quả chi tiết khi sử dụng tất cả xương</w:t>
      </w:r>
      <w:r>
        <w:rPr>
          <w:noProof/>
        </w:rPr>
        <w:tab/>
      </w:r>
      <w:r>
        <w:rPr>
          <w:noProof/>
        </w:rPr>
        <w:fldChar w:fldCharType="begin"/>
      </w:r>
      <w:r>
        <w:rPr>
          <w:noProof/>
        </w:rPr>
        <w:instrText xml:space="preserve"> PAGEREF _Toc421348559 \h </w:instrText>
      </w:r>
      <w:r>
        <w:rPr>
          <w:noProof/>
        </w:rPr>
      </w:r>
      <w:r>
        <w:rPr>
          <w:noProof/>
        </w:rPr>
        <w:fldChar w:fldCharType="separate"/>
      </w:r>
      <w:r>
        <w:rPr>
          <w:noProof/>
        </w:rPr>
        <w:t>46</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3.10</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Pr>
          <w:noProof/>
        </w:rPr>
        <w:fldChar w:fldCharType="begin"/>
      </w:r>
      <w:r>
        <w:rPr>
          <w:noProof/>
        </w:rPr>
        <w:instrText xml:space="preserve"> PAGEREF _Toc421348560 \h </w:instrText>
      </w:r>
      <w:r>
        <w:rPr>
          <w:noProof/>
        </w:rPr>
      </w:r>
      <w:r>
        <w:rPr>
          <w:noProof/>
        </w:rPr>
        <w:fldChar w:fldCharType="separate"/>
      </w:r>
      <w:r>
        <w:rPr>
          <w:noProof/>
        </w:rPr>
        <w:t>48</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3.11</w:t>
      </w:r>
      <w:r>
        <w:rPr>
          <w:rFonts w:asciiTheme="minorHAnsi" w:eastAsiaTheme="minorEastAsia" w:hAnsiTheme="minorHAnsi" w:cstheme="minorBidi"/>
          <w:noProof/>
          <w:sz w:val="22"/>
          <w:szCs w:val="22"/>
        </w:rPr>
        <w:tab/>
      </w:r>
      <w:r>
        <w:rPr>
          <w:noProof/>
        </w:rPr>
        <w:t>Kết quả nhận dạng chi tiết với số chiều bằng 1 trong PCA</w:t>
      </w:r>
      <w:r>
        <w:rPr>
          <w:noProof/>
        </w:rPr>
        <w:tab/>
      </w:r>
      <w:r>
        <w:rPr>
          <w:noProof/>
        </w:rPr>
        <w:fldChar w:fldCharType="begin"/>
      </w:r>
      <w:r>
        <w:rPr>
          <w:noProof/>
        </w:rPr>
        <w:instrText xml:space="preserve"> PAGEREF _Toc421348561 \h </w:instrText>
      </w:r>
      <w:r>
        <w:rPr>
          <w:noProof/>
        </w:rPr>
      </w:r>
      <w:r>
        <w:rPr>
          <w:noProof/>
        </w:rPr>
        <w:fldChar w:fldCharType="separate"/>
      </w:r>
      <w:r>
        <w:rPr>
          <w:noProof/>
        </w:rPr>
        <w:t>50</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3.12</w:t>
      </w:r>
      <w:r>
        <w:rPr>
          <w:rFonts w:asciiTheme="minorHAnsi" w:eastAsiaTheme="minorEastAsia" w:hAnsiTheme="minorHAnsi" w:cstheme="minorBidi"/>
          <w:noProof/>
          <w:sz w:val="22"/>
          <w:szCs w:val="22"/>
        </w:rPr>
        <w:tab/>
      </w:r>
      <w:r>
        <w:rPr>
          <w:noProof/>
        </w:rPr>
        <w:t>Kết quả nhận dạng chi tiết với số chiều bằng 2 trong PCA</w:t>
      </w:r>
      <w:r>
        <w:rPr>
          <w:noProof/>
        </w:rPr>
        <w:tab/>
      </w:r>
      <w:r>
        <w:rPr>
          <w:noProof/>
        </w:rPr>
        <w:fldChar w:fldCharType="begin"/>
      </w:r>
      <w:r>
        <w:rPr>
          <w:noProof/>
        </w:rPr>
        <w:instrText xml:space="preserve"> PAGEREF _Toc421348562 \h </w:instrText>
      </w:r>
      <w:r>
        <w:rPr>
          <w:noProof/>
        </w:rPr>
      </w:r>
      <w:r>
        <w:rPr>
          <w:noProof/>
        </w:rPr>
        <w:fldChar w:fldCharType="separate"/>
      </w:r>
      <w:r>
        <w:rPr>
          <w:noProof/>
        </w:rPr>
        <w:t>50</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3.13</w:t>
      </w:r>
      <w:r>
        <w:rPr>
          <w:rFonts w:asciiTheme="minorHAnsi" w:eastAsiaTheme="minorEastAsia" w:hAnsiTheme="minorHAnsi" w:cstheme="minorBidi"/>
          <w:noProof/>
          <w:sz w:val="22"/>
          <w:szCs w:val="22"/>
        </w:rPr>
        <w:tab/>
      </w:r>
      <w:r>
        <w:rPr>
          <w:noProof/>
        </w:rPr>
        <w:t>Kết quả nhận dạng chi tiết với số chiều bằng 11 trong PCA</w:t>
      </w:r>
      <w:r>
        <w:rPr>
          <w:noProof/>
        </w:rPr>
        <w:tab/>
      </w:r>
      <w:r>
        <w:rPr>
          <w:noProof/>
        </w:rPr>
        <w:fldChar w:fldCharType="begin"/>
      </w:r>
      <w:r>
        <w:rPr>
          <w:noProof/>
        </w:rPr>
        <w:instrText xml:space="preserve"> PAGEREF _Toc421348563 \h </w:instrText>
      </w:r>
      <w:r>
        <w:rPr>
          <w:noProof/>
        </w:rPr>
      </w:r>
      <w:r>
        <w:rPr>
          <w:noProof/>
        </w:rPr>
        <w:fldChar w:fldCharType="separate"/>
      </w:r>
      <w:r>
        <w:rPr>
          <w:noProof/>
        </w:rPr>
        <w:t>51</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3.14</w:t>
      </w:r>
      <w:r>
        <w:rPr>
          <w:rFonts w:asciiTheme="minorHAnsi" w:eastAsiaTheme="minorEastAsia" w:hAnsiTheme="minorHAnsi" w:cstheme="minorBidi"/>
          <w:noProof/>
          <w:sz w:val="22"/>
          <w:szCs w:val="22"/>
        </w:rPr>
        <w:tab/>
      </w:r>
      <w:r>
        <w:rPr>
          <w:noProof/>
        </w:rPr>
        <w:t>Kết quả nhận dạng chi tiết với số chiều bằng 34 trong PCA</w:t>
      </w:r>
      <w:r>
        <w:rPr>
          <w:noProof/>
        </w:rPr>
        <w:tab/>
      </w:r>
      <w:r>
        <w:rPr>
          <w:noProof/>
        </w:rPr>
        <w:fldChar w:fldCharType="begin"/>
      </w:r>
      <w:r>
        <w:rPr>
          <w:noProof/>
        </w:rPr>
        <w:instrText xml:space="preserve"> PAGEREF _Toc421348564 \h </w:instrText>
      </w:r>
      <w:r>
        <w:rPr>
          <w:noProof/>
        </w:rPr>
      </w:r>
      <w:r>
        <w:rPr>
          <w:noProof/>
        </w:rPr>
        <w:fldChar w:fldCharType="separate"/>
      </w:r>
      <w:r>
        <w:rPr>
          <w:noProof/>
        </w:rPr>
        <w:t>51</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3.15</w:t>
      </w:r>
      <w:r>
        <w:rPr>
          <w:rFonts w:asciiTheme="minorHAnsi" w:eastAsiaTheme="minorEastAsia" w:hAnsiTheme="minorHAnsi" w:cstheme="minorBidi"/>
          <w:noProof/>
          <w:sz w:val="22"/>
          <w:szCs w:val="22"/>
        </w:rPr>
        <w:tab/>
      </w:r>
      <w:r>
        <w:rPr>
          <w:noProof/>
        </w:rPr>
        <w:t>Kết quả nhận dạng chi tiết với số chiều bằng 49 trong PCA</w:t>
      </w:r>
      <w:r>
        <w:rPr>
          <w:noProof/>
        </w:rPr>
        <w:tab/>
      </w:r>
      <w:r>
        <w:rPr>
          <w:noProof/>
        </w:rPr>
        <w:fldChar w:fldCharType="begin"/>
      </w:r>
      <w:r>
        <w:rPr>
          <w:noProof/>
        </w:rPr>
        <w:instrText xml:space="preserve"> PAGEREF _Toc421348565 \h </w:instrText>
      </w:r>
      <w:r>
        <w:rPr>
          <w:noProof/>
        </w:rPr>
      </w:r>
      <w:r>
        <w:rPr>
          <w:noProof/>
        </w:rPr>
        <w:fldChar w:fldCharType="separate"/>
      </w:r>
      <w:r>
        <w:rPr>
          <w:noProof/>
        </w:rPr>
        <w:t>52</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3.16</w:t>
      </w:r>
      <w:r>
        <w:rPr>
          <w:rFonts w:asciiTheme="minorHAnsi" w:eastAsiaTheme="minorEastAsia" w:hAnsiTheme="minorHAnsi" w:cstheme="minorBidi"/>
          <w:noProof/>
          <w:sz w:val="22"/>
          <w:szCs w:val="22"/>
        </w:rPr>
        <w:tab/>
      </w:r>
      <w:r>
        <w:rPr>
          <w:noProof/>
        </w:rPr>
        <w:t>Kết quả nhận dạng chi tiết với số chiều bằng 50 trong PCA</w:t>
      </w:r>
      <w:r>
        <w:rPr>
          <w:noProof/>
        </w:rPr>
        <w:tab/>
      </w:r>
      <w:r>
        <w:rPr>
          <w:noProof/>
        </w:rPr>
        <w:fldChar w:fldCharType="begin"/>
      </w:r>
      <w:r>
        <w:rPr>
          <w:noProof/>
        </w:rPr>
        <w:instrText xml:space="preserve"> PAGEREF _Toc421348566 \h </w:instrText>
      </w:r>
      <w:r>
        <w:rPr>
          <w:noProof/>
        </w:rPr>
      </w:r>
      <w:r>
        <w:rPr>
          <w:noProof/>
        </w:rPr>
        <w:fldChar w:fldCharType="separate"/>
      </w:r>
      <w:r>
        <w:rPr>
          <w:noProof/>
        </w:rPr>
        <w:t>52</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3.17</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LDA</w:t>
      </w:r>
      <w:r>
        <w:rPr>
          <w:noProof/>
        </w:rPr>
        <w:tab/>
      </w:r>
      <w:r>
        <w:rPr>
          <w:noProof/>
        </w:rPr>
        <w:fldChar w:fldCharType="begin"/>
      </w:r>
      <w:r>
        <w:rPr>
          <w:noProof/>
        </w:rPr>
        <w:instrText xml:space="preserve"> PAGEREF _Toc421348567 \h </w:instrText>
      </w:r>
      <w:r>
        <w:rPr>
          <w:noProof/>
        </w:rPr>
      </w:r>
      <w:r>
        <w:rPr>
          <w:noProof/>
        </w:rPr>
        <w:fldChar w:fldCharType="separate"/>
      </w:r>
      <w:r>
        <w:rPr>
          <w:noProof/>
        </w:rPr>
        <w:t>53</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3.18</w:t>
      </w:r>
      <w:r>
        <w:rPr>
          <w:rFonts w:asciiTheme="minorHAnsi" w:eastAsiaTheme="minorEastAsia" w:hAnsiTheme="minorHAnsi" w:cstheme="minorBidi"/>
          <w:noProof/>
          <w:sz w:val="22"/>
          <w:szCs w:val="22"/>
        </w:rPr>
        <w:tab/>
      </w:r>
      <w:r>
        <w:rPr>
          <w:noProof/>
        </w:rPr>
        <w:t>Kết quả nhận dạng chi tiết với số chiều bằng 1 trong LDA</w:t>
      </w:r>
      <w:r>
        <w:rPr>
          <w:noProof/>
        </w:rPr>
        <w:tab/>
      </w:r>
      <w:r>
        <w:rPr>
          <w:noProof/>
        </w:rPr>
        <w:fldChar w:fldCharType="begin"/>
      </w:r>
      <w:r>
        <w:rPr>
          <w:noProof/>
        </w:rPr>
        <w:instrText xml:space="preserve"> PAGEREF _Toc421348568 \h </w:instrText>
      </w:r>
      <w:r>
        <w:rPr>
          <w:noProof/>
        </w:rPr>
      </w:r>
      <w:r>
        <w:rPr>
          <w:noProof/>
        </w:rPr>
        <w:fldChar w:fldCharType="separate"/>
      </w:r>
      <w:r>
        <w:rPr>
          <w:noProof/>
        </w:rPr>
        <w:t>55</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3.19</w:t>
      </w:r>
      <w:r>
        <w:rPr>
          <w:rFonts w:asciiTheme="minorHAnsi" w:eastAsiaTheme="minorEastAsia" w:hAnsiTheme="minorHAnsi" w:cstheme="minorBidi"/>
          <w:noProof/>
          <w:sz w:val="22"/>
          <w:szCs w:val="22"/>
        </w:rPr>
        <w:tab/>
      </w:r>
      <w:r>
        <w:rPr>
          <w:noProof/>
        </w:rPr>
        <w:t>Kết quả nhận dạng chi tiết với số chiều bằng 2 trong LDA</w:t>
      </w:r>
      <w:r>
        <w:rPr>
          <w:noProof/>
        </w:rPr>
        <w:tab/>
      </w:r>
      <w:r>
        <w:rPr>
          <w:noProof/>
        </w:rPr>
        <w:fldChar w:fldCharType="begin"/>
      </w:r>
      <w:r>
        <w:rPr>
          <w:noProof/>
        </w:rPr>
        <w:instrText xml:space="preserve"> PAGEREF _Toc421348569 \h </w:instrText>
      </w:r>
      <w:r>
        <w:rPr>
          <w:noProof/>
        </w:rPr>
      </w:r>
      <w:r>
        <w:rPr>
          <w:noProof/>
        </w:rPr>
        <w:fldChar w:fldCharType="separate"/>
      </w:r>
      <w:r>
        <w:rPr>
          <w:noProof/>
        </w:rPr>
        <w:t>55</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3.20</w:t>
      </w:r>
      <w:r>
        <w:rPr>
          <w:rFonts w:asciiTheme="minorHAnsi" w:eastAsiaTheme="minorEastAsia" w:hAnsiTheme="minorHAnsi" w:cstheme="minorBidi"/>
          <w:noProof/>
          <w:sz w:val="22"/>
          <w:szCs w:val="22"/>
        </w:rPr>
        <w:tab/>
      </w:r>
      <w:r>
        <w:rPr>
          <w:noProof/>
        </w:rPr>
        <w:t>Kết quả nhận dạng chi tiết với số chiều bằng 3 trong LDA</w:t>
      </w:r>
      <w:r>
        <w:rPr>
          <w:noProof/>
        </w:rPr>
        <w:tab/>
      </w:r>
      <w:r>
        <w:rPr>
          <w:noProof/>
        </w:rPr>
        <w:fldChar w:fldCharType="begin"/>
      </w:r>
      <w:r>
        <w:rPr>
          <w:noProof/>
        </w:rPr>
        <w:instrText xml:space="preserve"> PAGEREF _Toc421348570 \h </w:instrText>
      </w:r>
      <w:r>
        <w:rPr>
          <w:noProof/>
        </w:rPr>
      </w:r>
      <w:r>
        <w:rPr>
          <w:noProof/>
        </w:rPr>
        <w:fldChar w:fldCharType="separate"/>
      </w:r>
      <w:r>
        <w:rPr>
          <w:noProof/>
        </w:rPr>
        <w:t>56</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3.21</w:t>
      </w:r>
      <w:r>
        <w:rPr>
          <w:rFonts w:asciiTheme="minorHAnsi" w:eastAsiaTheme="minorEastAsia" w:hAnsiTheme="minorHAnsi" w:cstheme="minorBidi"/>
          <w:noProof/>
          <w:sz w:val="22"/>
          <w:szCs w:val="22"/>
        </w:rPr>
        <w:tab/>
      </w:r>
      <w:r>
        <w:rPr>
          <w:noProof/>
        </w:rPr>
        <w:t>Kết quả nhận dạng chi tiết với số chiều bằng 125 trong LDA</w:t>
      </w:r>
      <w:r>
        <w:rPr>
          <w:noProof/>
        </w:rPr>
        <w:tab/>
      </w:r>
      <w:r>
        <w:rPr>
          <w:noProof/>
        </w:rPr>
        <w:fldChar w:fldCharType="begin"/>
      </w:r>
      <w:r>
        <w:rPr>
          <w:noProof/>
        </w:rPr>
        <w:instrText xml:space="preserve"> PAGEREF _Toc421348571 \h </w:instrText>
      </w:r>
      <w:r>
        <w:rPr>
          <w:noProof/>
        </w:rPr>
      </w:r>
      <w:r>
        <w:rPr>
          <w:noProof/>
        </w:rPr>
        <w:fldChar w:fldCharType="separate"/>
      </w:r>
      <w:r>
        <w:rPr>
          <w:noProof/>
        </w:rPr>
        <w:t>56</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3.22</w:t>
      </w:r>
      <w:r>
        <w:rPr>
          <w:rFonts w:asciiTheme="minorHAnsi" w:eastAsiaTheme="minorEastAsia" w:hAnsiTheme="minorHAnsi" w:cstheme="minorBidi"/>
          <w:noProof/>
          <w:sz w:val="22"/>
          <w:szCs w:val="22"/>
        </w:rPr>
        <w:tab/>
      </w:r>
      <w:r>
        <w:rPr>
          <w:noProof/>
        </w:rPr>
        <w:t>Kết quả nhận dạng chi tiết với số chiều bằng 138 trong LDA</w:t>
      </w:r>
      <w:r>
        <w:rPr>
          <w:noProof/>
        </w:rPr>
        <w:tab/>
      </w:r>
      <w:r>
        <w:rPr>
          <w:noProof/>
        </w:rPr>
        <w:fldChar w:fldCharType="begin"/>
      </w:r>
      <w:r>
        <w:rPr>
          <w:noProof/>
        </w:rPr>
        <w:instrText xml:space="preserve"> PAGEREF _Toc421348572 \h </w:instrText>
      </w:r>
      <w:r>
        <w:rPr>
          <w:noProof/>
        </w:rPr>
      </w:r>
      <w:r>
        <w:rPr>
          <w:noProof/>
        </w:rPr>
        <w:fldChar w:fldCharType="separate"/>
      </w:r>
      <w:r>
        <w:rPr>
          <w:noProof/>
        </w:rPr>
        <w:t>57</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3.23</w:t>
      </w:r>
      <w:r>
        <w:rPr>
          <w:rFonts w:asciiTheme="minorHAnsi" w:eastAsiaTheme="minorEastAsia" w:hAnsiTheme="minorHAnsi" w:cstheme="minorBidi"/>
          <w:noProof/>
          <w:sz w:val="22"/>
          <w:szCs w:val="22"/>
        </w:rPr>
        <w:tab/>
      </w:r>
      <w:r>
        <w:rPr>
          <w:noProof/>
        </w:rPr>
        <w:t>Kết quả nhận dạng chi tiết với số chiều bằng 145 trong LDA</w:t>
      </w:r>
      <w:r>
        <w:rPr>
          <w:noProof/>
        </w:rPr>
        <w:tab/>
      </w:r>
      <w:r>
        <w:rPr>
          <w:noProof/>
        </w:rPr>
        <w:fldChar w:fldCharType="begin"/>
      </w:r>
      <w:r>
        <w:rPr>
          <w:noProof/>
        </w:rPr>
        <w:instrText xml:space="preserve"> PAGEREF _Toc421348573 \h </w:instrText>
      </w:r>
      <w:r>
        <w:rPr>
          <w:noProof/>
        </w:rPr>
      </w:r>
      <w:r>
        <w:rPr>
          <w:noProof/>
        </w:rPr>
        <w:fldChar w:fldCharType="separate"/>
      </w:r>
      <w:r>
        <w:rPr>
          <w:noProof/>
        </w:rPr>
        <w:t>57</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lastRenderedPageBreak/>
        <w:t>Bảng 3.24</w:t>
      </w:r>
      <w:r>
        <w:rPr>
          <w:rFonts w:asciiTheme="minorHAnsi" w:eastAsiaTheme="minorEastAsia" w:hAnsiTheme="minorHAnsi" w:cstheme="minorBidi"/>
          <w:noProof/>
          <w:sz w:val="22"/>
          <w:szCs w:val="22"/>
        </w:rPr>
        <w:tab/>
      </w:r>
      <w:r>
        <w:rPr>
          <w:noProof/>
        </w:rPr>
        <w:t>Trọng số thu được sau giai đoạn kiểm định</w:t>
      </w:r>
      <w:r>
        <w:rPr>
          <w:noProof/>
        </w:rPr>
        <w:tab/>
      </w:r>
      <w:r>
        <w:rPr>
          <w:noProof/>
        </w:rPr>
        <w:fldChar w:fldCharType="begin"/>
      </w:r>
      <w:r>
        <w:rPr>
          <w:noProof/>
        </w:rPr>
        <w:instrText xml:space="preserve"> PAGEREF _Toc421348574 \h </w:instrText>
      </w:r>
      <w:r>
        <w:rPr>
          <w:noProof/>
        </w:rPr>
      </w:r>
      <w:r>
        <w:rPr>
          <w:noProof/>
        </w:rPr>
        <w:fldChar w:fldCharType="separate"/>
      </w:r>
      <w:r>
        <w:rPr>
          <w:noProof/>
        </w:rPr>
        <w:t>58</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3.25</w:t>
      </w:r>
      <w:r>
        <w:rPr>
          <w:rFonts w:asciiTheme="minorHAnsi" w:eastAsiaTheme="minorEastAsia" w:hAnsiTheme="minorHAnsi" w:cstheme="minorBidi"/>
          <w:noProof/>
          <w:sz w:val="22"/>
          <w:szCs w:val="22"/>
        </w:rPr>
        <w:tab/>
      </w:r>
      <w:r>
        <w:rPr>
          <w:noProof/>
        </w:rPr>
        <w:t>Kết quả giai đoạn thực nghiệm thứ hai</w:t>
      </w:r>
      <w:r>
        <w:rPr>
          <w:noProof/>
        </w:rPr>
        <w:tab/>
      </w:r>
      <w:r>
        <w:rPr>
          <w:noProof/>
        </w:rPr>
        <w:fldChar w:fldCharType="begin"/>
      </w:r>
      <w:r>
        <w:rPr>
          <w:noProof/>
        </w:rPr>
        <w:instrText xml:space="preserve"> PAGEREF _Toc421348575 \h </w:instrText>
      </w:r>
      <w:r>
        <w:rPr>
          <w:noProof/>
        </w:rPr>
      </w:r>
      <w:r>
        <w:rPr>
          <w:noProof/>
        </w:rPr>
        <w:fldChar w:fldCharType="separate"/>
      </w:r>
      <w:r>
        <w:rPr>
          <w:noProof/>
        </w:rPr>
        <w:t>58</w:t>
      </w:r>
      <w:r>
        <w:rPr>
          <w:noProof/>
        </w:rPr>
        <w:fldChar w:fldCharType="end"/>
      </w:r>
    </w:p>
    <w:p w:rsidR="00DC4577" w:rsidRDefault="00DC4577">
      <w:pPr>
        <w:pStyle w:val="TOC5"/>
        <w:tabs>
          <w:tab w:val="left" w:pos="1440"/>
        </w:tabs>
        <w:rPr>
          <w:rFonts w:asciiTheme="minorHAnsi" w:eastAsiaTheme="minorEastAsia" w:hAnsiTheme="minorHAnsi" w:cstheme="minorBidi"/>
          <w:noProof/>
          <w:sz w:val="22"/>
          <w:szCs w:val="22"/>
        </w:rPr>
      </w:pPr>
      <w:r>
        <w:rPr>
          <w:noProof/>
        </w:rPr>
        <w:t>Bảng 3.26</w:t>
      </w:r>
      <w:r>
        <w:rPr>
          <w:rFonts w:asciiTheme="minorHAnsi" w:eastAsiaTheme="minorEastAsia" w:hAnsiTheme="minorHAnsi" w:cstheme="minorBidi"/>
          <w:noProof/>
          <w:sz w:val="22"/>
          <w:szCs w:val="22"/>
        </w:rPr>
        <w:tab/>
      </w:r>
      <w:r>
        <w:rPr>
          <w:noProof/>
        </w:rPr>
        <w:t>So sánh thời gian giữa các phương pháp</w:t>
      </w:r>
      <w:r>
        <w:rPr>
          <w:noProof/>
        </w:rPr>
        <w:tab/>
      </w:r>
      <w:r>
        <w:rPr>
          <w:noProof/>
        </w:rPr>
        <w:fldChar w:fldCharType="begin"/>
      </w:r>
      <w:r>
        <w:rPr>
          <w:noProof/>
        </w:rPr>
        <w:instrText xml:space="preserve"> PAGEREF _Toc421348576 \h </w:instrText>
      </w:r>
      <w:r>
        <w:rPr>
          <w:noProof/>
        </w:rPr>
      </w:r>
      <w:r>
        <w:rPr>
          <w:noProof/>
        </w:rPr>
        <w:fldChar w:fldCharType="separate"/>
      </w:r>
      <w:r>
        <w:rPr>
          <w:noProof/>
        </w:rPr>
        <w:t>59</w:t>
      </w:r>
      <w:r>
        <w:rPr>
          <w:noProof/>
        </w:rPr>
        <w:fldChar w:fldCharType="end"/>
      </w:r>
    </w:p>
    <w:p w:rsidR="00DC4577" w:rsidRDefault="005071AD" w:rsidP="00DC4577">
      <w:pPr>
        <w:pStyle w:val="Title"/>
        <w:rPr>
          <w:noProof/>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r w:rsidRPr="005071AD">
        <w:rPr>
          <w:noProof/>
          <w:sz w:val="24"/>
          <w:lang w:val="vi-VN"/>
        </w:rPr>
        <w:fldChar w:fldCharType="begin"/>
      </w:r>
      <w:r w:rsidR="00C93CD2" w:rsidRPr="00E30E4B">
        <w:rPr>
          <w:noProof/>
          <w:sz w:val="24"/>
          <w:lang w:val="vi-VN"/>
        </w:rPr>
        <w:instrText xml:space="preserve"> TOC \h \z \c "Hình " </w:instrText>
      </w:r>
      <w:r w:rsidRPr="005071AD">
        <w:rPr>
          <w:noProof/>
          <w:sz w:val="24"/>
          <w:lang w:val="vi-VN"/>
        </w:rPr>
        <w:fldChar w:fldCharType="separate"/>
      </w:r>
      <w:r w:rsidR="00DC4577">
        <w:rPr>
          <w:noProof/>
          <w:lang w:val="vi-VN"/>
        </w:rPr>
        <w:fldChar w:fldCharType="begin"/>
      </w:r>
      <w:r w:rsidR="00DC4577">
        <w:rPr>
          <w:noProof/>
          <w:lang w:val="vi-VN"/>
        </w:rPr>
        <w:instrText xml:space="preserve"> TOC \t "HinhC0,6,HinhC1,6,HinhC2,6,HinhC3,6" </w:instrText>
      </w:r>
      <w:r w:rsidR="00DC4577">
        <w:rPr>
          <w:noProof/>
          <w:lang w:val="vi-VN"/>
        </w:rPr>
        <w:fldChar w:fldCharType="separate"/>
      </w:r>
    </w:p>
    <w:p w:rsidR="00DC4577" w:rsidRDefault="00DC4577">
      <w:pPr>
        <w:pStyle w:val="TOC6"/>
        <w:tabs>
          <w:tab w:val="left" w:pos="1287"/>
        </w:tabs>
        <w:rPr>
          <w:rFonts w:asciiTheme="minorHAnsi" w:eastAsiaTheme="minorEastAsia" w:hAnsiTheme="minorHAnsi" w:cstheme="minorBidi"/>
          <w:noProof/>
          <w:sz w:val="22"/>
          <w:szCs w:val="22"/>
        </w:rPr>
      </w:pPr>
      <w:r w:rsidRPr="001E1211">
        <w:rPr>
          <w:noProof/>
          <w:lang w:val="vi-VN"/>
        </w:rPr>
        <w:t>Hình 0.1</w:t>
      </w:r>
      <w:r>
        <w:rPr>
          <w:rFonts w:asciiTheme="minorHAnsi" w:eastAsiaTheme="minorEastAsia" w:hAnsiTheme="minorHAnsi" w:cstheme="minorBidi"/>
          <w:noProof/>
          <w:sz w:val="22"/>
          <w:szCs w:val="22"/>
        </w:rPr>
        <w:tab/>
      </w:r>
      <w:r w:rsidRPr="001E1211">
        <w:rPr>
          <w:noProof/>
          <w:lang w:val="vi-VN"/>
        </w:rPr>
        <w:t>Microsoft Kinect Camera</w:t>
      </w:r>
      <w:r>
        <w:rPr>
          <w:noProof/>
        </w:rPr>
        <w:tab/>
      </w:r>
      <w:r>
        <w:rPr>
          <w:noProof/>
        </w:rPr>
        <w:fldChar w:fldCharType="begin"/>
      </w:r>
      <w:r>
        <w:rPr>
          <w:noProof/>
        </w:rPr>
        <w:instrText xml:space="preserve"> PAGEREF _Toc421348583 \h </w:instrText>
      </w:r>
      <w:r>
        <w:rPr>
          <w:noProof/>
        </w:rPr>
      </w:r>
      <w:r>
        <w:rPr>
          <w:noProof/>
        </w:rPr>
        <w:fldChar w:fldCharType="separate"/>
      </w:r>
      <w:r>
        <w:rPr>
          <w:noProof/>
        </w:rPr>
        <w:t>2</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sidRPr="001E1211">
        <w:rPr>
          <w:noProof/>
          <w:lang w:val="vi-VN"/>
        </w:rPr>
        <w:t>Hình 0.2</w:t>
      </w:r>
      <w:r>
        <w:rPr>
          <w:rFonts w:asciiTheme="minorHAnsi" w:eastAsiaTheme="minorEastAsia" w:hAnsiTheme="minorHAnsi" w:cstheme="minorBidi"/>
          <w:noProof/>
          <w:sz w:val="22"/>
          <w:szCs w:val="22"/>
        </w:rPr>
        <w:tab/>
      </w:r>
      <w:r w:rsidRPr="001E1211">
        <w:rPr>
          <w:noProof/>
          <w:lang w:val="vi-VN"/>
        </w:rPr>
        <w:t>So sánh kết quả giữa các phương pháp trích chọn đặc tính</w:t>
      </w:r>
      <w:r>
        <w:rPr>
          <w:noProof/>
        </w:rPr>
        <w:tab/>
      </w:r>
      <w:r>
        <w:rPr>
          <w:noProof/>
        </w:rPr>
        <w:fldChar w:fldCharType="begin"/>
      </w:r>
      <w:r>
        <w:rPr>
          <w:noProof/>
        </w:rPr>
        <w:instrText xml:space="preserve"> PAGEREF _Toc421348584 \h </w:instrText>
      </w:r>
      <w:r>
        <w:rPr>
          <w:noProof/>
        </w:rPr>
      </w:r>
      <w:r>
        <w:rPr>
          <w:noProof/>
        </w:rPr>
        <w:fldChar w:fldCharType="separate"/>
      </w:r>
      <w:r>
        <w:rPr>
          <w:noProof/>
        </w:rPr>
        <w:t>3</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sidRPr="001E1211">
        <w:rPr>
          <w:noProof/>
          <w:lang w:val="vi-VN"/>
        </w:rPr>
        <w:t>Hình 0.3</w:t>
      </w:r>
      <w:r>
        <w:rPr>
          <w:rFonts w:asciiTheme="minorHAnsi" w:eastAsiaTheme="minorEastAsia" w:hAnsiTheme="minorHAnsi" w:cstheme="minorBidi"/>
          <w:noProof/>
          <w:sz w:val="22"/>
          <w:szCs w:val="22"/>
        </w:rPr>
        <w:tab/>
      </w:r>
      <w:r w:rsidRPr="001E1211">
        <w:rPr>
          <w:noProof/>
          <w:lang w:val="vi-VN"/>
        </w:rPr>
        <w:t xml:space="preserve">Kết quả nhận </w:t>
      </w:r>
      <w:r>
        <w:rPr>
          <w:noProof/>
        </w:rPr>
        <w:t xml:space="preserve">dạng </w:t>
      </w:r>
      <w:r w:rsidRPr="001E1211">
        <w:rPr>
          <w:noProof/>
          <w:lang w:val="vi-VN"/>
        </w:rPr>
        <w:t>dùng bảy loại đặc tính do L. Fengjun đề xuất</w:t>
      </w:r>
      <w:r>
        <w:rPr>
          <w:noProof/>
        </w:rPr>
        <w:tab/>
      </w:r>
      <w:r>
        <w:rPr>
          <w:noProof/>
        </w:rPr>
        <w:fldChar w:fldCharType="begin"/>
      </w:r>
      <w:r>
        <w:rPr>
          <w:noProof/>
        </w:rPr>
        <w:instrText xml:space="preserve"> PAGEREF _Toc421348585 \h </w:instrText>
      </w:r>
      <w:r>
        <w:rPr>
          <w:noProof/>
        </w:rPr>
      </w:r>
      <w:r>
        <w:rPr>
          <w:noProof/>
        </w:rPr>
        <w:fldChar w:fldCharType="separate"/>
      </w:r>
      <w:r>
        <w:rPr>
          <w:noProof/>
        </w:rPr>
        <w:t>4</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Pr>
          <w:noProof/>
        </w:rPr>
        <w:fldChar w:fldCharType="begin"/>
      </w:r>
      <w:r>
        <w:rPr>
          <w:noProof/>
        </w:rPr>
        <w:instrText xml:space="preserve"> PAGEREF _Toc421348586 \h </w:instrText>
      </w:r>
      <w:r>
        <w:rPr>
          <w:noProof/>
        </w:rPr>
      </w:r>
      <w:r>
        <w:rPr>
          <w:noProof/>
        </w:rPr>
        <w:fldChar w:fldCharType="separate"/>
      </w:r>
      <w:r>
        <w:rPr>
          <w:noProof/>
        </w:rPr>
        <w:t>9</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Pr>
          <w:noProof/>
        </w:rPr>
        <w:fldChar w:fldCharType="begin"/>
      </w:r>
      <w:r>
        <w:rPr>
          <w:noProof/>
        </w:rPr>
        <w:instrText xml:space="preserve"> PAGEREF _Toc421348587 \h </w:instrText>
      </w:r>
      <w:r>
        <w:rPr>
          <w:noProof/>
        </w:rPr>
      </w:r>
      <w:r>
        <w:rPr>
          <w:noProof/>
        </w:rPr>
        <w:fldChar w:fldCharType="separate"/>
      </w:r>
      <w:r>
        <w:rPr>
          <w:noProof/>
        </w:rPr>
        <w:t>10</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Pr>
          <w:noProof/>
        </w:rPr>
        <w:fldChar w:fldCharType="begin"/>
      </w:r>
      <w:r>
        <w:rPr>
          <w:noProof/>
        </w:rPr>
        <w:instrText xml:space="preserve"> PAGEREF _Toc421348588 \h </w:instrText>
      </w:r>
      <w:r>
        <w:rPr>
          <w:noProof/>
        </w:rPr>
      </w:r>
      <w:r>
        <w:rPr>
          <w:noProof/>
        </w:rPr>
        <w:fldChar w:fldCharType="separate"/>
      </w:r>
      <w:r>
        <w:rPr>
          <w:noProof/>
        </w:rPr>
        <w:t>11</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Pr>
          <w:noProof/>
        </w:rPr>
        <w:fldChar w:fldCharType="begin"/>
      </w:r>
      <w:r>
        <w:rPr>
          <w:noProof/>
        </w:rPr>
        <w:instrText xml:space="preserve"> PAGEREF _Toc421348589 \h </w:instrText>
      </w:r>
      <w:r>
        <w:rPr>
          <w:noProof/>
        </w:rPr>
      </w:r>
      <w:r>
        <w:rPr>
          <w:noProof/>
        </w:rPr>
        <w:fldChar w:fldCharType="separate"/>
      </w:r>
      <w:r>
        <w:rPr>
          <w:noProof/>
        </w:rPr>
        <w:t>12</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Pr>
          <w:noProof/>
        </w:rPr>
        <w:fldChar w:fldCharType="begin"/>
      </w:r>
      <w:r>
        <w:rPr>
          <w:noProof/>
        </w:rPr>
        <w:instrText xml:space="preserve"> PAGEREF _Toc421348590 \h </w:instrText>
      </w:r>
      <w:r>
        <w:rPr>
          <w:noProof/>
        </w:rPr>
      </w:r>
      <w:r>
        <w:rPr>
          <w:noProof/>
        </w:rPr>
        <w:fldChar w:fldCharType="separate"/>
      </w:r>
      <w:r>
        <w:rPr>
          <w:noProof/>
        </w:rPr>
        <w:t>15</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Pr>
          <w:noProof/>
        </w:rPr>
        <w:fldChar w:fldCharType="begin"/>
      </w:r>
      <w:r>
        <w:rPr>
          <w:noProof/>
        </w:rPr>
        <w:instrText xml:space="preserve"> PAGEREF _Toc421348591 \h </w:instrText>
      </w:r>
      <w:r>
        <w:rPr>
          <w:noProof/>
        </w:rPr>
      </w:r>
      <w:r>
        <w:rPr>
          <w:noProof/>
        </w:rPr>
        <w:fldChar w:fldCharType="separate"/>
      </w:r>
      <w:r>
        <w:rPr>
          <w:noProof/>
        </w:rPr>
        <w:t>16</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Pr>
          <w:noProof/>
        </w:rPr>
        <w:fldChar w:fldCharType="begin"/>
      </w:r>
      <w:r>
        <w:rPr>
          <w:noProof/>
        </w:rPr>
        <w:instrText xml:space="preserve"> PAGEREF _Toc421348592 \h </w:instrText>
      </w:r>
      <w:r>
        <w:rPr>
          <w:noProof/>
        </w:rPr>
      </w:r>
      <w:r>
        <w:rPr>
          <w:noProof/>
        </w:rPr>
        <w:fldChar w:fldCharType="separate"/>
      </w:r>
      <w:r>
        <w:rPr>
          <w:noProof/>
        </w:rPr>
        <w:t>18</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Pr>
          <w:noProof/>
        </w:rPr>
        <w:fldChar w:fldCharType="begin"/>
      </w:r>
      <w:r>
        <w:rPr>
          <w:noProof/>
        </w:rPr>
        <w:instrText xml:space="preserve"> PAGEREF _Toc421348593 \h </w:instrText>
      </w:r>
      <w:r>
        <w:rPr>
          <w:noProof/>
        </w:rPr>
      </w:r>
      <w:r>
        <w:rPr>
          <w:noProof/>
        </w:rPr>
        <w:fldChar w:fldCharType="separate"/>
      </w:r>
      <w:r>
        <w:rPr>
          <w:noProof/>
        </w:rPr>
        <w:t>20</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Pr>
          <w:noProof/>
        </w:rPr>
        <w:fldChar w:fldCharType="begin"/>
      </w:r>
      <w:r>
        <w:rPr>
          <w:noProof/>
        </w:rPr>
        <w:instrText xml:space="preserve"> PAGEREF _Toc421348594 \h </w:instrText>
      </w:r>
      <w:r>
        <w:rPr>
          <w:noProof/>
        </w:rPr>
      </w:r>
      <w:r>
        <w:rPr>
          <w:noProof/>
        </w:rPr>
        <w:fldChar w:fldCharType="separate"/>
      </w:r>
      <w:r>
        <w:rPr>
          <w:noProof/>
        </w:rPr>
        <w:t>22</w:t>
      </w:r>
      <w:r>
        <w:rPr>
          <w:noProof/>
        </w:rPr>
        <w:fldChar w:fldCharType="end"/>
      </w:r>
    </w:p>
    <w:p w:rsidR="00DC4577" w:rsidRDefault="00DC4577">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Pr>
          <w:noProof/>
        </w:rPr>
        <w:fldChar w:fldCharType="begin"/>
      </w:r>
      <w:r>
        <w:rPr>
          <w:noProof/>
        </w:rPr>
        <w:instrText xml:space="preserve"> PAGEREF _Toc421348595 \h </w:instrText>
      </w:r>
      <w:r>
        <w:rPr>
          <w:noProof/>
        </w:rPr>
      </w:r>
      <w:r>
        <w:rPr>
          <w:noProof/>
        </w:rPr>
        <w:fldChar w:fldCharType="separate"/>
      </w:r>
      <w:r>
        <w:rPr>
          <w:noProof/>
        </w:rPr>
        <w:t>23</w:t>
      </w:r>
      <w:r>
        <w:rPr>
          <w:noProof/>
        </w:rPr>
        <w:fldChar w:fldCharType="end"/>
      </w:r>
    </w:p>
    <w:p w:rsidR="00DC4577" w:rsidRDefault="00DC4577">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sidRPr="001E1211">
        <w:rPr>
          <w:noProof/>
        </w:rPr>
        <w:t>Mô tả</w:t>
      </w:r>
      <w:r>
        <w:rPr>
          <w:noProof/>
        </w:rPr>
        <w:t xml:space="preserve"> lựa ch</w:t>
      </w:r>
      <w:r w:rsidRPr="001E1211">
        <w:rPr>
          <w:noProof/>
        </w:rPr>
        <w:t>ọ</w:t>
      </w:r>
      <w:r>
        <w:rPr>
          <w:noProof/>
        </w:rPr>
        <w:t>n đặc tính</w:t>
      </w:r>
      <w:r w:rsidRPr="001E1211">
        <w:rPr>
          <w:noProof/>
        </w:rPr>
        <w:t xml:space="preserve"> (trái)</w:t>
      </w:r>
      <w:r>
        <w:rPr>
          <w:noProof/>
        </w:rPr>
        <w:t xml:space="preserve"> và trích chọn đặc tính</w:t>
      </w:r>
      <w:r w:rsidRPr="001E1211">
        <w:rPr>
          <w:noProof/>
        </w:rPr>
        <w:t xml:space="preserve"> (phải)</w:t>
      </w:r>
      <w:r>
        <w:rPr>
          <w:noProof/>
        </w:rPr>
        <w:tab/>
      </w:r>
      <w:r>
        <w:rPr>
          <w:noProof/>
        </w:rPr>
        <w:fldChar w:fldCharType="begin"/>
      </w:r>
      <w:r>
        <w:rPr>
          <w:noProof/>
        </w:rPr>
        <w:instrText xml:space="preserve"> PAGEREF _Toc421348596 \h </w:instrText>
      </w:r>
      <w:r>
        <w:rPr>
          <w:noProof/>
        </w:rPr>
      </w:r>
      <w:r>
        <w:rPr>
          <w:noProof/>
        </w:rPr>
        <w:fldChar w:fldCharType="separate"/>
      </w:r>
      <w:r>
        <w:rPr>
          <w:noProof/>
        </w:rPr>
        <w:t>24</w:t>
      </w:r>
      <w:r>
        <w:rPr>
          <w:noProof/>
        </w:rPr>
        <w:fldChar w:fldCharType="end"/>
      </w:r>
    </w:p>
    <w:p w:rsidR="00DC4577" w:rsidRDefault="00DC4577">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sidRPr="001E1211">
        <w:rPr>
          <w:noProof/>
        </w:rPr>
        <w:t>Hình ảnh con lạc đà qua 2 góc độ khác nhau</w:t>
      </w:r>
      <w:r>
        <w:rPr>
          <w:noProof/>
        </w:rPr>
        <w:tab/>
      </w:r>
      <w:r>
        <w:rPr>
          <w:noProof/>
        </w:rPr>
        <w:fldChar w:fldCharType="begin"/>
      </w:r>
      <w:r>
        <w:rPr>
          <w:noProof/>
        </w:rPr>
        <w:instrText xml:space="preserve"> PAGEREF _Toc421348597 \h </w:instrText>
      </w:r>
      <w:r>
        <w:rPr>
          <w:noProof/>
        </w:rPr>
      </w:r>
      <w:r>
        <w:rPr>
          <w:noProof/>
        </w:rPr>
        <w:fldChar w:fldCharType="separate"/>
      </w:r>
      <w:r>
        <w:rPr>
          <w:noProof/>
        </w:rPr>
        <w:t>25</w:t>
      </w:r>
      <w:r>
        <w:rPr>
          <w:noProof/>
        </w:rPr>
        <w:fldChar w:fldCharType="end"/>
      </w:r>
    </w:p>
    <w:p w:rsidR="00DC4577" w:rsidRDefault="00DC4577">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Pr>
          <w:noProof/>
        </w:rPr>
        <w:fldChar w:fldCharType="begin"/>
      </w:r>
      <w:r>
        <w:rPr>
          <w:noProof/>
        </w:rPr>
        <w:instrText xml:space="preserve"> PAGEREF _Toc421348598 \h </w:instrText>
      </w:r>
      <w:r>
        <w:rPr>
          <w:noProof/>
        </w:rPr>
      </w:r>
      <w:r>
        <w:rPr>
          <w:noProof/>
        </w:rPr>
        <w:fldChar w:fldCharType="separate"/>
      </w:r>
      <w:r>
        <w:rPr>
          <w:noProof/>
        </w:rPr>
        <w:t>26</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hệ thống đề xuất</w:t>
      </w:r>
      <w:r>
        <w:rPr>
          <w:noProof/>
        </w:rPr>
        <w:tab/>
      </w:r>
      <w:r>
        <w:rPr>
          <w:noProof/>
        </w:rPr>
        <w:fldChar w:fldCharType="begin"/>
      </w:r>
      <w:r>
        <w:rPr>
          <w:noProof/>
        </w:rPr>
        <w:instrText xml:space="preserve"> PAGEREF _Toc421348599 \h </w:instrText>
      </w:r>
      <w:r>
        <w:rPr>
          <w:noProof/>
        </w:rPr>
      </w:r>
      <w:r>
        <w:rPr>
          <w:noProof/>
        </w:rPr>
        <w:fldChar w:fldCharType="separate"/>
      </w:r>
      <w:r>
        <w:rPr>
          <w:noProof/>
        </w:rPr>
        <w:t>31</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sidRPr="001E1211">
        <w:rPr>
          <w:noProof/>
          <w:lang w:val="vi-VN"/>
        </w:rPr>
        <w:t>Hình 2.2</w:t>
      </w:r>
      <w:r>
        <w:rPr>
          <w:rFonts w:asciiTheme="minorHAnsi" w:eastAsiaTheme="minorEastAsia" w:hAnsiTheme="minorHAnsi" w:cstheme="minorBidi"/>
          <w:noProof/>
          <w:sz w:val="22"/>
          <w:szCs w:val="22"/>
        </w:rPr>
        <w:tab/>
      </w:r>
      <w:r w:rsidRPr="001E1211">
        <w:rPr>
          <w:noProof/>
          <w:lang w:val="vi-VN"/>
        </w:rPr>
        <w:t>Mô tả vị trí các</w:t>
      </w:r>
      <w:r>
        <w:rPr>
          <w:noProof/>
        </w:rPr>
        <w:t xml:space="preserve"> xương</w:t>
      </w:r>
      <w:r>
        <w:rPr>
          <w:noProof/>
        </w:rPr>
        <w:tab/>
      </w:r>
      <w:r>
        <w:rPr>
          <w:noProof/>
        </w:rPr>
        <w:fldChar w:fldCharType="begin"/>
      </w:r>
      <w:r>
        <w:rPr>
          <w:noProof/>
        </w:rPr>
        <w:instrText xml:space="preserve"> PAGEREF _Toc421348600 \h </w:instrText>
      </w:r>
      <w:r>
        <w:rPr>
          <w:noProof/>
        </w:rPr>
      </w:r>
      <w:r>
        <w:rPr>
          <w:noProof/>
        </w:rPr>
        <w:fldChar w:fldCharType="separate"/>
      </w:r>
      <w:r>
        <w:rPr>
          <w:noProof/>
        </w:rPr>
        <w:t>33</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sidRPr="001E1211">
        <w:rPr>
          <w:noProof/>
          <w:lang w:val="vi-VN"/>
        </w:rPr>
        <w:t>Hình 2.3</w:t>
      </w:r>
      <w:r>
        <w:rPr>
          <w:rFonts w:asciiTheme="minorHAnsi" w:eastAsiaTheme="minorEastAsia" w:hAnsiTheme="minorHAnsi" w:cstheme="minorBidi"/>
          <w:noProof/>
          <w:sz w:val="22"/>
          <w:szCs w:val="22"/>
        </w:rPr>
        <w:tab/>
      </w:r>
      <w:r w:rsidRPr="001E1211">
        <w:rPr>
          <w:noProof/>
          <w:lang w:val="vi-VN"/>
        </w:rPr>
        <w:t>Không thể phân chia dữ liệu bằng một siêu phẳng tuyến tính</w:t>
      </w:r>
      <w:r>
        <w:rPr>
          <w:noProof/>
        </w:rPr>
        <w:tab/>
      </w:r>
      <w:r>
        <w:rPr>
          <w:noProof/>
        </w:rPr>
        <w:fldChar w:fldCharType="begin"/>
      </w:r>
      <w:r>
        <w:rPr>
          <w:noProof/>
        </w:rPr>
        <w:instrText xml:space="preserve"> PAGEREF _Toc421348601 \h </w:instrText>
      </w:r>
      <w:r>
        <w:rPr>
          <w:noProof/>
        </w:rPr>
      </w:r>
      <w:r>
        <w:rPr>
          <w:noProof/>
        </w:rPr>
        <w:fldChar w:fldCharType="separate"/>
      </w:r>
      <w:r>
        <w:rPr>
          <w:noProof/>
        </w:rPr>
        <w:t>36</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3.1</w:t>
      </w:r>
      <w:r>
        <w:rPr>
          <w:rFonts w:asciiTheme="minorHAnsi" w:eastAsiaTheme="minorEastAsia" w:hAnsiTheme="minorHAnsi" w:cstheme="minorBidi"/>
          <w:noProof/>
          <w:sz w:val="22"/>
          <w:szCs w:val="22"/>
        </w:rPr>
        <w:tab/>
      </w:r>
      <w:r>
        <w:rPr>
          <w:noProof/>
        </w:rPr>
        <w:t>Sự biến thiên của tỉ lệ nhận dạng trong PCA</w:t>
      </w:r>
      <w:r>
        <w:rPr>
          <w:noProof/>
        </w:rPr>
        <w:tab/>
      </w:r>
      <w:r>
        <w:rPr>
          <w:noProof/>
        </w:rPr>
        <w:fldChar w:fldCharType="begin"/>
      </w:r>
      <w:r>
        <w:rPr>
          <w:noProof/>
        </w:rPr>
        <w:instrText xml:space="preserve"> PAGEREF _Toc421348602 \h </w:instrText>
      </w:r>
      <w:r>
        <w:rPr>
          <w:noProof/>
        </w:rPr>
      </w:r>
      <w:r>
        <w:rPr>
          <w:noProof/>
        </w:rPr>
        <w:fldChar w:fldCharType="separate"/>
      </w:r>
      <w:r>
        <w:rPr>
          <w:noProof/>
        </w:rPr>
        <w:t>47</w:t>
      </w:r>
      <w:r>
        <w:rPr>
          <w:noProof/>
        </w:rPr>
        <w:fldChar w:fldCharType="end"/>
      </w:r>
    </w:p>
    <w:p w:rsidR="00DC4577" w:rsidRDefault="00DC4577">
      <w:pPr>
        <w:pStyle w:val="TOC6"/>
        <w:tabs>
          <w:tab w:val="left" w:pos="1287"/>
        </w:tabs>
        <w:rPr>
          <w:rFonts w:asciiTheme="minorHAnsi" w:eastAsiaTheme="minorEastAsia" w:hAnsiTheme="minorHAnsi" w:cstheme="minorBidi"/>
          <w:noProof/>
          <w:sz w:val="22"/>
          <w:szCs w:val="22"/>
        </w:rPr>
      </w:pPr>
      <w:r>
        <w:rPr>
          <w:noProof/>
        </w:rPr>
        <w:t>Hình 3.2</w:t>
      </w:r>
      <w:r>
        <w:rPr>
          <w:rFonts w:asciiTheme="minorHAnsi" w:eastAsiaTheme="minorEastAsia" w:hAnsiTheme="minorHAnsi" w:cstheme="minorBidi"/>
          <w:noProof/>
          <w:sz w:val="22"/>
          <w:szCs w:val="22"/>
        </w:rPr>
        <w:tab/>
      </w:r>
      <w:r>
        <w:rPr>
          <w:noProof/>
        </w:rPr>
        <w:t>Sự biến thiên của tỉ lệ nhận dạng trong LDA</w:t>
      </w:r>
      <w:r>
        <w:rPr>
          <w:noProof/>
        </w:rPr>
        <w:tab/>
      </w:r>
      <w:r>
        <w:rPr>
          <w:noProof/>
        </w:rPr>
        <w:fldChar w:fldCharType="begin"/>
      </w:r>
      <w:r>
        <w:rPr>
          <w:noProof/>
        </w:rPr>
        <w:instrText xml:space="preserve"> PAGEREF _Toc421348603 \h </w:instrText>
      </w:r>
      <w:r>
        <w:rPr>
          <w:noProof/>
        </w:rPr>
      </w:r>
      <w:r>
        <w:rPr>
          <w:noProof/>
        </w:rPr>
        <w:fldChar w:fldCharType="separate"/>
      </w:r>
      <w:r>
        <w:rPr>
          <w:noProof/>
        </w:rPr>
        <w:t>54</w:t>
      </w:r>
      <w:r>
        <w:rPr>
          <w:noProof/>
        </w:rPr>
        <w:fldChar w:fldCharType="end"/>
      </w:r>
    </w:p>
    <w:p w:rsidR="009F0C77" w:rsidRPr="00516361" w:rsidRDefault="00DC4577" w:rsidP="00DC4577">
      <w:pPr>
        <w:pStyle w:val="Title"/>
        <w:rPr>
          <w:noProof/>
        </w:rPr>
        <w:sectPr w:rsidR="009F0C77" w:rsidRPr="0051636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5071AD" w:rsidP="004A04EF">
      <w:pPr>
        <w:pStyle w:val="Heading1"/>
        <w:rPr>
          <w:noProof/>
          <w:lang w:val="vi-VN"/>
        </w:rPr>
      </w:pPr>
      <w:r w:rsidRPr="00E30E4B">
        <w:rPr>
          <w:noProof/>
          <w:lang w:val="vi-VN"/>
        </w:rPr>
        <w:lastRenderedPageBreak/>
        <w:fldChar w:fldCharType="end"/>
      </w:r>
      <w:bookmarkStart w:id="0" w:name="_Toc28431826"/>
      <w:bookmarkStart w:id="1" w:name="_Toc28431979"/>
      <w:bookmarkStart w:id="2" w:name="_Toc29825280"/>
      <w:bookmarkStart w:id="3" w:name="_Toc30606088"/>
      <w:bookmarkStart w:id="4" w:name="_Toc30608843"/>
      <w:bookmarkStart w:id="5" w:name="_Toc32840777"/>
      <w:bookmarkStart w:id="6" w:name="_Toc40489211"/>
      <w:bookmarkStart w:id="7" w:name="_Toc421348510"/>
      <w:r w:rsidR="00C93CD2" w:rsidRPr="00E30E4B">
        <w:rPr>
          <w:noProof/>
          <w:lang w:val="vi-VN"/>
        </w:rPr>
        <w:t>MỞ ĐẦU</w:t>
      </w:r>
      <w:bookmarkEnd w:id="7"/>
    </w:p>
    <w:bookmarkEnd w:id="0"/>
    <w:bookmarkEnd w:id="1"/>
    <w:bookmarkEnd w:id="2"/>
    <w:bookmarkEnd w:id="3"/>
    <w:bookmarkEnd w:id="4"/>
    <w:bookmarkEnd w:id="5"/>
    <w:bookmarkEnd w:id="6"/>
    <w:p w:rsidR="00AE2EEE" w:rsidRPr="00196143" w:rsidRDefault="00AE2EEE" w:rsidP="00196143">
      <w:pPr>
        <w:pStyle w:val="hd2md"/>
      </w:pPr>
      <w:r w:rsidRPr="00196143">
        <w:t>Lý do chọn đề tài</w:t>
      </w:r>
    </w:p>
    <w:p w:rsidR="00CB4636" w:rsidRPr="007D0C26" w:rsidRDefault="00CB4636" w:rsidP="007D0C26">
      <w:pPr>
        <w:pStyle w:val="hd3md"/>
      </w:pPr>
      <w:r w:rsidRPr="007D0C26">
        <w:t>Bối cảnh chung</w:t>
      </w:r>
    </w:p>
    <w:p w:rsidR="00CB4636" w:rsidRPr="00E30E4B" w:rsidRDefault="00CB4636" w:rsidP="00E82C06">
      <w:pPr>
        <w:pStyle w:val="000-Noi-Dung"/>
        <w:rPr>
          <w:noProof/>
          <w:lang w:val="vi-VN"/>
        </w:rPr>
      </w:pPr>
      <w:r w:rsidRPr="00E30E4B">
        <w:rPr>
          <w:noProof/>
          <w:lang w:val="vi-VN"/>
        </w:rPr>
        <w:t>Từ những năm 80 của thế kỷ trước, nhận dạng hành</w:t>
      </w:r>
      <w:r w:rsidR="005E415D" w:rsidRPr="00E30E4B">
        <w:rPr>
          <w:noProof/>
          <w:lang w:val="vi-VN"/>
        </w:rPr>
        <w:t xml:space="preserve"> động</w:t>
      </w:r>
      <w:r w:rsidR="007D5FAC" w:rsidRPr="00E30E4B">
        <w:rPr>
          <w:noProof/>
          <w:lang w:val="vi-VN"/>
        </w:rPr>
        <w:t xml:space="preserve"> người</w:t>
      </w:r>
      <w:r w:rsidR="005E415D" w:rsidRPr="00E30E4B">
        <w:rPr>
          <w:noProof/>
          <w:lang w:val="vi-VN"/>
        </w:rPr>
        <w:t xml:space="preserve"> (</w:t>
      </w:r>
      <w:r w:rsidR="007D5FAC" w:rsidRPr="00E30E4B">
        <w:rPr>
          <w:noProof/>
          <w:lang w:val="vi-VN"/>
        </w:rPr>
        <w:t xml:space="preserve">human </w:t>
      </w:r>
      <w:r w:rsidR="005E415D" w:rsidRPr="00E30E4B">
        <w:rPr>
          <w:noProof/>
          <w:lang w:val="vi-VN"/>
        </w:rPr>
        <w:t>activity recognition)</w:t>
      </w:r>
      <w:r w:rsidRPr="00E30E4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lang w:val="vi-VN"/>
        </w:rPr>
        <w:t xml:space="preserve"> hình ảnh (vision-based)</w:t>
      </w:r>
      <w:r w:rsidRPr="00E30E4B">
        <w:rPr>
          <w:noProof/>
          <w:lang w:val="vi-VN"/>
        </w:rPr>
        <w:t>.</w:t>
      </w:r>
    </w:p>
    <w:p w:rsidR="00CB4636" w:rsidRPr="00E30E4B" w:rsidRDefault="00CB4636" w:rsidP="00E82C06">
      <w:pPr>
        <w:pStyle w:val="000-Noi-Dung"/>
        <w:rPr>
          <w:noProof/>
          <w:lang w:val="vi-VN"/>
        </w:rPr>
      </w:pPr>
      <w:r w:rsidRPr="00E30E4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lang w:val="vi-VN"/>
        </w:rPr>
        <w:t>ều loại cảm biến khác nhau và xử</w:t>
      </w:r>
      <w:r w:rsidRPr="00E30E4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lang w:val="vi-VN"/>
        </w:rPr>
        <w:t>người sẽ trở nên dễ dàng hơn</w:t>
      </w:r>
      <w:r w:rsidRPr="00E30E4B">
        <w:rPr>
          <w:noProof/>
          <w:lang w:val="vi-VN"/>
        </w:rPr>
        <w:t>.</w:t>
      </w:r>
    </w:p>
    <w:p w:rsidR="00D071E4" w:rsidRPr="00E30E4B" w:rsidRDefault="00CB4636" w:rsidP="00E82C06">
      <w:pPr>
        <w:pStyle w:val="000-Noi-Dung"/>
        <w:rPr>
          <w:noProof/>
          <w:lang w:val="vi-VN"/>
        </w:rPr>
      </w:pPr>
      <w:r w:rsidRPr="00E30E4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lang w:val="vi-VN"/>
        </w:rPr>
        <w:t xml:space="preserve">ọc Kalman, mô hình Markov ẩn, </w:t>
      </w:r>
      <w:r w:rsidRPr="00E30E4B">
        <w:rPr>
          <w:noProof/>
          <w:lang w:val="vi-VN"/>
        </w:rPr>
        <w:t>sử dụng các dữ liệu khác nhau từ camera</w:t>
      </w:r>
      <w:r w:rsidR="00667307" w:rsidRPr="00E30E4B">
        <w:rPr>
          <w:noProof/>
          <w:lang w:val="vi-VN"/>
        </w:rPr>
        <w:t>, sóng âm (stereo) và hồng ngoại</w:t>
      </w:r>
      <w:r w:rsidRPr="00E30E4B">
        <w:rPr>
          <w:noProof/>
          <w:lang w:val="vi-VN"/>
        </w:rPr>
        <w:t>.</w:t>
      </w:r>
    </w:p>
    <w:p w:rsidR="00CB4636" w:rsidRPr="00E30E4B" w:rsidRDefault="00CB4636" w:rsidP="00E82C06">
      <w:pPr>
        <w:pStyle w:val="000-Noi-Dung"/>
        <w:rPr>
          <w:noProof/>
          <w:lang w:val="vi-VN"/>
        </w:rPr>
      </w:pPr>
      <w:r w:rsidRPr="00E30E4B">
        <w:rPr>
          <w:noProof/>
          <w:lang w:val="vi-VN"/>
        </w:rPr>
        <w:lastRenderedPageBreak/>
        <w:t>Gần đây, một số nhà nghiên cứu đã sử dụng camera RGBD (Red, Green, Blue, De</w:t>
      </w:r>
      <w:r w:rsidR="00D11947" w:rsidRPr="00E30E4B">
        <w:rPr>
          <w:noProof/>
          <w:lang w:val="vi-VN"/>
        </w:rPr>
        <w:t>pth) như Kinect</w:t>
      </w:r>
      <w:r w:rsidR="0037398C" w:rsidRPr="00E30E4B">
        <w:rPr>
          <w:rStyle w:val="FootnoteReference"/>
          <w:noProof/>
          <w:szCs w:val="26"/>
          <w:lang w:val="vi-VN"/>
        </w:rPr>
        <w:footnoteReference w:id="2"/>
      </w:r>
      <w:r w:rsidR="00D11947" w:rsidRPr="00E30E4B">
        <w:rPr>
          <w:noProof/>
          <w:lang w:val="vi-VN"/>
        </w:rPr>
        <w:t xml:space="preserve"> </w:t>
      </w:r>
      <w:r w:rsidRPr="00E30E4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673EA8">
      <w:pPr>
        <w:pStyle w:val="Center"/>
        <w:rPr>
          <w:noProof/>
          <w:lang w:val="vi-VN"/>
        </w:rPr>
      </w:pPr>
      <w:r w:rsidRPr="00E30E4B">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4A04EF">
      <w:pPr>
        <w:pStyle w:val="HinhC0"/>
        <w:rPr>
          <w:lang w:val="vi-VN"/>
        </w:rPr>
      </w:pPr>
      <w:bookmarkStart w:id="8" w:name="_Toc420737864"/>
      <w:bookmarkStart w:id="9" w:name="_Toc421348583"/>
      <w:r w:rsidRPr="00E30E4B">
        <w:rPr>
          <w:lang w:val="vi-VN"/>
        </w:rPr>
        <w:t>Microsoft Kinect Camera</w:t>
      </w:r>
      <w:bookmarkEnd w:id="8"/>
      <w:bookmarkEnd w:id="9"/>
    </w:p>
    <w:p w:rsidR="004449FE" w:rsidRPr="007D0C26" w:rsidRDefault="004449FE" w:rsidP="007D0C26">
      <w:pPr>
        <w:pStyle w:val="hd3md"/>
      </w:pPr>
      <w:r w:rsidRPr="007D0C26">
        <w:t>Các phương pháp trước đây</w:t>
      </w:r>
    </w:p>
    <w:p w:rsidR="003A4260" w:rsidRPr="00E30E4B" w:rsidRDefault="003A4260" w:rsidP="00E82C06">
      <w:pPr>
        <w:pStyle w:val="000-Noi-Dung"/>
        <w:rPr>
          <w:noProof/>
          <w:lang w:val="vi-VN"/>
        </w:rPr>
      </w:pPr>
      <w:r w:rsidRPr="00E30E4B">
        <w:rPr>
          <w:noProof/>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lang w:val="vi-VN"/>
        </w:rPr>
        <w:t>bởi các camera thông dụng</w:t>
      </w:r>
      <w:r w:rsidRPr="00E30E4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E82C06">
      <w:pPr>
        <w:pStyle w:val="000-Noi-Dung"/>
        <w:rPr>
          <w:noProof/>
          <w:lang w:val="vi-VN"/>
        </w:rPr>
      </w:pPr>
      <w:r w:rsidRPr="00E30E4B">
        <w:rPr>
          <w:noProof/>
          <w:lang w:val="vi-VN"/>
        </w:rPr>
        <w:t>Từ sau sự ra đời của các thiết bị cảm b</w:t>
      </w:r>
      <w:r w:rsidR="00D66ECA" w:rsidRPr="00E30E4B">
        <w:rPr>
          <w:noProof/>
          <w:lang w:val="vi-VN"/>
        </w:rPr>
        <w:t>iến chiều sâu (depth sensor)</w:t>
      </w:r>
      <w:r w:rsidRPr="00E30E4B">
        <w:rPr>
          <w:noProof/>
          <w:lang w:val="vi-VN"/>
        </w:rPr>
        <w:t>, đã có một hướng tiếp cận mới trong nhận dạng hành động người, đó là sử dụn</w:t>
      </w:r>
      <w:r w:rsidR="001E5F73" w:rsidRPr="00E30E4B">
        <w:rPr>
          <w:noProof/>
          <w:lang w:val="vi-VN"/>
        </w:rPr>
        <w:t>g dữ liệu chuyển động 3D</w:t>
      </w:r>
      <w:r w:rsidRPr="00E30E4B">
        <w:rPr>
          <w:noProof/>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lang w:val="vi-VN"/>
        </w:rPr>
        <w:t xml:space="preserve"> như </w:t>
      </w:r>
      <w:r w:rsidRPr="00E30E4B">
        <w:rPr>
          <w:noProof/>
          <w:lang w:val="vi-VN"/>
        </w:rPr>
        <w:lastRenderedPageBreak/>
        <w:t>là Mocap</w:t>
      </w:r>
      <w:r w:rsidR="00BC3BEE" w:rsidRPr="00E30E4B">
        <w:rPr>
          <w:rStyle w:val="FootnoteReference"/>
          <w:noProof/>
          <w:szCs w:val="26"/>
          <w:lang w:val="vi-VN"/>
        </w:rPr>
        <w:footnoteReference w:id="4"/>
      </w:r>
      <w:r w:rsidRPr="00E30E4B">
        <w:rPr>
          <w:noProof/>
          <w:lang w:val="vi-VN"/>
        </w:rPr>
        <w:t xml:space="preserve"> (Motion Cap</w:t>
      </w:r>
      <w:r w:rsidR="00C841BD" w:rsidRPr="00E30E4B">
        <w:rPr>
          <w:noProof/>
          <w:lang w:val="vi-VN"/>
        </w:rPr>
        <w:t>ture)</w:t>
      </w:r>
      <w:r w:rsidRPr="00E30E4B">
        <w:rPr>
          <w:noProof/>
          <w:lang w:val="vi-VN"/>
        </w:rPr>
        <w:t xml:space="preserve"> hoặc là dùng sóng âm (stereo) - chụp hình ảnh 2D từ nhiều hướng khác nhau để dựng thành mô hình </w:t>
      </w:r>
      <w:r w:rsidR="00703FC2" w:rsidRPr="00E30E4B">
        <w:rPr>
          <w:noProof/>
          <w:lang w:val="vi-VN"/>
        </w:rPr>
        <w:t>3D</w:t>
      </w:r>
      <w:r w:rsidRPr="00E30E4B">
        <w:rPr>
          <w:noProof/>
          <w:lang w:val="vi-VN"/>
        </w:rPr>
        <w:t>.</w:t>
      </w:r>
    </w:p>
    <w:p w:rsidR="003A4260" w:rsidRPr="00E30E4B" w:rsidRDefault="001D408C" w:rsidP="00673EA8">
      <w:pPr>
        <w:pStyle w:val="Center"/>
        <w:rPr>
          <w:noProof/>
          <w:lang w:val="vi-VN"/>
        </w:rPr>
      </w:pPr>
      <w:r w:rsidRPr="00E30E4B">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4A04EF">
      <w:pPr>
        <w:pStyle w:val="HinhC0"/>
        <w:rPr>
          <w:lang w:val="vi-VN"/>
        </w:rPr>
      </w:pPr>
      <w:bookmarkStart w:id="10" w:name="_Toc420737865"/>
      <w:bookmarkStart w:id="11" w:name="_Toc421348584"/>
      <w:r w:rsidRPr="00E30E4B">
        <w:rPr>
          <w:lang w:val="vi-VN"/>
        </w:rPr>
        <w:t>So sánh kết quả giữa các phương pháp trích chọn đặc tính</w:t>
      </w:r>
      <w:bookmarkEnd w:id="10"/>
      <w:bookmarkEnd w:id="11"/>
    </w:p>
    <w:p w:rsidR="003A4260" w:rsidRPr="00E30E4B" w:rsidRDefault="003A4260" w:rsidP="00E82C06">
      <w:pPr>
        <w:pStyle w:val="000-Noi-Dung"/>
        <w:rPr>
          <w:noProof/>
          <w:lang w:val="vi-VN"/>
        </w:rPr>
      </w:pPr>
      <w:r w:rsidRPr="00E30E4B">
        <w:rPr>
          <w:noProof/>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lang w:val="vi-VN"/>
        </w:rPr>
        <w:t xml:space="preserve">trên </w:t>
      </w:r>
      <w:r w:rsidRPr="00E30E4B">
        <w:rPr>
          <w:noProof/>
          <w:lang w:val="vi-VN"/>
        </w:rPr>
        <w:t>ba phương pháp trích chọn và lựa chọn đặc tính khác nhau (Brute Force, SFS, LDA)</w:t>
      </w:r>
      <w:r w:rsidR="000A1EF0">
        <w:rPr>
          <w:noProof/>
        </w:rPr>
        <w:t xml:space="preserve"> (xem hình 0.2)</w:t>
      </w:r>
      <w:r w:rsidRPr="00E30E4B">
        <w:rPr>
          <w:noProof/>
          <w:lang w:val="vi-VN"/>
        </w:rPr>
        <w:t xml:space="preserve"> và đã giảm đáng kể hiệu năng của quá trình nhận dạng so với dữ liệu ban đầu [10].</w:t>
      </w:r>
      <w:r w:rsidR="00C676A8" w:rsidRPr="00E30E4B">
        <w:rPr>
          <w:noProof/>
          <w:lang w:val="vi-VN"/>
        </w:rPr>
        <w:t xml:space="preserve"> </w:t>
      </w:r>
      <w:r w:rsidRPr="00E30E4B">
        <w:rPr>
          <w:noProof/>
          <w:lang w:val="vi-VN"/>
        </w:rPr>
        <w:t>L. Fengjun phân tích và đưa ra bảy loại đặc tính khác nhau dựa vào tư thế và sự kết hợp giữa các khớp xương, sau đó dựng mô hình huấn luyện và nhận dạng dùng Markov ẩn [5]</w:t>
      </w:r>
      <w:r w:rsidR="005F71E6">
        <w:rPr>
          <w:noProof/>
        </w:rPr>
        <w:t xml:space="preserve"> (xem ình 0.3)</w:t>
      </w:r>
      <w:r w:rsidRPr="00E30E4B">
        <w:rPr>
          <w:noProof/>
          <w:lang w:val="vi-VN"/>
        </w:rPr>
        <w:t>. K. Dana</w:t>
      </w:r>
      <w:r w:rsidR="00656E4D" w:rsidRPr="00E30E4B">
        <w:rPr>
          <w:noProof/>
          <w:lang w:val="vi-VN"/>
        </w:rPr>
        <w:t xml:space="preserve"> </w:t>
      </w:r>
      <w:r w:rsidRPr="00E30E4B">
        <w:rPr>
          <w:noProof/>
          <w:lang w:val="vi-VN"/>
        </w:rPr>
        <w:t>đã phát triển một mô hình học tăng cường mới dựa trên mô hình Markov ẩn [11].</w:t>
      </w:r>
    </w:p>
    <w:p w:rsidR="003A4260" w:rsidRPr="00E30E4B" w:rsidRDefault="001D408C" w:rsidP="00673EA8">
      <w:pPr>
        <w:pStyle w:val="Center"/>
        <w:rPr>
          <w:noProof/>
          <w:lang w:val="vi-VN"/>
        </w:rPr>
      </w:pPr>
      <w:r w:rsidRPr="00E30E4B">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4A04EF">
      <w:pPr>
        <w:pStyle w:val="HinhC0"/>
        <w:rPr>
          <w:lang w:val="vi-VN"/>
        </w:rPr>
      </w:pPr>
      <w:bookmarkStart w:id="12" w:name="_Toc420737866"/>
      <w:bookmarkStart w:id="13" w:name="_Toc421348585"/>
      <w:r w:rsidRPr="00E30E4B">
        <w:rPr>
          <w:lang w:val="vi-VN"/>
        </w:rPr>
        <w:t xml:space="preserve">Kết quả nhận </w:t>
      </w:r>
      <w:r w:rsidR="00EF6100">
        <w:t xml:space="preserve">dạng </w:t>
      </w:r>
      <w:r w:rsidRPr="00E30E4B">
        <w:rPr>
          <w:lang w:val="vi-VN"/>
        </w:rPr>
        <w:t xml:space="preserve">dùng bảy </w:t>
      </w:r>
      <w:r w:rsidR="00BC42CE">
        <w:rPr>
          <w:lang w:val="vi-VN"/>
        </w:rPr>
        <w:t xml:space="preserve">loại đặc tính do L. Fengjun </w:t>
      </w:r>
      <w:r w:rsidRPr="00E30E4B">
        <w:rPr>
          <w:lang w:val="vi-VN"/>
        </w:rPr>
        <w:t>đề xuất</w:t>
      </w:r>
      <w:bookmarkEnd w:id="12"/>
      <w:bookmarkEnd w:id="13"/>
    </w:p>
    <w:p w:rsidR="00CD09E1" w:rsidRPr="007D0C26" w:rsidRDefault="00CD09E1" w:rsidP="007D0C26">
      <w:pPr>
        <w:pStyle w:val="hd3md"/>
      </w:pPr>
      <w:r w:rsidRPr="007D0C26">
        <w:t>Những vấn đề tồn tại</w:t>
      </w:r>
    </w:p>
    <w:p w:rsidR="00CD09E1" w:rsidRPr="00E30E4B" w:rsidRDefault="00CD09E1" w:rsidP="00E82C06">
      <w:pPr>
        <w:pStyle w:val="000-Noi-Dung"/>
        <w:rPr>
          <w:noProof/>
          <w:lang w:val="vi-VN"/>
        </w:rPr>
      </w:pPr>
      <w:r w:rsidRPr="00E30E4B">
        <w:rPr>
          <w:noProof/>
          <w:lang w:val="vi-VN"/>
        </w:rPr>
        <w:t>Việc xây dựng mô hình nhận dạng sử dụng dữ liệu chuyển động 3D vẫn còn nhiều điểm chưa tốt về hiệu năng cũng như chi phí.</w:t>
      </w:r>
      <w:r w:rsidR="002E29D7" w:rsidRPr="00E30E4B">
        <w:rPr>
          <w:noProof/>
          <w:lang w:val="vi-VN"/>
        </w:rPr>
        <w:t xml:space="preserve"> Các hạn chế đó là: d</w:t>
      </w:r>
      <w:r w:rsidRPr="00E30E4B">
        <w:rPr>
          <w:noProof/>
          <w:lang w:val="vi-VN"/>
        </w:rPr>
        <w:t>ữ liệu chuyển động 3D là dữ liệu phức tạp, có số lượng thuộc tính lớn</w:t>
      </w:r>
      <w:r w:rsidR="002E29D7" w:rsidRPr="00E30E4B">
        <w:rPr>
          <w:noProof/>
          <w:lang w:val="vi-VN"/>
        </w:rPr>
        <w:t xml:space="preserve"> dẫn đến c</w:t>
      </w:r>
      <w:r w:rsidRPr="00E30E4B">
        <w:rPr>
          <w:noProof/>
          <w:lang w:val="vi-VN"/>
        </w:rPr>
        <w:t>hi phí tính toán lớn</w:t>
      </w:r>
      <w:r w:rsidR="002E29D7" w:rsidRPr="00E30E4B">
        <w:rPr>
          <w:noProof/>
          <w:lang w:val="vi-VN"/>
        </w:rPr>
        <w:t xml:space="preserve"> do đó h</w:t>
      </w:r>
      <w:r w:rsidRPr="00E30E4B">
        <w:rPr>
          <w:noProof/>
          <w:lang w:val="vi-VN"/>
        </w:rPr>
        <w:t>iệu năng</w:t>
      </w:r>
      <w:r w:rsidR="002E29D7" w:rsidRPr="00E30E4B">
        <w:rPr>
          <w:noProof/>
          <w:lang w:val="vi-VN"/>
        </w:rPr>
        <w:t xml:space="preserve"> sẽ</w:t>
      </w:r>
      <w:r w:rsidRPr="00E30E4B">
        <w:rPr>
          <w:noProof/>
          <w:lang w:val="vi-VN"/>
        </w:rPr>
        <w:t xml:space="preserve"> không cao</w:t>
      </w:r>
      <w:r w:rsidR="007912AE" w:rsidRPr="00E30E4B">
        <w:rPr>
          <w:noProof/>
          <w:lang w:val="vi-VN"/>
        </w:rPr>
        <w:t xml:space="preserve"> và t</w:t>
      </w:r>
      <w:r w:rsidR="00261AFE" w:rsidRPr="00E30E4B">
        <w:rPr>
          <w:noProof/>
          <w:lang w:val="vi-VN"/>
        </w:rPr>
        <w:t>ỉ</w:t>
      </w:r>
      <w:r w:rsidRPr="00E30E4B">
        <w:rPr>
          <w:noProof/>
          <w:lang w:val="vi-VN"/>
        </w:rPr>
        <w:t xml:space="preserve"> lệ nhận dạng đúng thấp, đặc biệt với những hoạt động phức tạp</w:t>
      </w:r>
      <w:r w:rsidR="00931AEC" w:rsidRPr="00E30E4B">
        <w:rPr>
          <w:noProof/>
          <w:lang w:val="vi-VN"/>
        </w:rPr>
        <w:t>.</w:t>
      </w:r>
    </w:p>
    <w:p w:rsidR="00AE2EEE" w:rsidRPr="00196143" w:rsidRDefault="00AE2EEE" w:rsidP="00196143">
      <w:pPr>
        <w:pStyle w:val="hd2md"/>
      </w:pPr>
      <w:r w:rsidRPr="00196143">
        <w:t>Mục tiêu và nhiệm vụ</w:t>
      </w:r>
    </w:p>
    <w:p w:rsidR="00274829" w:rsidRPr="00E30E4B" w:rsidRDefault="00F75F87" w:rsidP="00E82C06">
      <w:pPr>
        <w:pStyle w:val="000-Noi-Dung"/>
        <w:rPr>
          <w:b/>
          <w:bCs/>
          <w:noProof/>
          <w:lang w:val="vi-VN"/>
        </w:rPr>
      </w:pPr>
      <w:r w:rsidRPr="00E30E4B">
        <w:rPr>
          <w:noProof/>
          <w:lang w:val="vi-VN"/>
        </w:rPr>
        <w:t>T</w:t>
      </w:r>
      <w:r w:rsidR="00331FF8" w:rsidRPr="00E30E4B">
        <w:rPr>
          <w:noProof/>
          <w:lang w:val="vi-VN"/>
        </w:rPr>
        <w:t>rước</w:t>
      </w:r>
      <w:r w:rsidRPr="00E30E4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lang w:val="vi-VN"/>
        </w:rPr>
        <w:t xml:space="preserve"> nhằm</w:t>
      </w:r>
      <w:r w:rsidR="00CF1BF1" w:rsidRPr="00E30E4B">
        <w:rPr>
          <w:noProof/>
          <w:lang w:val="vi-VN"/>
        </w:rPr>
        <w:t xml:space="preserve"> làm giảm số chiều và độ lớn của dữ liệu</w:t>
      </w:r>
      <w:r w:rsidR="00737FAC" w:rsidRPr="00E30E4B">
        <w:rPr>
          <w:noProof/>
          <w:lang w:val="vi-VN"/>
        </w:rPr>
        <w:t>, góp phần nâng cao độ chính xác và hiệu năng của mô hình.</w:t>
      </w:r>
    </w:p>
    <w:p w:rsidR="00AE2EEE" w:rsidRPr="00196143" w:rsidRDefault="00AE2EEE" w:rsidP="00196143">
      <w:pPr>
        <w:pStyle w:val="hd2md"/>
      </w:pPr>
      <w:r w:rsidRPr="00196143">
        <w:lastRenderedPageBreak/>
        <w:t>Đối tượng và phạm vi nghiên cứu</w:t>
      </w:r>
    </w:p>
    <w:p w:rsidR="00BF1E30" w:rsidRPr="007D0C26" w:rsidRDefault="00665504" w:rsidP="007D0C26">
      <w:pPr>
        <w:pStyle w:val="hd3md"/>
      </w:pPr>
      <w:r w:rsidRPr="007D0C26">
        <w:t>Đối tượng nghiên cứu</w:t>
      </w:r>
    </w:p>
    <w:p w:rsidR="00DC0BBD" w:rsidRPr="00E30E4B" w:rsidRDefault="00C4051B" w:rsidP="00E82C06">
      <w:pPr>
        <w:pStyle w:val="000-Noi-Dung"/>
        <w:rPr>
          <w:noProof/>
          <w:lang w:val="vi-VN"/>
        </w:rPr>
      </w:pPr>
      <w:r w:rsidRPr="00E30E4B">
        <w:rPr>
          <w:noProof/>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lang w:val="vi-VN"/>
        </w:rPr>
        <w:t xml:space="preserve"> (asf/amc)</w:t>
      </w:r>
      <w:r w:rsidR="005E76C3" w:rsidRPr="00E30E4B">
        <w:rPr>
          <w:noProof/>
          <w:lang w:val="vi-VN"/>
        </w:rPr>
        <w:t xml:space="preserve"> </w:t>
      </w:r>
      <w:r w:rsidR="00D95CC8" w:rsidRPr="00E30E4B">
        <w:rPr>
          <w:noProof/>
          <w:lang w:val="vi-VN"/>
        </w:rPr>
        <w:t>do trường đại học CMU (Carnegie Mellon University) thu thập bằng Mocap của h</w:t>
      </w:r>
      <w:r w:rsidR="00347F78" w:rsidRPr="00E30E4B">
        <w:rPr>
          <w:noProof/>
          <w:lang w:val="vi-VN"/>
        </w:rPr>
        <w:t>ọ</w:t>
      </w:r>
      <w:r w:rsidR="00D95CC8" w:rsidRPr="00E30E4B">
        <w:rPr>
          <w:noProof/>
          <w:lang w:val="vi-VN"/>
        </w:rPr>
        <w:t xml:space="preserve">; </w:t>
      </w:r>
      <w:r w:rsidR="005E76C3" w:rsidRPr="00E30E4B">
        <w:rPr>
          <w:noProof/>
          <w:lang w:val="vi-VN"/>
        </w:rPr>
        <w:t>và các phương pháp trích chọn, lựa chọn đặc tính phù hợp.</w:t>
      </w:r>
    </w:p>
    <w:p w:rsidR="00665504" w:rsidRPr="007D0C26" w:rsidRDefault="00DC0BBD" w:rsidP="007D0C26">
      <w:pPr>
        <w:pStyle w:val="hd3md"/>
      </w:pPr>
      <w:r w:rsidRPr="007D0C26">
        <w:t>Phạm vi nghiên cứu</w:t>
      </w:r>
    </w:p>
    <w:p w:rsidR="00DC0BBD" w:rsidRPr="00E30E4B" w:rsidRDefault="00972EA0" w:rsidP="00E82C06">
      <w:pPr>
        <w:pStyle w:val="000-Noi-Dung"/>
        <w:rPr>
          <w:noProof/>
          <w:lang w:val="vi-VN"/>
        </w:rPr>
      </w:pPr>
      <w:r w:rsidRPr="00E30E4B">
        <w:rPr>
          <w:noProof/>
          <w:lang w:val="vi-VN"/>
        </w:rPr>
        <w:t>Bộ dữ</w:t>
      </w:r>
      <w:r w:rsidR="00D95CC8" w:rsidRPr="00E30E4B">
        <w:rPr>
          <w:noProof/>
          <w:lang w:val="vi-VN"/>
        </w:rPr>
        <w:t xml:space="preserve"> </w:t>
      </w:r>
      <w:r w:rsidRPr="00E30E4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lang w:val="vi-VN"/>
        </w:rPr>
        <w:t xml:space="preserve"> Ngoài ra, luận văn chỉ tập trung nghiên cứu một số phương pháp trích chọn đặc tính thông dụng như PCA</w:t>
      </w:r>
      <w:r w:rsidR="00FC7E07" w:rsidRPr="00E30E4B">
        <w:rPr>
          <w:noProof/>
          <w:lang w:val="vi-VN"/>
        </w:rPr>
        <w:t xml:space="preserve"> (Principal Component Analysis</w:t>
      </w:r>
      <w:r w:rsidR="00963A5E" w:rsidRPr="00E30E4B">
        <w:rPr>
          <w:noProof/>
          <w:lang w:val="vi-VN"/>
        </w:rPr>
        <w:t>)</w:t>
      </w:r>
      <w:r w:rsidR="000874F7" w:rsidRPr="00E30E4B">
        <w:rPr>
          <w:noProof/>
          <w:lang w:val="vi-VN"/>
        </w:rPr>
        <w:t>, LDA</w:t>
      </w:r>
      <w:r w:rsidR="00900C11" w:rsidRPr="00E30E4B">
        <w:rPr>
          <w:noProof/>
          <w:lang w:val="vi-VN"/>
        </w:rPr>
        <w:t xml:space="preserve"> (Linear Discriminant Analysis)</w:t>
      </w:r>
      <w:r w:rsidR="00874982" w:rsidRPr="00E30E4B">
        <w:rPr>
          <w:noProof/>
          <w:lang w:val="vi-VN"/>
        </w:rPr>
        <w:t>; và dùng máy vectơ hỗ trợ (SVM) trong học máy.</w:t>
      </w:r>
    </w:p>
    <w:p w:rsidR="00AE2EEE" w:rsidRPr="00196143" w:rsidRDefault="00AE2EEE" w:rsidP="00196143">
      <w:pPr>
        <w:pStyle w:val="hd2md"/>
      </w:pPr>
      <w:r w:rsidRPr="00196143">
        <w:t>Phương pháp nghiên cứu</w:t>
      </w:r>
    </w:p>
    <w:p w:rsidR="00511189" w:rsidRPr="007D0C26" w:rsidRDefault="00275837" w:rsidP="007D0C26">
      <w:pPr>
        <w:pStyle w:val="hd3md"/>
      </w:pPr>
      <w:r w:rsidRPr="007D0C26">
        <w:t>Nghiên cứu lý thuyết</w:t>
      </w:r>
    </w:p>
    <w:p w:rsidR="00275837" w:rsidRPr="00E30E4B" w:rsidRDefault="002470EE" w:rsidP="00E82C06">
      <w:pPr>
        <w:pStyle w:val="000-Noi-Dung"/>
        <w:rPr>
          <w:noProof/>
          <w:lang w:val="vi-VN"/>
        </w:rPr>
      </w:pPr>
      <w:r w:rsidRPr="00E30E4B">
        <w:rPr>
          <w:noProof/>
          <w:lang w:val="vi-VN"/>
        </w:rPr>
        <w:t>Về phần lý thuyết, luận văn tập trung nghiên cứu</w:t>
      </w:r>
      <w:r w:rsidR="007255C5" w:rsidRPr="00E30E4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lang w:val="vi-VN"/>
        </w:rPr>
        <w:t xml:space="preserve"> máy vectơ</w:t>
      </w:r>
      <w:r w:rsidR="007255C5" w:rsidRPr="00E30E4B">
        <w:rPr>
          <w:noProof/>
          <w:lang w:val="vi-VN"/>
        </w:rPr>
        <w:t xml:space="preserve"> </w:t>
      </w:r>
      <w:r w:rsidR="00E87A12" w:rsidRPr="00E30E4B">
        <w:rPr>
          <w:noProof/>
          <w:lang w:val="vi-VN"/>
        </w:rPr>
        <w:t xml:space="preserve">hỗ trợ (SVM) </w:t>
      </w:r>
      <w:r w:rsidR="007255C5" w:rsidRPr="00E30E4B">
        <w:rPr>
          <w:noProof/>
          <w:lang w:val="vi-VN"/>
        </w:rPr>
        <w:t>và các phương pháp trích chọn, lựa chọn đặc tính.</w:t>
      </w:r>
    </w:p>
    <w:p w:rsidR="00275837" w:rsidRPr="007D0C26" w:rsidRDefault="00275837" w:rsidP="007D0C26">
      <w:pPr>
        <w:pStyle w:val="hd3md"/>
      </w:pPr>
      <w:r w:rsidRPr="007D0C26">
        <w:lastRenderedPageBreak/>
        <w:t>Nghiên cứu thực nghiệm</w:t>
      </w:r>
    </w:p>
    <w:p w:rsidR="00722AFD" w:rsidRPr="00E30E4B" w:rsidRDefault="00BB0AB6" w:rsidP="00E82C06">
      <w:pPr>
        <w:pStyle w:val="000-Noi-Dung"/>
        <w:rPr>
          <w:noProof/>
          <w:lang w:val="vi-VN"/>
        </w:rPr>
      </w:pPr>
      <w:r w:rsidRPr="00E30E4B">
        <w:rPr>
          <w:noProof/>
          <w:lang w:val="vi-VN"/>
        </w:rPr>
        <w:t>Quá trình nghiên cứu thực nghiệm sử dụng ngôn ngữ lập trình</w:t>
      </w:r>
      <w:r w:rsidR="00FA3960">
        <w:rPr>
          <w:noProof/>
          <w:lang w:val="vi-VN"/>
        </w:rPr>
        <w:t xml:space="preserve"> </w:t>
      </w:r>
      <w:r w:rsidR="00FA3960">
        <w:rPr>
          <w:noProof/>
        </w:rPr>
        <w:t>C</w:t>
      </w:r>
      <w:r w:rsidR="0011320C" w:rsidRPr="00E30E4B">
        <w:rPr>
          <w:noProof/>
          <w:lang w:val="vi-VN"/>
        </w:rPr>
        <w:t>#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lang w:val="vi-VN"/>
        </w:rPr>
        <w:t xml:space="preserve"> xây dựng mô hình nhận dạng với các phương pháp trích chọn đặc tính khác nhau so sánh kết quả thu được và đưa ra kết luận</w:t>
      </w:r>
      <w:r w:rsidR="00237D34" w:rsidRPr="00E30E4B">
        <w:rPr>
          <w:noProof/>
          <w:lang w:val="vi-VN"/>
        </w:rPr>
        <w:t>.</w:t>
      </w:r>
    </w:p>
    <w:p w:rsidR="00AE2EEE" w:rsidRPr="00196143" w:rsidRDefault="00AE2EEE" w:rsidP="00196143">
      <w:pPr>
        <w:pStyle w:val="hd2md"/>
      </w:pPr>
      <w:r w:rsidRPr="00196143">
        <w:t>Ý nghĩa khoa học và thực tiễn của đề tài</w:t>
      </w:r>
    </w:p>
    <w:p w:rsidR="00FD7DCE" w:rsidRPr="007D0C26" w:rsidRDefault="001D5625" w:rsidP="007D0C26">
      <w:pPr>
        <w:pStyle w:val="hd3md"/>
      </w:pPr>
      <w:r w:rsidRPr="007D0C26">
        <w:t>Về mặt lý thuyết</w:t>
      </w:r>
    </w:p>
    <w:p w:rsidR="00FD7DCE" w:rsidRPr="00E30E4B" w:rsidRDefault="002F27DB" w:rsidP="00E82C06">
      <w:pPr>
        <w:pStyle w:val="000-Noi-Dung"/>
        <w:rPr>
          <w:noProof/>
          <w:lang w:val="vi-VN"/>
        </w:rPr>
      </w:pPr>
      <w:r w:rsidRPr="00E30E4B">
        <w:rPr>
          <w:noProof/>
          <w:lang w:val="vi-VN"/>
        </w:rPr>
        <w:t>Luận văn này củng cố các lý thuyết về nhận dạng hành động người trong không gian 3D, dữ liệu chuyển động 3D, các phương pháp trích chọn, lựa chọn đặc tính.</w:t>
      </w:r>
    </w:p>
    <w:p w:rsidR="00FD7DCE" w:rsidRPr="007D0C26" w:rsidRDefault="00FD7DCE" w:rsidP="007D0C26">
      <w:pPr>
        <w:pStyle w:val="hd3md"/>
      </w:pPr>
      <w:r w:rsidRPr="007D0C26">
        <w:t>Về mặt thực tiễn</w:t>
      </w:r>
    </w:p>
    <w:p w:rsidR="00FD7DCE" w:rsidRPr="00E30E4B" w:rsidRDefault="00E10DFD" w:rsidP="00E82C06">
      <w:pPr>
        <w:pStyle w:val="000-Noi-Dung"/>
        <w:rPr>
          <w:noProof/>
          <w:lang w:val="vi-VN"/>
        </w:rPr>
      </w:pPr>
      <w:r>
        <w:rPr>
          <w:noProof/>
        </w:rPr>
        <w:t>Đề xuất, x</w:t>
      </w:r>
      <w:r w:rsidR="009675B9" w:rsidRPr="00E30E4B">
        <w:rPr>
          <w:noProof/>
          <w:lang w:val="vi-VN"/>
        </w:rPr>
        <w:t>ây dựng mô hình nhận dạng hành động người trong không gian 3D sử dụng các phương pháp trích chọn đặc tính và học máy.</w:t>
      </w:r>
    </w:p>
    <w:p w:rsidR="00A9617A" w:rsidRPr="00196143" w:rsidRDefault="00AE2EEE" w:rsidP="00196143">
      <w:pPr>
        <w:pStyle w:val="hd2md"/>
      </w:pPr>
      <w:r w:rsidRPr="00196143">
        <w:t>Bố cục của luận vă</w:t>
      </w:r>
      <w:r w:rsidR="00A50661" w:rsidRPr="00196143">
        <w:t>n</w:t>
      </w:r>
    </w:p>
    <w:p w:rsidR="00A50661" w:rsidRPr="00E30E4B" w:rsidRDefault="00F472AF" w:rsidP="00E82C06">
      <w:pPr>
        <w:pStyle w:val="000-Noi-Dung"/>
        <w:rPr>
          <w:noProof/>
          <w:lang w:val="vi-VN"/>
        </w:rPr>
      </w:pPr>
      <w:r w:rsidRPr="00E30E4B">
        <w:rPr>
          <w:noProof/>
          <w:lang w:val="vi-VN"/>
        </w:rPr>
        <w:t>Ngoài phần mở đầu và kết luận, luận văn gồm</w:t>
      </w:r>
      <w:r w:rsidR="00A34648" w:rsidRPr="00E30E4B">
        <w:rPr>
          <w:noProof/>
          <w:lang w:val="vi-VN"/>
        </w:rPr>
        <w:t xml:space="preserve"> có ba chương với các nội dung chính như sau:</w:t>
      </w:r>
    </w:p>
    <w:p w:rsidR="00A34648" w:rsidRPr="00E30E4B" w:rsidRDefault="009C02B4" w:rsidP="00E82C06">
      <w:pPr>
        <w:pStyle w:val="cbc"/>
        <w:rPr>
          <w:noProof/>
        </w:rPr>
      </w:pPr>
      <w:r w:rsidRPr="00E30E4B">
        <w:rPr>
          <w:noProof/>
        </w:rPr>
        <w:t xml:space="preserve">Chương 1: </w:t>
      </w:r>
      <w:r w:rsidR="00801F2A" w:rsidRPr="00E30E4B">
        <w:rPr>
          <w:noProof/>
        </w:rPr>
        <w:t>Nghiên cứu tổng quan</w:t>
      </w:r>
    </w:p>
    <w:p w:rsidR="0034351B" w:rsidRPr="00E30E4B" w:rsidRDefault="0034351B" w:rsidP="00E82C06">
      <w:pPr>
        <w:pStyle w:val="000-Noi-Dung"/>
        <w:rPr>
          <w:noProof/>
          <w:lang w:val="vi-VN"/>
        </w:rPr>
      </w:pPr>
      <w:r w:rsidRPr="00E30E4B">
        <w:rPr>
          <w:noProof/>
          <w:lang w:val="vi-VN"/>
        </w:rPr>
        <w:t xml:space="preserve">Chương này trình bày tổng quan các vấn đề liên quan đến </w:t>
      </w:r>
      <w:r w:rsidR="00814786" w:rsidRPr="00E30E4B">
        <w:rPr>
          <w:noProof/>
          <w:lang w:val="vi-VN"/>
        </w:rPr>
        <w:t>đề tài của luận văn</w:t>
      </w:r>
      <w:r w:rsidRPr="00E30E4B">
        <w:rPr>
          <w:noProof/>
          <w:lang w:val="vi-VN"/>
        </w:rPr>
        <w:t>.</w:t>
      </w:r>
      <w:r w:rsidR="00680855" w:rsidRPr="00E30E4B">
        <w:rPr>
          <w:noProof/>
          <w:lang w:val="vi-VN"/>
        </w:rPr>
        <w:t xml:space="preserve"> Nội dung chủ yếu xoay quanh </w:t>
      </w:r>
      <w:r w:rsidR="004733D4" w:rsidRPr="00E30E4B">
        <w:rPr>
          <w:noProof/>
          <w:lang w:val="vi-VN"/>
        </w:rPr>
        <w:t>các</w:t>
      </w:r>
      <w:r w:rsidR="00680855" w:rsidRPr="00E30E4B">
        <w:rPr>
          <w:noProof/>
          <w:lang w:val="vi-VN"/>
        </w:rPr>
        <w:t xml:space="preserve"> chủ đề chính. </w:t>
      </w:r>
      <w:r w:rsidR="004733D4" w:rsidRPr="00E30E4B">
        <w:rPr>
          <w:noProof/>
          <w:lang w:val="vi-VN"/>
        </w:rPr>
        <w:t>H</w:t>
      </w:r>
      <w:r w:rsidR="00680855" w:rsidRPr="00E30E4B">
        <w:rPr>
          <w:noProof/>
          <w:lang w:val="vi-VN"/>
        </w:rPr>
        <w:t>oạt động nhận dạng hành động người</w:t>
      </w:r>
      <w:r w:rsidR="004733D4" w:rsidRPr="00E30E4B">
        <w:rPr>
          <w:noProof/>
          <w:lang w:val="vi-VN"/>
        </w:rPr>
        <w:t>;</w:t>
      </w:r>
      <w:r w:rsidR="00680855" w:rsidRPr="00E30E4B">
        <w:rPr>
          <w:noProof/>
          <w:lang w:val="vi-VN"/>
        </w:rPr>
        <w:t xml:space="preserve"> mô hình chụp chuyển động</w:t>
      </w:r>
      <w:r w:rsidR="004733D4" w:rsidRPr="00E30E4B">
        <w:rPr>
          <w:noProof/>
          <w:lang w:val="vi-VN"/>
        </w:rPr>
        <w:t>; các phương pháp học máy;</w:t>
      </w:r>
      <w:r w:rsidR="001764CC" w:rsidRPr="00E30E4B">
        <w:rPr>
          <w:noProof/>
          <w:lang w:val="vi-VN"/>
        </w:rPr>
        <w:t xml:space="preserve"> các phương pháp trích chọn và lựa chọn đặc tính.</w:t>
      </w:r>
    </w:p>
    <w:p w:rsidR="00570D5E" w:rsidRPr="00E30E4B" w:rsidRDefault="00570D5E" w:rsidP="00E82C06">
      <w:pPr>
        <w:pStyle w:val="cbc"/>
        <w:rPr>
          <w:noProof/>
        </w:rPr>
      </w:pPr>
      <w:r w:rsidRPr="00E30E4B">
        <w:rPr>
          <w:noProof/>
        </w:rPr>
        <w:lastRenderedPageBreak/>
        <w:t>Chương 2: Giải pháp đề xuất</w:t>
      </w:r>
    </w:p>
    <w:p w:rsidR="008C7D9F" w:rsidRPr="00E30E4B" w:rsidRDefault="00A728BC" w:rsidP="00E82C06">
      <w:pPr>
        <w:pStyle w:val="000-Noi-Dung"/>
        <w:rPr>
          <w:noProof/>
          <w:lang w:val="vi-VN"/>
        </w:rPr>
      </w:pPr>
      <w:r w:rsidRPr="00E30E4B">
        <w:rPr>
          <w:noProof/>
          <w:lang w:val="vi-VN"/>
        </w:rPr>
        <w:t xml:space="preserve">Chương này tập trung vào trình bày </w:t>
      </w:r>
      <w:r w:rsidR="003B2737" w:rsidRPr="00E30E4B">
        <w:rPr>
          <w:noProof/>
          <w:lang w:val="vi-VN"/>
        </w:rPr>
        <w:t>và giải thích chi tết mô hình nhận dạng đề xuất và các thành phần trong mô hình.</w:t>
      </w:r>
    </w:p>
    <w:p w:rsidR="00570D5E" w:rsidRPr="00E30E4B" w:rsidRDefault="00570D5E" w:rsidP="00E82C06">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513F47" w:rsidRDefault="00513F47" w:rsidP="00E82C06">
      <w:pPr>
        <w:pStyle w:val="000-Noi-Dung"/>
        <w:rPr>
          <w:noProof/>
        </w:rPr>
      </w:pPr>
      <w:r>
        <w:rPr>
          <w:noProof/>
        </w:rPr>
        <w:t>Chương này trình bày chi tết quá trình thực nghiệm</w:t>
      </w:r>
      <w:r w:rsidR="00BC465A">
        <w:rPr>
          <w:noProof/>
        </w:rPr>
        <w:t xml:space="preserve"> bao gồm môi trường thực nghiệm, các giai đoạn thực nghiệm và kết quả thực nghiệm qua từng giai đoạn. Từ đó đưa ra các nhận xét, đánh giá.</w:t>
      </w:r>
    </w:p>
    <w:p w:rsidR="00EB36B4" w:rsidRPr="00E30E4B" w:rsidRDefault="00EB36B4" w:rsidP="004A04EF">
      <w:pPr>
        <w:overflowPunct/>
        <w:autoSpaceDE/>
        <w:autoSpaceDN/>
        <w:adjustRightInd/>
        <w:jc w:val="center"/>
        <w:textAlignment w:val="auto"/>
        <w:rPr>
          <w:noProof/>
          <w:szCs w:val="26"/>
          <w:lang w:val="vi-VN"/>
        </w:rPr>
      </w:pPr>
      <w:r w:rsidRPr="00E30E4B">
        <w:rPr>
          <w:noProof/>
          <w:szCs w:val="26"/>
          <w:lang w:val="vi-VN"/>
        </w:rPr>
        <w:br w:type="page"/>
      </w:r>
    </w:p>
    <w:p w:rsidR="00585CED" w:rsidRPr="00E30E4B" w:rsidRDefault="00585CED" w:rsidP="004A04EF">
      <w:pPr>
        <w:pStyle w:val="CHUONG"/>
      </w:pPr>
      <w:r w:rsidRPr="00E30E4B">
        <w:lastRenderedPageBreak/>
        <w:t xml:space="preserve">CHƯƠNG </w:t>
      </w:r>
      <w:r w:rsidR="005071AD" w:rsidRPr="00E30E4B">
        <w:fldChar w:fldCharType="begin"/>
      </w:r>
      <w:r w:rsidRPr="00E30E4B">
        <w:instrText xml:space="preserve"> SEQ CHƯƠNG \* ARABIC </w:instrText>
      </w:r>
      <w:r w:rsidR="005071AD" w:rsidRPr="00E30E4B">
        <w:fldChar w:fldCharType="separate"/>
      </w:r>
      <w:r w:rsidR="00DE31C4">
        <w:t>1</w:t>
      </w:r>
      <w:r w:rsidR="005071AD" w:rsidRPr="00E30E4B">
        <w:fldChar w:fldCharType="end"/>
      </w:r>
    </w:p>
    <w:p w:rsidR="007900C4" w:rsidRPr="00E30E4B" w:rsidRDefault="00E468FC" w:rsidP="004A04EF">
      <w:pPr>
        <w:pStyle w:val="Heading1"/>
        <w:rPr>
          <w:noProof/>
          <w:lang w:val="vi-VN"/>
        </w:rPr>
      </w:pPr>
      <w:bookmarkStart w:id="14" w:name="_Toc421348511"/>
      <w:r w:rsidRPr="00E30E4B">
        <w:rPr>
          <w:noProof/>
          <w:lang w:val="vi-VN"/>
        </w:rPr>
        <w:t>NGHIÊN CỨU TỔNG QUAN</w:t>
      </w:r>
      <w:bookmarkEnd w:id="14"/>
    </w:p>
    <w:p w:rsidR="0058431C" w:rsidRPr="00804A10" w:rsidRDefault="003342C3" w:rsidP="00804A10">
      <w:pPr>
        <w:pStyle w:val="Heading2"/>
      </w:pPr>
      <w:bookmarkStart w:id="15" w:name="_Toc421348512"/>
      <w:r w:rsidRPr="00804A10">
        <w:t>Nhận dạng hành động người trong không gian 3D</w:t>
      </w:r>
      <w:bookmarkEnd w:id="15"/>
    </w:p>
    <w:p w:rsidR="003342C3" w:rsidRPr="00E30E4B" w:rsidRDefault="00B25795" w:rsidP="00E82C06">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2F734A" w:rsidRDefault="00B14EBE" w:rsidP="002F734A">
      <w:pPr>
        <w:pStyle w:val="Heading3"/>
      </w:pPr>
      <w:bookmarkStart w:id="16" w:name="_Toc421348513"/>
      <w:r w:rsidRPr="002F734A">
        <w:t>Các phương pháp thu thập dữ liệu chuyển động 3D</w:t>
      </w:r>
      <w:bookmarkEnd w:id="16"/>
    </w:p>
    <w:p w:rsidR="00AA3B19" w:rsidRPr="00E30E4B" w:rsidRDefault="005C4724" w:rsidP="00E82C06">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C33759" w:rsidRPr="00E30E4B">
        <w:rPr>
          <w:noProof/>
          <w:lang w:val="vi-VN"/>
        </w:rPr>
        <w:t xml:space="preserve">hoạt đông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785EE7">
        <w:rPr>
          <w:noProof/>
        </w:rPr>
        <w:t>chi tiết</w:t>
      </w:r>
      <w:r w:rsidR="008C70C6" w:rsidRPr="00E30E4B">
        <w:rPr>
          <w:noProof/>
          <w:lang w:val="vi-VN"/>
        </w:rPr>
        <w:t xml:space="preserve"> từng phương pháp.</w:t>
      </w:r>
    </w:p>
    <w:p w:rsidR="006A61FF" w:rsidRPr="006B1483" w:rsidRDefault="006C7B05" w:rsidP="006B1483">
      <w:pPr>
        <w:pStyle w:val="Heading4"/>
      </w:pPr>
      <w:bookmarkStart w:id="17" w:name="_Toc421348514"/>
      <w:r w:rsidRPr="006B1483">
        <w:lastRenderedPageBreak/>
        <w:t xml:space="preserve">Phương pháp sử dụng </w:t>
      </w:r>
      <w:r w:rsidR="002E4541" w:rsidRPr="006B1483">
        <w:t>stereo camera</w:t>
      </w:r>
      <w:bookmarkEnd w:id="17"/>
    </w:p>
    <w:p w:rsidR="0055791C" w:rsidRPr="00255A53" w:rsidRDefault="00696C43" w:rsidP="00E82C06">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w:t>
      </w:r>
      <w:r w:rsidR="005263E3">
        <w:rPr>
          <w:noProof/>
        </w:rPr>
        <w:t>nik với nhiều ống kính riêng biệt</w:t>
      </w:r>
      <w:r w:rsidR="00255A53">
        <w:rPr>
          <w:noProof/>
        </w:rPr>
        <w:t>.</w:t>
      </w:r>
    </w:p>
    <w:p w:rsidR="009615F3" w:rsidRPr="00E30E4B" w:rsidRDefault="009615F3" w:rsidP="00673EA8">
      <w:pPr>
        <w:pStyle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8"/>
                    <a:stretch>
                      <a:fillRect/>
                    </a:stretch>
                  </pic:blipFill>
                  <pic:spPr>
                    <a:xfrm>
                      <a:off x="0" y="0"/>
                      <a:ext cx="4030529" cy="1917650"/>
                    </a:xfrm>
                    <a:prstGeom prst="rect">
                      <a:avLst/>
                    </a:prstGeom>
                  </pic:spPr>
                </pic:pic>
              </a:graphicData>
            </a:graphic>
          </wp:inline>
        </w:drawing>
      </w:r>
    </w:p>
    <w:p w:rsidR="009615F3" w:rsidRPr="00E30E4B" w:rsidRDefault="00310C5E" w:rsidP="004A04EF">
      <w:pPr>
        <w:pStyle w:val="HinhC1"/>
      </w:pPr>
      <w:bookmarkStart w:id="18" w:name="_Toc420737867"/>
      <w:bookmarkStart w:id="19" w:name="_Toc421348586"/>
      <w:r w:rsidRPr="00E30E4B">
        <w:t>Kodak</w:t>
      </w:r>
      <w:r>
        <w:t xml:space="preserve"> stereo camera</w:t>
      </w:r>
      <w:bookmarkEnd w:id="18"/>
      <w:bookmarkEnd w:id="19"/>
    </w:p>
    <w:p w:rsidR="00457E3B" w:rsidRPr="00E30E4B" w:rsidRDefault="00294D98" w:rsidP="00E82C06">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7D7BB6">
      <w:pPr>
        <w:pStyle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19"/>
                    <a:stretch>
                      <a:fillRect/>
                    </a:stretch>
                  </pic:blipFill>
                  <pic:spPr>
                    <a:xfrm>
                      <a:off x="0" y="0"/>
                      <a:ext cx="2438400" cy="2438400"/>
                    </a:xfrm>
                    <a:prstGeom prst="rect">
                      <a:avLst/>
                    </a:prstGeom>
                  </pic:spPr>
                </pic:pic>
              </a:graphicData>
            </a:graphic>
          </wp:inline>
        </w:drawing>
      </w:r>
    </w:p>
    <w:p w:rsidR="00E63BAA" w:rsidRPr="00E30E4B" w:rsidRDefault="00DF5DD6" w:rsidP="004A04EF">
      <w:pPr>
        <w:pStyle w:val="HinhC1"/>
      </w:pPr>
      <w:bookmarkStart w:id="20" w:name="_Toc420737868"/>
      <w:bookmarkStart w:id="21" w:name="_Toc421348587"/>
      <w:r w:rsidRPr="00E30E4B">
        <w:t>Sputnik stereo camera</w:t>
      </w:r>
      <w:bookmarkEnd w:id="20"/>
      <w:bookmarkEnd w:id="21"/>
    </w:p>
    <w:p w:rsidR="007F78E9" w:rsidRPr="00E30E4B" w:rsidRDefault="007F78E9" w:rsidP="00E82C06">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6B1483" w:rsidRDefault="004B5CDE" w:rsidP="006B1483">
      <w:pPr>
        <w:pStyle w:val="Heading4"/>
      </w:pPr>
      <w:bookmarkStart w:id="22" w:name="_Toc421348515"/>
      <w:r w:rsidRPr="006B1483">
        <w:t>Phương pháp sử dụng Mocap</w:t>
      </w:r>
      <w:bookmarkEnd w:id="22"/>
    </w:p>
    <w:p w:rsidR="00302E9B" w:rsidRPr="00E657DE" w:rsidRDefault="00A7749C" w:rsidP="00E82C06">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w:t>
      </w:r>
      <w:r w:rsidR="001322DD">
        <w:rPr>
          <w:noProof/>
          <w:lang w:val="vi-VN"/>
        </w:rPr>
        <w:t xml:space="preserve"> khiêu vũ, c</w:t>
      </w:r>
      <w:r w:rsidR="001322DD">
        <w:rPr>
          <w:noProof/>
        </w:rPr>
        <w:t>ũ</w:t>
      </w:r>
      <w:r w:rsidR="005E124E" w:rsidRPr="00E30E4B">
        <w:rPr>
          <w:noProof/>
          <w:lang w:val="vi-VN"/>
        </w:rPr>
        <w:t>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7A67A5">
      <w:pPr>
        <w:pStyle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0"/>
                    <a:stretch>
                      <a:fillRect/>
                    </a:stretch>
                  </pic:blipFill>
                  <pic:spPr>
                    <a:xfrm>
                      <a:off x="0" y="0"/>
                      <a:ext cx="3972133" cy="2896373"/>
                    </a:xfrm>
                    <a:prstGeom prst="rect">
                      <a:avLst/>
                    </a:prstGeom>
                  </pic:spPr>
                </pic:pic>
              </a:graphicData>
            </a:graphic>
          </wp:inline>
        </w:drawing>
      </w:r>
    </w:p>
    <w:p w:rsidR="00FC7866" w:rsidRPr="00E30E4B" w:rsidRDefault="00C956C9" w:rsidP="004A04EF">
      <w:pPr>
        <w:pStyle w:val="HinhC1"/>
      </w:pPr>
      <w:bookmarkStart w:id="23" w:name="_Toc420737869"/>
      <w:bookmarkStart w:id="24" w:name="_Toc421348588"/>
      <w:r w:rsidRPr="00E30E4B">
        <w:t>Một hệ thống chụp chuyển động</w:t>
      </w:r>
      <w:bookmarkEnd w:id="23"/>
      <w:bookmarkEnd w:id="24"/>
    </w:p>
    <w:p w:rsidR="00B64805" w:rsidRPr="00D413CB" w:rsidRDefault="00E54431" w:rsidP="00E82C06">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67747A" w:rsidRDefault="00E71810" w:rsidP="00E82C06">
      <w:pPr>
        <w:pStyle w:val="000-Noi-Dung"/>
        <w:rPr>
          <w:noProof/>
        </w:rPr>
      </w:pPr>
      <w:r>
        <w:rPr>
          <w:noProof/>
          <w:lang w:val="vi-VN"/>
        </w:rPr>
        <w:t>Hiện nay</w:t>
      </w:r>
      <w:r>
        <w:rPr>
          <w:noProof/>
        </w:rPr>
        <w:t xml:space="preserve"> </w:t>
      </w:r>
      <w:r w:rsidR="00855AAA" w:rsidRPr="00E30E4B">
        <w:rPr>
          <w:noProof/>
          <w:lang w:val="vi-VN"/>
        </w:rPr>
        <w:t xml:space="preserve">có một số </w:t>
      </w:r>
      <w:r w:rsidR="009B0DB3">
        <w:rPr>
          <w:noProof/>
        </w:rPr>
        <w:t>cơ sở</w:t>
      </w:r>
      <w:r w:rsidR="00855AAA" w:rsidRPr="00E30E4B">
        <w:rPr>
          <w:noProof/>
          <w:lang w:val="vi-VN"/>
        </w:rPr>
        <w:t xml:space="preserve"> dữ liệu chuyển động 3D được thu thập bởi hệ thống chụp chuyển động như CMU Motion Capture Database</w:t>
      </w:r>
      <w:r w:rsidR="00AF7254" w:rsidRPr="00E30E4B">
        <w:rPr>
          <w:rStyle w:val="FootnoteReference"/>
          <w:noProof/>
          <w:lang w:val="vi-VN"/>
        </w:rPr>
        <w:footnoteReference w:id="9"/>
      </w:r>
      <w:r w:rsidR="00855AAA" w:rsidRPr="00E30E4B">
        <w:rPr>
          <w:noProof/>
          <w:lang w:val="vi-VN"/>
        </w:rPr>
        <w:t>, MPI HDM05 Motion Capture Database2</w:t>
      </w:r>
      <w:r w:rsidR="00AF7254" w:rsidRPr="00E30E4B">
        <w:rPr>
          <w:rStyle w:val="FootnoteReference"/>
          <w:noProof/>
          <w:lang w:val="vi-VN"/>
        </w:rPr>
        <w:footnoteReference w:id="10"/>
      </w:r>
      <w:r w:rsidR="00855AAA" w:rsidRPr="00E30E4B">
        <w:rPr>
          <w:noProof/>
          <w:lang w:val="vi-VN"/>
        </w:rPr>
        <w:t>, CMU Kitchen DataSet</w:t>
      </w:r>
      <w:r w:rsidR="00AF7254" w:rsidRPr="00E30E4B">
        <w:rPr>
          <w:rStyle w:val="FootnoteReference"/>
          <w:noProof/>
          <w:lang w:val="vi-VN"/>
        </w:rPr>
        <w:footnoteReference w:id="11"/>
      </w:r>
      <w:r w:rsidR="00855AAA" w:rsidRPr="00E30E4B">
        <w:rPr>
          <w:noProof/>
          <w:lang w:val="vi-VN"/>
        </w:rPr>
        <w:t>, LACE Indoor Activity Benchmark Dataset</w:t>
      </w:r>
      <w:r w:rsidR="00AF7254" w:rsidRPr="00E30E4B">
        <w:rPr>
          <w:rStyle w:val="FootnoteReference"/>
          <w:noProof/>
          <w:lang w:val="vi-VN"/>
        </w:rPr>
        <w:footnoteReference w:id="12"/>
      </w:r>
      <w:r w:rsidR="00855AAA" w:rsidRPr="00E30E4B">
        <w:rPr>
          <w:noProof/>
          <w:lang w:val="vi-VN"/>
        </w:rPr>
        <w:t>, và TUM Kitchen Dataset</w:t>
      </w:r>
      <w:r w:rsidR="00057A56" w:rsidRPr="00E30E4B">
        <w:rPr>
          <w:rStyle w:val="FootnoteReference"/>
          <w:noProof/>
          <w:lang w:val="vi-VN"/>
        </w:rPr>
        <w:footnoteReference w:id="13"/>
      </w:r>
      <w:r w:rsidR="00855AAA" w:rsidRPr="00E30E4B">
        <w:rPr>
          <w:noProof/>
          <w:lang w:val="vi-VN"/>
        </w:rPr>
        <w:t>.</w:t>
      </w:r>
      <w:r w:rsidR="0067747A">
        <w:rPr>
          <w:noProof/>
        </w:rPr>
        <w:t xml:space="preserve"> Các cơ sở dữ liệu này được cung cấp miễn phí cho mục đích nghiên cứu.</w:t>
      </w:r>
    </w:p>
    <w:p w:rsidR="00A0163D" w:rsidRPr="006B1483" w:rsidRDefault="0090348D" w:rsidP="006B1483">
      <w:pPr>
        <w:pStyle w:val="Heading4"/>
      </w:pPr>
      <w:bookmarkStart w:id="25" w:name="_Toc421348516"/>
      <w:r w:rsidRPr="006B1483">
        <w:lastRenderedPageBreak/>
        <w:t>Phương pháp sử dụng range sensor</w:t>
      </w:r>
      <w:bookmarkEnd w:id="25"/>
    </w:p>
    <w:p w:rsidR="00AD35C4" w:rsidRPr="00E30E4B" w:rsidRDefault="00693FFD" w:rsidP="00E82C06">
      <w:pPr>
        <w:pStyle w:val="000-Noi-Dung"/>
        <w:rPr>
          <w:noProof/>
          <w:lang w:val="vi-VN"/>
        </w:rPr>
      </w:pPr>
      <w:r w:rsidRPr="00E30E4B">
        <w:rPr>
          <w:noProof/>
          <w:lang w:val="vi-VN"/>
        </w:rPr>
        <w:t>Range sensor hay range camera là một loại cảm biến dùng để tạo</w:t>
      </w:r>
      <w:r w:rsidR="007E6653">
        <w:rPr>
          <w:noProof/>
          <w:lang w:val="vi-VN"/>
        </w:rPr>
        <w:t xml:space="preserve"> ra range image. Range image là</w:t>
      </w:r>
      <w:r w:rsidRPr="00E30E4B">
        <w:rPr>
          <w:noProof/>
          <w:lang w:val="vi-VN"/>
        </w:rPr>
        <w:t xml:space="preserve"> một dạng hình ảnh trong đó giá trị của các điểm ảnh là khoản</w:t>
      </w:r>
      <w:r w:rsidR="00407C78">
        <w:rPr>
          <w:noProof/>
        </w:rPr>
        <w:t>g</w:t>
      </w:r>
      <w:r w:rsidRPr="00E30E4B">
        <w:rPr>
          <w:noProof/>
          <w:lang w:val="vi-VN"/>
        </w:rPr>
        <w:t xml:space="preserve">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w:t>
      </w:r>
      <w:r w:rsidR="00561F12">
        <w:rPr>
          <w:noProof/>
        </w:rPr>
        <w:t>g</w:t>
      </w:r>
      <w:r w:rsidR="00AF7163" w:rsidRPr="00E30E4B">
        <w:rPr>
          <w:noProof/>
          <w:lang w:val="vi-VN"/>
        </w:rPr>
        <w:t xml:space="preserve"> cách này, chúng ta có thể dễ dàng dựng được cấu trúc ba chiều của vật thể.</w:t>
      </w:r>
    </w:p>
    <w:p w:rsidR="00BC4800" w:rsidRPr="00E30E4B" w:rsidRDefault="0065717E" w:rsidP="00880AB0">
      <w:pPr>
        <w:pStyle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1"/>
                    <a:stretch>
                      <a:fillRect/>
                    </a:stretch>
                  </pic:blipFill>
                  <pic:spPr>
                    <a:xfrm>
                      <a:off x="0" y="0"/>
                      <a:ext cx="3048000" cy="2705100"/>
                    </a:xfrm>
                    <a:prstGeom prst="rect">
                      <a:avLst/>
                    </a:prstGeom>
                  </pic:spPr>
                </pic:pic>
              </a:graphicData>
            </a:graphic>
          </wp:inline>
        </w:drawing>
      </w:r>
    </w:p>
    <w:p w:rsidR="0065717E" w:rsidRPr="00E30E4B" w:rsidRDefault="00AE63FA" w:rsidP="004A04EF">
      <w:pPr>
        <w:pStyle w:val="HinhC1"/>
      </w:pPr>
      <w:bookmarkStart w:id="26" w:name="_Toc420737870"/>
      <w:bookmarkStart w:id="27" w:name="_Toc421348589"/>
      <w:r w:rsidRPr="00E30E4B">
        <w:t>Một ví dụ minh họa cho range image</w:t>
      </w:r>
      <w:bookmarkEnd w:id="26"/>
      <w:bookmarkEnd w:id="27"/>
    </w:p>
    <w:p w:rsidR="006A63CB" w:rsidRPr="00E30E4B" w:rsidRDefault="004E6060" w:rsidP="00E82C06">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2F734A" w:rsidRDefault="00F22442" w:rsidP="002F734A">
      <w:pPr>
        <w:pStyle w:val="Heading3"/>
      </w:pPr>
      <w:bookmarkStart w:id="28" w:name="_Toc421348517"/>
      <w:r w:rsidRPr="002F734A">
        <w:lastRenderedPageBreak/>
        <w:t>Các phương pháp học máy thường sử dụng</w:t>
      </w:r>
      <w:bookmarkEnd w:id="28"/>
    </w:p>
    <w:p w:rsidR="00175CD1" w:rsidRDefault="00EB449E" w:rsidP="00E82C06">
      <w:pPr>
        <w:pStyle w:val="000-Noi-Dung"/>
      </w:pPr>
      <w:r>
        <w:t>Học máy (</w:t>
      </w:r>
      <w:r w:rsidRPr="00EB449E">
        <w:t>machine learning</w:t>
      </w:r>
      <w:r>
        <w:t>) có rất nhiều phương pháp, thuật toán khác nhau</w:t>
      </w:r>
      <w:r w:rsidR="003E1776">
        <w:t xml:space="preserve">. </w:t>
      </w:r>
      <w:r w:rsidR="009D53AE">
        <w:t>Có nhiều cách để</w:t>
      </w:r>
      <w:r w:rsidR="003B0DA2">
        <w:t xml:space="preserve"> phân loại các thuật toán học má</w:t>
      </w:r>
      <w:r w:rsidR="009D53AE">
        <w:t xml:space="preserve">y, cách phân loại phổ biến nhất chia học máy thành </w:t>
      </w:r>
      <w:r w:rsidR="00CC6ED2">
        <w:t>ba</w:t>
      </w:r>
      <w:r w:rsidR="009D53AE">
        <w:t xml:space="preserve"> loại chính: học có giám sát, học không giám sá</w:t>
      </w:r>
      <w:r w:rsidR="00CC6ED2">
        <w:t xml:space="preserve">t và </w:t>
      </w:r>
      <w:r w:rsidR="009D53AE">
        <w:t>học bán giám sát</w:t>
      </w:r>
      <w:r w:rsidR="00CC6ED2">
        <w:t>.</w:t>
      </w:r>
    </w:p>
    <w:p w:rsidR="009F7DB0" w:rsidRDefault="00175CD1" w:rsidP="00E82C06">
      <w:pPr>
        <w:pStyle w:val="000-Noi-Dung"/>
      </w:pPr>
      <w:r>
        <w:t>Học có giám sát</w:t>
      </w:r>
      <w:r w:rsidR="0039320A">
        <w:t xml:space="preserve"> (s</w:t>
      </w:r>
      <w:r w:rsidR="0039320A" w:rsidRPr="0039320A">
        <w:t xml:space="preserve">upervised </w:t>
      </w:r>
      <w:r w:rsidR="0039320A">
        <w:t>l</w:t>
      </w:r>
      <w:r w:rsidR="0039320A" w:rsidRPr="0039320A">
        <w:t>earning</w:t>
      </w:r>
      <w:r w:rsidR="0039320A">
        <w:t>)</w:t>
      </w:r>
      <w:r>
        <w:t xml:space="preserve"> là phương pháp học máy sử dụng bộ dữ liệu huấn luyện có g</w:t>
      </w:r>
      <w:r w:rsidR="00810D58">
        <w:t>á</w:t>
      </w:r>
      <w:r>
        <w:t>n nhãn. Tức là dữ liệu bao gồm các cặp các đối tượng có đầu vào và đầu ra tương ứng.</w:t>
      </w:r>
      <w:r w:rsidR="00DA0CC4">
        <w:t xml:space="preserve"> Một số thuật toán học có giám sát phổ biến như: máy vectơ hỗ trợ,</w:t>
      </w:r>
      <w:r w:rsidR="00444798">
        <w:t xml:space="preserve"> mô hình Markov ẩn,</w:t>
      </w:r>
      <w:r w:rsidR="00DA0CC4">
        <w:t xml:space="preserve"> </w:t>
      </w:r>
      <w:r w:rsidR="00E5624F">
        <w:t>thuật toán k láng giềng gần nhất (k</w:t>
      </w:r>
      <w:r w:rsidR="00925F48">
        <w:t>-</w:t>
      </w:r>
      <w:r w:rsidR="00E5624F">
        <w:t>NN), mạng nơ-ron (NN)</w:t>
      </w:r>
      <w:r w:rsidR="00444798">
        <w:t>.</w:t>
      </w:r>
    </w:p>
    <w:p w:rsidR="00ED3717" w:rsidRDefault="00854138" w:rsidP="00E82C06">
      <w:pPr>
        <w:pStyle w:val="000-Noi-Dung"/>
      </w:pPr>
      <w:r>
        <w:t>Học không giám sát</w:t>
      </w:r>
      <w:r w:rsidR="00324536">
        <w:t xml:space="preserve"> (unsupervised l</w:t>
      </w:r>
      <w:r w:rsidR="00324536" w:rsidRPr="00324536">
        <w:t>earning</w:t>
      </w:r>
      <w:r w:rsidR="00324536">
        <w:t>)</w:t>
      </w:r>
      <w:r>
        <w:t xml:space="preserve"> </w:t>
      </w:r>
      <w:r w:rsidR="001A0337">
        <w:t xml:space="preserve">là phương pháp học máy </w:t>
      </w:r>
      <w:r w:rsidR="00246940">
        <w:t>sử dụng</w:t>
      </w:r>
      <w:r w:rsidR="00937F47">
        <w:t xml:space="preserve"> tập</w:t>
      </w:r>
      <w:r w:rsidR="00246940">
        <w:t xml:space="preserve"> dữ liệu không g</w:t>
      </w:r>
      <w:r w:rsidR="009D1DF5">
        <w:t>á</w:t>
      </w:r>
      <w:r w:rsidR="00246940">
        <w:t>n nhãn</w:t>
      </w:r>
      <w:r w:rsidR="00937F47">
        <w:t xml:space="preserve"> (gọi là tập dữ liệu quan sát)</w:t>
      </w:r>
      <w:r w:rsidR="00246940">
        <w:t>, tức là không biết trước đầu ra tương ứng cho mỗi đối tượng.</w:t>
      </w:r>
      <w:r w:rsidR="00E66836">
        <w:t xml:space="preserve"> Một số phương pháp phổ biến trong học không giám sát như K-mean, </w:t>
      </w:r>
      <w:r w:rsidR="00824C24">
        <w:t xml:space="preserve">Fuzzy C-means </w:t>
      </w:r>
      <w:r w:rsidR="002E0703" w:rsidRPr="002E0703">
        <w:t>(FCM)</w:t>
      </w:r>
      <w:r w:rsidR="00B95051">
        <w:t xml:space="preserve">, </w:t>
      </w:r>
      <w:r w:rsidR="00B95051" w:rsidRPr="00B95051">
        <w:t>Hierarchical Agglomerative Clustering (HAC)</w:t>
      </w:r>
      <w:r w:rsidR="00B95051">
        <w:t xml:space="preserve">, </w:t>
      </w:r>
      <w:r w:rsidR="00B95051" w:rsidRPr="00B95051">
        <w:t>Gaussian Mixture Model</w:t>
      </w:r>
      <w:r w:rsidR="00B95051">
        <w:t xml:space="preserve"> (GMM).</w:t>
      </w:r>
    </w:p>
    <w:p w:rsidR="004912C6" w:rsidRDefault="00492F4C" w:rsidP="00E82C06">
      <w:pPr>
        <w:pStyle w:val="000-Noi-Dung"/>
      </w:pPr>
      <w:r>
        <w:t>Học bán giám sát</w:t>
      </w:r>
      <w:r w:rsidR="00011E84">
        <w:t xml:space="preserve"> (s</w:t>
      </w:r>
      <w:r w:rsidR="00011E84" w:rsidRPr="00011E84">
        <w:t>emi-</w:t>
      </w:r>
      <w:r w:rsidR="00011E84">
        <w:t>s</w:t>
      </w:r>
      <w:r w:rsidR="00011E84" w:rsidRPr="00011E84">
        <w:t xml:space="preserve">upervised </w:t>
      </w:r>
      <w:r w:rsidR="00011E84">
        <w:t>l</w:t>
      </w:r>
      <w:r w:rsidR="00011E84" w:rsidRPr="00011E84">
        <w:t>earning</w:t>
      </w:r>
      <w:r w:rsidR="00011E84">
        <w:t>)</w:t>
      </w:r>
      <w:r w:rsidR="00810D58">
        <w:t xml:space="preserve"> là phương pháp học máy </w:t>
      </w:r>
      <w:r w:rsidR="00810D58" w:rsidRPr="00810D58">
        <w:t>sử dụng cả dữ liệu đã gán nhãn và chưa gán nhãn để hu</w:t>
      </w:r>
      <w:r w:rsidR="00810D58">
        <w:t xml:space="preserve">ấn luyện, </w:t>
      </w:r>
      <w:r w:rsidR="00810D58" w:rsidRPr="00810D58">
        <w:t>điển hình là một lượng nhỏ dữ liệu có gán nhãn cùng với lượng lớn dữ liệu chưa gán nhãn</w:t>
      </w:r>
      <w:r w:rsidR="00044569">
        <w:t>.</w:t>
      </w:r>
      <w:r w:rsidR="00BC1CBC">
        <w:t xml:space="preserve"> Một số thuật toán phổ biến gồm có cực đại kỳ vọng (EM), </w:t>
      </w:r>
      <w:r w:rsidR="00985116">
        <w:t>SVM truyền dẫn (TSVM).</w:t>
      </w:r>
    </w:p>
    <w:p w:rsidR="00736274" w:rsidRPr="00E30E4B" w:rsidRDefault="003F654E" w:rsidP="00E82C06">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w:t>
      </w:r>
      <w:r w:rsidR="00966866">
        <w:rPr>
          <w:noProof/>
        </w:rPr>
        <w:t>tiếp theo</w:t>
      </w:r>
      <w:r w:rsidR="00574582" w:rsidRPr="00E30E4B">
        <w:rPr>
          <w:noProof/>
          <w:lang w:val="vi-VN"/>
        </w:rPr>
        <w:t xml:space="preserve"> sẽ giới thiệu hai phương pháp phổ biến nhất: SVM và HMM.</w:t>
      </w:r>
    </w:p>
    <w:p w:rsidR="00393AD9" w:rsidRPr="006B1483" w:rsidRDefault="00736274" w:rsidP="006B1483">
      <w:pPr>
        <w:pStyle w:val="Heading4"/>
      </w:pPr>
      <w:bookmarkStart w:id="29" w:name="_Toc421348518"/>
      <w:r w:rsidRPr="006B1483">
        <w:lastRenderedPageBreak/>
        <w:t>Máy vectơ hỗ trợ</w:t>
      </w:r>
      <w:bookmarkEnd w:id="29"/>
    </w:p>
    <w:p w:rsidR="008F29C4" w:rsidRPr="00E30E4B" w:rsidRDefault="00C641C6" w:rsidP="00E82C06">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Default="00416E10" w:rsidP="00E82C06">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w:t>
      </w:r>
      <w:r w:rsidR="00116639" w:rsidRPr="00D15BA8">
        <w:rPr>
          <w:b/>
          <w:noProof/>
          <w:lang w:val="vi-VN"/>
        </w:rPr>
        <w:t>H</w:t>
      </w:r>
      <w:r w:rsidR="00116639" w:rsidRPr="00E30E4B">
        <w:rPr>
          <w:noProof/>
          <w:lang w:val="vi-VN"/>
        </w:rPr>
        <w:t xml:space="preserve">1, </w:t>
      </w:r>
      <w:r w:rsidR="00116639" w:rsidRPr="00D15BA8">
        <w:rPr>
          <w:b/>
          <w:noProof/>
          <w:lang w:val="vi-VN"/>
        </w:rPr>
        <w:t>H</w:t>
      </w:r>
      <w:r w:rsidR="00116639" w:rsidRPr="00E30E4B">
        <w:rPr>
          <w:noProof/>
          <w:lang w:val="vi-VN"/>
        </w:rPr>
        <w:t xml:space="preserve">2 hỗ trợ song song với </w:t>
      </w:r>
      <w:r w:rsidR="00116639" w:rsidRPr="00D15BA8">
        <w:rPr>
          <w:b/>
          <w:noProof/>
          <w:lang w:val="vi-VN"/>
        </w:rPr>
        <w:t>H</w:t>
      </w:r>
      <w:r w:rsidR="00116639" w:rsidRPr="00E30E4B">
        <w:rPr>
          <w:noProof/>
          <w:lang w:val="vi-VN"/>
        </w:rPr>
        <w:t xml:space="preserve"> và có cùng khoảng cách đến H. Với điều kiện không có phần tử nào của tập mẫu nằm giữa </w:t>
      </w:r>
      <w:r w:rsidR="00116639" w:rsidRPr="001827B1">
        <w:rPr>
          <w:b/>
          <w:noProof/>
          <w:lang w:val="vi-VN"/>
        </w:rPr>
        <w:t>H</w:t>
      </w:r>
      <w:r w:rsidR="00116639" w:rsidRPr="00E30E4B">
        <w:rPr>
          <w:noProof/>
          <w:lang w:val="vi-VN"/>
        </w:rPr>
        <w:t xml:space="preserve">1 và </w:t>
      </w:r>
      <w:r w:rsidR="00116639" w:rsidRPr="001827B1">
        <w:rPr>
          <w:b/>
          <w:noProof/>
          <w:lang w:val="vi-VN"/>
        </w:rPr>
        <w:t>H</w:t>
      </w:r>
      <w:r w:rsidR="00116639" w:rsidRPr="00E30E4B">
        <w:rPr>
          <w:noProof/>
          <w:lang w:val="vi-VN"/>
        </w:rPr>
        <w:t>2, khi đó:</w:t>
      </w:r>
    </w:p>
    <w:p w:rsidR="00FA19CC" w:rsidRPr="00FA19CC" w:rsidRDefault="005071AD" w:rsidP="00E82C06">
      <w:pPr>
        <w:pStyle w:val="000-Noi-Dung"/>
        <w:rPr>
          <w:noProof/>
        </w:rPr>
      </w:pPr>
      <m:oMathPara>
        <m:oMath>
          <m:d>
            <m:dPr>
              <m:begChr m:val="{"/>
              <m:endChr m:val=""/>
              <m:ctrlPr>
                <w:rPr>
                  <w:rFonts w:ascii="Cambria Math" w:hAnsi="Cambria Math"/>
                  <w:i/>
                  <w:noProof/>
                </w:rPr>
              </m:ctrlPr>
            </m:dPr>
            <m:e>
              <m:eqArr>
                <m:eqArrPr>
                  <m:ctrlPr>
                    <w:rPr>
                      <w:rFonts w:ascii="Cambria Math" w:hAnsi="Cambria Math"/>
                      <w:i/>
                      <w:noProof/>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30E4B" w:rsidRDefault="00AB3AA5" w:rsidP="00E82C06">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E82C06">
      <w:pPr>
        <w:pStyle w:val="000-Noi-Dung"/>
        <w:rPr>
          <w:noProof/>
          <w:lang w:val="vi-VN"/>
        </w:rPr>
      </w:pPr>
      <w:r w:rsidRPr="00E30E4B">
        <w:rPr>
          <w:noProof/>
          <w:lang w:val="vi-VN"/>
        </w:rPr>
        <w:t xml:space="preserve">Khoảng cách của siêu phẳng </w:t>
      </w:r>
      <w:r w:rsidRPr="00AF12E8">
        <w:rPr>
          <w:b/>
          <w:noProof/>
          <w:lang w:val="vi-VN"/>
        </w:rPr>
        <w:t>H</w:t>
      </w:r>
      <w:r w:rsidRPr="00E30E4B">
        <w:rPr>
          <w:noProof/>
          <w:lang w:val="vi-VN"/>
        </w:rPr>
        <w:t xml:space="preserve">1 và </w:t>
      </w:r>
      <w:r w:rsidRPr="00AF12E8">
        <w:rPr>
          <w:b/>
          <w:noProof/>
          <w:lang w:val="vi-VN"/>
        </w:rPr>
        <w:t>H</w:t>
      </w:r>
      <w:r w:rsidRPr="00E30E4B">
        <w:rPr>
          <w:noProof/>
          <w:lang w:val="vi-VN"/>
        </w:rPr>
        <w:t xml:space="preserve">2 đến </w:t>
      </w:r>
      <w:r w:rsidRPr="00AF12E8">
        <w:rPr>
          <w:b/>
          <w:noProof/>
          <w:lang w:val="vi-VN"/>
        </w:rPr>
        <w:t>H</w:t>
      </w:r>
      <w:r w:rsidRPr="00E30E4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w:t>
      </w:r>
      <w:r w:rsidR="006D7188" w:rsidRPr="00AF12E8">
        <w:rPr>
          <w:b/>
          <w:noProof/>
          <w:lang w:val="vi-VN"/>
        </w:rPr>
        <w:t>H</w:t>
      </w:r>
      <w:r w:rsidR="006D7188" w:rsidRPr="00E30E4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30E4B" w:rsidRDefault="00906C4A" w:rsidP="00E82C06">
      <w:pPr>
        <w:pStyle w:val="000-Noi-Dung"/>
        <w:rPr>
          <w:noProof/>
          <w:lang w:val="vi-VN"/>
        </w:rPr>
      </w:pPr>
      <w:r w:rsidRPr="00E30E4B">
        <w:rPr>
          <w:noProof/>
          <w:lang w:val="vi-VN"/>
        </w:rPr>
        <w:lastRenderedPageBreak/>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5071AD"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30E4B" w:rsidRDefault="0020083B" w:rsidP="00E82C06">
      <w:pPr>
        <w:pStyle w:val="000-Noi-Dung"/>
        <w:rPr>
          <w:noProof/>
          <w:color w:val="000000" w:themeColor="text1"/>
          <w:lang w:val="vi-VN"/>
        </w:rPr>
      </w:pPr>
      <w:r w:rsidRPr="00E30E4B">
        <w:rPr>
          <w:noProof/>
          <w:lang w:val="vi-VN"/>
        </w:rPr>
        <w:t xml:space="preserve">Từ đó giải để tìm được các giá trị tối ưu cho </w:t>
      </w:r>
      <m:oMath>
        <m:r>
          <w:rPr>
            <w:rFonts w:ascii="Cambria Math" w:hAnsi="Cambria Math"/>
            <w:noProof/>
            <w:lang w:val="vi-VN"/>
          </w:rPr>
          <m:t>w, b</m:t>
        </m:r>
      </m:oMath>
      <w:r w:rsidRPr="00E30E4B">
        <w:rPr>
          <w:noProof/>
          <w:lang w:val="vi-VN"/>
        </w:rPr>
        <w:t xml:space="preserve">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8C58C2">
      <w:pPr>
        <w:pStyle w:val="Center"/>
        <w:rPr>
          <w:noProof/>
        </w:rPr>
      </w:pPr>
      <w:r w:rsidRPr="00E30E4B">
        <w:rPr>
          <w:noProof/>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2"/>
                    <a:stretch>
                      <a:fillRect/>
                    </a:stretch>
                  </pic:blipFill>
                  <pic:spPr>
                    <a:xfrm>
                      <a:off x="0" y="0"/>
                      <a:ext cx="4402329" cy="2963473"/>
                    </a:xfrm>
                    <a:prstGeom prst="rect">
                      <a:avLst/>
                    </a:prstGeom>
                  </pic:spPr>
                </pic:pic>
              </a:graphicData>
            </a:graphic>
          </wp:inline>
        </w:drawing>
      </w:r>
    </w:p>
    <w:p w:rsidR="00AF6F4A" w:rsidRPr="00E30E4B" w:rsidRDefault="00977B96" w:rsidP="004A04EF">
      <w:pPr>
        <w:pStyle w:val="HinhC1"/>
      </w:pPr>
      <w:bookmarkStart w:id="30" w:name="_Toc420737871"/>
      <w:bookmarkStart w:id="31" w:name="_Toc421348590"/>
      <w:r w:rsidRPr="00E30E4B">
        <w:t>Siêu phẳng với lề cực đại trong không gian hai chiều</w:t>
      </w:r>
      <w:bookmarkEnd w:id="30"/>
      <w:bookmarkEnd w:id="31"/>
    </w:p>
    <w:p w:rsidR="00736274" w:rsidRPr="006B1483" w:rsidRDefault="00736274" w:rsidP="006B1483">
      <w:pPr>
        <w:pStyle w:val="Heading4"/>
      </w:pPr>
      <w:bookmarkStart w:id="32" w:name="_Toc421348519"/>
      <w:r w:rsidRPr="006B1483">
        <w:t>Mô hình Markov ẩn</w:t>
      </w:r>
      <w:bookmarkEnd w:id="32"/>
    </w:p>
    <w:p w:rsidR="00BE0BE9" w:rsidRPr="00E30E4B" w:rsidRDefault="00EF0F4A" w:rsidP="00E82C06">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w:t>
      </w:r>
      <w:r w:rsidR="00EE69F7">
        <w:rPr>
          <w:noProof/>
        </w:rPr>
        <w:lastRenderedPageBreak/>
        <w:t xml:space="preserve">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8C58C2">
      <w:pPr>
        <w:pStyle w:val="Center"/>
        <w:rPr>
          <w:noProof/>
          <w:lang w:val="vi-VN"/>
        </w:rPr>
      </w:pPr>
      <w:r w:rsidRPr="00E30E4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Pr="00E30E4B" w:rsidRDefault="005B7355" w:rsidP="004A04EF">
      <w:pPr>
        <w:pStyle w:val="HinhC1"/>
      </w:pPr>
      <w:bookmarkStart w:id="33" w:name="_Toc420737872"/>
      <w:bookmarkStart w:id="34" w:name="_Toc421348591"/>
      <w:r w:rsidRPr="00E30E4B">
        <w:t>Các chuyển tiếp trạng thái trong HMM</w:t>
      </w:r>
      <w:bookmarkEnd w:id="33"/>
      <w:bookmarkEnd w:id="34"/>
    </w:p>
    <w:p w:rsidR="00224FF7" w:rsidRPr="00E30E4B" w:rsidRDefault="00EF0F4A" w:rsidP="00E82C06">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804A10" w:rsidRDefault="001E6899" w:rsidP="00804A10">
      <w:pPr>
        <w:pStyle w:val="Heading2"/>
      </w:pPr>
      <w:bookmarkStart w:id="35" w:name="_Toc421348520"/>
      <w:r w:rsidRPr="00804A10">
        <w:t xml:space="preserve">Hệ thống chụp chuyển động </w:t>
      </w:r>
      <w:r w:rsidR="00FA6414" w:rsidRPr="00804A10">
        <w:t>–</w:t>
      </w:r>
      <w:r w:rsidRPr="00804A10">
        <w:t xml:space="preserve"> Mocap</w:t>
      </w:r>
      <w:bookmarkEnd w:id="35"/>
    </w:p>
    <w:p w:rsidR="00F52193" w:rsidRPr="00E30E4B" w:rsidRDefault="00A4721D" w:rsidP="00E82C06">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2F734A" w:rsidRDefault="00FA6414" w:rsidP="002F734A">
      <w:pPr>
        <w:pStyle w:val="Heading3"/>
      </w:pPr>
      <w:bookmarkStart w:id="36" w:name="_Toc421348521"/>
      <w:r w:rsidRPr="002F734A">
        <w:t>Mocap</w:t>
      </w:r>
      <w:bookmarkEnd w:id="36"/>
    </w:p>
    <w:p w:rsidR="00CF7B8F" w:rsidRPr="00E30E4B" w:rsidRDefault="00197887" w:rsidP="00E82C06">
      <w:pPr>
        <w:pStyle w:val="000-Noi-Dung"/>
        <w:rPr>
          <w:noProof/>
          <w:lang w:val="vi-VN"/>
        </w:rPr>
      </w:pPr>
      <w:r w:rsidRPr="00E30E4B">
        <w:rPr>
          <w:noProof/>
          <w:lang w:val="vi-VN"/>
        </w:rPr>
        <w:t xml:space="preserve">Để theo dõi chuyển động của các đối tượng, các </w:t>
      </w:r>
      <w:r w:rsidR="002170AD">
        <w:rPr>
          <w:noProof/>
          <w:lang w:val="vi-VN"/>
        </w:rPr>
        <w:t>nhà nghiên cứu tại đại học Carn</w:t>
      </w:r>
      <w:r w:rsidR="002170AD">
        <w:rPr>
          <w:noProof/>
        </w:rPr>
        <w:t>e</w:t>
      </w:r>
      <w:r w:rsidRPr="00E30E4B">
        <w:rPr>
          <w:noProof/>
          <w:lang w:val="vi-VN"/>
        </w:rPr>
        <w:t>gie Mellon đã xây dựng hệ thống gồm 12 camera hồng ngoại MX-</w:t>
      </w:r>
      <w:r w:rsidRPr="00E30E4B">
        <w:rPr>
          <w:noProof/>
          <w:lang w:val="vi-VN"/>
        </w:rPr>
        <w:lastRenderedPageBreak/>
        <w:t>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Pr>
          <w:noProof/>
        </w:rPr>
        <w:t>ư</w:t>
      </w:r>
      <w:r w:rsidRPr="00E30E4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w:t>
      </w:r>
      <w:r w:rsidRPr="007041DF">
        <w:rPr>
          <w:i/>
          <w:noProof/>
          <w:lang w:val="vi-VN"/>
        </w:rPr>
        <w:t>asf/amc</w:t>
      </w:r>
      <w:r w:rsidRPr="00E30E4B">
        <w:rPr>
          <w:noProof/>
          <w:lang w:val="vi-VN"/>
        </w:rPr>
        <w:t xml:space="preserve">, </w:t>
      </w:r>
      <w:r w:rsidRPr="007041DF">
        <w:rPr>
          <w:i/>
          <w:noProof/>
          <w:lang w:val="vi-VN"/>
        </w:rPr>
        <w:t>vsk/v</w:t>
      </w:r>
      <w:r w:rsidRPr="00E30E4B">
        <w:rPr>
          <w:noProof/>
          <w:lang w:val="vi-VN"/>
        </w:rPr>
        <w:t xml:space="preserve">, </w:t>
      </w:r>
      <w:r w:rsidRPr="007041DF">
        <w:rPr>
          <w:i/>
          <w:noProof/>
          <w:lang w:val="vi-VN"/>
        </w:rPr>
        <w:t>c3d</w:t>
      </w:r>
      <w:r w:rsidRPr="00E30E4B">
        <w:rPr>
          <w:noProof/>
          <w:lang w:val="vi-VN"/>
        </w:rPr>
        <w:t xml:space="preserve">, </w:t>
      </w:r>
      <w:r w:rsidRPr="007041DF">
        <w:rPr>
          <w:i/>
          <w:noProof/>
          <w:lang w:val="vi-VN"/>
        </w:rPr>
        <w:t>bvh</w:t>
      </w:r>
      <w:r w:rsidRPr="00E30E4B">
        <w:rPr>
          <w:noProof/>
          <w:lang w:val="vi-VN"/>
        </w:rPr>
        <w:t xml:space="preserve">, </w:t>
      </w:r>
      <w:r w:rsidRPr="007041DF">
        <w:rPr>
          <w:i/>
          <w:noProof/>
          <w:lang w:val="vi-VN"/>
        </w:rPr>
        <w:t>txt</w:t>
      </w:r>
      <w:r w:rsidRPr="00E30E4B">
        <w:rPr>
          <w:noProof/>
          <w:lang w:val="vi-VN"/>
        </w:rPr>
        <w: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8C58C2">
      <w:pPr>
        <w:pStyle w:val="Center"/>
        <w:rPr>
          <w:noProof/>
          <w:lang w:val="vi-VN"/>
        </w:rPr>
      </w:pPr>
      <w:r w:rsidRPr="00E30E4B">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4481688"/>
                    </a:xfrm>
                    <a:prstGeom prst="rect">
                      <a:avLst/>
                    </a:prstGeom>
                  </pic:spPr>
                </pic:pic>
              </a:graphicData>
            </a:graphic>
          </wp:inline>
        </w:drawing>
      </w:r>
    </w:p>
    <w:p w:rsidR="00197847" w:rsidRPr="00E30E4B" w:rsidRDefault="00197847" w:rsidP="004A04EF">
      <w:pPr>
        <w:pStyle w:val="HinhC1"/>
      </w:pPr>
      <w:bookmarkStart w:id="37" w:name="_Toc420737873"/>
      <w:bookmarkStart w:id="38" w:name="_Toc421348592"/>
      <w:r w:rsidRPr="00E30E4B">
        <w:t>Vị trí</w:t>
      </w:r>
      <w:r w:rsidR="00294685" w:rsidRPr="00E30E4B">
        <w:t xml:space="preserve"> của một số </w:t>
      </w:r>
      <w:r w:rsidRPr="00E30E4B">
        <w:t>marker</w:t>
      </w:r>
      <w:bookmarkEnd w:id="37"/>
      <w:bookmarkEnd w:id="38"/>
    </w:p>
    <w:p w:rsidR="00A4721D" w:rsidRPr="002F734A" w:rsidRDefault="00A4721D" w:rsidP="002F734A">
      <w:pPr>
        <w:pStyle w:val="Heading3"/>
      </w:pPr>
      <w:bookmarkStart w:id="39" w:name="_Toc421348522"/>
      <w:r w:rsidRPr="002F734A">
        <w:t>Dữ liệu thu được từ Mocap</w:t>
      </w:r>
      <w:bookmarkEnd w:id="39"/>
    </w:p>
    <w:p w:rsidR="004A76D4" w:rsidRPr="00E30E4B" w:rsidRDefault="00ED6CF0" w:rsidP="00E82C06">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w:t>
      </w:r>
      <w:r w:rsidR="00040AF1" w:rsidRPr="00210291">
        <w:rPr>
          <w:i/>
          <w:noProof/>
          <w:lang w:val="vi-VN"/>
        </w:rPr>
        <w:t>asf/amc</w:t>
      </w:r>
      <w:r w:rsidR="00040AF1" w:rsidRPr="00E30E4B">
        <w:rPr>
          <w:noProof/>
          <w:lang w:val="vi-VN"/>
        </w:rPr>
        <w:t xml:space="preserve">, </w:t>
      </w:r>
      <w:r w:rsidR="00C3432F" w:rsidRPr="00210291">
        <w:rPr>
          <w:i/>
          <w:noProof/>
          <w:lang w:val="vi-VN"/>
        </w:rPr>
        <w:t>bvh</w:t>
      </w:r>
      <w:r w:rsidR="00C3432F" w:rsidRPr="00E30E4B">
        <w:rPr>
          <w:noProof/>
          <w:lang w:val="vi-VN"/>
        </w:rPr>
        <w:t xml:space="preserve">, </w:t>
      </w:r>
      <w:r w:rsidR="003A6016" w:rsidRPr="00210291">
        <w:rPr>
          <w:i/>
          <w:noProof/>
          <w:lang w:val="vi-VN"/>
        </w:rPr>
        <w:t>c3d</w:t>
      </w:r>
      <w:r w:rsidR="003A6016" w:rsidRPr="00E30E4B">
        <w:rPr>
          <w:noProof/>
          <w:lang w:val="vi-VN"/>
        </w:rPr>
        <w:t xml:space="preserve">, </w:t>
      </w:r>
      <w:r w:rsidR="003A6016" w:rsidRPr="00210291">
        <w:rPr>
          <w:i/>
          <w:noProof/>
          <w:lang w:val="vi-VN"/>
        </w:rPr>
        <w:t>vsk/v</w:t>
      </w:r>
      <w:r w:rsidR="00CE07B3" w:rsidRPr="00E30E4B">
        <w:rPr>
          <w:noProof/>
          <w:lang w:val="vi-VN"/>
        </w:rPr>
        <w:t xml:space="preserve">, </w:t>
      </w:r>
      <w:r w:rsidR="00CE07B3" w:rsidRPr="00210291">
        <w:rPr>
          <w:i/>
          <w:noProof/>
          <w:lang w:val="vi-VN"/>
        </w:rPr>
        <w:t>txt</w:t>
      </w:r>
      <w:r w:rsidR="00CE07B3" w:rsidRPr="00E30E4B">
        <w:rPr>
          <w:noProof/>
          <w:lang w:val="vi-VN"/>
        </w:rPr>
        <w: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Vicon (</w:t>
      </w:r>
      <w:r w:rsidR="00480E0E" w:rsidRPr="00E30E4B">
        <w:rPr>
          <w:noProof/>
          <w:lang w:val="vi-VN"/>
        </w:rPr>
        <w:t>Vicon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E82C06">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E82C06">
      <w:pPr>
        <w:pStyle w:val="000-Noi-Dung"/>
        <w:rPr>
          <w:noProof/>
          <w:lang w:val="vi-VN"/>
        </w:rPr>
      </w:pPr>
      <w:r w:rsidRPr="00E30E4B">
        <w:rPr>
          <w:noProof/>
          <w:lang w:val="vi-VN"/>
        </w:rPr>
        <w:lastRenderedPageBreak/>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 xml:space="preserve">ng gian 3D với định dạng tệp là </w:t>
      </w:r>
      <w:r w:rsidR="00B52847" w:rsidRPr="00067068">
        <w:rPr>
          <w:i/>
          <w:noProof/>
          <w:lang w:val="vi-VN"/>
        </w:rPr>
        <w:t>c3d</w:t>
      </w:r>
      <w:r w:rsidR="00B52847" w:rsidRPr="00E30E4B">
        <w:rPr>
          <w:noProof/>
          <w:lang w:val="vi-VN"/>
        </w:rPr>
        <w:t>.</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E82C06">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666822" w:rsidRPr="00E30E4B">
        <w:rPr>
          <w:i/>
          <w:noProof/>
          <w:lang w:val="vi-VN"/>
        </w:rPr>
        <w:t>asf/</w:t>
      </w:r>
      <w:r w:rsidR="001A1B54" w:rsidRPr="00E30E4B">
        <w:rPr>
          <w:i/>
          <w:noProof/>
          <w:lang w:val="vi-VN"/>
        </w:rPr>
        <w:t>.</w:t>
      </w:r>
      <w:r w:rsidR="00666822" w:rsidRPr="00E30E4B">
        <w:rPr>
          <w:i/>
          <w:noProof/>
          <w:lang w:val="vi-VN"/>
        </w:rPr>
        <w:t>amc</w:t>
      </w:r>
      <w:r w:rsidR="00666822" w:rsidRPr="00E30E4B">
        <w:rPr>
          <w:noProof/>
          <w:lang w:val="vi-VN"/>
        </w:rPr>
        <w:t xml:space="preserve"> hoặc </w:t>
      </w:r>
      <w:r w:rsidR="00666822" w:rsidRPr="00E30E4B">
        <w:rPr>
          <w:i/>
          <w:noProof/>
          <w:lang w:val="vi-VN"/>
        </w:rPr>
        <w:t>vsk/v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w:t>
      </w:r>
      <w:r w:rsidR="00412E05">
        <w:rPr>
          <w:noProof/>
        </w:rPr>
        <w:t>đoạn xương</w:t>
      </w:r>
      <w:r w:rsidR="00AE3D60" w:rsidRPr="00E30E4B">
        <w:rPr>
          <w:noProof/>
          <w:lang w:val="vi-VN"/>
        </w:rPr>
        <w:t>.</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w:t>
      </w:r>
      <w:r w:rsidR="006919F7" w:rsidRPr="00085F2D">
        <w:rPr>
          <w:i/>
          <w:noProof/>
          <w:lang w:val="vi-VN"/>
        </w:rPr>
        <w:t>asf/amc</w:t>
      </w:r>
      <w:r w:rsidR="006919F7" w:rsidRPr="00E30E4B">
        <w:rPr>
          <w:noProof/>
          <w:lang w:val="vi-VN"/>
        </w:rPr>
        <w:t xml:space="preserve"> làm dữ liệu đầu vào để nghiên cứu.</w:t>
      </w:r>
      <w:r w:rsidR="00EF6667" w:rsidRPr="00E30E4B">
        <w:rPr>
          <w:noProof/>
          <w:lang w:val="vi-VN"/>
        </w:rPr>
        <w:t xml:space="preserve"> Phần tiếp theo sẽ trình bày chi tiết cấu trúc</w:t>
      </w:r>
      <w:r w:rsidR="005226CF">
        <w:rPr>
          <w:noProof/>
        </w:rPr>
        <w:t xml:space="preserve"> của</w:t>
      </w:r>
      <w:r w:rsidR="00EF6667" w:rsidRPr="00E30E4B">
        <w:rPr>
          <w:noProof/>
          <w:lang w:val="vi-VN"/>
        </w:rPr>
        <w:t xml:space="preserve"> loại dữ liệu này.</w:t>
      </w:r>
    </w:p>
    <w:p w:rsidR="00A4721D" w:rsidRPr="002F734A" w:rsidRDefault="00A4721D" w:rsidP="002F734A">
      <w:pPr>
        <w:pStyle w:val="Heading3"/>
      </w:pPr>
      <w:bookmarkStart w:id="40" w:name="_Toc421348523"/>
      <w:r w:rsidRPr="002F734A">
        <w:t xml:space="preserve">Cấu trúc </w:t>
      </w:r>
      <w:r w:rsidR="00222001" w:rsidRPr="002F734A">
        <w:t>Acclaim</w:t>
      </w:r>
      <w:bookmarkEnd w:id="40"/>
    </w:p>
    <w:p w:rsidR="00E35485" w:rsidRPr="00E30E4B" w:rsidRDefault="00E35485" w:rsidP="00E82C06">
      <w:pPr>
        <w:pStyle w:val="000-Noi-Dung"/>
        <w:rPr>
          <w:noProof/>
          <w:lang w:val="vi-VN"/>
        </w:rPr>
      </w:pPr>
      <w:r w:rsidRPr="00E30E4B">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E82C06">
      <w:pPr>
        <w:pStyle w:val="000-Noi-Dung"/>
        <w:rPr>
          <w:noProof/>
          <w:lang w:val="vi-VN"/>
        </w:rPr>
      </w:pPr>
      <w:r w:rsidRPr="00E30E4B">
        <w:rPr>
          <w:noProof/>
          <w:lang w:val="vi-VN"/>
        </w:rPr>
        <w:t xml:space="preserve">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w:t>
      </w:r>
      <w:r w:rsidR="0008611C">
        <w:rPr>
          <w:noProof/>
        </w:rPr>
        <w:t>mô hình 3D của xương người</w:t>
      </w:r>
      <w:r w:rsidR="00530628">
        <w:rPr>
          <w:noProof/>
        </w:rPr>
        <w:t xml:space="preserve"> gồm các đoạn xương, </w:t>
      </w:r>
      <w:r w:rsidR="00530628">
        <w:rPr>
          <w:noProof/>
        </w:rPr>
        <w:lastRenderedPageBreak/>
        <w:t>chiều dài, hướng, độ tự do (</w:t>
      </w:r>
      <w:r w:rsidR="00530628" w:rsidRPr="00530628">
        <w:rPr>
          <w:noProof/>
        </w:rPr>
        <w:t>degrees of freedom</w:t>
      </w:r>
      <w:r w:rsidR="00105870">
        <w:rPr>
          <w:noProof/>
        </w:rPr>
        <w:t xml:space="preserve"> - dof</w:t>
      </w:r>
      <w:r w:rsidR="00530628">
        <w:rPr>
          <w:noProof/>
        </w:rPr>
        <w:t>) của mỗi xương, tệp thứ hai là</w:t>
      </w:r>
      <w:r w:rsidR="008256CE">
        <w:rPr>
          <w:noProof/>
        </w:rPr>
        <w:t xml:space="preserve"> giá trị cụ thể của mỗi dof với mỗi mốc thời gian tương ứng</w:t>
      </w:r>
      <w:r w:rsidRPr="00E30E4B">
        <w:rPr>
          <w:noProof/>
          <w:lang w:val="vi-VN"/>
        </w:rPr>
        <w:t>. Tệp cấu trúc là ASF (Acclaim Skeleton File), tệp chuyển động là AMC (Acclaim Motion Capture).</w:t>
      </w:r>
    </w:p>
    <w:p w:rsidR="00A87913" w:rsidRPr="006B1483" w:rsidRDefault="00A87913" w:rsidP="006B1483">
      <w:pPr>
        <w:pStyle w:val="Heading4"/>
      </w:pPr>
      <w:bookmarkStart w:id="41" w:name="_Toc421348524"/>
      <w:r w:rsidRPr="006B1483">
        <w:t xml:space="preserve">Cấu trúc tệp </w:t>
      </w:r>
      <w:r w:rsidR="00530672" w:rsidRPr="006B1483">
        <w:t>ASF</w:t>
      </w:r>
      <w:bookmarkEnd w:id="41"/>
    </w:p>
    <w:p w:rsidR="00304738" w:rsidRPr="00722B20" w:rsidRDefault="00805E64" w:rsidP="00E82C06">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1258C8" w:rsidP="008C58C2">
      <w:pPr>
        <w:pStyle w:val="Center"/>
        <w:rPr>
          <w:noProof/>
          <w:lang w:val="vi-VN"/>
        </w:rPr>
      </w:pPr>
      <w:r>
        <w:rPr>
          <w:noProof/>
        </w:rPr>
        <w:drawing>
          <wp:inline distT="0" distB="0" distL="0" distR="0">
            <wp:extent cx="5210312" cy="2860158"/>
            <wp:effectExtent l="19050" t="0" r="9388"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5"/>
                    <a:stretch>
                      <a:fillRect/>
                    </a:stretch>
                  </pic:blipFill>
                  <pic:spPr>
                    <a:xfrm>
                      <a:off x="0" y="0"/>
                      <a:ext cx="5210903" cy="2860482"/>
                    </a:xfrm>
                    <a:prstGeom prst="rect">
                      <a:avLst/>
                    </a:prstGeom>
                  </pic:spPr>
                </pic:pic>
              </a:graphicData>
            </a:graphic>
          </wp:inline>
        </w:drawing>
      </w:r>
    </w:p>
    <w:p w:rsidR="00A16B44" w:rsidRPr="00E30E4B" w:rsidRDefault="00A16B44" w:rsidP="004A04EF">
      <w:pPr>
        <w:pStyle w:val="HinhC1"/>
      </w:pPr>
      <w:bookmarkStart w:id="42" w:name="_Toc420737874"/>
      <w:bookmarkStart w:id="43" w:name="_Toc421348593"/>
      <w:r w:rsidRPr="00E30E4B">
        <w:t>Mô hình 3D của xương người được dựng lại từ tệp .asf</w:t>
      </w:r>
      <w:bookmarkEnd w:id="42"/>
      <w:bookmarkEnd w:id="43"/>
    </w:p>
    <w:p w:rsidR="00805E64" w:rsidRPr="00E30E4B" w:rsidRDefault="00805E64" w:rsidP="00E82C06">
      <w:pPr>
        <w:pStyle w:val="000-Noi-Dung"/>
        <w:rPr>
          <w:noProof/>
          <w:lang w:val="vi-VN"/>
        </w:rPr>
      </w:pPr>
      <w:r w:rsidRPr="00E30E4B">
        <w:rPr>
          <w:noProof/>
          <w:lang w:val="vi-VN"/>
        </w:rPr>
        <w:t>Thành phần cụ thể trong ASF được mô tả như sau:</w:t>
      </w:r>
    </w:p>
    <w:p w:rsidR="00805E64" w:rsidRPr="00E30E4B" w:rsidRDefault="00805E64" w:rsidP="00BA142F">
      <w:pPr>
        <w:pStyle w:val="000-Noi-Dung-DD"/>
        <w:rPr>
          <w:noProof/>
          <w:lang w:val="vi-VN"/>
        </w:rPr>
      </w:pPr>
      <w:r w:rsidRPr="00E30E4B">
        <w:rPr>
          <w:noProof/>
          <w:lang w:val="vi-VN"/>
        </w:rPr>
        <w:t>Các chú thích được bắt đầu bởi dấu thăng (#).</w:t>
      </w:r>
    </w:p>
    <w:p w:rsidR="00805E64" w:rsidRPr="00E30E4B" w:rsidRDefault="00805E64" w:rsidP="00BA142F">
      <w:pPr>
        <w:pStyle w:val="000-Noi-Dung-DD"/>
        <w:rPr>
          <w:noProof/>
          <w:lang w:val="vi-VN"/>
        </w:rPr>
      </w:pPr>
      <w:r w:rsidRPr="00BA142F">
        <w:t>Các từ khóa bắt đầu bởi dấu hai chấm (</w:t>
      </w:r>
      <w:r w:rsidRPr="00C22D81">
        <w:rPr>
          <w:b/>
          <w:noProof/>
          <w:lang w:val="vi-VN"/>
        </w:rPr>
        <w:t>:</w:t>
      </w:r>
      <w:r w:rsidRPr="00E30E4B">
        <w:rPr>
          <w:noProof/>
          <w:lang w:val="vi-VN"/>
        </w:rPr>
        <w:t>). Từ khóa có thể được dùng cho các giá trị toàn cục hoặc bắt đầu cho một mục dữ liệu.</w:t>
      </w:r>
    </w:p>
    <w:p w:rsidR="00805E64" w:rsidRPr="00E30E4B" w:rsidRDefault="00805E64" w:rsidP="00BA142F">
      <w:pPr>
        <w:pStyle w:val="000-Noi-Dung-DD"/>
        <w:rPr>
          <w:noProof/>
          <w:lang w:val="vi-VN"/>
        </w:rPr>
      </w:pPr>
      <w:r w:rsidRPr="00E30E4B">
        <w:rPr>
          <w:noProof/>
          <w:lang w:val="vi-VN"/>
        </w:rPr>
        <w:t xml:space="preserve">Từ khóa </w:t>
      </w:r>
      <w:r w:rsidRPr="00E30E4B">
        <w:rPr>
          <w:b/>
          <w:noProof/>
          <w:lang w:val="vi-VN"/>
        </w:rPr>
        <w:t>version</w:t>
      </w:r>
      <w:r w:rsidRPr="00E30E4B">
        <w:rPr>
          <w:noProof/>
          <w:lang w:val="vi-VN"/>
        </w:rPr>
        <w:t xml:space="preserve"> cho biết phiên bản hiện tại của tệp tin</w:t>
      </w:r>
      <w:r w:rsidR="007A4AFE">
        <w:rPr>
          <w:noProof/>
        </w:rPr>
        <w:t>.</w:t>
      </w:r>
    </w:p>
    <w:p w:rsidR="00805E64" w:rsidRPr="00E30E4B" w:rsidRDefault="00805E64" w:rsidP="00BA142F">
      <w:pPr>
        <w:pStyle w:val="000-Noi-Dung-DD"/>
        <w:rPr>
          <w:noProof/>
          <w:lang w:val="vi-VN"/>
        </w:rPr>
      </w:pPr>
      <w:r w:rsidRPr="00E30E4B">
        <w:rPr>
          <w:noProof/>
          <w:lang w:val="vi-VN"/>
        </w:rPr>
        <w:lastRenderedPageBreak/>
        <w:t xml:space="preserve">Từ khóa </w:t>
      </w:r>
      <w:r w:rsidRPr="00E30E4B">
        <w:rPr>
          <w:b/>
          <w:noProof/>
          <w:lang w:val="vi-VN"/>
        </w:rPr>
        <w:t>name</w:t>
      </w:r>
      <w:r w:rsidRPr="00E30E4B">
        <w:rPr>
          <w:noProof/>
          <w:lang w:val="vi-VN"/>
        </w:rPr>
        <w:t xml:space="preserve"> được dùng để đặt tên cho dữ liệu, tên này có thể khác với tên tệp.</w:t>
      </w:r>
    </w:p>
    <w:p w:rsidR="0043547D" w:rsidRPr="00E30E4B" w:rsidRDefault="00805E64" w:rsidP="00BA142F">
      <w:pPr>
        <w:pStyle w:val="000-Noi-Dung-DD"/>
        <w:rPr>
          <w:noProof/>
          <w:lang w:val="vi-VN"/>
        </w:rPr>
      </w:pPr>
      <w:r w:rsidRPr="00E30E4B">
        <w:rPr>
          <w:noProof/>
          <w:lang w:val="vi-VN"/>
        </w:rPr>
        <w:t xml:space="preserve">Mục </w:t>
      </w:r>
      <w:r w:rsidRPr="00E30E4B">
        <w:rPr>
          <w:b/>
          <w:noProof/>
          <w:lang w:val="vi-VN"/>
        </w:rPr>
        <w:t>units</w:t>
      </w:r>
      <w:r w:rsidRPr="00E30E4B">
        <w:rPr>
          <w:noProof/>
          <w:lang w:val="vi-VN"/>
        </w:rPr>
        <w:t xml:space="preserve"> định nghĩa đơn vị cho một số loại dữ liệu trong tệp. Nó c</w:t>
      </w:r>
      <w:r w:rsidR="00C47F87">
        <w:rPr>
          <w:noProof/>
        </w:rPr>
        <w:t>ũ</w:t>
      </w:r>
      <w:r w:rsidRPr="00E30E4B">
        <w:rPr>
          <w:noProof/>
          <w:lang w:val="vi-VN"/>
        </w:rPr>
        <w:t xml:space="preserve">ng có thể </w:t>
      </w:r>
      <w:r w:rsidR="00B5215E" w:rsidRPr="00E30E4B">
        <w:rPr>
          <w:noProof/>
          <w:lang w:val="vi-VN"/>
        </w:rPr>
        <w:t>chứa</w:t>
      </w:r>
      <w:r w:rsidRPr="00E30E4B">
        <w:rPr>
          <w:noProof/>
          <w:lang w:val="vi-VN"/>
        </w:rPr>
        <w:t xml:space="preserve"> giá trị mặc định cho các đại lượng.</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documentation</w:t>
      </w:r>
      <w:r w:rsidRPr="00E30E4B">
        <w:rPr>
          <w:noProof/>
          <w:lang w:val="vi-VN"/>
        </w:rPr>
        <w:t xml:space="preserve"> lưu trữ các thông thêm về dữ liệu</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root</w:t>
      </w:r>
      <w:r w:rsidRPr="00BA142F">
        <w:t xml:space="preserve"> định nghĩa một khớp xương đặc biệt của ASF, đây chính là nút gốc trong hệ thống cây với nút là các khớp và nhánh là các đoạn xương giữa các khớp. Từ khóa </w:t>
      </w:r>
      <w:r w:rsidRPr="00E30E4B">
        <w:rPr>
          <w:b/>
          <w:noProof/>
          <w:lang w:val="vi-VN"/>
        </w:rPr>
        <w:t>axis</w:t>
      </w:r>
      <w:r w:rsidRPr="00BA142F">
        <w:t xml:space="preserve"> trong mục </w:t>
      </w:r>
      <w:r w:rsidRPr="00E30E4B">
        <w:rPr>
          <w:b/>
          <w:noProof/>
          <w:lang w:val="vi-VN"/>
        </w:rPr>
        <w:t>root</w:t>
      </w:r>
      <w:r w:rsidRPr="00BA142F">
        <w:t xml:space="preserve"> cho biết thứ tự </w:t>
      </w:r>
      <w:r w:rsidR="00DE2875" w:rsidRPr="00BA142F">
        <w:t xml:space="preserve">quay </w:t>
      </w:r>
      <w:r w:rsidRPr="00BA142F">
        <w:t>của các</w:t>
      </w:r>
      <w:r w:rsidR="000740F5" w:rsidRPr="00BA142F">
        <w:t xml:space="preserve"> trục</w:t>
      </w:r>
      <w:r w:rsidRPr="00BA142F">
        <w:t xml:space="preserve"> tọa độ X, Y, Z của nút gốc. Từ khóa </w:t>
      </w:r>
      <w:r w:rsidRPr="00E30E4B">
        <w:rPr>
          <w:b/>
          <w:noProof/>
          <w:lang w:val="vi-VN"/>
        </w:rPr>
        <w:t>order</w:t>
      </w:r>
      <w:r w:rsidRPr="00BA142F">
        <w:t xml:space="preserve"> cho biết</w:t>
      </w:r>
      <w:r w:rsidR="00485AB7" w:rsidRPr="00BA142F">
        <w:t xml:space="preserve"> các kênh chuyển động của nút gốc cũng như thứ tự xuất hiện của các đại lượng này trong</w:t>
      </w:r>
      <w:r w:rsidR="00F14C08" w:rsidRPr="00BA142F">
        <w:t xml:space="preserve"> tệp AMC.</w:t>
      </w:r>
      <w:r w:rsidR="0052370F" w:rsidRPr="00BA142F">
        <w:t xml:space="preserve"> Hai từ khóa còn lại </w:t>
      </w:r>
      <w:r w:rsidR="0052370F" w:rsidRPr="00E30E4B">
        <w:rPr>
          <w:b/>
          <w:noProof/>
          <w:lang w:val="vi-VN"/>
        </w:rPr>
        <w:t>position</w:t>
      </w:r>
      <w:r w:rsidR="0052370F" w:rsidRPr="00BA142F">
        <w:t xml:space="preserve"> và </w:t>
      </w:r>
      <w:r w:rsidR="0052370F" w:rsidRPr="00E30E4B">
        <w:rPr>
          <w:b/>
          <w:noProof/>
          <w:lang w:val="vi-VN"/>
        </w:rPr>
        <w:t>orientation</w:t>
      </w:r>
      <w:r w:rsidR="0052370F" w:rsidRPr="00E30E4B">
        <w:rPr>
          <w:noProof/>
          <w:lang w:val="vi-VN"/>
        </w:rPr>
        <w:t xml:space="preserve"> lưu giữ tọa độ và phương hướng ban đầu của nút gốc, thường thì giá trị của các đại lượng này bằng không (0).</w:t>
      </w:r>
    </w:p>
    <w:p w:rsidR="00C36DB2" w:rsidRPr="00E30E4B" w:rsidRDefault="00C36DB2" w:rsidP="00BA142F">
      <w:pPr>
        <w:pStyle w:val="000-Noi-Dung-DD"/>
        <w:rPr>
          <w:noProof/>
          <w:lang w:val="vi-VN"/>
        </w:rPr>
      </w:pPr>
      <w:r w:rsidRPr="00E30E4B">
        <w:rPr>
          <w:noProof/>
          <w:lang w:val="vi-VN"/>
        </w:rPr>
        <w:t xml:space="preserve">Mục </w:t>
      </w:r>
      <w:r w:rsidRPr="00E30E4B">
        <w:rPr>
          <w:b/>
          <w:noProof/>
          <w:lang w:val="vi-VN"/>
        </w:rPr>
        <w:t>bonedata</w:t>
      </w:r>
      <w:r w:rsidRPr="00BA142F">
        <w:t xml:space="preserve"> là nơi chứa thông tin chi tiết của mỗi đoạn xương trong</w:t>
      </w:r>
      <w:r w:rsidR="002E4B25" w:rsidRPr="00BA142F">
        <w:t xml:space="preserve"> cây</w:t>
      </w:r>
      <w:r w:rsidRPr="00BA142F">
        <w:t xml:space="preserve"> </w:t>
      </w:r>
      <w:r w:rsidR="002E4B25" w:rsidRPr="00BA142F">
        <w:t>hệ thống.</w:t>
      </w:r>
      <w:r w:rsidR="00272C16" w:rsidRPr="00BA142F">
        <w:t xml:space="preserve"> Các</w:t>
      </w:r>
      <w:r w:rsidR="00C26100" w:rsidRPr="00BA142F">
        <w:t xml:space="preserve"> thông tin của mỗi đoạn xương đượ</w:t>
      </w:r>
      <w:r w:rsidR="00272C16" w:rsidRPr="00BA142F">
        <w:t>c đặt trong một cặp t</w:t>
      </w:r>
      <w:r w:rsidR="009049A7" w:rsidRPr="00BA142F">
        <w:t>ừ</w:t>
      </w:r>
      <w:r w:rsidR="00272C16" w:rsidRPr="00BA142F">
        <w:t xml:space="preserve"> khóa </w:t>
      </w:r>
      <w:r w:rsidR="00272C16" w:rsidRPr="00E30E4B">
        <w:rPr>
          <w:b/>
          <w:noProof/>
          <w:lang w:val="vi-VN"/>
        </w:rPr>
        <w:t>begin</w:t>
      </w:r>
      <w:r w:rsidR="00272C16" w:rsidRPr="00BA142F">
        <w:t xml:space="preserve"> và </w:t>
      </w:r>
      <w:r w:rsidR="00272C16" w:rsidRPr="00E30E4B">
        <w:rPr>
          <w:b/>
          <w:noProof/>
          <w:lang w:val="vi-VN"/>
        </w:rPr>
        <w:t>end</w:t>
      </w:r>
      <w:r w:rsidR="00272C16" w:rsidRPr="00BA142F">
        <w:t>. V</w:t>
      </w:r>
      <w:r w:rsidR="00A7607C" w:rsidRPr="00BA142F">
        <w:t>ới</w:t>
      </w:r>
      <w:r w:rsidR="00272C16" w:rsidRPr="00BA142F">
        <w:t xml:space="preserve"> mỗi cặp, chúng ta có: </w:t>
      </w:r>
      <w:r w:rsidR="00825501" w:rsidRPr="00E30E4B">
        <w:rPr>
          <w:b/>
          <w:noProof/>
          <w:lang w:val="vi-VN"/>
        </w:rPr>
        <w:t>id</w:t>
      </w:r>
      <w:r w:rsidR="00825501" w:rsidRPr="00BA142F">
        <w:t xml:space="preserve">, </w:t>
      </w:r>
      <w:r w:rsidR="00825501" w:rsidRPr="00E30E4B">
        <w:rPr>
          <w:b/>
          <w:noProof/>
          <w:lang w:val="vi-VN"/>
        </w:rPr>
        <w:t>name</w:t>
      </w:r>
      <w:r w:rsidR="00825501" w:rsidRPr="00BA142F">
        <w:t xml:space="preserve">, </w:t>
      </w:r>
      <w:r w:rsidR="00825501" w:rsidRPr="00E30E4B">
        <w:rPr>
          <w:b/>
          <w:noProof/>
          <w:lang w:val="vi-VN"/>
        </w:rPr>
        <w:t>direction</w:t>
      </w:r>
      <w:r w:rsidR="00F46892" w:rsidRPr="00BA142F">
        <w:t xml:space="preserve"> là</w:t>
      </w:r>
      <w:r w:rsidR="00825501" w:rsidRPr="00BA142F">
        <w:t xml:space="preserve"> </w:t>
      </w:r>
      <w:r w:rsidR="00F46892" w:rsidRPr="00BA142F">
        <w:t xml:space="preserve">hướng của xương, </w:t>
      </w:r>
      <w:r w:rsidR="00F46892" w:rsidRPr="00E30E4B">
        <w:rPr>
          <w:b/>
          <w:noProof/>
          <w:lang w:val="vi-VN"/>
        </w:rPr>
        <w:t>length</w:t>
      </w:r>
      <w:r w:rsidR="00F46892" w:rsidRPr="00BA142F">
        <w:t xml:space="preserve"> là độ dài, </w:t>
      </w:r>
      <w:r w:rsidR="00F46892" w:rsidRPr="00E30E4B">
        <w:rPr>
          <w:b/>
          <w:noProof/>
          <w:lang w:val="vi-VN"/>
        </w:rPr>
        <w:t>axis</w:t>
      </w:r>
      <w:r w:rsidR="00F46892" w:rsidRPr="00BA142F">
        <w:t xml:space="preserve"> là góc quay của trục tọa độ tương đối của mỗi đoạn xươ</w:t>
      </w:r>
      <w:r w:rsidR="0063468C" w:rsidRPr="00BA142F">
        <w:t xml:space="preserve">ng, </w:t>
      </w:r>
      <w:r w:rsidR="0063468C" w:rsidRPr="00E30E4B">
        <w:rPr>
          <w:b/>
          <w:noProof/>
          <w:lang w:val="vi-VN"/>
        </w:rPr>
        <w:t>dof</w:t>
      </w:r>
      <w:r w:rsidR="0063468C" w:rsidRPr="00BA142F">
        <w:t xml:space="preserve"> là độ tự do của đoạn xương, </w:t>
      </w:r>
      <w:r w:rsidR="0063468C" w:rsidRPr="00E30E4B">
        <w:rPr>
          <w:b/>
          <w:noProof/>
          <w:lang w:val="vi-VN"/>
        </w:rPr>
        <w:t>limits</w:t>
      </w:r>
      <w:r w:rsidR="0063468C" w:rsidRPr="00E30E4B">
        <w:rPr>
          <w:noProof/>
          <w:lang w:val="vi-VN"/>
        </w:rPr>
        <w:t xml:space="preserve"> là giới hạn quay của các khớp.</w:t>
      </w:r>
    </w:p>
    <w:p w:rsidR="0063468C" w:rsidRPr="007A78C8" w:rsidRDefault="000C7647" w:rsidP="00BA142F">
      <w:pPr>
        <w:pStyle w:val="000-Noi-Dung-DD"/>
        <w:rPr>
          <w:noProof/>
          <w:lang w:val="vi-VN"/>
        </w:rPr>
      </w:pPr>
      <w:r w:rsidRPr="00E30E4B">
        <w:rPr>
          <w:noProof/>
          <w:lang w:val="vi-VN"/>
        </w:rPr>
        <w:t xml:space="preserve">Mục cuối cùng </w:t>
      </w:r>
      <w:r w:rsidRPr="00E30E4B">
        <w:rPr>
          <w:b/>
          <w:noProof/>
          <w:lang w:val="vi-VN"/>
        </w:rPr>
        <w:t>hierarchy</w:t>
      </w:r>
      <w:r w:rsidRPr="00E30E4B">
        <w:rPr>
          <w:noProof/>
          <w:lang w:val="vi-VN"/>
        </w:rPr>
        <w:t xml:space="preserve"> định nghĩa sự liên kết giữa các khớp xương để tạo nên một bộ xương hoàn chỉnh.</w:t>
      </w:r>
    </w:p>
    <w:p w:rsidR="007A78C8" w:rsidRPr="007A78C8" w:rsidRDefault="007A78C8" w:rsidP="00E82C06">
      <w:pPr>
        <w:pStyle w:val="000-Noi-Dung"/>
        <w:rPr>
          <w:noProof/>
        </w:rPr>
      </w:pPr>
      <w:r>
        <w:rPr>
          <w:noProof/>
        </w:rPr>
        <w:t xml:space="preserve">Hình 1.9 </w:t>
      </w:r>
      <w:r w:rsidR="00B16DA2">
        <w:rPr>
          <w:noProof/>
        </w:rPr>
        <w:t>mô tả một đoạn tệp ASF.</w:t>
      </w:r>
    </w:p>
    <w:p w:rsidR="00DF52E5" w:rsidRPr="00E30E4B" w:rsidRDefault="001E46D9" w:rsidP="00AF7F73">
      <w:pPr>
        <w:pStyle w:val="Center"/>
        <w:rPr>
          <w:noProof/>
          <w:lang w:val="vi-VN"/>
        </w:rPr>
      </w:pPr>
      <w:r w:rsidRPr="00E30E4B">
        <w:rPr>
          <w:noProof/>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E30E4B" w:rsidRDefault="00D5102C" w:rsidP="004A04EF">
      <w:pPr>
        <w:pStyle w:val="HinhC1"/>
      </w:pPr>
      <w:bookmarkStart w:id="44" w:name="_Toc420737875"/>
      <w:bookmarkStart w:id="45" w:name="_Toc421348594"/>
      <w:r w:rsidRPr="00E30E4B">
        <w:t>Một đoạn tệp ASF</w:t>
      </w:r>
      <w:bookmarkEnd w:id="44"/>
      <w:bookmarkEnd w:id="45"/>
    </w:p>
    <w:p w:rsidR="00A87913" w:rsidRPr="006B1483" w:rsidRDefault="00A87913" w:rsidP="006B1483">
      <w:pPr>
        <w:pStyle w:val="Heading4"/>
      </w:pPr>
      <w:bookmarkStart w:id="46" w:name="_Toc421348525"/>
      <w:r w:rsidRPr="006B1483">
        <w:t xml:space="preserve">Cấu trúc tệp </w:t>
      </w:r>
      <w:r w:rsidR="00C36311" w:rsidRPr="006B1483">
        <w:t>AMC</w:t>
      </w:r>
      <w:bookmarkEnd w:id="46"/>
    </w:p>
    <w:p w:rsidR="003F3AC9" w:rsidRPr="008C0C6D" w:rsidRDefault="003F3AC9" w:rsidP="00E82C06">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 xml:space="preserve">của đại lượng </w:t>
      </w:r>
      <w:r w:rsidR="00C55BF8" w:rsidRPr="005B73E0">
        <w:rPr>
          <w:b/>
          <w:noProof/>
          <w:lang w:val="vi-VN"/>
        </w:rPr>
        <w:t>dof</w:t>
      </w:r>
      <w:r w:rsidR="00C55BF8" w:rsidRPr="00E30E4B">
        <w:rPr>
          <w:noProof/>
          <w:lang w:val="vi-VN"/>
        </w:rPr>
        <w:t xml:space="preserve"> trên tệp ASF.</w:t>
      </w:r>
      <w:r w:rsidR="008C0C6D">
        <w:rPr>
          <w:noProof/>
        </w:rPr>
        <w:t xml:space="preserve"> Hình 1.10 mô tả một đoạn tệp AMC.</w:t>
      </w:r>
    </w:p>
    <w:p w:rsidR="007A3F02" w:rsidRPr="00E30E4B" w:rsidRDefault="007A3F02" w:rsidP="00C733E7">
      <w:pPr>
        <w:pStyle w:val="Center"/>
        <w:rPr>
          <w:noProof/>
          <w:lang w:val="vi-VN"/>
        </w:rPr>
      </w:pPr>
      <w:r w:rsidRPr="00E30E4B">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E30E4B" w:rsidRDefault="007A3F02" w:rsidP="004A04EF">
      <w:pPr>
        <w:pStyle w:val="HinhC1"/>
      </w:pPr>
      <w:bookmarkStart w:id="47" w:name="_Toc420737876"/>
      <w:bookmarkStart w:id="48" w:name="_Toc421348595"/>
      <w:r w:rsidRPr="00E30E4B">
        <w:t>Một đoạn tệp AMC</w:t>
      </w:r>
      <w:bookmarkEnd w:id="47"/>
      <w:bookmarkEnd w:id="48"/>
    </w:p>
    <w:p w:rsidR="006E61ED" w:rsidRPr="00804A10" w:rsidRDefault="009C33D8" w:rsidP="00804A10">
      <w:pPr>
        <w:pStyle w:val="Heading2"/>
      </w:pPr>
      <w:bookmarkStart w:id="49" w:name="_Toc421348526"/>
      <w:r w:rsidRPr="00804A10">
        <w:t>Trích chọn, lựa chọn đặ</w:t>
      </w:r>
      <w:r w:rsidR="009B3A4F" w:rsidRPr="00804A10">
        <w:t>c</w:t>
      </w:r>
      <w:r w:rsidRPr="00804A10">
        <w:t xml:space="preserve"> tính</w:t>
      </w:r>
      <w:bookmarkEnd w:id="49"/>
    </w:p>
    <w:p w:rsidR="00FB1EC7" w:rsidRPr="00E30E4B" w:rsidRDefault="0079574D" w:rsidP="00E82C06">
      <w:pPr>
        <w:pStyle w:val="000-Noi-Dung"/>
        <w:rPr>
          <w:noProof/>
          <w:lang w:val="vi-VN"/>
        </w:rPr>
      </w:pPr>
      <w:r w:rsidRPr="00E30E4B">
        <w:rPr>
          <w:noProof/>
          <w:lang w:val="vi-VN"/>
        </w:rPr>
        <w:t>Một khâu quan trọng trong quá trình xây dựng mô hình nhận dạng hà</w:t>
      </w:r>
      <w:r w:rsidR="008C199F">
        <w:rPr>
          <w:noProof/>
          <w:lang w:val="vi-VN"/>
        </w:rPr>
        <w:t>nh động người là trích chọn, lự</w:t>
      </w:r>
      <w:r w:rsidR="008C199F">
        <w:rPr>
          <w:noProof/>
        </w:rPr>
        <w:t>a</w:t>
      </w:r>
      <w:r w:rsidRPr="00E30E4B">
        <w:rPr>
          <w:noProof/>
          <w:lang w:val="vi-VN"/>
        </w:rPr>
        <w:t xml:space="preserve"> chọn đặc tính</w:t>
      </w:r>
      <w:r w:rsidR="00AF2B1E" w:rsidRPr="00E30E4B">
        <w:rPr>
          <w:noProof/>
          <w:lang w:val="vi-VN"/>
        </w:rPr>
        <w:t xml:space="preserve">. </w:t>
      </w:r>
      <w:r w:rsidR="004903C3" w:rsidRPr="00E30E4B">
        <w:rPr>
          <w:noProof/>
          <w:lang w:val="vi-VN"/>
        </w:rPr>
        <w:t>Mục đích chung của trích chọn hay lựa chọn đặc tí</w:t>
      </w:r>
      <w:r w:rsidR="001C54EE">
        <w:rPr>
          <w:noProof/>
        </w:rPr>
        <w:t>n</w:t>
      </w:r>
      <w:r w:rsidR="004903C3" w:rsidRPr="00E30E4B">
        <w:rPr>
          <w:noProof/>
          <w:lang w:val="vi-VN"/>
        </w:rPr>
        <w:t>h là làm giảm độ lớn của dữ liệu, hay nói cách khác là 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w:t>
      </w:r>
      <w:r w:rsidR="00387ABC">
        <w:rPr>
          <w:noProof/>
        </w:rPr>
        <w:t>E</w:t>
      </w:r>
      <w:r w:rsidR="008A27E6" w:rsidRPr="00E30E4B">
        <w:rPr>
          <w:noProof/>
          <w:lang w:val="vi-VN"/>
        </w:rPr>
        <w:t xml:space="preserve">) và lựa </w:t>
      </w:r>
      <w:r w:rsidR="008A27E6" w:rsidRPr="00E30E4B">
        <w:rPr>
          <w:noProof/>
          <w:lang w:val="vi-VN"/>
        </w:rPr>
        <w:lastRenderedPageBreak/>
        <w:t xml:space="preserve">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Sự khác nhau cơ bản giữa hai phương pháp này là trích chọn đặc tí</w:t>
      </w:r>
      <w:r w:rsidR="006605A0">
        <w:rPr>
          <w:noProof/>
        </w:rPr>
        <w:t>n</w:t>
      </w:r>
      <w:r w:rsidR="002322B8" w:rsidRPr="00E30E4B">
        <w:rPr>
          <w:noProof/>
          <w:lang w:val="vi-VN"/>
        </w:rPr>
        <w:t xml:space="preserve">h </w:t>
      </w:r>
      <w:r w:rsidR="00893E4F">
        <w:rPr>
          <w:noProof/>
        </w:rPr>
        <w:t>sử dụng phương pháp biến đổi tuyến t</w:t>
      </w:r>
      <w:r w:rsidR="008E00D3">
        <w:rPr>
          <w:noProof/>
        </w:rPr>
        <w:t>í</w:t>
      </w:r>
      <w:r w:rsidR="00893E4F">
        <w:rPr>
          <w:noProof/>
        </w:rPr>
        <w:t>nh hoặc phi tuyến tính để biến đổi dữ liệu sang không gian mới</w:t>
      </w:r>
      <w:r w:rsidR="002322B8" w:rsidRPr="00E30E4B">
        <w:rPr>
          <w:noProof/>
          <w:lang w:val="vi-VN"/>
        </w:rPr>
        <w:t xml:space="preserve">, trong khi đó lựa chọn đặc tính </w:t>
      </w:r>
      <w:r w:rsidR="005C361E" w:rsidRPr="00E30E4B">
        <w:rPr>
          <w:noProof/>
          <w:lang w:val="vi-VN"/>
        </w:rPr>
        <w:t>chọn một tập con của tập dữ liệu cho trước.</w:t>
      </w:r>
      <w:r w:rsidR="008B3B23">
        <w:rPr>
          <w:noProof/>
        </w:rPr>
        <w:t xml:space="preserve"> Một bên biến đổi dữ liệu, một bên không biến đổi.</w:t>
      </w:r>
      <w:r w:rsidR="005C361E" w:rsidRPr="00E30E4B">
        <w:rPr>
          <w:noProof/>
          <w:lang w:val="vi-VN"/>
        </w:rPr>
        <w:t xml:space="preserve">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w:t>
      </w:r>
      <w:r w:rsidR="00646696">
        <w:rPr>
          <w:noProof/>
          <w:lang w:val="vi-VN"/>
        </w:rPr>
        <w:t>ết quả của lựa chọn đặc tính</w:t>
      </w:r>
      <w:r w:rsidR="00800AC7" w:rsidRPr="00E30E4B">
        <w:rPr>
          <w:noProof/>
          <w:lang w:val="vi-VN"/>
        </w:rPr>
        <w:t xml:space="preserve"> là một tập con của dữ liệu ban đầu, kết</w:t>
      </w:r>
      <w:r w:rsidR="00FA6D12">
        <w:rPr>
          <w:noProof/>
          <w:lang w:val="vi-VN"/>
        </w:rPr>
        <w:t xml:space="preserve"> quả của trích chọn đặc tính</w:t>
      </w:r>
      <w:r w:rsidR="00800AC7" w:rsidRPr="00E30E4B">
        <w:rPr>
          <w:noProof/>
          <w:lang w:val="vi-VN"/>
        </w:rPr>
        <w:t xml:space="preserve">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724189" w:rsidP="00E82C06">
      <w:pPr>
        <w:pStyle w:val="000-Noi-Dung"/>
        <w:rPr>
          <w:noProof/>
          <w:lang w:val="vi-VN"/>
        </w:rPr>
      </w:pPr>
      <w:r>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8"/>
                    <a:stretch>
                      <a:fillRect/>
                    </a:stretch>
                  </pic:blipFill>
                  <pic:spPr>
                    <a:xfrm>
                      <a:off x="0" y="0"/>
                      <a:ext cx="4894333" cy="1598956"/>
                    </a:xfrm>
                    <a:prstGeom prst="rect">
                      <a:avLst/>
                    </a:prstGeom>
                  </pic:spPr>
                </pic:pic>
              </a:graphicData>
            </a:graphic>
          </wp:inline>
        </w:drawing>
      </w:r>
    </w:p>
    <w:p w:rsidR="00C95158" w:rsidRPr="00E30E4B" w:rsidRDefault="00BF1EFF" w:rsidP="004A04EF">
      <w:pPr>
        <w:pStyle w:val="HinhC1"/>
      </w:pPr>
      <w:bookmarkStart w:id="50" w:name="_Toc420737877"/>
      <w:bookmarkStart w:id="51" w:name="_Toc421348596"/>
      <w:r>
        <w:rPr>
          <w:lang w:val="en-US"/>
        </w:rPr>
        <w:t>Mô tả</w:t>
      </w:r>
      <w:r w:rsidR="00FD0A38">
        <w:t xml:space="preserve"> lựa ch</w:t>
      </w:r>
      <w:r w:rsidR="009D3834">
        <w:rPr>
          <w:lang w:val="en-US"/>
        </w:rPr>
        <w:t>ọ</w:t>
      </w:r>
      <w:r w:rsidR="00FD0A38">
        <w:t>n đặc tính</w:t>
      </w:r>
      <w:r>
        <w:rPr>
          <w:lang w:val="en-US"/>
        </w:rPr>
        <w:t xml:space="preserve"> (trái)</w:t>
      </w:r>
      <w:r w:rsidR="00FD0A38">
        <w:t xml:space="preserve"> </w:t>
      </w:r>
      <w:r w:rsidR="00C95158" w:rsidRPr="00E30E4B">
        <w:t>và trích chọn đặc tính</w:t>
      </w:r>
      <w:bookmarkEnd w:id="50"/>
      <w:r>
        <w:rPr>
          <w:lang w:val="en-US"/>
        </w:rPr>
        <w:t xml:space="preserve"> (phải)</w:t>
      </w:r>
      <w:bookmarkEnd w:id="51"/>
    </w:p>
    <w:p w:rsidR="00A70A9D" w:rsidRPr="00E30E4B" w:rsidRDefault="002D2F47" w:rsidP="00E82C06">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FA2887" w:rsidRDefault="005C5B06" w:rsidP="00E82C06">
      <w:pPr>
        <w:pStyle w:val="000-Noi-Dung"/>
        <w:rPr>
          <w:noProof/>
        </w:rPr>
      </w:pPr>
      <w:r w:rsidRPr="00E30E4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7A71CF">
        <w:rPr>
          <w:noProof/>
          <w:lang w:val="vi-VN"/>
        </w:rPr>
        <w:t xml:space="preserve"> (LDA)</w:t>
      </w:r>
      <w:r w:rsidR="007A71CF">
        <w:rPr>
          <w:noProof/>
        </w:rPr>
        <w:t xml:space="preserve">. </w:t>
      </w:r>
      <w:r w:rsidR="00C70239" w:rsidRPr="00E30E4B">
        <w:rPr>
          <w:noProof/>
          <w:lang w:val="vi-VN"/>
        </w:rPr>
        <w:t xml:space="preserve">Nội dung chính của từng phương pháp </w:t>
      </w:r>
      <w:r w:rsidR="00FA2887">
        <w:rPr>
          <w:noProof/>
        </w:rPr>
        <w:t>được trình bày ở phần tiếp theo.</w:t>
      </w:r>
    </w:p>
    <w:p w:rsidR="006E61ED" w:rsidRPr="002F734A" w:rsidRDefault="002E039E" w:rsidP="002F734A">
      <w:pPr>
        <w:pStyle w:val="Heading3"/>
      </w:pPr>
      <w:bookmarkStart w:id="52" w:name="_Toc421348527"/>
      <w:r w:rsidRPr="002F734A">
        <w:t>Phương pháp phân tích thành phần chính – PCA</w:t>
      </w:r>
      <w:bookmarkEnd w:id="52"/>
    </w:p>
    <w:p w:rsidR="004D63AC" w:rsidRPr="00E30E4B" w:rsidRDefault="004D63AC" w:rsidP="00E82C06">
      <w:pPr>
        <w:pStyle w:val="000-Noi-Dung"/>
        <w:rPr>
          <w:noProof/>
          <w:lang w:val="vi-VN"/>
        </w:rPr>
      </w:pPr>
      <w:r w:rsidRPr="00E30E4B">
        <w:rPr>
          <w:noProof/>
          <w:lang w:val="vi-VN"/>
        </w:rPr>
        <w:t xml:space="preserve">Phương pháp phân tích thành phần chính (Principal Components Analysis - PCA) là một thuật toán thống kê sử dụng phép biến đổi trực giao </w:t>
      </w:r>
      <w:r w:rsidRPr="00E30E4B">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8269BB" w:rsidP="00E82C06">
      <w:pPr>
        <w:pStyle w:val="000-Noi-Dung"/>
        <w:rPr>
          <w:noProof/>
          <w:lang w:val="vi-VN"/>
        </w:rPr>
      </w:pPr>
      <w:r>
        <w:rPr>
          <w:noProof/>
          <w:lang w:val="vi-VN"/>
        </w:rPr>
        <w:t xml:space="preserve">Các đặc tính </w:t>
      </w:r>
      <w:r w:rsidR="003809BD" w:rsidRPr="00E30E4B">
        <w:rPr>
          <w:noProof/>
          <w:lang w:val="vi-VN"/>
        </w:rPr>
        <w:t>của PCA:</w:t>
      </w:r>
    </w:p>
    <w:p w:rsidR="003809BD" w:rsidRPr="00E30E4B" w:rsidRDefault="009929C5" w:rsidP="00E82C06">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E82C06">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E82C06">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w:t>
      </w:r>
      <w:r w:rsidR="00555E5C">
        <w:rPr>
          <w:noProof/>
        </w:rPr>
        <w:t>N</w:t>
      </w:r>
      <w:r w:rsidR="002D7070" w:rsidRPr="00E30E4B">
        <w:rPr>
          <w:noProof/>
          <w:lang w:val="vi-VN"/>
        </w:rPr>
        <w:t>hững thuộc tính này vẫn biểu diễn tốt dữ liệu ban đầu.</w:t>
      </w:r>
    </w:p>
    <w:p w:rsidR="0009570A" w:rsidRPr="00E30E4B" w:rsidRDefault="0009570A" w:rsidP="00E82C06">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E82C06">
      <w:pPr>
        <w:pStyle w:val="000-Noi-Dung"/>
        <w:rPr>
          <w:noProof/>
          <w:lang w:val="vi-VN"/>
        </w:rPr>
      </w:pPr>
      <w:r w:rsidRPr="00E30E4B">
        <w:rPr>
          <w:noProof/>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9"/>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00E32" w:rsidP="004A04EF">
      <w:pPr>
        <w:pStyle w:val="HinhC1"/>
      </w:pPr>
      <w:bookmarkStart w:id="53" w:name="_Toc421348597"/>
      <w:r>
        <w:rPr>
          <w:lang w:val="en-US"/>
        </w:rPr>
        <w:t>Hình ảnh con lạc đà qua 2 góc độ khác nhau</w:t>
      </w:r>
      <w:bookmarkEnd w:id="53"/>
    </w:p>
    <w:p w:rsidR="00E03895" w:rsidRPr="00E30E4B" w:rsidRDefault="00FF0664" w:rsidP="00E82C06">
      <w:pPr>
        <w:pStyle w:val="000-Noi-Dung"/>
        <w:rPr>
          <w:noProof/>
          <w:lang w:val="vi-VN"/>
        </w:rPr>
      </w:pPr>
      <w:r>
        <w:rPr>
          <w:noProof/>
        </w:rPr>
        <w:lastRenderedPageBreak/>
        <w:t>Hình 1.12 là m</w:t>
      </w:r>
      <w:r w:rsidR="00E81408" w:rsidRPr="00E30E4B">
        <w:rPr>
          <w:noProof/>
          <w:lang w:val="vi-VN"/>
        </w:rPr>
        <w:t>ột ví dụ kinh điển để minh họa</w:t>
      </w:r>
      <w:r w:rsidR="006A5317">
        <w:rPr>
          <w:noProof/>
        </w:rPr>
        <w:t xml:space="preserve"> PCA</w:t>
      </w:r>
      <w:r w:rsidR="00E81408" w:rsidRPr="00E30E4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B16818" w:rsidRDefault="00D46AC4" w:rsidP="00E82C06">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007085" w:rsidP="001E1D99">
      <w:pPr>
        <w:pStyle w:val="Center"/>
        <w:rPr>
          <w:noProof/>
          <w:lang w:val="vi-VN"/>
        </w:rPr>
      </w:pPr>
      <w:r>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0"/>
                    <a:stretch>
                      <a:fillRect/>
                    </a:stretch>
                  </pic:blipFill>
                  <pic:spPr>
                    <a:xfrm>
                      <a:off x="0" y="0"/>
                      <a:ext cx="5580380" cy="2718435"/>
                    </a:xfrm>
                    <a:prstGeom prst="rect">
                      <a:avLst/>
                    </a:prstGeom>
                  </pic:spPr>
                </pic:pic>
              </a:graphicData>
            </a:graphic>
          </wp:inline>
        </w:drawing>
      </w:r>
    </w:p>
    <w:p w:rsidR="00EA4D0F" w:rsidRPr="00E30E4B" w:rsidRDefault="00EA4D0F" w:rsidP="004A04EF">
      <w:pPr>
        <w:pStyle w:val="HinhC1"/>
      </w:pPr>
      <w:bookmarkStart w:id="54" w:name="_Toc420737879"/>
      <w:bookmarkStart w:id="55" w:name="_Toc421348598"/>
      <w:r w:rsidRPr="00E30E4B">
        <w:t>Minh họa PCA</w:t>
      </w:r>
      <w:bookmarkEnd w:id="54"/>
      <w:bookmarkEnd w:id="55"/>
    </w:p>
    <w:p w:rsidR="00A15573" w:rsidRPr="00E30E4B" w:rsidRDefault="005F1436" w:rsidP="00E82C06">
      <w:pPr>
        <w:pStyle w:val="000-Noi-Dung"/>
        <w:rPr>
          <w:noProof/>
          <w:lang w:val="vi-VN"/>
        </w:rPr>
      </w:pPr>
      <w:r w:rsidRPr="00E30E4B">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883C7A" w:rsidP="00E82C06">
      <w:pPr>
        <w:pStyle w:val="000-Noi-Dung"/>
        <w:rPr>
          <w:noProof/>
          <w:lang w:val="vi-VN"/>
        </w:rPr>
      </w:pPr>
      <w:r>
        <w:rPr>
          <w:noProof/>
        </w:rPr>
        <w:t>Đặc trưng của</w:t>
      </w:r>
      <w:r w:rsidR="000A51CC" w:rsidRPr="00E30E4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30E4B" w:rsidRDefault="001E0148" w:rsidP="00E82C06">
      <w:pPr>
        <w:pStyle w:val="000-Noi-Dung"/>
        <w:rPr>
          <w:noProof/>
          <w:lang w:val="vi-VN"/>
        </w:rPr>
      </w:pPr>
      <w:r w:rsidRPr="00E30E4B">
        <w:rPr>
          <w:noProof/>
          <w:lang w:val="vi-VN"/>
        </w:rPr>
        <w:t>Thuật toán PCA:</w:t>
      </w:r>
    </w:p>
    <w:p w:rsidR="001E0148" w:rsidRPr="00E30E4B" w:rsidRDefault="00D72663" w:rsidP="00E82C06">
      <w:pPr>
        <w:pStyle w:val="000-Noi-Dung"/>
        <w:rPr>
          <w:noProof/>
          <w:lang w:val="vi-VN"/>
        </w:rPr>
      </w:pPr>
      <w:r w:rsidRPr="00E30E4B">
        <w:rPr>
          <w:noProof/>
          <w:lang w:val="vi-VN"/>
        </w:rPr>
        <w:lastRenderedPageBreak/>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Pr>
          <w:noProof/>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Pr>
          <w:noProof/>
        </w:rPr>
        <w:t xml:space="preserve"> là thuộc tính thứ </w:t>
      </w:r>
      <w:r w:rsidR="004826AF" w:rsidRPr="008D03A5">
        <w:rPr>
          <w:rFonts w:ascii="Cambria Math" w:hAnsi="Cambria Math"/>
          <w:i/>
          <w:noProof/>
        </w:rPr>
        <w:t>j</w:t>
      </w:r>
      <w:r w:rsidR="004826AF">
        <w:rPr>
          <w:noProof/>
        </w:rPr>
        <w:t xml:space="preserve"> của dữ liệu </w:t>
      </w:r>
      <w:r w:rsidR="004826AF" w:rsidRPr="008D03A5">
        <w:rPr>
          <w:rFonts w:ascii="Cambria Math" w:hAnsi="Cambria Math"/>
          <w:i/>
          <w:noProof/>
        </w:rPr>
        <w:t>i</w:t>
      </w:r>
      <w:r w:rsidR="00C24C8D">
        <w:rPr>
          <w:noProof/>
        </w:rPr>
        <w:t>.</w:t>
      </w:r>
      <w:r w:rsidR="004656D4" w:rsidRPr="00E30E4B">
        <w:rPr>
          <w:noProof/>
          <w:lang w:val="vi-VN"/>
        </w:rPr>
        <w:t xml:space="preserve"> Các bước của PCA lần lượt như sau:</w:t>
      </w:r>
    </w:p>
    <w:p w:rsidR="004656D4" w:rsidRPr="00E30E4B" w:rsidRDefault="00E874D1" w:rsidP="00E82C06">
      <w:pPr>
        <w:pStyle w:val="000-Noi-Dung"/>
        <w:rPr>
          <w:noProof/>
          <w:lang w:val="vi-VN"/>
        </w:rPr>
      </w:pPr>
      <w:r w:rsidRPr="00E30E4B">
        <w:rPr>
          <w:noProof/>
          <w:lang w:val="vi-VN"/>
        </w:rPr>
        <w:t>Bước 1: Tiền xử lí</w:t>
      </w:r>
    </w:p>
    <w:p w:rsidR="0013193B" w:rsidRPr="00E30E4B" w:rsidRDefault="00936DFF" w:rsidP="00E82C06">
      <w:pPr>
        <w:pStyle w:val="000-Noi-Dung"/>
        <w:rPr>
          <w:noProof/>
          <w:lang w:val="vi-VN"/>
        </w:rPr>
      </w:pPr>
      <w:r w:rsidRPr="00E30E4B">
        <w:rPr>
          <w:noProof/>
          <w:lang w:val="vi-VN"/>
        </w:rPr>
        <w:t>Dữ liệu ban đầu có thể có giá trị thay đổi bất thường. Ví dụ một thuộc tính</w:t>
      </w:r>
      <w:r w:rsidR="003725F5">
        <w:rPr>
          <w:noProof/>
          <w:lang w:val="vi-VN"/>
        </w:rPr>
        <w:t xml:space="preserve"> có giá</w:t>
      </w:r>
      <w:r w:rsidRPr="00E30E4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56" w:name="OLE_LINK1"/>
      <w:bookmarkStart w:id="57" w:name="OLE_LINK2"/>
      <w:bookmarkStart w:id="58" w:name="OLE_LINK3"/>
      <w:bookmarkStart w:id="59" w:name="OLE_LINK4"/>
      <w:r w:rsidRPr="00E30E4B">
        <w:rPr>
          <w:b/>
          <w:noProof/>
          <w:lang w:val="vi-VN"/>
        </w:rPr>
        <w:t>Centered PCA</w:t>
      </w:r>
      <w:bookmarkEnd w:id="56"/>
      <w:bookmarkEnd w:id="57"/>
      <w:bookmarkEnd w:id="58"/>
      <w:bookmarkEnd w:id="59"/>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E82C06">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p>
    <w:p w:rsidR="00F20560" w:rsidRPr="00E30E4B" w:rsidRDefault="005071AD"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5071AD"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30E4B" w:rsidRDefault="00E20742" w:rsidP="00E82C06">
      <w:pPr>
        <w:pStyle w:val="000-Noi-Dung"/>
        <w:rPr>
          <w:noProof/>
          <w:lang w:val="vi-VN"/>
        </w:rPr>
      </w:pPr>
      <w:r w:rsidRPr="00E30E4B">
        <w:rPr>
          <w:noProof/>
          <w:lang w:val="vi-VN"/>
        </w:rPr>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5071AD"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30E4B" w:rsidRDefault="007D6A28" w:rsidP="00E82C06">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5071AD"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5071AD"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E82C06">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w:t>
      </w:r>
      <w:r w:rsidR="00F924F1">
        <w:rPr>
          <w:noProof/>
        </w:rPr>
        <w:t>phương sai</w:t>
      </w:r>
      <w:r w:rsidRPr="00E30E4B">
        <w:rPr>
          <w:noProof/>
          <w:lang w:val="vi-VN"/>
        </w:rPr>
        <w:t xml:space="preserve">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E82C06">
      <w:pPr>
        <w:pStyle w:val="000-Noi-Dung"/>
        <w:rPr>
          <w:noProof/>
          <w:lang w:val="vi-VN"/>
        </w:rPr>
      </w:pPr>
      <w:r w:rsidRPr="00E30E4B">
        <w:rPr>
          <w:noProof/>
          <w:lang w:val="vi-VN"/>
        </w:rPr>
        <w:lastRenderedPageBreak/>
        <w:t>Thông thường, Normed PCA hay được dùng, sau bước tiền xử l</w:t>
      </w:r>
      <w:r w:rsidR="00A07E86">
        <w:rPr>
          <w:noProof/>
        </w:rPr>
        <w:t>ý</w:t>
      </w:r>
      <w:r w:rsidRPr="00E30E4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E82C06">
      <w:pPr>
        <w:pStyle w:val="000-Noi-Dung"/>
        <w:rPr>
          <w:noProof/>
          <w:lang w:val="vi-VN"/>
        </w:rPr>
      </w:pPr>
      <w:r w:rsidRPr="00E30E4B">
        <w:rPr>
          <w:noProof/>
          <w:lang w:val="vi-VN"/>
        </w:rPr>
        <w:t>Bước 2: Xây dựng không gian mới</w:t>
      </w:r>
    </w:p>
    <w:p w:rsidR="003C4E62" w:rsidRPr="00E30E4B" w:rsidRDefault="00A96BF8" w:rsidP="00E82C06">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30E4B" w:rsidRDefault="00B0634A" w:rsidP="00E82C06">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E82C06">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E82C06">
      <w:pPr>
        <w:pStyle w:val="000-Noi-Dung"/>
        <w:rPr>
          <w:noProof/>
          <w:lang w:val="vi-VN"/>
        </w:rPr>
      </w:pPr>
      <w:r w:rsidRPr="00E30E4B">
        <w:rPr>
          <w:noProof/>
          <w:lang w:val="vi-VN"/>
        </w:rPr>
        <w:t xml:space="preserve">Bước 3: </w:t>
      </w:r>
      <w:r w:rsidR="00777F00" w:rsidRPr="00E30E4B">
        <w:rPr>
          <w:noProof/>
          <w:lang w:val="vi-VN"/>
        </w:rPr>
        <w:t>Chuyển dữ liệu từ không gian ban đầu sang không gian mới</w:t>
      </w:r>
    </w:p>
    <w:p w:rsidR="001460F7" w:rsidRPr="00E30E4B" w:rsidRDefault="00F71A14" w:rsidP="00E82C06">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E82C06">
      <w:pPr>
        <w:pStyle w:val="000-Noi-Dung"/>
        <w:rPr>
          <w:noProof/>
          <w:lang w:val="vi-VN"/>
        </w:rPr>
      </w:pPr>
      <w:r w:rsidRPr="00E30E4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30E4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30E4B" w:rsidRDefault="002A3433" w:rsidP="00E82C06">
      <w:pPr>
        <w:pStyle w:val="000-Noi-Dung"/>
        <w:rPr>
          <w:noProof/>
          <w:lang w:val="vi-VN"/>
        </w:rPr>
      </w:pPr>
      <w:r w:rsidRPr="00E30E4B">
        <w:rPr>
          <w:noProof/>
          <w:lang w:val="vi-VN"/>
        </w:rPr>
        <w:t>Khi đó tọa độ các điểm trong hệ tọa độ mới là</w:t>
      </w:r>
    </w:p>
    <w:p w:rsidR="002A3433" w:rsidRPr="00E30E4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2F734A" w:rsidRDefault="00097CBE" w:rsidP="002F734A">
      <w:pPr>
        <w:pStyle w:val="Heading3"/>
      </w:pPr>
      <w:bookmarkStart w:id="60" w:name="_Toc421348528"/>
      <w:r w:rsidRPr="002F734A">
        <w:t>Phương pháp phân tích biệt thức tuyến tính – LDA</w:t>
      </w:r>
      <w:bookmarkEnd w:id="60"/>
    </w:p>
    <w:p w:rsidR="00D336B0" w:rsidRPr="00412A77" w:rsidRDefault="008A156E" w:rsidP="00E82C06">
      <w:pPr>
        <w:pStyle w:val="000-Noi-Dung"/>
        <w:rPr>
          <w:b/>
          <w:szCs w:val="28"/>
        </w:rPr>
      </w:pPr>
      <w:r w:rsidRPr="00E30E4B">
        <w:rPr>
          <w:noProof/>
          <w:lang w:val="vi-VN"/>
        </w:rPr>
        <w:t>Phân tích biệt thức tuyến tính (</w:t>
      </w:r>
      <w:r w:rsidR="00CF1B29" w:rsidRPr="00E30E4B">
        <w:rPr>
          <w:noProof/>
          <w:lang w:val="vi-VN"/>
        </w:rPr>
        <w:t xml:space="preserve">Linear Discriminant Analysis – LDA) </w:t>
      </w:r>
      <w:r w:rsidR="00271129">
        <w:rPr>
          <w:noProof/>
        </w:rPr>
        <w:t xml:space="preserve">là phương pháp </w:t>
      </w:r>
      <w:r w:rsidR="005138D9">
        <w:rPr>
          <w:noProof/>
        </w:rPr>
        <w:t>được sử dụng trong thống kê và học máy</w:t>
      </w:r>
      <w:r w:rsidR="00A4574D">
        <w:rPr>
          <w:noProof/>
        </w:rPr>
        <w:t xml:space="preserve"> </w:t>
      </w:r>
      <w:r w:rsidR="00B019AC">
        <w:rPr>
          <w:noProof/>
        </w:rPr>
        <w:t>để giải quyết bài toán</w:t>
      </w:r>
      <w:r w:rsidR="00A4574D">
        <w:rPr>
          <w:noProof/>
        </w:rPr>
        <w:t xml:space="preserve"> phân lớp hoặc</w:t>
      </w:r>
      <w:r w:rsidR="00B019AC">
        <w:rPr>
          <w:noProof/>
        </w:rPr>
        <w:t xml:space="preserve"> trích chọn đặc tính.</w:t>
      </w:r>
      <w:r w:rsidR="00D336B0">
        <w:rPr>
          <w:noProof/>
        </w:rPr>
        <w:t xml:space="preserve"> </w:t>
      </w:r>
      <w:bookmarkStart w:id="61" w:name="_Toc402208712"/>
      <w:bookmarkStart w:id="62" w:name="_Toc402425344"/>
      <w:r w:rsidR="00D336B0" w:rsidRPr="00431D4E">
        <w:rPr>
          <w:szCs w:val="28"/>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w:t>
      </w:r>
      <w:r w:rsidR="00D336B0" w:rsidRPr="00431D4E">
        <w:rPr>
          <w:szCs w:val="28"/>
        </w:rPr>
        <w:lastRenderedPageBreak/>
        <w:t xml:space="preserve">bởi tỷ lệ phương sai giữa các lớp và </w:t>
      </w:r>
      <w:bookmarkStart w:id="63" w:name="_GoBack"/>
      <w:r w:rsidR="00D336B0" w:rsidRPr="00412A77">
        <w:rPr>
          <w:szCs w:val="28"/>
        </w:rPr>
        <w:t>phương sai giữa các dữ liệu trong từng lớp.</w:t>
      </w:r>
      <w:bookmarkEnd w:id="61"/>
      <w:bookmarkEnd w:id="62"/>
    </w:p>
    <w:p w:rsidR="00D336B0" w:rsidRPr="00412A77" w:rsidRDefault="003F75E7" w:rsidP="004A04EF">
      <w:pPr>
        <w:pStyle w:val="3-Nho"/>
        <w:numPr>
          <w:ilvl w:val="0"/>
          <w:numId w:val="0"/>
        </w:numPr>
        <w:tabs>
          <w:tab w:val="clear" w:pos="1276"/>
        </w:tabs>
        <w:spacing w:after="0"/>
        <w:ind w:firstLine="567"/>
        <w:jc w:val="center"/>
        <w:rPr>
          <w:b w:val="0"/>
          <w:sz w:val="28"/>
          <w:szCs w:val="28"/>
          <w:lang w:val="en-US"/>
        </w:rPr>
      </w:pPr>
      <w:r>
        <w:rPr>
          <w:b w:val="0"/>
          <w:sz w:val="28"/>
          <w:szCs w:val="28"/>
          <w:lang w:val="en-US"/>
        </w:rPr>
        <w:t>Độ phân ly được biểu diễn như sau:</w:t>
      </w:r>
    </w:p>
    <w:p w:rsidR="00D336B0" w:rsidRPr="00412A77" w:rsidRDefault="00D336B0" w:rsidP="004A04EF">
      <w:pPr>
        <w:pStyle w:val="3-Nho"/>
        <w:numPr>
          <w:ilvl w:val="0"/>
          <w:numId w:val="0"/>
        </w:numPr>
        <w:tabs>
          <w:tab w:val="clear" w:pos="1276"/>
        </w:tabs>
        <w:spacing w:after="0"/>
        <w:ind w:firstLine="567"/>
        <w:jc w:val="center"/>
        <w:rPr>
          <w:b w:val="0"/>
          <w:i/>
          <w:sz w:val="28"/>
          <w:szCs w:val="28"/>
          <w:lang w:val="en-US"/>
        </w:rPr>
      </w:pPr>
      <m:oMathPara>
        <m:oMath>
          <w:bookmarkStart w:id="64" w:name="_Toc402208714"/>
          <w:bookmarkStart w:id="65" w:name="_Toc402425346"/>
          <m:r>
            <m:rPr>
              <m:sty m:val="bi"/>
            </m:rPr>
            <w:rPr>
              <w:rFonts w:ascii="Cambria Math" w:hAnsi="Cambria Math"/>
              <w:sz w:val="28"/>
              <w:szCs w:val="28"/>
            </w:rPr>
            <m:t>S=</m:t>
          </m:r>
          <m:f>
            <m:fPr>
              <m:ctrlPr>
                <w:rPr>
                  <w:rFonts w:ascii="Cambria Math" w:hAnsi="Cambria Math"/>
                  <w:b w:val="0"/>
                  <w:i/>
                  <w:sz w:val="28"/>
                  <w:szCs w:val="28"/>
                </w:rPr>
              </m:ctrlPr>
            </m:fPr>
            <m:num>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num>
            <m:den>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den>
          </m:f>
          <m:r>
            <m:rPr>
              <m:sty m:val="bi"/>
            </m:rPr>
            <w:rPr>
              <w:rFonts w:ascii="Cambria Math" w:hAnsi="Cambria Math"/>
              <w:sz w:val="28"/>
              <w:szCs w:val="28"/>
            </w:rPr>
            <m:t>→</m:t>
          </m:r>
          <m:r>
            <m:rPr>
              <m:nor/>
            </m:rPr>
            <w:rPr>
              <w:rFonts w:ascii="Cambria Math" w:hAnsi="Cambria Math"/>
              <w:b w:val="0"/>
              <w:i/>
              <w:sz w:val="28"/>
              <w:szCs w:val="28"/>
            </w:rPr>
            <m:t>max</m:t>
          </m:r>
          <w:bookmarkEnd w:id="64"/>
          <w:bookmarkEnd w:id="65"/>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66" w:name="_Toc402208715"/>
      <w:bookmarkStart w:id="67" w:name="_Toc402425347"/>
      <w:r w:rsidRPr="00412A77">
        <w:rPr>
          <w:b w:val="0"/>
          <w:sz w:val="28"/>
          <w:szCs w:val="28"/>
          <w:lang w:val="en-US"/>
        </w:rPr>
        <w:t xml:space="preserve">Trong đó,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oMath>
      <w:r w:rsidRPr="00412A77">
        <w:rPr>
          <w:b w:val="0"/>
          <w:sz w:val="28"/>
          <w:szCs w:val="28"/>
          <w:lang w:val="en-US"/>
        </w:rPr>
        <w:t xml:space="preserve">  là phương sai giữa hai lớp, được tính bởi công thức:</w:t>
      </w:r>
      <w:bookmarkEnd w:id="66"/>
      <w:bookmarkEnd w:id="67"/>
    </w:p>
    <w:p w:rsidR="00D336B0" w:rsidRPr="00412A77" w:rsidRDefault="005071AD" w:rsidP="004A04EF">
      <w:pPr>
        <w:pStyle w:val="3-Nho"/>
        <w:numPr>
          <w:ilvl w:val="0"/>
          <w:numId w:val="0"/>
        </w:numPr>
        <w:tabs>
          <w:tab w:val="clear" w:pos="1276"/>
        </w:tabs>
        <w:spacing w:after="0"/>
        <w:jc w:val="center"/>
        <w:rPr>
          <w:b w:val="0"/>
          <w:sz w:val="28"/>
          <w:szCs w:val="28"/>
          <w:lang w:val="en-US"/>
        </w:rPr>
      </w:pPr>
      <m:oMathPara>
        <m:oMathParaPr>
          <m:jc m:val="center"/>
        </m:oMathParaPr>
        <m:oMath>
          <w:bookmarkStart w:id="68" w:name="_Toc402208716"/>
          <w:bookmarkStart w:id="69" w:name="_Toc402425348"/>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e>
          </m:d>
          <m:r>
            <m:rPr>
              <m:sty m:val="b"/>
            </m:rPr>
            <w:rPr>
              <w:rFonts w:ascii="Cambria Math" w:hAnsi="Cambria Math"/>
              <w:sz w:val="28"/>
              <w:szCs w:val="28"/>
            </w:rPr>
            <w:br/>
          </m:r>
        </m:oMath>
        <m:oMath>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sSup>
            <m:sSupPr>
              <m:ctrlPr>
                <w:rPr>
                  <w:rFonts w:ascii="Cambria Math" w:hAnsi="Cambria Math"/>
                  <w:b w:val="0"/>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e>
                <m:sup>
                  <m:r>
                    <m:rPr>
                      <m:nor/>
                    </m:rPr>
                    <w:rPr>
                      <w:rFonts w:ascii="Cambria Math" w:hAnsi="Cambria Math"/>
                      <w:b w:val="0"/>
                      <w:sz w:val="28"/>
                      <w:szCs w:val="28"/>
                    </w:rPr>
                    <m:t>T</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e>
                <m:sup>
                  <m:r>
                    <m:rPr>
                      <m:nor/>
                    </m:rPr>
                    <w:rPr>
                      <w:rFonts w:ascii="Cambria Math" w:hAnsi="Cambria Math"/>
                      <w:b w:val="0"/>
                      <w:sz w:val="28"/>
                      <w:szCs w:val="28"/>
                    </w:rPr>
                    <m:t>T</m:t>
                  </m:r>
                </m:sup>
              </m:sSup>
            </m:e>
          </m:d>
          <m:r>
            <m:rPr>
              <m:sty m:val="bi"/>
            </m:rPr>
            <w:rPr>
              <w:rFonts w:ascii="Cambria Math" w:hAnsi="Cambria Math"/>
              <w:sz w:val="28"/>
              <w:szCs w:val="28"/>
            </w:rPr>
            <m:t xml:space="preserve"> w</m:t>
          </m:r>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between</m:t>
              </m:r>
            </m:sub>
          </m:sSub>
          <m:r>
            <m:rPr>
              <m:sty m:val="bi"/>
            </m:rPr>
            <w:rPr>
              <w:rFonts w:ascii="Cambria Math" w:hAnsi="Cambria Math"/>
              <w:sz w:val="28"/>
              <w:szCs w:val="28"/>
            </w:rPr>
            <m:t>w</m:t>
          </m:r>
          <w:bookmarkEnd w:id="68"/>
          <w:bookmarkEnd w:id="69"/>
        </m:oMath>
      </m:oMathPara>
    </w:p>
    <w:p w:rsidR="00D336B0" w:rsidRPr="006168F2" w:rsidRDefault="00D336B0" w:rsidP="004A04EF">
      <w:pPr>
        <w:pStyle w:val="3-Nho"/>
        <w:numPr>
          <w:ilvl w:val="0"/>
          <w:numId w:val="0"/>
        </w:numPr>
        <w:tabs>
          <w:tab w:val="clear" w:pos="1276"/>
        </w:tabs>
        <w:spacing w:after="0"/>
        <w:ind w:firstLine="567"/>
        <w:jc w:val="center"/>
        <w:rPr>
          <w:b w:val="0"/>
          <w:sz w:val="28"/>
          <w:szCs w:val="28"/>
          <w:lang w:val="en-US"/>
        </w:rPr>
      </w:pPr>
      <w:bookmarkStart w:id="70" w:name="_Toc402208717"/>
      <w:bookmarkStart w:id="71" w:name="_Toc402425349"/>
      <w:bookmarkEnd w:id="63"/>
      <w:r w:rsidRPr="006168F2">
        <w:rPr>
          <w:b w:val="0"/>
          <w:sz w:val="28"/>
          <w:szCs w:val="28"/>
          <w:lang w:val="en-US"/>
        </w:rPr>
        <w:t>với:</w:t>
      </w:r>
      <w:bookmarkEnd w:id="70"/>
      <w:bookmarkEnd w:id="71"/>
    </w:p>
    <w:p w:rsidR="00D336B0" w:rsidRPr="00412A77" w:rsidRDefault="005071AD" w:rsidP="004A04EF">
      <w:pPr>
        <w:pStyle w:val="3-Nho"/>
        <w:numPr>
          <w:ilvl w:val="0"/>
          <w:numId w:val="0"/>
        </w:numPr>
        <w:tabs>
          <w:tab w:val="clear" w:pos="1276"/>
        </w:tabs>
        <w:spacing w:after="0"/>
        <w:ind w:firstLine="567"/>
        <w:jc w:val="center"/>
        <w:rPr>
          <w:b w:val="0"/>
          <w:sz w:val="28"/>
          <w:szCs w:val="28"/>
          <w:lang w:val="en-US"/>
        </w:rPr>
      </w:pPr>
      <m:oMath>
        <w:bookmarkStart w:id="72" w:name="_Toc402208718"/>
        <w:bookmarkStart w:id="73" w:name="_Toc402425350"/>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oMath>
      <w:r w:rsidR="00D336B0" w:rsidRPr="00412A77">
        <w:rPr>
          <w:b w:val="0"/>
          <w:sz w:val="28"/>
          <w:szCs w:val="28"/>
          <w:lang w:val="en-US"/>
        </w:rPr>
        <w:t xml:space="preserve"> lần lượt là số phần tử dữ liệu của lớp có nhãn </w:t>
      </w:r>
      <m:oMath>
        <m:r>
          <m:rPr>
            <m:sty m:val="bi"/>
          </m:rPr>
          <w:rPr>
            <w:rFonts w:ascii="Cambria Math" w:hAnsi="Cambria Math"/>
            <w:sz w:val="28"/>
            <w:szCs w:val="28"/>
          </w:rPr>
          <m:t>y=0</m:t>
        </m:r>
      </m:oMath>
      <w:r w:rsidR="00D336B0" w:rsidRPr="00412A77">
        <w:rPr>
          <w:b w:val="0"/>
          <w:sz w:val="28"/>
          <w:szCs w:val="28"/>
          <w:lang w:val="en-US"/>
        </w:rPr>
        <w:t xml:space="preserve"> và </w:t>
      </w:r>
      <m:oMath>
        <m:r>
          <m:rPr>
            <m:sty m:val="bi"/>
          </m:rPr>
          <w:rPr>
            <w:rFonts w:ascii="Cambria Math" w:hAnsi="Cambria Math"/>
            <w:sz w:val="28"/>
            <w:szCs w:val="28"/>
          </w:rPr>
          <m:t>y=1</m:t>
        </m:r>
      </m:oMath>
      <w:r w:rsidR="00D336B0" w:rsidRPr="00412A77">
        <w:rPr>
          <w:b w:val="0"/>
          <w:sz w:val="28"/>
          <w:szCs w:val="28"/>
          <w:lang w:val="en-US"/>
        </w:rPr>
        <w:t>.</w:t>
      </w:r>
      <w:bookmarkEnd w:id="72"/>
      <w:bookmarkEnd w:id="73"/>
    </w:p>
    <w:p w:rsidR="00D336B0" w:rsidRPr="00412A77" w:rsidRDefault="005071AD" w:rsidP="004A04EF">
      <w:pPr>
        <w:pStyle w:val="3-Nho"/>
        <w:numPr>
          <w:ilvl w:val="0"/>
          <w:numId w:val="0"/>
        </w:numPr>
        <w:tabs>
          <w:tab w:val="clear" w:pos="1276"/>
        </w:tabs>
        <w:spacing w:after="0"/>
        <w:ind w:firstLine="567"/>
        <w:jc w:val="center"/>
        <w:rPr>
          <w:b w:val="0"/>
          <w:sz w:val="28"/>
          <w:szCs w:val="28"/>
          <w:lang w:val="en-US"/>
        </w:rPr>
      </w:pPr>
      <m:oMath>
        <w:bookmarkStart w:id="74" w:name="_Toc402208719"/>
        <w:bookmarkStart w:id="75" w:name="_Toc402425351"/>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oMath>
      <w:r w:rsidR="00D336B0" w:rsidRPr="00412A77">
        <w:rPr>
          <w:b w:val="0"/>
          <w:sz w:val="28"/>
          <w:szCs w:val="28"/>
          <w:lang w:val="en-US"/>
        </w:rPr>
        <w:t xml:space="preserve"> lần lượt là các trọng tâm của lớp có nhãn </w:t>
      </w:r>
      <m:oMath>
        <m:r>
          <m:rPr>
            <m:sty m:val="bi"/>
          </m:rPr>
          <w:rPr>
            <w:rFonts w:ascii="Cambria Math" w:hAnsi="Cambria Math"/>
            <w:sz w:val="28"/>
            <w:szCs w:val="28"/>
          </w:rPr>
          <m:t>y=0</m:t>
        </m:r>
      </m:oMath>
      <w:r w:rsidR="00D336B0" w:rsidRPr="00412A77">
        <w:rPr>
          <w:b w:val="0"/>
          <w:sz w:val="28"/>
          <w:szCs w:val="28"/>
          <w:lang w:val="en-US"/>
        </w:rPr>
        <w:t xml:space="preserve"> và lớp có nhãn </w:t>
      </w:r>
      <m:oMath>
        <m:r>
          <m:rPr>
            <m:sty m:val="bi"/>
          </m:rPr>
          <w:rPr>
            <w:rFonts w:ascii="Cambria Math" w:hAnsi="Cambria Math"/>
            <w:sz w:val="28"/>
            <w:szCs w:val="28"/>
          </w:rPr>
          <m:t>y=1</m:t>
        </m:r>
      </m:oMath>
      <w:r w:rsidR="00D336B0" w:rsidRPr="00412A77">
        <w:rPr>
          <w:b w:val="0"/>
          <w:sz w:val="28"/>
          <w:szCs w:val="28"/>
          <w:lang w:val="en-US"/>
        </w:rPr>
        <w:t>.</w:t>
      </w:r>
      <w:bookmarkEnd w:id="74"/>
      <w:bookmarkEnd w:id="75"/>
    </w:p>
    <w:p w:rsidR="00D336B0" w:rsidRPr="00412A77" w:rsidRDefault="005071AD" w:rsidP="004A04EF">
      <w:pPr>
        <w:pStyle w:val="3-Nho"/>
        <w:numPr>
          <w:ilvl w:val="0"/>
          <w:numId w:val="0"/>
        </w:numPr>
        <w:tabs>
          <w:tab w:val="clear" w:pos="1276"/>
        </w:tabs>
        <w:spacing w:after="0"/>
        <w:jc w:val="center"/>
        <w:rPr>
          <w:b w:val="0"/>
          <w:sz w:val="28"/>
          <w:szCs w:val="28"/>
          <w:lang w:val="en-US"/>
        </w:rPr>
      </w:pPr>
      <m:oMathPara>
        <m:oMath>
          <w:bookmarkStart w:id="76" w:name="_Toc402208720"/>
          <w:bookmarkStart w:id="77" w:name="_Toc402425352"/>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=0</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r>
            <m:rPr>
              <m:sty m:val="bi"/>
            </m:rPr>
            <w:rPr>
              <w:rFonts w:ascii="Cambria Math" w:hAnsi="Cambria Math"/>
              <w:sz w:val="28"/>
              <w:szCs w:val="28"/>
            </w:rPr>
            <m:t>μ=</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ctrlPr>
                <w:rPr>
                  <w:rFonts w:ascii="Cambria Math" w:hAnsi="Cambria Math"/>
                  <w:b w:val="0"/>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w:bookmarkEnd w:id="76"/>
          <w:bookmarkEnd w:id="77"/>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78" w:name="_Toc402208721"/>
      <w:bookmarkStart w:id="79" w:name="_Toc402425353"/>
      <w:r w:rsidRPr="00412A77">
        <w:rPr>
          <w:b w:val="0"/>
          <w:sz w:val="28"/>
          <w:szCs w:val="28"/>
          <w:lang w:val="en-US"/>
        </w:rPr>
        <w:t xml:space="preserve">Và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oMath>
      <w:r w:rsidRPr="00412A77">
        <w:rPr>
          <w:b w:val="0"/>
          <w:sz w:val="28"/>
          <w:szCs w:val="28"/>
          <w:lang w:val="en-US"/>
        </w:rPr>
        <w:t>là phương sai giữa các dữ liệu trong từng lớp, được tính bởi:</w:t>
      </w:r>
      <w:bookmarkEnd w:id="78"/>
      <w:bookmarkEnd w:id="79"/>
    </w:p>
    <w:p w:rsidR="00D336B0" w:rsidRPr="00412A77" w:rsidRDefault="005071AD" w:rsidP="004A04EF">
      <w:pPr>
        <w:pStyle w:val="3-Nho"/>
        <w:numPr>
          <w:ilvl w:val="0"/>
          <w:numId w:val="0"/>
        </w:numPr>
        <w:tabs>
          <w:tab w:val="clear" w:pos="1276"/>
        </w:tabs>
        <w:spacing w:after="0"/>
        <w:ind w:firstLine="567"/>
        <w:jc w:val="center"/>
        <w:rPr>
          <w:b w:val="0"/>
          <w:sz w:val="28"/>
          <w:szCs w:val="28"/>
          <w:lang w:val="en-US"/>
        </w:rPr>
      </w:pPr>
      <m:oMathPara>
        <m:oMath>
          <w:bookmarkStart w:id="80" w:name="_Toc402208722"/>
          <w:bookmarkStart w:id="81" w:name="_Toc402425354"/>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w+</m:t>
              </m:r>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r>
                    <m:rPr>
                      <m:sty m:val="bi"/>
                    </m:rPr>
                    <w:rPr>
                      <w:rFonts w:ascii="Cambria Math" w:hAnsi="Cambria Math"/>
                      <w:sz w:val="28"/>
                      <w:szCs w:val="28"/>
                    </w:rPr>
                    <m:t>w</m:t>
                  </m:r>
                </m:e>
                <m:sup>
                  <m:r>
                    <m:rPr>
                      <m:nor/>
                    </m:rPr>
                    <w:rPr>
                      <w:rFonts w:ascii="Cambria Math" w:hAnsi="Cambria Math"/>
                      <w:b w:val="0"/>
                      <w:sz w:val="28"/>
                      <w:szCs w:val="28"/>
                      <w:lang w:val="en-US"/>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y=1</m:t>
                  </m:r>
                </m:sub>
              </m:sSub>
              <m:r>
                <m:rPr>
                  <m:sty m:val="bi"/>
                </m:rPr>
                <w:rPr>
                  <w:rFonts w:ascii="Cambria Math" w:hAnsi="Cambria Math"/>
                  <w:sz w:val="28"/>
                  <w:szCs w:val="28"/>
                </w:rPr>
                <m:t>w</m:t>
              </m:r>
            </m:e>
          </m:d>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within</m:t>
              </m:r>
            </m:sub>
          </m:sSub>
          <m:r>
            <m:rPr>
              <m:sty m:val="bi"/>
            </m:rPr>
            <w:rPr>
              <w:rFonts w:ascii="Cambria Math" w:hAnsi="Cambria Math"/>
              <w:sz w:val="28"/>
              <w:szCs w:val="28"/>
            </w:rPr>
            <m:t>w</m:t>
          </m:r>
          <w:bookmarkEnd w:id="80"/>
          <w:bookmarkEnd w:id="81"/>
        </m:oMath>
      </m:oMathPara>
    </w:p>
    <w:p w:rsidR="00D336B0" w:rsidRPr="00412A77" w:rsidRDefault="005071AD" w:rsidP="004A04EF">
      <w:pPr>
        <w:pStyle w:val="3-Nho"/>
        <w:numPr>
          <w:ilvl w:val="0"/>
          <w:numId w:val="0"/>
        </w:numPr>
        <w:tabs>
          <w:tab w:val="clear" w:pos="1276"/>
        </w:tabs>
        <w:spacing w:after="0"/>
        <w:ind w:firstLine="567"/>
        <w:jc w:val="center"/>
        <w:rPr>
          <w:b w:val="0"/>
          <w:sz w:val="28"/>
          <w:szCs w:val="28"/>
          <w:lang w:val="en-US"/>
        </w:rPr>
      </w:pPr>
      <m:oMath>
        <w:bookmarkStart w:id="82" w:name="_Toc402208723"/>
        <w:bookmarkStart w:id="83" w:name="_Toc402425355"/>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 xml:space="preserve"> ∑</m:t>
            </m:r>
          </m:e>
          <m:sub>
            <m:r>
              <m:rPr>
                <m:sty m:val="bi"/>
              </m:rPr>
              <w:rPr>
                <w:rFonts w:ascii="Cambria Math" w:hAnsi="Cambria Math"/>
                <w:sz w:val="28"/>
                <w:szCs w:val="28"/>
              </w:rPr>
              <m:t>y=1</m:t>
            </m:r>
          </m:sub>
        </m:sSub>
      </m:oMath>
      <w:r w:rsidR="00D336B0" w:rsidRPr="00412A77">
        <w:rPr>
          <w:b w:val="0"/>
          <w:sz w:val="28"/>
          <w:szCs w:val="28"/>
          <w:lang w:val="en-US"/>
        </w:rPr>
        <w:t xml:space="preserve"> lần lượt là hiệp phương sai có nhãn </w:t>
      </w:r>
      <m:oMath>
        <m:r>
          <m:rPr>
            <m:sty m:val="bi"/>
          </m:rPr>
          <w:rPr>
            <w:rFonts w:ascii="Cambria Math" w:hAnsi="Cambria Math"/>
            <w:sz w:val="28"/>
            <w:szCs w:val="28"/>
          </w:rPr>
          <m:t>y=</m:t>
        </m:r>
        <m:r>
          <m:rPr>
            <m:sty m:val="b"/>
          </m:rPr>
          <w:rPr>
            <w:rFonts w:ascii="Cambria Math" w:hAnsi="Cambria Math"/>
            <w:sz w:val="28"/>
            <w:szCs w:val="28"/>
          </w:rPr>
          <m:t>0</m:t>
        </m:r>
      </m:oMath>
      <w:r w:rsidR="00D336B0" w:rsidRPr="00412A77">
        <w:rPr>
          <w:b w:val="0"/>
          <w:sz w:val="28"/>
          <w:szCs w:val="28"/>
          <w:lang w:val="en-US"/>
        </w:rPr>
        <w:t xml:space="preserve"> và</w:t>
      </w:r>
      <m:oMath>
        <m:r>
          <m:rPr>
            <m:sty m:val="bi"/>
          </m:rPr>
          <w:rPr>
            <w:rFonts w:ascii="Cambria Math" w:hAnsi="Cambria Math"/>
            <w:sz w:val="28"/>
            <w:szCs w:val="28"/>
          </w:rPr>
          <m:t>y</m:t>
        </m:r>
        <m:r>
          <m:rPr>
            <m:sty m:val="b"/>
          </m:rPr>
          <w:rPr>
            <w:rFonts w:ascii="Cambria Math" w:hAnsi="Cambria Math"/>
            <w:sz w:val="28"/>
            <w:szCs w:val="28"/>
          </w:rPr>
          <m:t>=</m:t>
        </m:r>
        <m:r>
          <m:rPr>
            <m:sty m:val="bi"/>
          </m:rPr>
          <w:rPr>
            <w:rFonts w:ascii="Cambria Math" w:hAnsi="Cambria Math"/>
            <w:sz w:val="28"/>
            <w:szCs w:val="28"/>
          </w:rPr>
          <m:t>1</m:t>
        </m:r>
      </m:oMath>
      <w:r w:rsidR="00D336B0" w:rsidRPr="00412A77">
        <w:rPr>
          <w:b w:val="0"/>
          <w:sz w:val="28"/>
          <w:szCs w:val="28"/>
          <w:lang w:val="en-US"/>
        </w:rPr>
        <w:t>.</w:t>
      </w:r>
      <w:bookmarkEnd w:id="82"/>
      <w:bookmarkEnd w:id="83"/>
    </w:p>
    <w:p w:rsidR="00D336B0" w:rsidRPr="00412A77" w:rsidRDefault="005071AD" w:rsidP="004A04EF">
      <w:pPr>
        <w:pStyle w:val="3-Nho"/>
        <w:numPr>
          <w:ilvl w:val="0"/>
          <w:numId w:val="0"/>
        </w:numPr>
        <w:tabs>
          <w:tab w:val="clear" w:pos="1276"/>
        </w:tabs>
        <w:spacing w:after="0"/>
        <w:ind w:firstLine="567"/>
        <w:jc w:val="center"/>
        <w:rPr>
          <w:b w:val="0"/>
          <w:i/>
          <w:sz w:val="28"/>
          <w:szCs w:val="28"/>
          <w:lang w:val="en-US"/>
        </w:rPr>
      </w:pPr>
      <m:oMathPara>
        <m:oMath>
          <w:bookmarkStart w:id="84" w:name="_Toc402208724"/>
          <w:bookmarkStart w:id="85" w:name="_Toc402425356"/>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e>
                <m:sup>
                  <m:r>
                    <m:rPr>
                      <m:nor/>
                    </m:rPr>
                    <w:rPr>
                      <w:rFonts w:ascii="Cambria Math" w:hAnsi="Cambria Math"/>
                      <w:b w:val="0"/>
                      <w:sz w:val="28"/>
                      <w:szCs w:val="28"/>
                    </w:rPr>
                    <m:t>T</m:t>
                  </m:r>
                </m:sup>
              </m:sSup>
            </m:e>
          </m:nary>
          <w:bookmarkEnd w:id="84"/>
          <w:bookmarkEnd w:id="85"/>
        </m:oMath>
      </m:oMathPara>
    </w:p>
    <w:p w:rsidR="00097CBE" w:rsidRPr="00E62261" w:rsidRDefault="005071AD" w:rsidP="00E82C06">
      <w:pPr>
        <w:pStyle w:val="000-Noi-Dung"/>
        <w:rPr>
          <w:noProof/>
        </w:rPr>
      </w:pPr>
      <m:oMathPara>
        <m:oMath>
          <w:bookmarkStart w:id="86" w:name="_Toc402208725"/>
          <w:bookmarkStart w:id="87" w:name="_Toc402425357"/>
          <m:sSub>
            <m:sSubPr>
              <m:ctrlPr>
                <w:rPr>
                  <w:rFonts w:ascii="Cambria Math" w:hAnsi="Cambria Math"/>
                </w:rPr>
              </m:ctrlPr>
            </m:sSubPr>
            <m:e>
              <m:r>
                <m:rPr>
                  <m:sty m:val="p"/>
                </m:rPr>
                <w:rPr>
                  <w:rFonts w:ascii="Cambria Math" w:hAnsi="Cambria Math"/>
                </w:rPr>
                <m:t>∑</m:t>
              </m:r>
            </m:e>
            <m:sub>
              <m:r>
                <w:rPr>
                  <w:rFonts w:ascii="Cambria Math" w:hAnsi="Cambria Math"/>
                </w:rPr>
                <m:t>y</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=1</m:t>
                  </m:r>
                </m:sub>
              </m:sSub>
            </m:den>
          </m:f>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=1</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e>
                <m:sup>
                  <m:r>
                    <m:rPr>
                      <m:nor/>
                    </m:rPr>
                    <m:t>T</m:t>
                  </m:r>
                </m:sup>
              </m:sSup>
            </m:e>
          </m:nary>
          <w:bookmarkEnd w:id="86"/>
          <w:bookmarkEnd w:id="87"/>
        </m:oMath>
      </m:oMathPara>
    </w:p>
    <w:p w:rsidR="00B05006" w:rsidRPr="00E30E4B" w:rsidRDefault="007900C4" w:rsidP="004A04EF">
      <w:pPr>
        <w:jc w:val="center"/>
        <w:rPr>
          <w:noProof/>
          <w:lang w:val="vi-VN"/>
        </w:rPr>
        <w:sectPr w:rsidR="00B05006" w:rsidRPr="00E30E4B" w:rsidSect="003643B6">
          <w:headerReference w:type="default" r:id="rId31"/>
          <w:type w:val="oddPage"/>
          <w:pgSz w:w="11907" w:h="16840" w:code="9"/>
          <w:pgMar w:top="1985" w:right="1134" w:bottom="1985" w:left="1985" w:header="862" w:footer="720" w:gutter="0"/>
          <w:pgNumType w:start="1"/>
          <w:cols w:space="720"/>
          <w:titlePg/>
        </w:sectPr>
      </w:pPr>
      <w:r w:rsidRPr="00E30E4B">
        <w:rPr>
          <w:noProof/>
          <w:lang w:val="vi-VN"/>
        </w:rPr>
        <w:br w:type="page"/>
      </w:r>
    </w:p>
    <w:p w:rsidR="00B05006" w:rsidRPr="00E30E4B" w:rsidRDefault="00B05006" w:rsidP="004A04EF">
      <w:pPr>
        <w:pStyle w:val="Caption"/>
        <w:jc w:val="center"/>
        <w:rPr>
          <w:noProof/>
          <w:lang w:val="vi-VN"/>
        </w:rPr>
      </w:pPr>
      <w:r w:rsidRPr="00E30E4B">
        <w:rPr>
          <w:noProof/>
          <w:lang w:val="vi-VN"/>
        </w:rPr>
        <w:lastRenderedPageBreak/>
        <w:t>CHƯƠNG 2</w:t>
      </w:r>
    </w:p>
    <w:p w:rsidR="00B05006" w:rsidRPr="00E30E4B" w:rsidRDefault="00840F68" w:rsidP="004A04EF">
      <w:pPr>
        <w:pStyle w:val="Heading1"/>
        <w:rPr>
          <w:noProof/>
          <w:lang w:val="vi-VN"/>
        </w:rPr>
      </w:pPr>
      <w:bookmarkStart w:id="88" w:name="_Toc421348529"/>
      <w:r w:rsidRPr="00E30E4B">
        <w:rPr>
          <w:noProof/>
          <w:lang w:val="vi-VN"/>
        </w:rPr>
        <w:t>GIẢI PHÁP ĐỀ XUẤT</w:t>
      </w:r>
      <w:bookmarkEnd w:id="88"/>
    </w:p>
    <w:p w:rsidR="00FC687A" w:rsidRPr="00E30E4B" w:rsidRDefault="00FC687A" w:rsidP="00E82C06">
      <w:pPr>
        <w:pStyle w:val="000-Noi-Dung"/>
        <w:rPr>
          <w:noProof/>
          <w:lang w:val="vi-VN"/>
        </w:rPr>
      </w:pPr>
    </w:p>
    <w:p w:rsidR="000C2F22" w:rsidRDefault="007D439D" w:rsidP="00E82C06">
      <w:pPr>
        <w:pStyle w:val="000-Noi-Dung"/>
        <w:rPr>
          <w:noProof/>
        </w:rPr>
      </w:pPr>
      <w:r w:rsidRPr="00E30E4B">
        <w:rPr>
          <w:noProof/>
          <w:lang w:val="vi-VN"/>
        </w:rPr>
        <w:t>H</w:t>
      </w:r>
      <w:r w:rsidR="005250D3">
        <w:rPr>
          <w:noProof/>
          <w:lang w:val="vi-VN"/>
        </w:rPr>
        <w:t>ình</w:t>
      </w:r>
      <w:r w:rsidR="005250D3">
        <w:rPr>
          <w:noProof/>
        </w:rPr>
        <w:t xml:space="preserve"> 2.1 </w:t>
      </w:r>
      <w:r w:rsidR="00583059">
        <w:rPr>
          <w:noProof/>
        </w:rPr>
        <w:t>mô tả tổng quan hệ thống đề xuất</w:t>
      </w:r>
      <w:r w:rsidR="00583059">
        <w:rPr>
          <w:noProof/>
          <w:lang w:val="vi-VN"/>
        </w:rPr>
        <w:t xml:space="preserve">, bao gồm </w:t>
      </w:r>
      <w:r w:rsidR="00583059">
        <w:rPr>
          <w:noProof/>
        </w:rPr>
        <w:t>năm</w:t>
      </w:r>
      <w:r w:rsidR="00DE4927" w:rsidRPr="00E30E4B">
        <w:rPr>
          <w:noProof/>
          <w:lang w:val="vi-VN"/>
        </w:rPr>
        <w:t xml:space="preserve">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286B75">
        <w:rPr>
          <w:noProof/>
        </w:rPr>
        <w:t>,</w:t>
      </w:r>
      <w:r w:rsidR="000E57A4" w:rsidRPr="00E30E4B">
        <w:rPr>
          <w:noProof/>
          <w:lang w:val="vi-VN"/>
        </w:rPr>
        <w:t xml:space="preserve"> </w:t>
      </w:r>
      <w:r w:rsidR="000E57A4" w:rsidRPr="00E30E4B">
        <w:rPr>
          <w:i/>
          <w:noProof/>
          <w:lang w:val="vi-VN"/>
        </w:rPr>
        <w:t>mô hình nhận dạng</w:t>
      </w:r>
      <w:r w:rsidR="00286B75">
        <w:rPr>
          <w:i/>
          <w:noProof/>
        </w:rPr>
        <w:t xml:space="preserve"> và phương pháp trọng số</w:t>
      </w:r>
      <w:r w:rsidR="009B5A7A" w:rsidRPr="00E30E4B">
        <w:rPr>
          <w:noProof/>
          <w:lang w:val="vi-VN"/>
        </w:rPr>
        <w:t>.</w:t>
      </w:r>
      <w:r w:rsidR="00CA1596">
        <w:rPr>
          <w:noProof/>
        </w:rPr>
        <w:t xml:space="preserve"> </w:t>
      </w:r>
      <w:r w:rsidR="009B09D4">
        <w:rPr>
          <w:noProof/>
        </w:rPr>
        <w:t xml:space="preserve">Có ba phương pháp chính trong </w:t>
      </w:r>
      <w:r w:rsidR="009B09D4" w:rsidRPr="009B09D4">
        <w:rPr>
          <w:i/>
          <w:noProof/>
        </w:rPr>
        <w:t>trích chọn đặc tính</w:t>
      </w:r>
      <w:r w:rsidR="009B09D4">
        <w:rPr>
          <w:noProof/>
        </w:rPr>
        <w:t>: lựa chọn thủ công, PCA và LDA.</w:t>
      </w:r>
      <w:r w:rsidR="00AE2639">
        <w:rPr>
          <w:noProof/>
        </w:rPr>
        <w:t xml:space="preserve"> </w:t>
      </w:r>
      <w:r w:rsidR="00BA67A7" w:rsidRPr="00BA67A7">
        <w:rPr>
          <w:i/>
          <w:noProof/>
        </w:rPr>
        <w:t>Mô hình nhận dạng</w:t>
      </w:r>
      <w:r w:rsidR="00BA67A7">
        <w:rPr>
          <w:noProof/>
        </w:rPr>
        <w:t xml:space="preserve"> chính là mô hình học máy xây dựng được từ dũ liệu huấn luyện</w:t>
      </w:r>
      <w:r w:rsidR="00AE2639">
        <w:rPr>
          <w:noProof/>
        </w:rPr>
        <w:t>.</w:t>
      </w:r>
      <w:r w:rsidR="00BA67A7">
        <w:rPr>
          <w:noProof/>
        </w:rPr>
        <w:t xml:space="preserve"> Mỗi phương pháp trích chọn đặc tính xây dựng được một mô hình nhận dạng</w:t>
      </w:r>
      <w:r w:rsidR="00B51488">
        <w:rPr>
          <w:noProof/>
        </w:rPr>
        <w:t>.</w:t>
      </w:r>
    </w:p>
    <w:p w:rsidR="00704544" w:rsidRPr="00E30E4B" w:rsidRDefault="00704544" w:rsidP="00E82C06">
      <w:pPr>
        <w:pStyle w:val="000-Noi-Dung"/>
        <w:rPr>
          <w:noProof/>
          <w:lang w:val="vi-VN"/>
        </w:rPr>
      </w:pPr>
      <w:r w:rsidRPr="00E30E4B">
        <w:rPr>
          <w:noProof/>
          <w:lang w:val="vi-VN"/>
        </w:rPr>
        <w:t xml:space="preserve">Dữ liệu đầu vào của hệ thống được chọn lựa trong cở sở dữ liệu của CMU Mocap và được phân chia ngẫu nhiên thành ba </w:t>
      </w:r>
      <w:r>
        <w:rPr>
          <w:noProof/>
        </w:rPr>
        <w:t>nhóm</w:t>
      </w:r>
      <w:r w:rsidRPr="00E30E4B">
        <w:rPr>
          <w:noProof/>
          <w:lang w:val="vi-VN"/>
        </w:rPr>
        <w:t xml:space="preserve">: </w:t>
      </w:r>
      <w:r>
        <w:rPr>
          <w:noProof/>
        </w:rPr>
        <w:t>nhóm</w:t>
      </w:r>
      <w:r w:rsidRPr="00E30E4B">
        <w:rPr>
          <w:noProof/>
          <w:lang w:val="vi-VN"/>
        </w:rPr>
        <w:t xml:space="preserve"> thứ nhất được dùng làm dữ liệu huấn luyện</w:t>
      </w:r>
      <w:r>
        <w:rPr>
          <w:noProof/>
        </w:rPr>
        <w:t xml:space="preserve"> (training data)</w:t>
      </w:r>
      <w:r w:rsidRPr="00E30E4B">
        <w:rPr>
          <w:noProof/>
          <w:lang w:val="vi-VN"/>
        </w:rPr>
        <w:t xml:space="preserve"> cho giải thuật học máy, </w:t>
      </w:r>
      <w:r>
        <w:rPr>
          <w:noProof/>
        </w:rPr>
        <w:t>nhóm</w:t>
      </w:r>
      <w:r w:rsidRPr="00E30E4B">
        <w:rPr>
          <w:noProof/>
          <w:lang w:val="vi-VN"/>
        </w:rPr>
        <w:t xml:space="preserve"> thứ hai được dùng để kiểm định</w:t>
      </w:r>
      <w:r>
        <w:rPr>
          <w:noProof/>
        </w:rPr>
        <w:t xml:space="preserve"> </w:t>
      </w:r>
      <w:r w:rsidRPr="00E30E4B">
        <w:rPr>
          <w:noProof/>
          <w:lang w:val="vi-VN"/>
        </w:rPr>
        <w:t xml:space="preserve">độ chính các của mỗi mô hình học máy ứng với một phương pháp trích chọn đặc tính khác nhau (gọi là </w:t>
      </w:r>
      <w:r>
        <w:rPr>
          <w:noProof/>
        </w:rPr>
        <w:t xml:space="preserve">nhóm </w:t>
      </w:r>
      <w:r w:rsidRPr="00E30E4B">
        <w:rPr>
          <w:noProof/>
          <w:lang w:val="vi-VN"/>
        </w:rPr>
        <w:t>dữ liệu kiểm định</w:t>
      </w:r>
      <w:r>
        <w:rPr>
          <w:noProof/>
        </w:rPr>
        <w:t xml:space="preserve"> - validating data</w:t>
      </w:r>
      <w:r w:rsidRPr="00E30E4B">
        <w:rPr>
          <w:noProof/>
          <w:lang w:val="vi-VN"/>
        </w:rPr>
        <w:t xml:space="preserve">), </w:t>
      </w:r>
      <w:r>
        <w:rPr>
          <w:noProof/>
        </w:rPr>
        <w:t>nhóm</w:t>
      </w:r>
      <w:r w:rsidRPr="00E30E4B">
        <w:rPr>
          <w:noProof/>
          <w:lang w:val="vi-VN"/>
        </w:rPr>
        <w:t xml:space="preserve"> dữ liệu cuối cùng là dữ liệu kiểm thử </w:t>
      </w:r>
      <w:r>
        <w:rPr>
          <w:noProof/>
        </w:rPr>
        <w:t xml:space="preserve">(testing data) </w:t>
      </w:r>
      <w:r w:rsidRPr="00E30E4B">
        <w:rPr>
          <w:noProof/>
          <w:lang w:val="vi-VN"/>
        </w:rPr>
        <w:t>dùng để kiểm tra và đánh giá kết quả của hệ thống.</w:t>
      </w:r>
    </w:p>
    <w:p w:rsidR="00CF4852" w:rsidRPr="00E30E4B" w:rsidRDefault="00CF4852" w:rsidP="00A9122B">
      <w:pPr>
        <w:pStyle w:val="Center"/>
        <w:rPr>
          <w:noProof/>
          <w:lang w:val="vi-VN"/>
        </w:rPr>
      </w:pPr>
      <w:r w:rsidRPr="00E30E4B">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555796" cy="2502313"/>
                    </a:xfrm>
                    <a:prstGeom prst="rect">
                      <a:avLst/>
                    </a:prstGeom>
                  </pic:spPr>
                </pic:pic>
              </a:graphicData>
            </a:graphic>
          </wp:inline>
        </w:drawing>
      </w:r>
    </w:p>
    <w:p w:rsidR="00B315A1" w:rsidRDefault="00624EC7" w:rsidP="0060142A">
      <w:pPr>
        <w:pStyle w:val="HinhC2"/>
      </w:pPr>
      <w:bookmarkStart w:id="89" w:name="_Toc420737880"/>
      <w:bookmarkStart w:id="90" w:name="_Toc421348599"/>
      <w:r w:rsidRPr="00E30E4B">
        <w:t xml:space="preserve">Mô hình </w:t>
      </w:r>
      <w:bookmarkEnd w:id="89"/>
      <w:r w:rsidR="00793193">
        <w:t>hệ thống đề xuất</w:t>
      </w:r>
      <w:bookmarkEnd w:id="90"/>
    </w:p>
    <w:p w:rsidR="0060142A" w:rsidRPr="00323487" w:rsidRDefault="00744ADB" w:rsidP="00323487">
      <w:pPr>
        <w:pStyle w:val="000-Noi-Dung"/>
      </w:pPr>
      <w:r>
        <w:lastRenderedPageBreak/>
        <w:t>Trong hệ thống đề xuất, có tất cả ba luồng dữ liệu chính.</w:t>
      </w:r>
      <w:r w:rsidR="00E87B2F">
        <w:t xml:space="preserve"> Thứ nhất là luồng dữ liệu huấn luyện, được thể hiện bằng hình mũi tên nét liền.</w:t>
      </w:r>
      <w:r w:rsidR="0053472C">
        <w:t xml:space="preserve"> Kết quả cuối cùng của luồng dữ liệu huấn luyện là mô hình nhận dạng xây dựng</w:t>
      </w:r>
      <w:r w:rsidR="00424613">
        <w:t xml:space="preserve"> được</w:t>
      </w:r>
      <w:r w:rsidR="0053472C">
        <w:t xml:space="preserve"> sau khi đã áp dụng giải thuật học máy.</w:t>
      </w:r>
      <w:r w:rsidR="00FD4663">
        <w:t xml:space="preserve"> Thứ hai là luồng dữ liệu </w:t>
      </w:r>
      <w:r w:rsidR="002C6C80">
        <w:t>kiểm định</w:t>
      </w:r>
      <w:r w:rsidR="00726F6B">
        <w:t>, được thể hiện bằng hình mũi tên nét đứt.</w:t>
      </w:r>
      <w:r w:rsidR="005F2FAA">
        <w:t xml:space="preserve"> Kết quả cuối cùng của luồng dữ liệu kiểm định là </w:t>
      </w:r>
      <w:r w:rsidR="00251D20">
        <w:t>tỉ lệ nhận dạng tương ứng với mỗi phương pháp trong trích chọn đặc tính.</w:t>
      </w:r>
      <w:r w:rsidR="00290575">
        <w:t xml:space="preserve"> Các tỉ lệ này sẽ là đầu vào cho phương pháp trọng số.</w:t>
      </w:r>
      <w:r w:rsidR="00E42752">
        <w:t xml:space="preserve"> Thứ ba là luồng dữ liệu kiểm thử (hay bất kỳ dữ liệu mới nào), được mô tả bằng hình mũi tên </w:t>
      </w:r>
      <w:r w:rsidR="00137A5C">
        <w:t>chấm liền.</w:t>
      </w:r>
      <w:r w:rsidR="00523333">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t xml:space="preserve"> Chức năng học máy chỉ được sử dụng bởi luồng dữ liệu huấn luyện, các luồng dữ liệu còn lại chỉ sử dụng mô hình nhận dạng xây dựng bởi học máy.</w:t>
      </w:r>
    </w:p>
    <w:p w:rsidR="00EA19A1" w:rsidRPr="00E30E4B" w:rsidRDefault="00EA19A1" w:rsidP="00E82C06">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804A10" w:rsidRDefault="005B0857" w:rsidP="00804A10">
      <w:pPr>
        <w:pStyle w:val="Heading2"/>
      </w:pPr>
      <w:bookmarkStart w:id="91" w:name="_Toc421348530"/>
      <w:r w:rsidRPr="00804A10">
        <w:t>Tiền xử lý</w:t>
      </w:r>
      <w:bookmarkEnd w:id="91"/>
    </w:p>
    <w:p w:rsidR="007A29B7" w:rsidRPr="00E30E4B" w:rsidRDefault="00F416A2" w:rsidP="00E82C06">
      <w:pPr>
        <w:pStyle w:val="000-Noi-Dung"/>
        <w:rPr>
          <w:noProof/>
          <w:lang w:val="vi-VN"/>
        </w:rPr>
      </w:pPr>
      <w:r w:rsidRPr="00E30E4B">
        <w:rPr>
          <w:noProof/>
          <w:lang w:val="vi-VN"/>
        </w:rPr>
        <w:t xml:space="preserve">Như đã trình bày ở các phần trước, dữ liệu </w:t>
      </w:r>
      <w:r w:rsidR="00D14C30" w:rsidRPr="00E30E4B">
        <w:rPr>
          <w:noProof/>
          <w:lang w:val="vi-VN"/>
        </w:rPr>
        <w:t xml:space="preserve">chuyển động 3D sử dụng trong luận văn này được thu nhận </w:t>
      </w:r>
      <w:r w:rsidR="00781F8F">
        <w:rPr>
          <w:noProof/>
          <w:lang w:val="vi-VN"/>
        </w:rPr>
        <w:t>từ Mocap, dưới định dạng Acclai</w:t>
      </w:r>
      <w:r w:rsidR="00781F8F">
        <w:rPr>
          <w:noProof/>
        </w:rPr>
        <w:t>m</w:t>
      </w:r>
      <w:r w:rsidR="00D14C30" w:rsidRPr="00E30E4B">
        <w:rPr>
          <w:noProof/>
          <w:lang w:val="vi-VN"/>
        </w:rPr>
        <w:t xml:space="preserve"> (asf/amc).</w:t>
      </w:r>
      <w:r w:rsidR="00700816">
        <w:rPr>
          <w:noProof/>
          <w:lang w:val="vi-VN"/>
        </w:rPr>
        <w:t xml:space="preserve"> Tệp </w:t>
      </w:r>
      <w:r w:rsidR="00B4328A" w:rsidRPr="00700816">
        <w:rPr>
          <w:i/>
          <w:noProof/>
          <w:lang w:val="vi-VN"/>
        </w:rPr>
        <w:t>asf</w:t>
      </w:r>
      <w:r w:rsidR="00B4328A" w:rsidRPr="00E30E4B">
        <w:rPr>
          <w:noProof/>
          <w:lang w:val="vi-VN"/>
        </w:rPr>
        <w:t xml:space="preserve"> là cấu trúc mô hình </w:t>
      </w:r>
      <w:r w:rsidR="00700816">
        <w:rPr>
          <w:noProof/>
          <w:lang w:val="vi-VN"/>
        </w:rPr>
        <w:t xml:space="preserve">hóa 3D của bộ xương người, tệp </w:t>
      </w:r>
      <w:r w:rsidR="00B4328A" w:rsidRPr="00700816">
        <w:rPr>
          <w:i/>
          <w:noProof/>
          <w:lang w:val="vi-VN"/>
        </w:rPr>
        <w:t>amc</w:t>
      </w:r>
      <w:r w:rsidR="00B4328A" w:rsidRPr="00E30E4B">
        <w:rPr>
          <w:noProof/>
          <w:lang w:val="vi-VN"/>
        </w:rPr>
        <w:t xml:space="preserve">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E82C06">
      <w:pPr>
        <w:pStyle w:val="000-Noi-Dung"/>
        <w:rPr>
          <w:noProof/>
          <w:lang w:val="vi-VN"/>
        </w:rPr>
      </w:pPr>
      <w:r w:rsidRPr="00E30E4B">
        <w:rPr>
          <w:noProof/>
          <w:lang w:val="vi-VN"/>
        </w:rPr>
        <w:lastRenderedPageBreak/>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w:t>
      </w:r>
      <w:r w:rsidR="0068079C">
        <w:rPr>
          <w:noProof/>
        </w:rPr>
        <w:t>đoạn xương</w:t>
      </w:r>
      <w:r w:rsidR="00DD273D" w:rsidRPr="00E30E4B">
        <w:rPr>
          <w:noProof/>
          <w:lang w:val="vi-VN"/>
        </w:rPr>
        <w:t xml:space="preserve">, kết hợp với </w:t>
      </w:r>
      <w:r w:rsidR="0017134F">
        <w:rPr>
          <w:noProof/>
        </w:rPr>
        <w:t>độ tự do của mỗi</w:t>
      </w:r>
      <w:r w:rsidR="00DD273D" w:rsidRPr="00E30E4B">
        <w:rPr>
          <w:noProof/>
          <w:lang w:val="vi-VN"/>
        </w:rPr>
        <w:t xml:space="preserve"> khớp sẽ làm tăng số chiều của thuộc tính.</w:t>
      </w:r>
    </w:p>
    <w:p w:rsidR="003C35F8" w:rsidRPr="009A4D3F" w:rsidRDefault="00A0376F" w:rsidP="00E82C06">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w:t>
      </w:r>
      <w:r w:rsidR="00F0261C">
        <w:rPr>
          <w:noProof/>
        </w:rPr>
        <w:t>.</w:t>
      </w:r>
      <w:r w:rsidR="004A119C" w:rsidRPr="00E30E4B">
        <w:rPr>
          <w:noProof/>
          <w:lang w:val="vi-VN"/>
        </w:rPr>
        <w:t xml:space="preserve">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2C29CB">
        <w:rPr>
          <w:noProof/>
        </w:rPr>
        <w:t>các xương</w:t>
      </w:r>
      <w:r w:rsidR="00883FC1" w:rsidRPr="00E30E4B">
        <w:rPr>
          <w:noProof/>
          <w:lang w:val="vi-VN"/>
        </w:rPr>
        <w:t xml:space="preserve"> có thể thay thế cho toàn bộ </w:t>
      </w:r>
      <w:r w:rsidR="008F3523">
        <w:rPr>
          <w:noProof/>
        </w:rPr>
        <w:t>xương</w:t>
      </w:r>
      <w:r w:rsidR="00883FC1" w:rsidRPr="00E30E4B">
        <w:rPr>
          <w:noProof/>
          <w:lang w:val="vi-VN"/>
        </w:rPr>
        <w:t xml:space="preserve">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w:t>
      </w:r>
      <w:r w:rsidR="00525F28">
        <w:rPr>
          <w:noProof/>
        </w:rPr>
        <w:t>đoạn xương</w:t>
      </w:r>
      <w:r w:rsidR="00883FC1" w:rsidRPr="00E30E4B">
        <w:rPr>
          <w:noProof/>
          <w:lang w:val="vi-VN"/>
        </w:rPr>
        <w:t xml:space="preserve"> thay cho toàn bộ các </w:t>
      </w:r>
      <w:r w:rsidR="00B923E7">
        <w:rPr>
          <w:noProof/>
        </w:rPr>
        <w:t>xương</w:t>
      </w:r>
      <w:r w:rsidR="00883FC1" w:rsidRPr="00E30E4B">
        <w:rPr>
          <w:noProof/>
          <w:lang w:val="vi-VN"/>
        </w:rPr>
        <w:t>.</w:t>
      </w:r>
      <w:r w:rsidR="00E05C27" w:rsidRPr="00E30E4B">
        <w:rPr>
          <w:noProof/>
          <w:lang w:val="vi-VN"/>
        </w:rPr>
        <w:t xml:space="preserve"> Các </w:t>
      </w:r>
      <w:r w:rsidR="00880CF9">
        <w:rPr>
          <w:noProof/>
        </w:rPr>
        <w:t>đoạn</w:t>
      </w:r>
      <w:r w:rsidR="00E05C27" w:rsidRPr="00E30E4B">
        <w:rPr>
          <w:noProof/>
          <w:lang w:val="vi-VN"/>
        </w:rPr>
        <w:t xml:space="preserve">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w:t>
      </w:r>
      <w:r w:rsidR="00A23B51">
        <w:rPr>
          <w:noProof/>
        </w:rPr>
        <w:t>đoạn xương</w:t>
      </w:r>
      <w:r w:rsidR="009A4D3F">
        <w:rPr>
          <w:noProof/>
          <w:lang w:val="vi-VN"/>
        </w:rPr>
        <w:t xml:space="preserve"> được mô tả trong hình</w:t>
      </w:r>
      <w:r w:rsidR="009A4D3F">
        <w:rPr>
          <w:noProof/>
        </w:rPr>
        <w:t xml:space="preserve"> 2.</w:t>
      </w:r>
      <w:r w:rsidR="00875F94">
        <w:rPr>
          <w:noProof/>
        </w:rPr>
        <w:t>2</w:t>
      </w:r>
      <w:r w:rsidR="009A4D3F">
        <w:rPr>
          <w:noProof/>
        </w:rPr>
        <w:t>.</w:t>
      </w:r>
    </w:p>
    <w:p w:rsidR="00A646C0" w:rsidRPr="00E30E4B" w:rsidRDefault="00A646C0" w:rsidP="00A9122B">
      <w:pPr>
        <w:pStyle w:val="Center"/>
        <w:rPr>
          <w:noProof/>
          <w:lang w:val="vi-VN"/>
        </w:rPr>
      </w:pPr>
      <w:r w:rsidRPr="00E30E4B">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3"/>
                    <a:stretch>
                      <a:fillRect/>
                    </a:stretch>
                  </pic:blipFill>
                  <pic:spPr>
                    <a:xfrm>
                      <a:off x="0" y="0"/>
                      <a:ext cx="4728515" cy="4009433"/>
                    </a:xfrm>
                    <a:prstGeom prst="rect">
                      <a:avLst/>
                    </a:prstGeom>
                  </pic:spPr>
                </pic:pic>
              </a:graphicData>
            </a:graphic>
          </wp:inline>
        </w:drawing>
      </w:r>
    </w:p>
    <w:p w:rsidR="00A646C0" w:rsidRPr="00E30E4B" w:rsidRDefault="00E21824" w:rsidP="004A04EF">
      <w:pPr>
        <w:pStyle w:val="HinhC2"/>
        <w:rPr>
          <w:lang w:val="vi-VN"/>
        </w:rPr>
      </w:pPr>
      <w:bookmarkStart w:id="92" w:name="_Toc420737884"/>
      <w:bookmarkStart w:id="93" w:name="_Toc421348600"/>
      <w:r w:rsidRPr="00E30E4B">
        <w:rPr>
          <w:lang w:val="vi-VN"/>
        </w:rPr>
        <w:t>Mô tả vị trí các</w:t>
      </w:r>
      <w:bookmarkEnd w:id="92"/>
      <w:r w:rsidR="00EF217B">
        <w:t xml:space="preserve"> xương</w:t>
      </w:r>
      <w:bookmarkEnd w:id="93"/>
    </w:p>
    <w:p w:rsidR="00BE2A5A" w:rsidRPr="00E30E4B" w:rsidRDefault="008D634F" w:rsidP="00E82C06">
      <w:pPr>
        <w:pStyle w:val="000-Noi-Dung"/>
        <w:rPr>
          <w:noProof/>
          <w:lang w:val="vi-VN"/>
        </w:rPr>
      </w:pPr>
      <w:r w:rsidRPr="00E30E4B">
        <w:rPr>
          <w:noProof/>
          <w:lang w:val="vi-VN"/>
        </w:rPr>
        <w:lastRenderedPageBreak/>
        <w:t>Thứ hai, để</w:t>
      </w:r>
      <w:r w:rsidR="008F7121" w:rsidRPr="00E30E4B">
        <w:rPr>
          <w:noProof/>
          <w:lang w:val="vi-VN"/>
        </w:rPr>
        <w:t xml:space="preserve"> chuẩn hóa dữ liệu</w:t>
      </w:r>
      <w:r w:rsidR="005D2D2E" w:rsidRPr="00E30E4B">
        <w:rPr>
          <w:noProof/>
          <w:lang w:val="vi-VN"/>
        </w:rPr>
        <w:t xml:space="preserve">, luận văn này chọn phương pháp đơn giản nhất là chỉ sử dụng </w:t>
      </w:r>
      <w:r w:rsidR="00410C69">
        <w:rPr>
          <w:noProof/>
        </w:rPr>
        <w:t xml:space="preserve">một số lượng nhất định </w:t>
      </w:r>
      <w:r w:rsidR="005D2D2E" w:rsidRPr="00E30E4B">
        <w:rPr>
          <w:noProof/>
          <w:lang w:val="vi-VN"/>
        </w:rPr>
        <w:t>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804A10" w:rsidRDefault="006515D0" w:rsidP="00804A10">
      <w:pPr>
        <w:pStyle w:val="Heading2"/>
      </w:pPr>
      <w:bookmarkStart w:id="94" w:name="_Toc421348531"/>
      <w:r w:rsidRPr="00804A10">
        <w:t>Trích chọn đặc tính</w:t>
      </w:r>
      <w:bookmarkEnd w:id="94"/>
    </w:p>
    <w:p w:rsidR="00BC0ECF" w:rsidRPr="00E30E4B" w:rsidRDefault="00A718A1" w:rsidP="00E82C06">
      <w:pPr>
        <w:pStyle w:val="000-Noi-Dung"/>
        <w:rPr>
          <w:noProof/>
          <w:lang w:val="vi-VN"/>
        </w:rPr>
      </w:pPr>
      <w:r>
        <w:rPr>
          <w:noProof/>
        </w:rPr>
        <w:t>Nội dung chính của luận văn này là nghiên cứu giai đoạn t</w:t>
      </w:r>
      <w:r w:rsidR="00014E5B" w:rsidRPr="00E30E4B">
        <w:rPr>
          <w:noProof/>
          <w:lang w:val="vi-VN"/>
        </w:rPr>
        <w:t>rích chọn đặc tính</w:t>
      </w:r>
      <w:r w:rsidR="00C24EEE" w:rsidRPr="00E30E4B">
        <w:rPr>
          <w:noProof/>
          <w:lang w:val="vi-VN"/>
        </w:rPr>
        <w:t>.</w:t>
      </w:r>
      <w:r w:rsidR="007F65C8">
        <w:rPr>
          <w:noProof/>
        </w:rPr>
        <w:t xml:space="preserve"> </w:t>
      </w:r>
      <w:r w:rsidR="00FA1041">
        <w:rPr>
          <w:noProof/>
        </w:rPr>
        <w:t xml:space="preserve">Luận văn này sử dụng một số phương pháp trích chọn đặc tính phổ biến và kết hợp các phương pháp với nhau sử dụng trọng số. </w:t>
      </w:r>
      <w:r w:rsidR="00A9229C" w:rsidRPr="00E30E4B">
        <w:rPr>
          <w:noProof/>
          <w:lang w:val="vi-VN"/>
        </w:rPr>
        <w:t>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Default="00AE6B85" w:rsidP="00E82C06">
      <w:pPr>
        <w:pStyle w:val="000-Noi-Dung"/>
        <w:rPr>
          <w:noProof/>
        </w:rPr>
      </w:pPr>
      <w:r w:rsidRPr="00E30E4B">
        <w:rPr>
          <w:noProof/>
          <w:lang w:val="vi-VN"/>
        </w:rPr>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w:t>
      </w:r>
      <w:r w:rsidR="00C226A9">
        <w:rPr>
          <w:noProof/>
        </w:rPr>
        <w:t>29</w:t>
      </w:r>
      <w:r w:rsidR="00BC04D8" w:rsidRPr="00E30E4B">
        <w:rPr>
          <w:noProof/>
          <w:lang w:val="vi-VN"/>
        </w:rPr>
        <w:t xml:space="preserve"> xương, nếu mỗi xương </w:t>
      </w:r>
      <w:r w:rsidR="008501A5">
        <w:rPr>
          <w:noProof/>
        </w:rPr>
        <w:t xml:space="preserve">đều có thể quay tự do theo 3 hướng </w:t>
      </w:r>
      <w:r w:rsidR="00BC04D8" w:rsidRPr="00E30E4B">
        <w:rPr>
          <w:noProof/>
          <w:lang w:val="vi-VN"/>
        </w:rPr>
        <w:t xml:space="preserve">thì </w:t>
      </w:r>
      <w:r w:rsidR="008501A5">
        <w:rPr>
          <w:noProof/>
        </w:rPr>
        <w:t>số chiều</w:t>
      </w:r>
      <w:r w:rsidR="00BC04D8" w:rsidRPr="00E30E4B">
        <w:rPr>
          <w:noProof/>
          <w:lang w:val="vi-VN"/>
        </w:rPr>
        <w:t xml:space="preserve"> của vectơ sẽ là </w:t>
      </w:r>
      <w:r w:rsidR="00F3402D">
        <w:rPr>
          <w:noProof/>
        </w:rPr>
        <w:t>29</w:t>
      </w:r>
      <w:r w:rsidR="00BC04D8" w:rsidRPr="00E30E4B">
        <w:rPr>
          <w:noProof/>
          <w:lang w:val="vi-VN"/>
        </w:rPr>
        <w:t xml:space="preserve"> x 3 x f = </w:t>
      </w:r>
      <w:r w:rsidR="00EE6E2A" w:rsidRPr="00E30E4B">
        <w:rPr>
          <w:noProof/>
          <w:lang w:val="vi-VN"/>
        </w:rPr>
        <w:t>(</w:t>
      </w:r>
      <w:r w:rsidR="001E71C2">
        <w:rPr>
          <w:noProof/>
        </w:rPr>
        <w:t>87</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Trong đó f là số lượng khung hình </w:t>
      </w:r>
      <w:r w:rsidR="006F08D1">
        <w:rPr>
          <w:noProof/>
        </w:rPr>
        <w:t>của một dữ liệu</w:t>
      </w:r>
      <w:r w:rsidR="00BC04D8" w:rsidRPr="00E30E4B">
        <w:rPr>
          <w:noProof/>
          <w:lang w:val="vi-VN"/>
        </w:rPr>
        <w:t>.</w:t>
      </w:r>
      <w:r w:rsidR="00601380" w:rsidRPr="00E30E4B">
        <w:rPr>
          <w:noProof/>
          <w:lang w:val="vi-VN"/>
        </w:rPr>
        <w:t xml:space="preserve"> Giả sử ta sử dụng 120 khung hình ban đầu, khi đó số </w:t>
      </w:r>
      <w:r w:rsidR="00D467DE">
        <w:rPr>
          <w:noProof/>
        </w:rPr>
        <w:t>chiều</w:t>
      </w:r>
      <w:r w:rsidR="00601380" w:rsidRPr="00E30E4B">
        <w:rPr>
          <w:noProof/>
          <w:lang w:val="vi-VN"/>
        </w:rPr>
        <w:t xml:space="preserve"> của vectơ sẽ là </w:t>
      </w:r>
      <w:r w:rsidR="00DF4B55">
        <w:rPr>
          <w:noProof/>
        </w:rPr>
        <w:t>87</w:t>
      </w:r>
      <w:r w:rsidR="00601380" w:rsidRPr="00E30E4B">
        <w:rPr>
          <w:noProof/>
          <w:lang w:val="vi-VN"/>
        </w:rPr>
        <w:t xml:space="preserve"> x 120 = 1</w:t>
      </w:r>
      <w:r w:rsidR="0079369E">
        <w:rPr>
          <w:noProof/>
        </w:rPr>
        <w:t>0440</w:t>
      </w:r>
      <w:r w:rsidR="00601380" w:rsidRPr="00E30E4B">
        <w:rPr>
          <w:noProof/>
          <w:lang w:val="vi-VN"/>
        </w:rPr>
        <w:t xml:space="preserve">. Đây là một con số lớn đối với </w:t>
      </w:r>
      <w:r w:rsidR="006E6ADD" w:rsidRPr="00E30E4B">
        <w:rPr>
          <w:noProof/>
          <w:lang w:val="vi-VN"/>
        </w:rPr>
        <w:t xml:space="preserve">số </w:t>
      </w:r>
      <w:r w:rsidR="000029F8">
        <w:rPr>
          <w:noProof/>
        </w:rPr>
        <w:t>chiều</w:t>
      </w:r>
      <w:r w:rsidR="006E6ADD" w:rsidRPr="00E30E4B">
        <w:rPr>
          <w:noProof/>
          <w:lang w:val="vi-VN"/>
        </w:rPr>
        <w:t xml:space="preserve"> của một vectơ. </w:t>
      </w:r>
      <w:r w:rsidR="007570CD" w:rsidRPr="00E30E4B">
        <w:rPr>
          <w:noProof/>
          <w:lang w:val="vi-VN"/>
        </w:rPr>
        <w:t xml:space="preserve">Tuy nhiên số </w:t>
      </w:r>
      <w:r w:rsidR="001E7DAC">
        <w:rPr>
          <w:noProof/>
        </w:rPr>
        <w:t>chiều</w:t>
      </w:r>
      <w:r w:rsidR="007570CD" w:rsidRPr="00E30E4B">
        <w:rPr>
          <w:noProof/>
          <w:lang w:val="vi-VN"/>
        </w:rPr>
        <w:t xml:space="preserve"> của vectơ sẽ giảm đáng kể xuống còn 10, 5, 3, thậm chí là 2 với các phương pháp trích chọn đặc tính sau:</w:t>
      </w:r>
    </w:p>
    <w:p w:rsidR="002D0875" w:rsidRDefault="002D0875" w:rsidP="002D0875">
      <w:pPr>
        <w:pStyle w:val="Heading3"/>
        <w:rPr>
          <w:noProof/>
        </w:rPr>
      </w:pPr>
      <w:bookmarkStart w:id="95" w:name="_Toc421348532"/>
      <w:r>
        <w:rPr>
          <w:noProof/>
        </w:rPr>
        <w:t>Lựa chọn thủ công</w:t>
      </w:r>
      <w:bookmarkEnd w:id="95"/>
    </w:p>
    <w:p w:rsidR="00274C61" w:rsidRPr="00274C61" w:rsidRDefault="00C70D21" w:rsidP="00597E5C">
      <w:pPr>
        <w:pStyle w:val="000-Noi-Dung"/>
      </w:pPr>
      <w:r>
        <w:t>Mô hình 3D cơ thể người được cấu thành từ tất cả 29 xương khác nhau. Tuy nhiên rất nhiều trong số đó không phải là đặc trưng của một số loại hành động. Đo đó luận văn này sẽ tiến hành thực nghiệm với một tập con các xương trong tổng số 29 xương ở trên.</w:t>
      </w:r>
      <w:r w:rsidR="00C81F5F">
        <w:t xml:space="preserve"> </w:t>
      </w:r>
      <w:r w:rsidR="002A1327">
        <w:t xml:space="preserve">Quá trình thực nghiệm sẽ tiến hành với </w:t>
      </w:r>
      <w:r w:rsidR="002A1327">
        <w:lastRenderedPageBreak/>
        <w:t xml:space="preserve">một số các xương cơ bản trước, sau đó sẽ từng bước </w:t>
      </w:r>
      <w:r w:rsidR="005E5722">
        <w:t>thêm vào các xương khác nhau để tìm ra tập con thích hợp nhất.</w:t>
      </w:r>
    </w:p>
    <w:p w:rsidR="00FA5E0C" w:rsidRPr="002F734A" w:rsidRDefault="008816D5" w:rsidP="002F734A">
      <w:pPr>
        <w:pStyle w:val="Heading3"/>
      </w:pPr>
      <w:bookmarkStart w:id="96" w:name="_Toc421348533"/>
      <w:r w:rsidRPr="002F734A">
        <w:t>PCA</w:t>
      </w:r>
      <w:bookmarkEnd w:id="96"/>
    </w:p>
    <w:p w:rsidR="002B7B31" w:rsidRPr="00E30E4B" w:rsidRDefault="0073244D" w:rsidP="00E82C06">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30E4B">
        <w:rPr>
          <w:noProof/>
          <w:lang w:val="vi-VN"/>
        </w:rPr>
        <w:t xml:space="preserve"> số lượng vectơ riêng (hay nói cách khác là số chiều của dữ liệu sau trích chọn) thích hợp chung cho mọi dữ liệu đầu vào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2F734A" w:rsidRDefault="00002BA3" w:rsidP="002F734A">
      <w:pPr>
        <w:pStyle w:val="Heading3"/>
      </w:pPr>
      <w:bookmarkStart w:id="97" w:name="_Toc421348534"/>
      <w:r w:rsidRPr="002F734A">
        <w:t>LDA</w:t>
      </w:r>
      <w:bookmarkEnd w:id="97"/>
    </w:p>
    <w:p w:rsidR="00002BA3" w:rsidRPr="00C54B4E" w:rsidRDefault="00E20477" w:rsidP="00E82C06">
      <w:pPr>
        <w:pStyle w:val="000-Noi-Dung"/>
        <w:rPr>
          <w:noProof/>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thuật toán phân loại, nghĩa là nó có khả năng phân loại dữ liệu.</w:t>
      </w:r>
      <w:r w:rsidR="006B1FA8" w:rsidRPr="00E30E4B">
        <w:rPr>
          <w:noProof/>
          <w:lang w:val="vi-VN"/>
        </w:rPr>
        <w:t xml:space="preserve"> Do đó LDA cần một bộ dữ liệu huấn luyện (có gẵn nhãn) cho thuật toán trích chọn đặc tính.</w:t>
      </w:r>
      <w:r w:rsidR="00C54B4E">
        <w:rPr>
          <w:noProof/>
        </w:rPr>
        <w:t xml:space="preserve"> </w:t>
      </w:r>
      <w:r w:rsidR="00582120">
        <w:rPr>
          <w:noProof/>
        </w:rPr>
        <w:t xml:space="preserve">Nếu như tham số cần tìm của PCA là số vectơ riêng thì với LDA đó là số lượng các </w:t>
      </w:r>
      <w:r w:rsidR="00CC4C1D">
        <w:rPr>
          <w:noProof/>
        </w:rPr>
        <w:t>đặc trưng khác nhu của dữ liệu. Tham số này cũng được xác định thông qua thực nghiệm.</w:t>
      </w:r>
    </w:p>
    <w:p w:rsidR="009F71C1" w:rsidRPr="00804A10" w:rsidRDefault="004671DB" w:rsidP="00804A10">
      <w:pPr>
        <w:pStyle w:val="Heading2"/>
      </w:pPr>
      <w:bookmarkStart w:id="98" w:name="_Toc421348535"/>
      <w:r w:rsidRPr="00804A10">
        <w:t>Học máy</w:t>
      </w:r>
      <w:bookmarkEnd w:id="98"/>
    </w:p>
    <w:p w:rsidR="00236F5D" w:rsidRPr="00E30E4B" w:rsidRDefault="005C40F2" w:rsidP="00E82C06">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w:t>
      </w:r>
      <w:r w:rsidR="00E74A6A" w:rsidRPr="00E30E4B">
        <w:rPr>
          <w:noProof/>
          <w:lang w:val="vi-VN"/>
        </w:rPr>
        <w:lastRenderedPageBreak/>
        <w:t>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E82C06">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AC3CCA">
        <w:rPr>
          <w:noProof/>
        </w:rPr>
        <w:t>2.6</w:t>
      </w:r>
      <w:r w:rsidR="00EF509D" w:rsidRPr="00E30E4B">
        <w:rPr>
          <w:noProof/>
          <w:lang w:val="vi-VN"/>
        </w:rPr>
        <w:t xml:space="preserve"> </w:t>
      </w:r>
      <w:r w:rsidR="00D76169" w:rsidRPr="00E30E4B">
        <w:rPr>
          <w:noProof/>
          <w:lang w:val="vi-VN"/>
        </w:rPr>
        <w:t>minh họa cho trường hợp này</w:t>
      </w:r>
      <w:r w:rsidR="00252878" w:rsidRPr="00E30E4B">
        <w:rPr>
          <w:noProof/>
          <w:lang w:val="vi-VN"/>
        </w:rPr>
        <w:t xml:space="preserve">. Để giải quyết các bài toán </w:t>
      </w:r>
      <w:r w:rsidR="00D32282">
        <w:rPr>
          <w:noProof/>
        </w:rPr>
        <w:t>phi</w:t>
      </w:r>
      <w:r w:rsidR="00252878" w:rsidRPr="00E30E4B">
        <w:rPr>
          <w:noProof/>
          <w:lang w:val="vi-VN"/>
        </w:rPr>
        <w:t xml:space="preserve"> tuyến tính người ta dùng một </w:t>
      </w:r>
      <w:r w:rsidR="00860E0A" w:rsidRPr="00E30E4B">
        <w:rPr>
          <w:noProof/>
          <w:lang w:val="vi-VN"/>
        </w:rPr>
        <w:t xml:space="preserve">kỹ thuật để biến đổi siêu phẳng từ </w:t>
      </w:r>
      <w:r w:rsidR="00B8254F">
        <w:rPr>
          <w:noProof/>
        </w:rPr>
        <w:t>phi</w:t>
      </w:r>
      <w:r w:rsidR="00860E0A" w:rsidRPr="00E30E4B">
        <w:rPr>
          <w:noProof/>
          <w:lang w:val="vi-VN"/>
        </w:rPr>
        <w:t xml:space="preserve">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A9122B">
      <w:pPr>
        <w:pStyle w:val="Center"/>
        <w:rPr>
          <w:noProof/>
          <w:lang w:val="vi-VN"/>
        </w:rPr>
      </w:pPr>
      <w:r w:rsidRPr="00E30E4B">
        <w:rPr>
          <w:noProof/>
        </w:rPr>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4"/>
                    <a:stretch>
                      <a:fillRect/>
                    </a:stretch>
                  </pic:blipFill>
                  <pic:spPr>
                    <a:xfrm>
                      <a:off x="0" y="0"/>
                      <a:ext cx="4400000" cy="2961905"/>
                    </a:xfrm>
                    <a:prstGeom prst="rect">
                      <a:avLst/>
                    </a:prstGeom>
                  </pic:spPr>
                </pic:pic>
              </a:graphicData>
            </a:graphic>
          </wp:inline>
        </w:drawing>
      </w:r>
    </w:p>
    <w:p w:rsidR="007C286B" w:rsidRPr="00E30E4B" w:rsidRDefault="0096234C" w:rsidP="004A04EF">
      <w:pPr>
        <w:pStyle w:val="HinhC2"/>
        <w:rPr>
          <w:lang w:val="vi-VN"/>
        </w:rPr>
      </w:pPr>
      <w:bookmarkStart w:id="99" w:name="_Toc420737885"/>
      <w:bookmarkStart w:id="100" w:name="_Toc421348601"/>
      <w:r w:rsidRPr="00E30E4B">
        <w:rPr>
          <w:lang w:val="vi-VN"/>
        </w:rPr>
        <w:t>Không thể phân chia dữ liệu bằng một siêu phẳng tuyến tính</w:t>
      </w:r>
      <w:bookmarkEnd w:id="99"/>
      <w:bookmarkEnd w:id="100"/>
    </w:p>
    <w:p w:rsidR="003A0275" w:rsidRPr="00804A10" w:rsidRDefault="009F71C1" w:rsidP="00804A10">
      <w:pPr>
        <w:pStyle w:val="Heading2"/>
      </w:pPr>
      <w:bookmarkStart w:id="101" w:name="_Toc421348536"/>
      <w:r w:rsidRPr="00804A10">
        <w:lastRenderedPageBreak/>
        <w:t>Mô hình nhận dạng</w:t>
      </w:r>
      <w:bookmarkEnd w:id="101"/>
    </w:p>
    <w:p w:rsidR="00A517BE" w:rsidRPr="00FB2FE8" w:rsidRDefault="00FB2FE8" w:rsidP="00E82C06">
      <w:pPr>
        <w:pStyle w:val="000-Noi-Dung"/>
        <w:rPr>
          <w:noProof/>
        </w:rPr>
      </w:pPr>
      <w:r>
        <w:rPr>
          <w:noProof/>
        </w:rPr>
        <w:t>Mô hình nhận dạng ở đây chính là mô hình xây dựng được từ dữ liệu huấn luyện sau khi áp dụng</w:t>
      </w:r>
      <w:r w:rsidR="00566C07">
        <w:rPr>
          <w:noProof/>
        </w:rPr>
        <w:t xml:space="preserve"> giải thuật học máy. Với mỗi phương pháp trích chọn đặc tính sẽ có một mô hình nhận dạng tương ứng.</w:t>
      </w:r>
      <w:r w:rsidR="00BD1514">
        <w:rPr>
          <w:noProof/>
        </w:rPr>
        <w:t xml:space="preserve"> Mô hình nhận dạng sẽ được sử dụng bởi </w:t>
      </w:r>
      <w:r w:rsidR="008541C6">
        <w:rPr>
          <w:noProof/>
        </w:rPr>
        <w:t>luồng dữ liệu kiểm định và luồng dữ liệu kiểm thử.</w:t>
      </w:r>
    </w:p>
    <w:p w:rsidR="00A517BE" w:rsidRPr="00A517BE" w:rsidRDefault="00A517BE" w:rsidP="00A517BE">
      <w:pPr>
        <w:pStyle w:val="Heading2"/>
        <w:rPr>
          <w:noProof/>
        </w:rPr>
      </w:pPr>
      <w:bookmarkStart w:id="102" w:name="_Toc421348537"/>
      <w:r>
        <w:rPr>
          <w:noProof/>
        </w:rPr>
        <w:t>Phương pháp trọng số</w:t>
      </w:r>
      <w:bookmarkEnd w:id="102"/>
    </w:p>
    <w:p w:rsidR="005B4D94" w:rsidRDefault="00BB79F4" w:rsidP="00E82C06">
      <w:pPr>
        <w:pStyle w:val="000-Noi-Dung"/>
        <w:rPr>
          <w:noProof/>
        </w:rPr>
      </w:pPr>
      <w:r w:rsidRPr="00E30E4B">
        <w:rPr>
          <w:noProof/>
          <w:lang w:val="vi-VN"/>
        </w:rPr>
        <w:t xml:space="preserve">Trọng số là độ chính xác của </w:t>
      </w:r>
      <w:r w:rsidR="007B44E8">
        <w:rPr>
          <w:noProof/>
        </w:rPr>
        <w:t>các mô hình nhận dạng</w:t>
      </w:r>
      <w:r w:rsidRPr="00E30E4B">
        <w:rPr>
          <w:noProof/>
          <w:lang w:val="vi-VN"/>
        </w:rPr>
        <w:t xml:space="preserve">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r w:rsidR="008867A4">
        <w:rPr>
          <w:noProof/>
        </w:rPr>
        <w:t xml:space="preserve"> Cụ thể </w:t>
      </w:r>
      <w:r w:rsidR="005B4D94">
        <w:rPr>
          <w:noProof/>
        </w:rPr>
        <w:t>hàm xác suất và cách gán nhãn cho hành động cần nhận dạng được mô tả như sau:</w:t>
      </w:r>
      <w:r w:rsidR="00A3006B">
        <w:rPr>
          <w:noProof/>
        </w:rPr>
        <w:t xml:space="preserve"> </w:t>
      </w:r>
      <w:r w:rsidR="00104632">
        <w:rPr>
          <w:noProof/>
        </w:rPr>
        <w:t xml:space="preserve">Giả sử ta có </w:t>
      </w:r>
      <m:oMath>
        <m:r>
          <w:rPr>
            <w:rFonts w:ascii="Cambria Math" w:hAnsi="Cambria Math"/>
            <w:noProof/>
          </w:rPr>
          <m:t>n</m:t>
        </m:r>
      </m:oMath>
      <w:r w:rsidR="00104632">
        <w:rPr>
          <w:noProof/>
        </w:rPr>
        <w:t xml:space="preserve"> phương pháp trích chọn đặc tính và </w:t>
      </w:r>
      <m:oMath>
        <m:r>
          <w:rPr>
            <w:rFonts w:ascii="Cambria Math" w:hAnsi="Cambria Math"/>
            <w:noProof/>
          </w:rPr>
          <m:t>m</m:t>
        </m:r>
      </m:oMath>
      <w:r w:rsidR="00104632">
        <w:rPr>
          <w:noProof/>
        </w:rPr>
        <w:t xml:space="preserve"> loại hành động khác nhau</w:t>
      </w:r>
      <w:r w:rsidR="0073090A">
        <w:rPr>
          <w:noProof/>
        </w:rPr>
        <w:t xml:space="preserve"> (cụ thể trong luận văn này </w:t>
      </w:r>
      <m:oMath>
        <m:r>
          <w:rPr>
            <w:rFonts w:ascii="Cambria Math" w:hAnsi="Cambria Math"/>
            <w:noProof/>
          </w:rPr>
          <m:t>n</m:t>
        </m:r>
      </m:oMath>
      <w:r w:rsidR="0073090A">
        <w:rPr>
          <w:noProof/>
        </w:rPr>
        <w:t xml:space="preserve"> = 3, </w:t>
      </w:r>
      <m:oMath>
        <m:r>
          <w:rPr>
            <w:rFonts w:ascii="Cambria Math" w:hAnsi="Cambria Math"/>
            <w:noProof/>
          </w:rPr>
          <m:t>m</m:t>
        </m:r>
      </m:oMath>
      <w:r w:rsidR="0073090A">
        <w:rPr>
          <w:noProof/>
        </w:rPr>
        <w:t xml:space="preserve"> = 4)</w:t>
      </w:r>
      <w:r w:rsidR="00104632">
        <w:rPr>
          <w:noProof/>
        </w:rPr>
        <w:t xml:space="preserve">. Các phương pháp được đánh số thứ tự từ 1 đến </w:t>
      </w:r>
      <m:oMath>
        <m:r>
          <w:rPr>
            <w:rFonts w:ascii="Cambria Math" w:hAnsi="Cambria Math"/>
            <w:noProof/>
          </w:rPr>
          <m:t>n</m:t>
        </m:r>
      </m:oMath>
      <w:r w:rsidR="00104632">
        <w:rPr>
          <w:noProof/>
        </w:rPr>
        <w:t xml:space="preserve">; các </w:t>
      </w:r>
      <w:r w:rsidR="00916B42">
        <w:rPr>
          <w:noProof/>
        </w:rPr>
        <w:t xml:space="preserve">loại hành động được gán nhãn từ 1 đến </w:t>
      </w:r>
      <m:oMath>
        <m:r>
          <w:rPr>
            <w:rFonts w:ascii="Cambria Math" w:hAnsi="Cambria Math"/>
            <w:noProof/>
          </w:rPr>
          <m:t>m</m:t>
        </m:r>
      </m:oMath>
      <w:r w:rsidR="00916B42">
        <w:rPr>
          <w:noProof/>
        </w:rPr>
        <w:t>.</w:t>
      </w:r>
      <w:r w:rsidR="00FC3C6D">
        <w:rPr>
          <w:noProof/>
        </w:rPr>
        <w:t xml:space="preserve"> Gọi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oMath>
      <w:r w:rsidR="00FC3C6D">
        <w:rPr>
          <w:noProof/>
        </w:rPr>
        <w:t xml:space="preserve"> là nhãn của hành động nhận dạng được từ mô hình sử dụng phương pháp trích chọn đặc tính </w:t>
      </w:r>
      <m:oMath>
        <m:r>
          <w:rPr>
            <w:rFonts w:ascii="Cambria Math" w:hAnsi="Cambria Math"/>
            <w:noProof/>
          </w:rPr>
          <m:t>i</m:t>
        </m:r>
      </m:oMath>
      <w:r w:rsidR="00FC3C6D">
        <w:rPr>
          <w:noProof/>
        </w:rPr>
        <w:t xml:space="preserve">, </w:t>
      </w:r>
      <m:oMath>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A9653F">
        <w:rPr>
          <w:noProof/>
        </w:rPr>
        <w:t xml:space="preserve"> là trọng số của phương pháp trích chọn đặc tính</w:t>
      </w:r>
      <w:r w:rsidR="00DD26B5">
        <w:rPr>
          <w:noProof/>
        </w:rPr>
        <w:t xml:space="preserve"> </w:t>
      </w:r>
      <m:oMath>
        <m:r>
          <w:rPr>
            <w:rFonts w:ascii="Cambria Math" w:hAnsi="Cambria Math"/>
            <w:noProof/>
          </w:rPr>
          <m:t>i</m:t>
        </m:r>
      </m:oMath>
      <w:r w:rsidR="00A9653F">
        <w:rPr>
          <w:noProof/>
        </w:rPr>
        <w:t xml:space="preserve">, </w:t>
      </w:r>
      <m:oMath>
        <m:r>
          <w:rPr>
            <w:rFonts w:ascii="Cambria Math" w:hAnsi="Cambria Math"/>
            <w:noProof/>
          </w:rPr>
          <m:t>i={1..n}</m:t>
        </m:r>
      </m:oMath>
      <w:r w:rsidR="000A716E">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={1..m}</m:t>
        </m:r>
      </m:oMath>
      <w:r w:rsidR="000A716E">
        <w:rPr>
          <w:noProof/>
        </w:rPr>
        <w:t>.</w:t>
      </w:r>
      <w:r w:rsidR="00B227D9">
        <w:rPr>
          <w:noProof/>
        </w:rPr>
        <w:t xml:space="preserve"> Gọi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B227D9">
        <w:rPr>
          <w:noProof/>
        </w:rPr>
        <w:t xml:space="preserve"> là xác suất để gán nhãn </w:t>
      </w:r>
      <m:oMath>
        <m:r>
          <w:rPr>
            <w:rFonts w:ascii="Cambria Math" w:hAnsi="Cambria Math"/>
            <w:noProof/>
          </w:rPr>
          <m:t>j</m:t>
        </m:r>
      </m:oMath>
      <w:r w:rsidR="00B227D9">
        <w:rPr>
          <w:noProof/>
        </w:rPr>
        <w:t xml:space="preserve"> cho hành động cần nhận dạng, </w:t>
      </w:r>
      <m:oMath>
        <m:r>
          <w:rPr>
            <w:rFonts w:ascii="Cambria Math" w:hAnsi="Cambria Math"/>
            <w:noProof/>
          </w:rPr>
          <m:t>j={1..m}</m:t>
        </m:r>
      </m:oMath>
      <w:r w:rsidR="00B227D9">
        <w:rPr>
          <w:noProof/>
        </w:rPr>
        <w:t>.</w:t>
      </w:r>
      <w:r w:rsidR="00FC052C">
        <w:rPr>
          <w:noProof/>
        </w:rPr>
        <w:t xml:space="preserve"> Khi đó xác suất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FC052C">
        <w:rPr>
          <w:noProof/>
        </w:rPr>
        <w:t xml:space="preserve"> đươc xác định như sau:</w:t>
      </w:r>
    </w:p>
    <w:p w:rsidR="00FC052C" w:rsidRDefault="00C24187" w:rsidP="00E82C06">
      <w:pPr>
        <w:pStyle w:val="000-Noi-Dung"/>
        <w:rPr>
          <w:noProof/>
        </w:rPr>
      </w:pPr>
      <m:oMathPara>
        <m:oMath>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 xml:space="preserve"> ∈</m:t>
          </m:r>
          <m:d>
            <m:dPr>
              <m:begChr m:val="{"/>
              <m:endChr m:val="}"/>
              <m:ctrlPr>
                <w:rPr>
                  <w:rFonts w:ascii="Cambria Math" w:hAnsi="Cambria Math"/>
                  <w:noProof/>
                </w:rPr>
              </m:ctrlPr>
            </m:dPr>
            <m:e>
              <m:r>
                <m:rPr>
                  <m:sty m:val="p"/>
                </m:rPr>
                <w:rPr>
                  <w:rFonts w:ascii="Cambria Math" w:hAnsi="Cambria Math"/>
                  <w:noProof/>
                </w:rPr>
                <m:t>1..</m:t>
              </m:r>
              <m:r>
                <w:rPr>
                  <w:rFonts w:ascii="Cambria Math" w:hAnsi="Cambria Math"/>
                  <w:noProof/>
                </w:rPr>
                <m:t>n</m:t>
              </m:r>
            </m:e>
          </m:d>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p</m:t>
              </m:r>
            </m:e>
            <m:sub>
              <m:sSub>
                <m:sSubPr>
                  <m:ctrlPr>
                    <w:rPr>
                      <w:rFonts w:ascii="Cambria Math" w:hAnsi="Cambria Math"/>
                      <w:noProof/>
                    </w:rPr>
                  </m:ctrlPr>
                </m:sSubPr>
                <m:e>
                  <m:r>
                    <m:rPr>
                      <m:sty m:val="p"/>
                    </m:rPr>
                    <w:rPr>
                      <w:rFonts w:ascii="Cambria Math" w:hAnsi="Cambria Math"/>
                      <w:noProof/>
                    </w:rPr>
                    <m:t>(</m:t>
                  </m:r>
                  <m:r>
                    <w:rPr>
                      <w:rFonts w:ascii="Cambria Math" w:hAnsi="Cambria Math"/>
                      <w:noProof/>
                    </w:rPr>
                    <m:t>f</m:t>
                  </m:r>
                </m:e>
                <m:sub>
                  <m:r>
                    <w:rPr>
                      <w:rFonts w:ascii="Cambria Math" w:hAnsi="Cambria Math"/>
                      <w:noProof/>
                    </w:rPr>
                    <m:t>i</m:t>
                  </m:r>
                </m:sub>
              </m:sSub>
              <m:r>
                <m:rPr>
                  <m:sty m:val="p"/>
                </m:rPr>
                <w:rPr>
                  <w:rFonts w:ascii="Cambria Math" w:hAnsi="Cambria Math"/>
                  <w:noProof/>
                </w:rPr>
                <m:t>)</m:t>
              </m:r>
            </m:sub>
          </m:sSub>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ω</m:t>
              </m:r>
            </m:e>
            <m:sub>
              <m:r>
                <w:rPr>
                  <w:rFonts w:ascii="Cambria Math" w:hAnsi="Cambria Math"/>
                  <w:noProof/>
                </w:rPr>
                <m:t>i</m:t>
              </m:r>
            </m:sub>
          </m:sSub>
        </m:oMath>
      </m:oMathPara>
    </w:p>
    <w:p w:rsidR="006D5CFE" w:rsidRDefault="00AE62CE" w:rsidP="00E82C06">
      <w:pPr>
        <w:pStyle w:val="000-Noi-Dung"/>
      </w:pPr>
      <w:r>
        <w:t xml:space="preserve">Nhãn </w:t>
      </w:r>
      <m:oMath>
        <m:r>
          <w:rPr>
            <w:rFonts w:ascii="Cambria Math" w:hAnsi="Cambria Math"/>
          </w:rPr>
          <m:t>k</m:t>
        </m:r>
      </m:oMath>
      <w:r w:rsidR="008164A9">
        <w:t xml:space="preserve"> </w:t>
      </w:r>
      <w:r>
        <w:t>cần tìm được xác định như sau:</w:t>
      </w:r>
    </w:p>
    <w:p w:rsidR="005B4D94" w:rsidRDefault="005071AD" w:rsidP="00E82C06">
      <w:pPr>
        <w:pStyle w:val="000-Noi-Dung"/>
        <w:rPr>
          <w:noProof/>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k</m:t>
                  </m:r>
                  <m:r>
                    <m:rPr>
                      <m:sty m:val="p"/>
                    </m:rPr>
                    <w:rPr>
                      <w:rFonts w:ascii="Cambria Math" w:hAnsi="Cambria Math"/>
                    </w:rPr>
                    <m:t>=</m:t>
                  </m:r>
                  <m:r>
                    <w:rPr>
                      <w:rFonts w:ascii="Cambria Math" w:hAnsi="Cambria Math"/>
                    </w:rPr>
                    <m:t>j</m:t>
                  </m:r>
                </m:e>
                <m:e>
                  <m:r>
                    <w:rPr>
                      <w:rFonts w:ascii="Cambria Math" w:hAnsi="Cambria Math"/>
                    </w:rPr>
                    <m:t>v</m:t>
                  </m:r>
                  <m:r>
                    <m:rPr>
                      <m:sty m:val="p"/>
                    </m:rPr>
                    <w:rPr>
                      <w:rFonts w:ascii="Cambria Math" w:hAnsi="Cambria Math"/>
                    </w:rPr>
                    <m:t>ớ</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r>
                            <m:rPr>
                              <m:sty m:val="p"/>
                            </m:rPr>
                            <w:rPr>
                              <w:rFonts w:ascii="Cambria Math" w:hAnsi="Cambria Math"/>
                            </w:rPr>
                            <m:t>=1..</m:t>
                          </m:r>
                          <m:r>
                            <w:rPr>
                              <w:rFonts w:ascii="Cambria Math" w:hAnsi="Cambria Math"/>
                            </w:rPr>
                            <m:t>m</m:t>
                          </m:r>
                        </m:lim>
                      </m:limLow>
                    </m:fName>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e>
                  </m:func>
                </m:e>
              </m:eqArr>
            </m:e>
          </m:d>
        </m:oMath>
      </m:oMathPara>
    </w:p>
    <w:p w:rsidR="005B4D94" w:rsidRPr="008867A4" w:rsidRDefault="005B4D94" w:rsidP="00E82C06">
      <w:pPr>
        <w:pStyle w:val="000-Noi-Dung"/>
        <w:rPr>
          <w:noProof/>
        </w:rPr>
        <w:sectPr w:rsidR="005B4D94" w:rsidRPr="008867A4" w:rsidSect="00146FE4">
          <w:headerReference w:type="default" r:id="rId35"/>
          <w:footerReference w:type="default" r:id="rId36"/>
          <w:footerReference w:type="first" r:id="rId37"/>
          <w:type w:val="oddPage"/>
          <w:pgSz w:w="11907" w:h="16840" w:code="9"/>
          <w:pgMar w:top="1985" w:right="1134" w:bottom="1985" w:left="1985" w:header="864" w:footer="720" w:gutter="0"/>
          <w:cols w:space="720"/>
          <w:titlePg/>
        </w:sectPr>
      </w:pPr>
    </w:p>
    <w:p w:rsidR="00B05006" w:rsidRPr="00E30E4B" w:rsidRDefault="00B05006" w:rsidP="004A04EF">
      <w:pPr>
        <w:pStyle w:val="Caption"/>
        <w:jc w:val="center"/>
        <w:rPr>
          <w:noProof/>
          <w:lang w:val="vi-VN"/>
        </w:rPr>
      </w:pPr>
      <w:r w:rsidRPr="00E30E4B">
        <w:rPr>
          <w:noProof/>
          <w:lang w:val="vi-VN"/>
        </w:rPr>
        <w:lastRenderedPageBreak/>
        <w:t>CHƯƠNG 3</w:t>
      </w:r>
    </w:p>
    <w:p w:rsidR="00B05006" w:rsidRPr="00E30E4B" w:rsidRDefault="0087582C" w:rsidP="004A04EF">
      <w:pPr>
        <w:pStyle w:val="Heading1"/>
        <w:rPr>
          <w:noProof/>
          <w:lang w:val="vi-VN"/>
        </w:rPr>
      </w:pPr>
      <w:bookmarkStart w:id="103" w:name="_Toc421348538"/>
      <w:r w:rsidRPr="00E30E4B">
        <w:rPr>
          <w:noProof/>
          <w:lang w:val="vi-VN"/>
        </w:rPr>
        <w:t>THỰC NGHIỆM</w:t>
      </w:r>
      <w:r w:rsidR="00CE0E5C" w:rsidRPr="00E30E4B">
        <w:rPr>
          <w:noProof/>
          <w:lang w:val="vi-VN"/>
        </w:rPr>
        <w:t xml:space="preserve"> VÀ ĐÁNH GIÁ KẾT QUẢ</w:t>
      </w:r>
      <w:bookmarkEnd w:id="103"/>
    </w:p>
    <w:p w:rsidR="00C7177C" w:rsidRPr="00E30E4B" w:rsidRDefault="00C7177C" w:rsidP="004A04EF">
      <w:pPr>
        <w:pStyle w:val="Paragraph"/>
        <w:jc w:val="center"/>
        <w:rPr>
          <w:noProof/>
          <w:lang w:val="vi-VN"/>
        </w:rPr>
      </w:pPr>
    </w:p>
    <w:p w:rsidR="00C7177C" w:rsidRPr="00E30E4B" w:rsidRDefault="004D6771" w:rsidP="00E82C06">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kết quả này chính là trọng số để xây dựng mô hình hoàn chỉnh trong giai đoạn thực nghiệm thứ hai.</w:t>
      </w:r>
    </w:p>
    <w:p w:rsidR="005E12E2" w:rsidRPr="00E30E4B" w:rsidRDefault="00D77F72" w:rsidP="00E82C06">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4B371A" w:rsidRPr="00E30E4B">
        <w:rPr>
          <w:noProof/>
          <w:lang w:val="vi-VN"/>
        </w:rPr>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804A10" w:rsidRDefault="00F47F5F" w:rsidP="00804A10">
      <w:pPr>
        <w:pStyle w:val="Heading2"/>
      </w:pPr>
      <w:bookmarkStart w:id="104" w:name="_Toc421348539"/>
      <w:r w:rsidRPr="00804A10">
        <w:t>Môi trường thực nghiệm</w:t>
      </w:r>
      <w:bookmarkEnd w:id="104"/>
    </w:p>
    <w:p w:rsidR="00B05006" w:rsidRPr="002F734A" w:rsidRDefault="00CB6C5F" w:rsidP="002F734A">
      <w:pPr>
        <w:pStyle w:val="Heading3"/>
      </w:pPr>
      <w:bookmarkStart w:id="105" w:name="_Toc421348540"/>
      <w:r w:rsidRPr="002F734A">
        <w:t xml:space="preserve">Dữ liệu </w:t>
      </w:r>
      <w:r w:rsidR="0062619E" w:rsidRPr="002F734A">
        <w:t>sử dụng</w:t>
      </w:r>
      <w:bookmarkEnd w:id="105"/>
    </w:p>
    <w:p w:rsidR="007C14A7" w:rsidRPr="00E30E4B" w:rsidRDefault="00E41039" w:rsidP="00E82C06">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 xml:space="preserve">được chia ngẫu nhiên </w:t>
      </w:r>
      <w:r w:rsidR="006143B5" w:rsidRPr="00E30E4B">
        <w:rPr>
          <w:noProof/>
          <w:lang w:val="vi-VN"/>
        </w:rPr>
        <w:lastRenderedPageBreak/>
        <w:t>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4A04EF">
      <w:pPr>
        <w:pStyle w:val="BangC3"/>
        <w:rPr>
          <w:noProof/>
          <w:lang w:val="vi-VN"/>
        </w:rPr>
      </w:pPr>
      <w:bookmarkStart w:id="106" w:name="_Toc421348551"/>
      <w:r w:rsidRPr="00E30E4B">
        <w:rPr>
          <w:noProof/>
          <w:lang w:val="vi-VN"/>
        </w:rPr>
        <w:t>Thống kê số lượng dữ liệu</w:t>
      </w:r>
      <w:bookmarkEnd w:id="106"/>
    </w:p>
    <w:tbl>
      <w:tblPr>
        <w:tblStyle w:val="TableGrid"/>
        <w:tblW w:w="8903" w:type="dxa"/>
        <w:jc w:val="center"/>
        <w:tblInd w:w="228" w:type="dxa"/>
        <w:tblLook w:val="04A0"/>
      </w:tblPr>
      <w:tblGrid>
        <w:gridCol w:w="2432"/>
        <w:gridCol w:w="1701"/>
        <w:gridCol w:w="1701"/>
        <w:gridCol w:w="1559"/>
        <w:gridCol w:w="1510"/>
      </w:tblGrid>
      <w:tr w:rsidR="000C0137" w:rsidRPr="00805601" w:rsidTr="00457D7C">
        <w:trPr>
          <w:jc w:val="center"/>
        </w:trPr>
        <w:tc>
          <w:tcPr>
            <w:tcW w:w="2432" w:type="dxa"/>
            <w:shd w:val="clear" w:color="auto" w:fill="BFBFBF" w:themeFill="background1" w:themeFillShade="BF"/>
            <w:vAlign w:val="bottom"/>
          </w:tcPr>
          <w:p w:rsidR="000C0137" w:rsidRPr="00805601" w:rsidRDefault="007C7B7E" w:rsidP="00457D7C">
            <w:pPr>
              <w:pStyle w:val="Table"/>
              <w:rPr>
                <w:b/>
                <w:noProof/>
                <w:lang w:val="vi-VN"/>
              </w:rPr>
            </w:pPr>
            <w:r w:rsidRPr="00805601">
              <w:rPr>
                <w:b/>
                <w:noProof/>
                <w:lang w:val="vi-VN"/>
              </w:rPr>
              <w:t>Hành động</w:t>
            </w:r>
          </w:p>
        </w:tc>
        <w:tc>
          <w:tcPr>
            <w:tcW w:w="1701"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run</w:t>
            </w:r>
          </w:p>
        </w:tc>
        <w:tc>
          <w:tcPr>
            <w:tcW w:w="1701"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walk</w:t>
            </w:r>
          </w:p>
        </w:tc>
        <w:tc>
          <w:tcPr>
            <w:tcW w:w="1559"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jump</w:t>
            </w:r>
          </w:p>
        </w:tc>
        <w:tc>
          <w:tcPr>
            <w:tcW w:w="1510"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dance</w:t>
            </w:r>
          </w:p>
        </w:tc>
      </w:tr>
      <w:tr w:rsidR="000C0137" w:rsidRPr="00E30E4B" w:rsidTr="00457D7C">
        <w:trPr>
          <w:trHeight w:val="527"/>
          <w:jc w:val="center"/>
        </w:trPr>
        <w:tc>
          <w:tcPr>
            <w:tcW w:w="2432" w:type="dxa"/>
          </w:tcPr>
          <w:p w:rsidR="000C0137" w:rsidRPr="00E30E4B" w:rsidRDefault="00F10F68" w:rsidP="00457D7C">
            <w:pPr>
              <w:pStyle w:val="Table"/>
              <w:rPr>
                <w:noProof/>
                <w:lang w:val="vi-VN"/>
              </w:rPr>
            </w:pPr>
            <w:r w:rsidRPr="00E30E4B">
              <w:rPr>
                <w:noProof/>
                <w:lang w:val="vi-VN"/>
              </w:rPr>
              <w:t>Dữ liệu huấn luyện</w:t>
            </w:r>
          </w:p>
        </w:tc>
        <w:tc>
          <w:tcPr>
            <w:tcW w:w="1701" w:type="dxa"/>
            <w:vAlign w:val="center"/>
          </w:tcPr>
          <w:p w:rsidR="000C0137" w:rsidRPr="00E30E4B" w:rsidRDefault="00B02ABA" w:rsidP="00805601">
            <w:pPr>
              <w:pStyle w:val="Table"/>
              <w:jc w:val="center"/>
              <w:rPr>
                <w:noProof/>
                <w:lang w:val="vi-VN"/>
              </w:rPr>
            </w:pPr>
            <w:r w:rsidRPr="00E30E4B">
              <w:rPr>
                <w:noProof/>
                <w:lang w:val="vi-VN"/>
              </w:rPr>
              <w:t>49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48</w:t>
            </w:r>
          </w:p>
        </w:tc>
        <w:tc>
          <w:tcPr>
            <w:tcW w:w="1510" w:type="dxa"/>
            <w:vAlign w:val="center"/>
          </w:tcPr>
          <w:p w:rsidR="000C0137" w:rsidRPr="00E30E4B" w:rsidRDefault="007C7B7E" w:rsidP="00805601">
            <w:pPr>
              <w:pStyle w:val="Table"/>
              <w:jc w:val="center"/>
              <w:rPr>
                <w:noProof/>
                <w:lang w:val="vi-VN"/>
              </w:rPr>
            </w:pPr>
            <w:r w:rsidRPr="00E30E4B">
              <w:rPr>
                <w:noProof/>
                <w:lang w:val="vi-VN"/>
              </w:rPr>
              <w:t>55</w:t>
            </w:r>
          </w:p>
        </w:tc>
      </w:tr>
      <w:tr w:rsidR="000C0137" w:rsidRPr="00E30E4B" w:rsidTr="00457D7C">
        <w:trPr>
          <w:jc w:val="center"/>
        </w:trPr>
        <w:tc>
          <w:tcPr>
            <w:tcW w:w="2432" w:type="dxa"/>
          </w:tcPr>
          <w:p w:rsidR="000C0137" w:rsidRPr="00E30E4B" w:rsidRDefault="00F10F68" w:rsidP="00457D7C">
            <w:pPr>
              <w:pStyle w:val="Table"/>
              <w:rPr>
                <w:noProof/>
                <w:lang w:val="vi-VN"/>
              </w:rPr>
            </w:pPr>
            <w:r w:rsidRPr="00E30E4B">
              <w:rPr>
                <w:noProof/>
                <w:lang w:val="vi-VN"/>
              </w:rPr>
              <w:t>Dữ liệu</w:t>
            </w:r>
            <w:r w:rsidR="007D4DF6" w:rsidRPr="00E30E4B">
              <w:rPr>
                <w:noProof/>
                <w:lang w:val="vi-VN"/>
              </w:rPr>
              <w:t xml:space="preserve"> kiểm định</w:t>
            </w:r>
          </w:p>
        </w:tc>
        <w:tc>
          <w:tcPr>
            <w:tcW w:w="1701" w:type="dxa"/>
            <w:vAlign w:val="center"/>
          </w:tcPr>
          <w:p w:rsidR="000C0137" w:rsidRPr="00E30E4B" w:rsidRDefault="00B02ABA" w:rsidP="00805601">
            <w:pPr>
              <w:pStyle w:val="Table"/>
              <w:jc w:val="center"/>
              <w:rPr>
                <w:noProof/>
                <w:lang w:val="vi-VN"/>
              </w:rPr>
            </w:pPr>
            <w:r w:rsidRPr="00E30E4B">
              <w:rPr>
                <w:noProof/>
                <w:lang w:val="vi-VN"/>
              </w:rPr>
              <w:t>39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40</w:t>
            </w:r>
          </w:p>
        </w:tc>
        <w:tc>
          <w:tcPr>
            <w:tcW w:w="1510" w:type="dxa"/>
            <w:vAlign w:val="center"/>
          </w:tcPr>
          <w:p w:rsidR="000C0137" w:rsidRPr="00E30E4B" w:rsidRDefault="007C7B7E" w:rsidP="00805601">
            <w:pPr>
              <w:pStyle w:val="Table"/>
              <w:jc w:val="center"/>
              <w:rPr>
                <w:noProof/>
                <w:lang w:val="vi-VN"/>
              </w:rPr>
            </w:pPr>
            <w:r w:rsidRPr="00E30E4B">
              <w:rPr>
                <w:noProof/>
                <w:lang w:val="vi-VN"/>
              </w:rPr>
              <w:t>45</w:t>
            </w:r>
          </w:p>
        </w:tc>
      </w:tr>
      <w:tr w:rsidR="000C0137" w:rsidRPr="00E30E4B" w:rsidTr="00457D7C">
        <w:trPr>
          <w:jc w:val="center"/>
        </w:trPr>
        <w:tc>
          <w:tcPr>
            <w:tcW w:w="2432" w:type="dxa"/>
          </w:tcPr>
          <w:p w:rsidR="000C0137" w:rsidRPr="00E30E4B" w:rsidRDefault="007D4DF6" w:rsidP="00457D7C">
            <w:pPr>
              <w:pStyle w:val="Table"/>
              <w:rPr>
                <w:noProof/>
                <w:lang w:val="vi-VN"/>
              </w:rPr>
            </w:pPr>
            <w:r w:rsidRPr="00E30E4B">
              <w:rPr>
                <w:noProof/>
                <w:lang w:val="vi-VN"/>
              </w:rPr>
              <w:t>Dữ liệu kiểm thử</w:t>
            </w:r>
          </w:p>
        </w:tc>
        <w:tc>
          <w:tcPr>
            <w:tcW w:w="1701" w:type="dxa"/>
            <w:vAlign w:val="center"/>
          </w:tcPr>
          <w:p w:rsidR="000C0137" w:rsidRPr="00E30E4B" w:rsidRDefault="00B02ABA" w:rsidP="00805601">
            <w:pPr>
              <w:pStyle w:val="Table"/>
              <w:jc w:val="center"/>
              <w:rPr>
                <w:noProof/>
                <w:lang w:val="vi-VN"/>
              </w:rPr>
            </w:pPr>
            <w:r w:rsidRPr="00E30E4B">
              <w:rPr>
                <w:noProof/>
                <w:lang w:val="vi-VN"/>
              </w:rPr>
              <w:t>10</w:t>
            </w:r>
          </w:p>
        </w:tc>
        <w:tc>
          <w:tcPr>
            <w:tcW w:w="1701" w:type="dxa"/>
            <w:vAlign w:val="center"/>
          </w:tcPr>
          <w:p w:rsidR="000C0137" w:rsidRPr="00E30E4B" w:rsidRDefault="00E94CD7" w:rsidP="00805601">
            <w:pPr>
              <w:pStyle w:val="Table"/>
              <w:jc w:val="center"/>
              <w:rPr>
                <w:noProof/>
                <w:lang w:val="vi-VN"/>
              </w:rPr>
            </w:pPr>
            <w:r w:rsidRPr="00E30E4B">
              <w:rPr>
                <w:noProof/>
                <w:lang w:val="vi-VN"/>
              </w:rPr>
              <w:t>20</w:t>
            </w:r>
          </w:p>
        </w:tc>
        <w:tc>
          <w:tcPr>
            <w:tcW w:w="1559" w:type="dxa"/>
            <w:vAlign w:val="center"/>
          </w:tcPr>
          <w:p w:rsidR="000C0137" w:rsidRPr="00E30E4B" w:rsidRDefault="007C7B7E" w:rsidP="00805601">
            <w:pPr>
              <w:pStyle w:val="Table"/>
              <w:jc w:val="center"/>
              <w:rPr>
                <w:noProof/>
                <w:lang w:val="vi-VN"/>
              </w:rPr>
            </w:pPr>
            <w:r w:rsidRPr="00E30E4B">
              <w:rPr>
                <w:noProof/>
                <w:lang w:val="vi-VN"/>
              </w:rPr>
              <w:t>12</w:t>
            </w:r>
          </w:p>
        </w:tc>
        <w:tc>
          <w:tcPr>
            <w:tcW w:w="1510" w:type="dxa"/>
            <w:vAlign w:val="center"/>
          </w:tcPr>
          <w:p w:rsidR="000C0137" w:rsidRPr="00E30E4B" w:rsidRDefault="007C7B7E" w:rsidP="00805601">
            <w:pPr>
              <w:pStyle w:val="Table"/>
              <w:jc w:val="center"/>
              <w:rPr>
                <w:noProof/>
                <w:lang w:val="vi-VN"/>
              </w:rPr>
            </w:pPr>
            <w:r w:rsidRPr="00E30E4B">
              <w:rPr>
                <w:noProof/>
                <w:lang w:val="vi-VN"/>
              </w:rPr>
              <w:t>12</w:t>
            </w:r>
          </w:p>
        </w:tc>
      </w:tr>
      <w:tr w:rsidR="00E77374" w:rsidRPr="00E30E4B" w:rsidTr="00457D7C">
        <w:trPr>
          <w:jc w:val="center"/>
        </w:trPr>
        <w:tc>
          <w:tcPr>
            <w:tcW w:w="2432" w:type="dxa"/>
          </w:tcPr>
          <w:p w:rsidR="00E77374" w:rsidRPr="00E30E4B" w:rsidRDefault="00E77374" w:rsidP="00457D7C">
            <w:pPr>
              <w:pStyle w:val="Table"/>
              <w:rPr>
                <w:noProof/>
                <w:lang w:val="vi-VN"/>
              </w:rPr>
            </w:pPr>
            <w:r w:rsidRPr="00E30E4B">
              <w:rPr>
                <w:noProof/>
                <w:lang w:val="vi-VN"/>
              </w:rPr>
              <w:t>Tất cả</w:t>
            </w:r>
          </w:p>
        </w:tc>
        <w:tc>
          <w:tcPr>
            <w:tcW w:w="1701" w:type="dxa"/>
            <w:vAlign w:val="center"/>
          </w:tcPr>
          <w:p w:rsidR="00E77374" w:rsidRPr="00E30E4B" w:rsidRDefault="00092FA9" w:rsidP="00805601">
            <w:pPr>
              <w:pStyle w:val="Table"/>
              <w:jc w:val="center"/>
              <w:rPr>
                <w:noProof/>
                <w:lang w:val="vi-VN"/>
              </w:rPr>
            </w:pPr>
            <w:r w:rsidRPr="00E30E4B">
              <w:rPr>
                <w:noProof/>
                <w:lang w:val="vi-VN"/>
              </w:rPr>
              <w:t>98</w:t>
            </w:r>
          </w:p>
        </w:tc>
        <w:tc>
          <w:tcPr>
            <w:tcW w:w="1701" w:type="dxa"/>
            <w:vAlign w:val="center"/>
          </w:tcPr>
          <w:p w:rsidR="00E77374" w:rsidRPr="00E30E4B" w:rsidRDefault="00092FA9" w:rsidP="00805601">
            <w:pPr>
              <w:pStyle w:val="Table"/>
              <w:jc w:val="center"/>
              <w:rPr>
                <w:noProof/>
                <w:lang w:val="vi-VN"/>
              </w:rPr>
            </w:pPr>
            <w:r w:rsidRPr="00E30E4B">
              <w:rPr>
                <w:noProof/>
                <w:lang w:val="vi-VN"/>
              </w:rPr>
              <w:t>200</w:t>
            </w:r>
          </w:p>
        </w:tc>
        <w:tc>
          <w:tcPr>
            <w:tcW w:w="1559" w:type="dxa"/>
            <w:vAlign w:val="center"/>
          </w:tcPr>
          <w:p w:rsidR="00E77374" w:rsidRPr="00E30E4B" w:rsidRDefault="00092FA9" w:rsidP="00805601">
            <w:pPr>
              <w:pStyle w:val="Table"/>
              <w:jc w:val="center"/>
              <w:rPr>
                <w:noProof/>
                <w:lang w:val="vi-VN"/>
              </w:rPr>
            </w:pPr>
            <w:r w:rsidRPr="00E30E4B">
              <w:rPr>
                <w:noProof/>
                <w:lang w:val="vi-VN"/>
              </w:rPr>
              <w:t>100</w:t>
            </w:r>
          </w:p>
        </w:tc>
        <w:tc>
          <w:tcPr>
            <w:tcW w:w="1510" w:type="dxa"/>
            <w:vAlign w:val="center"/>
          </w:tcPr>
          <w:p w:rsidR="00E77374" w:rsidRPr="00E30E4B" w:rsidRDefault="00092FA9" w:rsidP="00805601">
            <w:pPr>
              <w:pStyle w:val="Table"/>
              <w:jc w:val="center"/>
              <w:rPr>
                <w:noProof/>
                <w:lang w:val="vi-VN"/>
              </w:rPr>
            </w:pPr>
            <w:r w:rsidRPr="00E30E4B">
              <w:rPr>
                <w:noProof/>
                <w:lang w:val="vi-VN"/>
              </w:rPr>
              <w:t>112</w:t>
            </w:r>
          </w:p>
        </w:tc>
      </w:tr>
      <w:tr w:rsidR="002335B6" w:rsidRPr="00E30E4B" w:rsidTr="00457D7C">
        <w:trPr>
          <w:jc w:val="center"/>
        </w:trPr>
        <w:tc>
          <w:tcPr>
            <w:tcW w:w="2432" w:type="dxa"/>
          </w:tcPr>
          <w:p w:rsidR="002335B6" w:rsidRPr="00E30E4B" w:rsidRDefault="002335B6" w:rsidP="00457D7C">
            <w:pPr>
              <w:pStyle w:val="Table"/>
              <w:rPr>
                <w:noProof/>
                <w:lang w:val="vi-VN"/>
              </w:rPr>
            </w:pPr>
            <w:r w:rsidRPr="00E30E4B">
              <w:rPr>
                <w:noProof/>
                <w:lang w:val="vi-VN"/>
              </w:rPr>
              <w:t>Tổng số</w:t>
            </w:r>
          </w:p>
        </w:tc>
        <w:tc>
          <w:tcPr>
            <w:tcW w:w="6471" w:type="dxa"/>
            <w:gridSpan w:val="4"/>
            <w:vAlign w:val="center"/>
          </w:tcPr>
          <w:p w:rsidR="002335B6" w:rsidRPr="00E30E4B" w:rsidRDefault="002335B6" w:rsidP="00805601">
            <w:pPr>
              <w:pStyle w:val="Table"/>
              <w:jc w:val="center"/>
              <w:rPr>
                <w:noProof/>
                <w:lang w:val="vi-VN"/>
              </w:rPr>
            </w:pPr>
            <w:r w:rsidRPr="00E30E4B">
              <w:rPr>
                <w:noProof/>
                <w:lang w:val="vi-VN"/>
              </w:rPr>
              <w:t>510</w:t>
            </w:r>
          </w:p>
        </w:tc>
      </w:tr>
    </w:tbl>
    <w:p w:rsidR="00CB6C5F" w:rsidRPr="002F734A" w:rsidRDefault="001B6970" w:rsidP="002F734A">
      <w:pPr>
        <w:pStyle w:val="Heading3"/>
      </w:pPr>
      <w:bookmarkStart w:id="107" w:name="_Toc421348541"/>
      <w:r w:rsidRPr="002F734A">
        <w:t>Môi trường triển khai</w:t>
      </w:r>
      <w:bookmarkEnd w:id="107"/>
    </w:p>
    <w:p w:rsidR="00710272" w:rsidRPr="00E30E4B" w:rsidRDefault="00886978" w:rsidP="00E82C06">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E82C06">
      <w:pPr>
        <w:pStyle w:val="000-Noi-Dung"/>
        <w:rPr>
          <w:noProof/>
          <w:lang w:val="vi-VN"/>
        </w:rPr>
      </w:pPr>
      <w:r w:rsidRPr="00E30E4B">
        <w:rPr>
          <w:noProof/>
          <w:lang w:val="vi-VN"/>
        </w:rPr>
        <w:t xml:space="preserve">Ngôn ngữ sử dụng trong chương trình thực nghiệm là ngôn ngữ lập trình </w:t>
      </w:r>
      <w:r w:rsidR="00337470">
        <w:rPr>
          <w:noProof/>
        </w:rPr>
        <w:t>C</w:t>
      </w:r>
      <w:r w:rsidRPr="00E30E4B">
        <w:rPr>
          <w:noProof/>
          <w:lang w:val="vi-VN"/>
        </w:rPr>
        <w:t>#.</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804A10" w:rsidRDefault="001B139A" w:rsidP="00804A10">
      <w:pPr>
        <w:pStyle w:val="Heading2"/>
      </w:pPr>
      <w:bookmarkStart w:id="108" w:name="_Toc421348542"/>
      <w:r w:rsidRPr="00804A10">
        <w:t>Các giai đoạn thực nghiệm</w:t>
      </w:r>
      <w:bookmarkEnd w:id="108"/>
    </w:p>
    <w:p w:rsidR="00452086" w:rsidRPr="00E30E4B" w:rsidRDefault="00452086" w:rsidP="00E82C06">
      <w:pPr>
        <w:pStyle w:val="000-Noi-Dung"/>
        <w:rPr>
          <w:noProof/>
          <w:lang w:val="vi-VN"/>
        </w:rPr>
      </w:pPr>
      <w:r w:rsidRPr="00E30E4B">
        <w:rPr>
          <w:noProof/>
          <w:lang w:val="vi-VN"/>
        </w:rPr>
        <w:t xml:space="preserve">Quá trình thực nghiệm được chia làm hai giai đoạn, giai đoạn thứ nhất xây dựng mô hình nhận dạng, giai đoạn thứ hai kiểm tra độ chính xác của mô </w:t>
      </w:r>
      <w:r w:rsidRPr="00E30E4B">
        <w:rPr>
          <w:noProof/>
          <w:lang w:val="vi-VN"/>
        </w:rPr>
        <w:lastRenderedPageBreak/>
        <w:t>hình đã xây dựng và đánh giá kết quả.</w:t>
      </w:r>
      <w:r w:rsidR="00AA34DA" w:rsidRPr="00E30E4B">
        <w:rPr>
          <w:noProof/>
          <w:lang w:val="vi-VN"/>
        </w:rPr>
        <w:t xml:space="preserve"> Phần sau trình bày chi tiết các bước trong mỗi giai đoạn.</w:t>
      </w:r>
    </w:p>
    <w:p w:rsidR="00845A9D" w:rsidRPr="002F734A" w:rsidRDefault="00845A9D" w:rsidP="002F734A">
      <w:pPr>
        <w:pStyle w:val="Heading3"/>
      </w:pPr>
      <w:bookmarkStart w:id="109" w:name="_Toc421348543"/>
      <w:r w:rsidRPr="002F734A">
        <w:t>Giai đoạn thứ nhất</w:t>
      </w:r>
      <w:bookmarkEnd w:id="109"/>
    </w:p>
    <w:p w:rsidR="001A6246" w:rsidRPr="00CC313A" w:rsidRDefault="006C5087" w:rsidP="00E82C06">
      <w:pPr>
        <w:pStyle w:val="000-Noi-Dung"/>
        <w:rPr>
          <w:noProof/>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Pr>
          <w:noProof/>
          <w:lang w:val="vi-VN"/>
        </w:rPr>
        <w:t xml:space="preserve">c của mỗi mô hình được kiểm </w:t>
      </w:r>
      <w:r w:rsidR="00970F77">
        <w:rPr>
          <w:noProof/>
        </w:rPr>
        <w:t>nghiệm</w:t>
      </w:r>
      <w:r w:rsidRPr="00E30E4B">
        <w:rPr>
          <w:noProof/>
          <w:lang w:val="vi-VN"/>
        </w:rPr>
        <w:t xml:space="preserve"> bằng tập dữ liệu kiểm định.</w:t>
      </w:r>
      <w:r w:rsidR="009451C0">
        <w:rPr>
          <w:noProof/>
        </w:rPr>
        <w:t xml:space="preserve"> </w:t>
      </w:r>
      <w:r w:rsidR="009256B5">
        <w:rPr>
          <w:noProof/>
        </w:rPr>
        <w:t>Tất cả các k</w:t>
      </w:r>
      <w:r w:rsidR="009451C0">
        <w:rPr>
          <w:noProof/>
        </w:rPr>
        <w:t>ết quả thực nghiệm trong giai đoạn này được trình bày dưới dạng bảng. Ứng với mỗi phương pháp trích chọn đặc tính sẽ có hai loại bảng.</w:t>
      </w:r>
    </w:p>
    <w:p w:rsidR="00805298" w:rsidRDefault="00EF4678" w:rsidP="00E82C06">
      <w:pPr>
        <w:pStyle w:val="000-Noi-Dung"/>
        <w:rPr>
          <w:noProof/>
        </w:rPr>
      </w:pPr>
      <w:r>
        <w:rPr>
          <w:noProof/>
        </w:rPr>
        <w:t>Loại thứ nhất thể hiện</w:t>
      </w:r>
      <w:r w:rsidR="00BE2AC6">
        <w:rPr>
          <w:noProof/>
        </w:rPr>
        <w:t xml:space="preserve"> tỉ lệ nhận dạng của các nhóm hành động ứng với các giá trị tham số khác nhau.</w:t>
      </w:r>
      <w:r w:rsidR="00055BC0">
        <w:rPr>
          <w:noProof/>
        </w:rPr>
        <w:t xml:space="preserve"> Mỗi dòng của bảng này là kết quả </w:t>
      </w:r>
      <w:r w:rsidR="004948A5">
        <w:rPr>
          <w:noProof/>
        </w:rPr>
        <w:t>nhận dạng</w:t>
      </w:r>
      <w:r w:rsidR="001337C6">
        <w:rPr>
          <w:noProof/>
        </w:rPr>
        <w:t xml:space="preserve"> với</w:t>
      </w:r>
      <w:r w:rsidR="00055BC0">
        <w:rPr>
          <w:noProof/>
        </w:rPr>
        <w:t xml:space="preserve"> một giá trị của tham số.</w:t>
      </w:r>
      <w:r w:rsidR="00C333D5">
        <w:rPr>
          <w:noProof/>
        </w:rPr>
        <w:t xml:space="preserve"> Các ô trong mỗi dòng là tỉ lệ nhận dạng của một nhóm hành động ứng</w:t>
      </w:r>
      <w:r>
        <w:rPr>
          <w:noProof/>
        </w:rPr>
        <w:t xml:space="preserve"> </w:t>
      </w:r>
      <w:r w:rsidR="00C333D5">
        <w:rPr>
          <w:noProof/>
        </w:rPr>
        <w:t xml:space="preserve">với giá trị tham số đó. </w:t>
      </w:r>
      <w:r w:rsidR="008B0D91">
        <w:rPr>
          <w:noProof/>
        </w:rPr>
        <w:t>Ví dụ</w:t>
      </w:r>
      <w:r w:rsidR="006A1DCD">
        <w:rPr>
          <w:noProof/>
        </w:rPr>
        <w:t xml:space="preserve"> trong bảng 3.2, </w:t>
      </w:r>
      <w:r w:rsidR="00BB6004">
        <w:rPr>
          <w:noProof/>
        </w:rPr>
        <w:t>giá trị 96.0% là</w:t>
      </w:r>
      <w:r w:rsidR="00992695">
        <w:rPr>
          <w:noProof/>
        </w:rPr>
        <w:t xml:space="preserve"> tỉ lệ nhận dạng đúng của nhóm hành động walk khi sử dụng 13 xương.</w:t>
      </w:r>
      <w:r w:rsidR="00AE205C">
        <w:rPr>
          <w:noProof/>
        </w:rPr>
        <w:t xml:space="preserve"> </w:t>
      </w:r>
      <w:r w:rsidR="00B42A51">
        <w:rPr>
          <w:noProof/>
        </w:rPr>
        <w:t>Cột cuối cùng của loại bảng này</w:t>
      </w:r>
      <w:r w:rsidR="001E1794">
        <w:rPr>
          <w:noProof/>
        </w:rPr>
        <w:t xml:space="preserve"> là tỉ lệ nhận dạng trung bình của tất các các nhóm hành động.</w:t>
      </w:r>
    </w:p>
    <w:p w:rsidR="0040242D" w:rsidRDefault="0040242D" w:rsidP="00E82C06">
      <w:pPr>
        <w:pStyle w:val="000-Noi-Dung"/>
        <w:rPr>
          <w:noProof/>
        </w:rPr>
      </w:pPr>
      <w:r>
        <w:rPr>
          <w:noProof/>
        </w:rPr>
        <w:t xml:space="preserve">Loại thứ hai là bảng chi tiết </w:t>
      </w:r>
      <w:r w:rsidR="00E55F3B">
        <w:rPr>
          <w:noProof/>
        </w:rPr>
        <w:t>của mỗi dòng trong loại bảng thứ nhất.</w:t>
      </w:r>
      <w:r w:rsidR="00CA2CBF">
        <w:rPr>
          <w:noProof/>
        </w:rPr>
        <w:t xml:space="preserve"> Bảng này là một mà trận vuông với dòng là</w:t>
      </w:r>
      <w:r w:rsidR="0040314F">
        <w:rPr>
          <w:noProof/>
        </w:rPr>
        <w:t xml:space="preserve"> nhãn các nhóm hành động cần nhận dạng, cột là nhãn kết quả hành động nhận dạng được tương ứng.</w:t>
      </w:r>
      <w:r w:rsidR="002B7637">
        <w:rPr>
          <w:noProof/>
        </w:rPr>
        <w:t xml:space="preserve"> Ví dụ trong bảng </w:t>
      </w:r>
      <w:r w:rsidR="0050137A">
        <w:rPr>
          <w:noProof/>
        </w:rPr>
        <w:t xml:space="preserve">3.3, </w:t>
      </w:r>
      <w:r w:rsidR="007836C6">
        <w:rPr>
          <w:noProof/>
        </w:rPr>
        <w:t xml:space="preserve">giá trị của dòng </w:t>
      </w:r>
      <w:r w:rsidR="001645EB">
        <w:rPr>
          <w:noProof/>
        </w:rPr>
        <w:t>run</w:t>
      </w:r>
      <w:r w:rsidR="007836C6">
        <w:rPr>
          <w:noProof/>
        </w:rPr>
        <w:t xml:space="preserve">, cột </w:t>
      </w:r>
      <w:r w:rsidR="001645EB">
        <w:rPr>
          <w:noProof/>
        </w:rPr>
        <w:t>walk là</w:t>
      </w:r>
      <w:r w:rsidR="00AA6C35">
        <w:rPr>
          <w:noProof/>
        </w:rPr>
        <w:t xml:space="preserve"> 86.9%, nghĩa là </w:t>
      </w:r>
      <w:r w:rsidR="00224A5A">
        <w:rPr>
          <w:noProof/>
        </w:rPr>
        <w:t>86.9% hành động thuộc nhóm run nhưng được gán nhãn walk sau khi nhận dạng.</w:t>
      </w:r>
      <w:r w:rsidR="009D05CD">
        <w:rPr>
          <w:noProof/>
        </w:rPr>
        <w:t xml:space="preserve"> Đường chéo của bảng này chính là một dòng trong loại bảng thứ nhất.</w:t>
      </w:r>
      <w:r w:rsidR="00AB69B3">
        <w:rPr>
          <w:noProof/>
        </w:rPr>
        <w:t xml:space="preserve"> Khác với bảng thứ nhất chỉ thể hiện tỉ lệ nhận dạng đúng, bảng này chi tiết hơn, có cả tỉ lệ nhận dạng sai của mỗi nhóm hành động.</w:t>
      </w:r>
      <w:r w:rsidR="006B082F">
        <w:rPr>
          <w:noProof/>
        </w:rPr>
        <w:t xml:space="preserve"> Các giá trị trên đường chéo là tỉ lệ nhận dạng đúng, các giá trị còn lại là tỉ lệ nhận dạng sai.</w:t>
      </w:r>
    </w:p>
    <w:p w:rsidR="00310A00" w:rsidRDefault="00B954F0" w:rsidP="00E82C06">
      <w:pPr>
        <w:pStyle w:val="000-Noi-Dung"/>
        <w:rPr>
          <w:noProof/>
        </w:rPr>
      </w:pPr>
      <w:r w:rsidRPr="00E30E4B">
        <w:rPr>
          <w:noProof/>
          <w:lang w:val="vi-VN"/>
        </w:rPr>
        <w:lastRenderedPageBreak/>
        <w:t>Sau đây là các bảng kết quả tương ứng cho từng phương pháp.</w:t>
      </w:r>
    </w:p>
    <w:p w:rsidR="00551CED" w:rsidRPr="00551CED" w:rsidRDefault="00551CED" w:rsidP="002F734A">
      <w:pPr>
        <w:pStyle w:val="Heading4"/>
        <w:rPr>
          <w:noProof/>
        </w:rPr>
      </w:pPr>
      <w:bookmarkStart w:id="110" w:name="_Toc421348544"/>
      <w:r w:rsidRPr="002F734A">
        <w:t>Lựa</w:t>
      </w:r>
      <w:r>
        <w:rPr>
          <w:noProof/>
        </w:rPr>
        <w:t xml:space="preserve"> chọn thủ công</w:t>
      </w:r>
      <w:bookmarkEnd w:id="110"/>
    </w:p>
    <w:p w:rsidR="00252B0E" w:rsidRDefault="009E5785" w:rsidP="00E82C06">
      <w:pPr>
        <w:pStyle w:val="000-Noi-Dung"/>
        <w:rPr>
          <w:noProof/>
        </w:rPr>
      </w:pPr>
      <w:r>
        <w:rPr>
          <w:noProof/>
        </w:rPr>
        <w:t>Đối với phương pháp lựa chọn thủ cô</w:t>
      </w:r>
      <w:r w:rsidR="00D95E67">
        <w:rPr>
          <w:noProof/>
        </w:rPr>
        <w:t xml:space="preserve">ng, thông số cần xác định là số lượng các đoạn xương được chọn </w:t>
      </w:r>
      <w:r w:rsidR="00D04A0D">
        <w:rPr>
          <w:noProof/>
        </w:rPr>
        <w:t xml:space="preserve">để mô hình SVM thuần túy cho ra kết quả khả quan nhất. </w:t>
      </w:r>
      <w:r w:rsidR="004F5DC9">
        <w:rPr>
          <w:noProof/>
        </w:rPr>
        <w:t xml:space="preserve">Luận văn này thực nghiệm với </w:t>
      </w:r>
      <w:r w:rsidR="00C60A1A">
        <w:rPr>
          <w:noProof/>
        </w:rPr>
        <w:t>năm</w:t>
      </w:r>
      <w:r w:rsidR="004F5DC9">
        <w:rPr>
          <w:noProof/>
        </w:rPr>
        <w:t xml:space="preserve"> nhóm dữ liệu khác nhau</w:t>
      </w:r>
      <w:r w:rsidR="00C60A1A">
        <w:rPr>
          <w:noProof/>
        </w:rPr>
        <w:t xml:space="preserve"> từ kết quả nghiên cứu của </w:t>
      </w:r>
      <w:r w:rsidR="00730D57" w:rsidRPr="00E30E4B">
        <w:rPr>
          <w:noProof/>
          <w:lang w:val="vi-VN"/>
        </w:rPr>
        <w:t>K</w:t>
      </w:r>
      <w:r w:rsidR="00730D57">
        <w:rPr>
          <w:noProof/>
        </w:rPr>
        <w:t>.</w:t>
      </w:r>
      <w:r w:rsidR="00730D57" w:rsidRPr="00E30E4B">
        <w:rPr>
          <w:noProof/>
          <w:lang w:val="vi-VN"/>
        </w:rPr>
        <w:t xml:space="preserve"> Adistambha</w:t>
      </w:r>
      <w:r w:rsidR="00730D57">
        <w:rPr>
          <w:noProof/>
        </w:rPr>
        <w:t>.</w:t>
      </w:r>
      <w:r w:rsidR="0033333C">
        <w:rPr>
          <w:noProof/>
        </w:rPr>
        <w:t xml:space="preserve"> </w:t>
      </w:r>
      <w:r w:rsidR="00511608">
        <w:rPr>
          <w:noProof/>
        </w:rPr>
        <w:t>Nhóm 1</w:t>
      </w:r>
      <w:r w:rsidR="00462385">
        <w:rPr>
          <w:noProof/>
        </w:rPr>
        <w:t xml:space="preserve"> có 3 xương: root, lowerback và </w:t>
      </w:r>
      <w:r w:rsidR="00462385" w:rsidRPr="00FA670C">
        <w:rPr>
          <w:noProof/>
        </w:rPr>
        <w:t>upperback</w:t>
      </w:r>
      <w:r w:rsidR="00BC4031">
        <w:rPr>
          <w:noProof/>
        </w:rPr>
        <w:t>.</w:t>
      </w:r>
      <w:r w:rsidR="00866E89">
        <w:rPr>
          <w:noProof/>
        </w:rPr>
        <w:t xml:space="preserve"> Nhóm 2 </w:t>
      </w:r>
      <w:r w:rsidR="00D17D6A">
        <w:rPr>
          <w:noProof/>
        </w:rPr>
        <w:t xml:space="preserve">có 4 xương: root, lowerback, upperback và </w:t>
      </w:r>
      <w:r w:rsidR="00D17D6A" w:rsidRPr="00FA670C">
        <w:rPr>
          <w:noProof/>
        </w:rPr>
        <w:t>thorax</w:t>
      </w:r>
      <w:r w:rsidR="00D17D6A">
        <w:rPr>
          <w:noProof/>
        </w:rPr>
        <w:t>.</w:t>
      </w:r>
      <w:r w:rsidR="00AE4EF8">
        <w:rPr>
          <w:noProof/>
        </w:rPr>
        <w:t xml:space="preserve"> </w:t>
      </w:r>
      <w:r w:rsidR="00866E89">
        <w:rPr>
          <w:noProof/>
        </w:rPr>
        <w:t xml:space="preserve">Nhóm 3 gồm có 7 xương: </w:t>
      </w:r>
      <w:r w:rsidR="00866E89" w:rsidRPr="00866E89">
        <w:rPr>
          <w:noProof/>
        </w:rPr>
        <w:t>root, lowerback, upperback</w:t>
      </w:r>
      <w:r w:rsidR="00866E89">
        <w:rPr>
          <w:noProof/>
        </w:rPr>
        <w:t xml:space="preserve">, thorax, lowerneck, upperneck và </w:t>
      </w:r>
      <w:r w:rsidR="00866E89" w:rsidRPr="00866E89">
        <w:rPr>
          <w:noProof/>
        </w:rPr>
        <w:t>head</w:t>
      </w:r>
      <w:r w:rsidR="00FA670C">
        <w:rPr>
          <w:noProof/>
        </w:rPr>
        <w:t>. Nhóm 4</w:t>
      </w:r>
      <w:r w:rsidR="00D17D6A">
        <w:rPr>
          <w:noProof/>
        </w:rPr>
        <w:t xml:space="preserve"> gồm có 13 xương: </w:t>
      </w:r>
      <w:r w:rsidR="00D17D6A" w:rsidRPr="00866E89">
        <w:rPr>
          <w:noProof/>
        </w:rPr>
        <w:t xml:space="preserve">root, lowerback, upperback, thorax, lowerneck, upperneck, head, </w:t>
      </w:r>
      <w:r w:rsidR="00D17D6A" w:rsidRPr="00E82C06">
        <w:t>rclavicle</w:t>
      </w:r>
      <w:r w:rsidR="00D17D6A" w:rsidRPr="00866E89">
        <w:rPr>
          <w:noProof/>
        </w:rPr>
        <w:t>, lclavic</w:t>
      </w:r>
      <w:r w:rsidR="00D17D6A">
        <w:rPr>
          <w:noProof/>
        </w:rPr>
        <w:t xml:space="preserve">le, rhumerus, lhumerus, rfemur và </w:t>
      </w:r>
      <w:r w:rsidR="00D17D6A" w:rsidRPr="00866E89">
        <w:rPr>
          <w:noProof/>
        </w:rPr>
        <w:t>lfemur</w:t>
      </w:r>
      <w:r w:rsidR="00FA670C">
        <w:rPr>
          <w:noProof/>
        </w:rPr>
        <w:t xml:space="preserve">. Nhóm 5 </w:t>
      </w:r>
      <w:r w:rsidR="00462385">
        <w:rPr>
          <w:noProof/>
        </w:rPr>
        <w:t xml:space="preserve">gồm có 23 xương: </w:t>
      </w:r>
      <w:r w:rsidR="00462385" w:rsidRPr="00291705">
        <w:rPr>
          <w:noProof/>
        </w:rPr>
        <w:t>root, lowerback, upperback, thorax, lowerneck, upperneck, head, rclavicle, lclavicle, rhumerus, lhumerus, rfemur, lfemur, rradius, lradius, rtibia, ltibia, lwrist, rwrist, lhand, rhand, lfoot và rfoot</w:t>
      </w:r>
      <w:r w:rsidR="00FA670C">
        <w:rPr>
          <w:noProof/>
        </w:rPr>
        <w:t>.</w:t>
      </w:r>
    </w:p>
    <w:p w:rsidR="00C276EE" w:rsidRDefault="009326F3" w:rsidP="00E82C06">
      <w:pPr>
        <w:pStyle w:val="000-Noi-Dung"/>
        <w:rPr>
          <w:noProof/>
        </w:rPr>
      </w:pPr>
      <w:r>
        <w:rPr>
          <w:noProof/>
        </w:rPr>
        <w:t xml:space="preserve">Việc phân chia các nhóm dựa trên nguyên tắc nhóm sau là nhóm trước thêm vào một số xương khác. </w:t>
      </w:r>
      <w:r w:rsidR="0098195B">
        <w:rPr>
          <w:noProof/>
        </w:rPr>
        <w:t xml:space="preserve">Việc thực nghiệm cũng theo thứ tự này, có nghĩa là bắt đầu với nhóm có ít xương nhất, sau đó thêm các xương vào để sinh ra nhóm mới. </w:t>
      </w:r>
      <w:r w:rsidR="00465BD6">
        <w:rPr>
          <w:noProof/>
        </w:rPr>
        <w:t xml:space="preserve">Bảng 3.2 là kết </w:t>
      </w:r>
      <w:r w:rsidR="00465BD6" w:rsidRPr="00E82C06">
        <w:t>quả</w:t>
      </w:r>
      <w:r w:rsidR="00465BD6">
        <w:rPr>
          <w:noProof/>
        </w:rPr>
        <w:t xml:space="preserve"> các lần thực nghiệm với các nhóm xương khác nhau.</w:t>
      </w:r>
      <w:r w:rsidR="00FB6909">
        <w:rPr>
          <w:noProof/>
        </w:rPr>
        <w:t xml:space="preserve"> Ngoài 5 nhóm </w:t>
      </w:r>
      <w:r w:rsidR="00677E66">
        <w:rPr>
          <w:noProof/>
        </w:rPr>
        <w:t>như đã trình bày, luận văn còn thực nghiệm với tất cả xương được chọn (29 xương).</w:t>
      </w:r>
      <w:r w:rsidR="008B38AF">
        <w:rPr>
          <w:noProof/>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Default="00600427" w:rsidP="004A04EF">
      <w:pPr>
        <w:pStyle w:val="BangC3"/>
        <w:rPr>
          <w:noProof/>
        </w:rPr>
      </w:pPr>
      <w:bookmarkStart w:id="111" w:name="_Toc421348552"/>
      <w:r>
        <w:rPr>
          <w:noProof/>
        </w:rPr>
        <w:lastRenderedPageBreak/>
        <w:t>Kết quả thực nghiệm với phương pháp lựa chọn thủ công</w:t>
      </w:r>
      <w:bookmarkEnd w:id="111"/>
    </w:p>
    <w:tbl>
      <w:tblPr>
        <w:tblStyle w:val="TableGrid"/>
        <w:tblW w:w="0" w:type="auto"/>
        <w:jc w:val="center"/>
        <w:tblLook w:val="04A0"/>
      </w:tblPr>
      <w:tblGrid>
        <w:gridCol w:w="1561"/>
        <w:gridCol w:w="1417"/>
        <w:gridCol w:w="1415"/>
        <w:gridCol w:w="1501"/>
        <w:gridCol w:w="1501"/>
        <w:gridCol w:w="1394"/>
      </w:tblGrid>
      <w:tr w:rsidR="003743E9" w:rsidRPr="00554DC8" w:rsidTr="00554DC8">
        <w:trPr>
          <w:jc w:val="center"/>
        </w:trPr>
        <w:tc>
          <w:tcPr>
            <w:tcW w:w="1561" w:type="dxa"/>
            <w:vAlign w:val="center"/>
          </w:tcPr>
          <w:p w:rsidR="003743E9" w:rsidRPr="00FA78A4" w:rsidRDefault="00ED2312" w:rsidP="00FA78A4">
            <w:pPr>
              <w:pStyle w:val="Table"/>
              <w:jc w:val="center"/>
              <w:rPr>
                <w:b/>
              </w:rPr>
            </w:pPr>
            <w:r w:rsidRPr="00FA78A4">
              <w:rPr>
                <w:b/>
              </w:rPr>
              <w:t>Số xương</w:t>
            </w:r>
          </w:p>
        </w:tc>
        <w:tc>
          <w:tcPr>
            <w:tcW w:w="1417" w:type="dxa"/>
            <w:vAlign w:val="center"/>
          </w:tcPr>
          <w:p w:rsidR="003743E9" w:rsidRPr="00FA78A4" w:rsidRDefault="003743E9" w:rsidP="00FA78A4">
            <w:pPr>
              <w:pStyle w:val="Table"/>
              <w:jc w:val="center"/>
              <w:rPr>
                <w:b/>
              </w:rPr>
            </w:pPr>
            <w:r w:rsidRPr="00FA78A4">
              <w:rPr>
                <w:b/>
              </w:rPr>
              <w:t>Run</w:t>
            </w:r>
          </w:p>
        </w:tc>
        <w:tc>
          <w:tcPr>
            <w:tcW w:w="1415" w:type="dxa"/>
            <w:vAlign w:val="center"/>
          </w:tcPr>
          <w:p w:rsidR="003743E9" w:rsidRPr="00FA78A4" w:rsidRDefault="003743E9" w:rsidP="00FA78A4">
            <w:pPr>
              <w:pStyle w:val="Table"/>
              <w:jc w:val="center"/>
              <w:rPr>
                <w:b/>
              </w:rPr>
            </w:pPr>
            <w:r w:rsidRPr="00FA78A4">
              <w:rPr>
                <w:b/>
              </w:rPr>
              <w:t>Walk</w:t>
            </w:r>
          </w:p>
        </w:tc>
        <w:tc>
          <w:tcPr>
            <w:tcW w:w="1501" w:type="dxa"/>
            <w:vAlign w:val="center"/>
          </w:tcPr>
          <w:p w:rsidR="003743E9" w:rsidRPr="00FA78A4" w:rsidRDefault="003743E9" w:rsidP="00FA78A4">
            <w:pPr>
              <w:pStyle w:val="Table"/>
              <w:jc w:val="center"/>
              <w:rPr>
                <w:b/>
              </w:rPr>
            </w:pPr>
            <w:r w:rsidRPr="00FA78A4">
              <w:rPr>
                <w:b/>
              </w:rPr>
              <w:t>Jump</w:t>
            </w:r>
          </w:p>
        </w:tc>
        <w:tc>
          <w:tcPr>
            <w:tcW w:w="1501" w:type="dxa"/>
            <w:vAlign w:val="center"/>
          </w:tcPr>
          <w:p w:rsidR="003743E9" w:rsidRPr="00FA78A4" w:rsidRDefault="003743E9" w:rsidP="00FA78A4">
            <w:pPr>
              <w:pStyle w:val="Table"/>
              <w:jc w:val="center"/>
              <w:rPr>
                <w:b/>
              </w:rPr>
            </w:pPr>
            <w:r w:rsidRPr="00FA78A4">
              <w:rPr>
                <w:b/>
              </w:rPr>
              <w:t>Dance</w:t>
            </w:r>
          </w:p>
        </w:tc>
        <w:tc>
          <w:tcPr>
            <w:tcW w:w="1394" w:type="dxa"/>
            <w:vAlign w:val="center"/>
          </w:tcPr>
          <w:p w:rsidR="003743E9" w:rsidRPr="00FA78A4" w:rsidRDefault="003743E9" w:rsidP="00FA78A4">
            <w:pPr>
              <w:pStyle w:val="Table"/>
              <w:jc w:val="center"/>
              <w:rPr>
                <w:b/>
              </w:rPr>
            </w:pPr>
            <w:r w:rsidRPr="00FA78A4">
              <w:rPr>
                <w:b/>
              </w:rPr>
              <w:t>Trung bình</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3</w:t>
            </w:r>
          </w:p>
        </w:tc>
        <w:tc>
          <w:tcPr>
            <w:tcW w:w="1417" w:type="dxa"/>
            <w:vAlign w:val="center"/>
          </w:tcPr>
          <w:p w:rsidR="00ED6343" w:rsidRPr="00554DC8" w:rsidRDefault="00BA4943" w:rsidP="00FA78A4">
            <w:pPr>
              <w:pStyle w:val="Table"/>
              <w:jc w:val="center"/>
            </w:pPr>
            <w:r w:rsidRPr="00554DC8">
              <w:t>0.0%</w:t>
            </w:r>
          </w:p>
        </w:tc>
        <w:tc>
          <w:tcPr>
            <w:tcW w:w="1415" w:type="dxa"/>
            <w:vAlign w:val="center"/>
          </w:tcPr>
          <w:p w:rsidR="00ED6343" w:rsidRPr="00554DC8" w:rsidRDefault="00BA4943" w:rsidP="00FA78A4">
            <w:pPr>
              <w:pStyle w:val="Table"/>
              <w:jc w:val="center"/>
            </w:pPr>
            <w:r w:rsidRPr="00554DC8">
              <w:t>93.3%</w:t>
            </w:r>
          </w:p>
        </w:tc>
        <w:tc>
          <w:tcPr>
            <w:tcW w:w="1501" w:type="dxa"/>
            <w:vAlign w:val="center"/>
          </w:tcPr>
          <w:p w:rsidR="00ED6343" w:rsidRPr="00554DC8" w:rsidRDefault="00180624" w:rsidP="00FA78A4">
            <w:pPr>
              <w:pStyle w:val="Table"/>
              <w:jc w:val="center"/>
            </w:pPr>
            <w:r w:rsidRPr="00554DC8">
              <w:t>14.3%</w:t>
            </w:r>
          </w:p>
        </w:tc>
        <w:tc>
          <w:tcPr>
            <w:tcW w:w="1501" w:type="dxa"/>
            <w:vAlign w:val="center"/>
          </w:tcPr>
          <w:p w:rsidR="00ED6343" w:rsidRPr="00554DC8" w:rsidRDefault="00180624" w:rsidP="00FA78A4">
            <w:pPr>
              <w:pStyle w:val="Table"/>
              <w:jc w:val="center"/>
            </w:pPr>
            <w:r w:rsidRPr="00554DC8">
              <w:t>18.2%</w:t>
            </w:r>
          </w:p>
        </w:tc>
        <w:tc>
          <w:tcPr>
            <w:tcW w:w="1394" w:type="dxa"/>
            <w:vAlign w:val="center"/>
          </w:tcPr>
          <w:p w:rsidR="00ED6343" w:rsidRPr="00554DC8" w:rsidRDefault="009839CC" w:rsidP="00FA78A4">
            <w:pPr>
              <w:pStyle w:val="Table"/>
              <w:jc w:val="center"/>
            </w:pPr>
            <w:r w:rsidRPr="00554DC8">
              <w:t>49.4%</w:t>
            </w:r>
          </w:p>
        </w:tc>
      </w:tr>
      <w:tr w:rsidR="00B54F87" w:rsidRPr="00554DC8" w:rsidTr="00554DC8">
        <w:trPr>
          <w:jc w:val="center"/>
        </w:trPr>
        <w:tc>
          <w:tcPr>
            <w:tcW w:w="1561" w:type="dxa"/>
            <w:vAlign w:val="center"/>
          </w:tcPr>
          <w:p w:rsidR="00B54F87" w:rsidRPr="00554DC8" w:rsidRDefault="00B54F87" w:rsidP="00FA78A4">
            <w:pPr>
              <w:pStyle w:val="Table"/>
              <w:jc w:val="center"/>
            </w:pPr>
            <w:r w:rsidRPr="00554DC8">
              <w:t>4</w:t>
            </w:r>
          </w:p>
        </w:tc>
        <w:tc>
          <w:tcPr>
            <w:tcW w:w="1417" w:type="dxa"/>
            <w:vAlign w:val="center"/>
          </w:tcPr>
          <w:p w:rsidR="00B54F87" w:rsidRPr="00554DC8" w:rsidRDefault="00B54F87" w:rsidP="00FA78A4">
            <w:pPr>
              <w:pStyle w:val="Table"/>
              <w:jc w:val="center"/>
            </w:pPr>
            <w:r w:rsidRPr="00554DC8">
              <w:t>0.0%</w:t>
            </w:r>
          </w:p>
        </w:tc>
        <w:tc>
          <w:tcPr>
            <w:tcW w:w="1415" w:type="dxa"/>
            <w:vAlign w:val="center"/>
          </w:tcPr>
          <w:p w:rsidR="00B54F87" w:rsidRPr="00554DC8" w:rsidRDefault="00B54F87" w:rsidP="00FA78A4">
            <w:pPr>
              <w:pStyle w:val="Table"/>
              <w:jc w:val="center"/>
            </w:pPr>
            <w:r w:rsidRPr="00554DC8">
              <w:t>93.3%</w:t>
            </w:r>
          </w:p>
        </w:tc>
        <w:tc>
          <w:tcPr>
            <w:tcW w:w="1501" w:type="dxa"/>
            <w:vAlign w:val="center"/>
          </w:tcPr>
          <w:p w:rsidR="00B54F87" w:rsidRPr="00554DC8" w:rsidRDefault="00B54F87" w:rsidP="00FA78A4">
            <w:pPr>
              <w:pStyle w:val="Table"/>
              <w:jc w:val="center"/>
            </w:pPr>
            <w:r w:rsidRPr="00554DC8">
              <w:t>14.3%</w:t>
            </w:r>
          </w:p>
        </w:tc>
        <w:tc>
          <w:tcPr>
            <w:tcW w:w="1501" w:type="dxa"/>
            <w:vAlign w:val="center"/>
          </w:tcPr>
          <w:p w:rsidR="00B54F87" w:rsidRPr="00554DC8" w:rsidRDefault="00B54F87" w:rsidP="00FA78A4">
            <w:pPr>
              <w:pStyle w:val="Table"/>
              <w:jc w:val="center"/>
            </w:pPr>
            <w:r w:rsidRPr="00554DC8">
              <w:t>13.6%</w:t>
            </w:r>
          </w:p>
        </w:tc>
        <w:tc>
          <w:tcPr>
            <w:tcW w:w="1394" w:type="dxa"/>
            <w:vAlign w:val="center"/>
          </w:tcPr>
          <w:p w:rsidR="00B54F87" w:rsidRPr="00554DC8" w:rsidRDefault="00B54F87" w:rsidP="00FA78A4">
            <w:pPr>
              <w:pStyle w:val="Table"/>
              <w:jc w:val="center"/>
            </w:pPr>
            <w:r w:rsidRPr="00554DC8">
              <w:t>48.8%</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7</w:t>
            </w:r>
          </w:p>
        </w:tc>
        <w:tc>
          <w:tcPr>
            <w:tcW w:w="1417" w:type="dxa"/>
            <w:vAlign w:val="center"/>
          </w:tcPr>
          <w:p w:rsidR="00ED6343" w:rsidRPr="00554DC8" w:rsidRDefault="007521AE" w:rsidP="00FA78A4">
            <w:pPr>
              <w:pStyle w:val="Table"/>
              <w:jc w:val="center"/>
            </w:pPr>
            <w:r w:rsidRPr="00554DC8">
              <w:t>0.0%</w:t>
            </w:r>
          </w:p>
        </w:tc>
        <w:tc>
          <w:tcPr>
            <w:tcW w:w="1415" w:type="dxa"/>
            <w:vAlign w:val="center"/>
          </w:tcPr>
          <w:p w:rsidR="00ED6343" w:rsidRPr="00554DC8" w:rsidRDefault="007521AE" w:rsidP="00FA78A4">
            <w:pPr>
              <w:pStyle w:val="Table"/>
              <w:jc w:val="center"/>
            </w:pPr>
            <w:r w:rsidRPr="00554DC8">
              <w:t>94.7%</w:t>
            </w:r>
          </w:p>
        </w:tc>
        <w:tc>
          <w:tcPr>
            <w:tcW w:w="1501" w:type="dxa"/>
            <w:vAlign w:val="center"/>
          </w:tcPr>
          <w:p w:rsidR="00ED6343" w:rsidRPr="00554DC8" w:rsidRDefault="007521AE" w:rsidP="00FA78A4">
            <w:pPr>
              <w:pStyle w:val="Table"/>
              <w:jc w:val="center"/>
            </w:pPr>
            <w:r w:rsidRPr="00554DC8">
              <w:t>30.9%</w:t>
            </w:r>
          </w:p>
        </w:tc>
        <w:tc>
          <w:tcPr>
            <w:tcW w:w="1501" w:type="dxa"/>
            <w:vAlign w:val="center"/>
          </w:tcPr>
          <w:p w:rsidR="00ED6343" w:rsidRPr="00554DC8" w:rsidRDefault="00911619" w:rsidP="00FA78A4">
            <w:pPr>
              <w:pStyle w:val="Table"/>
              <w:jc w:val="center"/>
            </w:pPr>
            <w:r w:rsidRPr="00554DC8">
              <w:t>13.6%</w:t>
            </w:r>
          </w:p>
        </w:tc>
        <w:tc>
          <w:tcPr>
            <w:tcW w:w="1394" w:type="dxa"/>
            <w:vAlign w:val="center"/>
          </w:tcPr>
          <w:p w:rsidR="00ED6343" w:rsidRPr="00554DC8" w:rsidRDefault="00911619" w:rsidP="00FA78A4">
            <w:pPr>
              <w:pStyle w:val="Table"/>
              <w:jc w:val="center"/>
            </w:pPr>
            <w:r w:rsidRPr="00554DC8">
              <w:t>53.7%</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13</w:t>
            </w:r>
          </w:p>
        </w:tc>
        <w:tc>
          <w:tcPr>
            <w:tcW w:w="1417" w:type="dxa"/>
            <w:vAlign w:val="center"/>
          </w:tcPr>
          <w:p w:rsidR="00ED6343" w:rsidRPr="00554DC8" w:rsidRDefault="003D7489" w:rsidP="00FA78A4">
            <w:pPr>
              <w:pStyle w:val="Table"/>
              <w:jc w:val="center"/>
            </w:pPr>
            <w:r w:rsidRPr="00554DC8">
              <w:t>0.0%</w:t>
            </w:r>
          </w:p>
        </w:tc>
        <w:tc>
          <w:tcPr>
            <w:tcW w:w="1415" w:type="dxa"/>
            <w:vAlign w:val="center"/>
          </w:tcPr>
          <w:p w:rsidR="00ED6343" w:rsidRPr="00554DC8" w:rsidRDefault="003D7489" w:rsidP="00FA78A4">
            <w:pPr>
              <w:pStyle w:val="Table"/>
              <w:jc w:val="center"/>
            </w:pPr>
            <w:r w:rsidRPr="00554DC8">
              <w:t>96.0%</w:t>
            </w:r>
          </w:p>
        </w:tc>
        <w:tc>
          <w:tcPr>
            <w:tcW w:w="1501" w:type="dxa"/>
            <w:vAlign w:val="center"/>
          </w:tcPr>
          <w:p w:rsidR="00ED6343" w:rsidRPr="00554DC8" w:rsidRDefault="003D7489" w:rsidP="00FA78A4">
            <w:pPr>
              <w:pStyle w:val="Table"/>
              <w:jc w:val="center"/>
            </w:pPr>
            <w:r w:rsidRPr="00554DC8">
              <w:t>28.5%</w:t>
            </w:r>
          </w:p>
        </w:tc>
        <w:tc>
          <w:tcPr>
            <w:tcW w:w="1501" w:type="dxa"/>
            <w:vAlign w:val="center"/>
          </w:tcPr>
          <w:p w:rsidR="00ED6343" w:rsidRPr="00554DC8" w:rsidRDefault="003D7489" w:rsidP="00FA78A4">
            <w:pPr>
              <w:pStyle w:val="Table"/>
              <w:jc w:val="center"/>
            </w:pPr>
            <w:r w:rsidRPr="00554DC8">
              <w:t>18.2%</w:t>
            </w:r>
          </w:p>
        </w:tc>
        <w:tc>
          <w:tcPr>
            <w:tcW w:w="1394" w:type="dxa"/>
            <w:vAlign w:val="center"/>
          </w:tcPr>
          <w:p w:rsidR="00ED6343" w:rsidRPr="00554DC8" w:rsidRDefault="003D7489" w:rsidP="00FA78A4">
            <w:pPr>
              <w:pStyle w:val="Table"/>
              <w:jc w:val="center"/>
            </w:pPr>
            <w:r w:rsidRPr="00554DC8">
              <w:t>54.3%</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23</w:t>
            </w:r>
          </w:p>
        </w:tc>
        <w:tc>
          <w:tcPr>
            <w:tcW w:w="1417" w:type="dxa"/>
            <w:vAlign w:val="center"/>
          </w:tcPr>
          <w:p w:rsidR="00ED6343" w:rsidRPr="00554DC8" w:rsidRDefault="00A224FD" w:rsidP="00FA78A4">
            <w:pPr>
              <w:pStyle w:val="Table"/>
              <w:jc w:val="center"/>
            </w:pPr>
            <w:r w:rsidRPr="00554DC8">
              <w:t>78.3%</w:t>
            </w:r>
          </w:p>
        </w:tc>
        <w:tc>
          <w:tcPr>
            <w:tcW w:w="1415" w:type="dxa"/>
            <w:vAlign w:val="center"/>
          </w:tcPr>
          <w:p w:rsidR="00ED6343" w:rsidRPr="00554DC8" w:rsidRDefault="004B3F5F" w:rsidP="00FA78A4">
            <w:pPr>
              <w:pStyle w:val="Table"/>
              <w:jc w:val="center"/>
            </w:pPr>
            <w:r w:rsidRPr="00554DC8">
              <w:t>98.7%</w:t>
            </w:r>
          </w:p>
        </w:tc>
        <w:tc>
          <w:tcPr>
            <w:tcW w:w="1501" w:type="dxa"/>
            <w:vAlign w:val="center"/>
          </w:tcPr>
          <w:p w:rsidR="00ED6343" w:rsidRPr="00554DC8" w:rsidRDefault="00815670" w:rsidP="00FA78A4">
            <w:pPr>
              <w:pStyle w:val="Table"/>
              <w:jc w:val="center"/>
            </w:pPr>
            <w:r w:rsidRPr="00554DC8">
              <w:t>81.0%</w:t>
            </w:r>
          </w:p>
        </w:tc>
        <w:tc>
          <w:tcPr>
            <w:tcW w:w="1501" w:type="dxa"/>
            <w:vAlign w:val="center"/>
          </w:tcPr>
          <w:p w:rsidR="00ED6343" w:rsidRPr="00554DC8" w:rsidRDefault="000225DE" w:rsidP="00FA78A4">
            <w:pPr>
              <w:pStyle w:val="Table"/>
              <w:jc w:val="center"/>
            </w:pPr>
            <w:r w:rsidRPr="00554DC8">
              <w:t>31.9%</w:t>
            </w:r>
          </w:p>
        </w:tc>
        <w:tc>
          <w:tcPr>
            <w:tcW w:w="1394" w:type="dxa"/>
            <w:vAlign w:val="center"/>
          </w:tcPr>
          <w:p w:rsidR="00ED6343" w:rsidRPr="00554DC8" w:rsidRDefault="004C661E" w:rsidP="00FA78A4">
            <w:pPr>
              <w:pStyle w:val="Table"/>
              <w:jc w:val="center"/>
            </w:pPr>
            <w:r w:rsidRPr="00554DC8">
              <w:t>82.1%</w:t>
            </w:r>
          </w:p>
        </w:tc>
      </w:tr>
      <w:tr w:rsidR="00DF6FF9" w:rsidRPr="00554DC8" w:rsidTr="00554DC8">
        <w:trPr>
          <w:jc w:val="center"/>
        </w:trPr>
        <w:tc>
          <w:tcPr>
            <w:tcW w:w="1561" w:type="dxa"/>
            <w:vAlign w:val="center"/>
          </w:tcPr>
          <w:p w:rsidR="00DF6FF9" w:rsidRPr="00554DC8" w:rsidRDefault="00DF6FF9" w:rsidP="00FA78A4">
            <w:pPr>
              <w:pStyle w:val="Table"/>
              <w:jc w:val="center"/>
            </w:pPr>
            <w:r w:rsidRPr="00554DC8">
              <w:t>11</w:t>
            </w:r>
          </w:p>
        </w:tc>
        <w:tc>
          <w:tcPr>
            <w:tcW w:w="1417" w:type="dxa"/>
            <w:vAlign w:val="center"/>
          </w:tcPr>
          <w:p w:rsidR="00DF6FF9" w:rsidRPr="00554DC8" w:rsidRDefault="00DF6FF9" w:rsidP="00FA78A4">
            <w:pPr>
              <w:pStyle w:val="Table"/>
              <w:jc w:val="center"/>
            </w:pPr>
            <w:r w:rsidRPr="00554DC8">
              <w:t>78.3%</w:t>
            </w:r>
          </w:p>
        </w:tc>
        <w:tc>
          <w:tcPr>
            <w:tcW w:w="1415" w:type="dxa"/>
            <w:vAlign w:val="center"/>
          </w:tcPr>
          <w:p w:rsidR="00DF6FF9" w:rsidRPr="00554DC8" w:rsidRDefault="00DF6FF9" w:rsidP="00FA78A4">
            <w:pPr>
              <w:pStyle w:val="Table"/>
              <w:jc w:val="center"/>
            </w:pPr>
            <w:r w:rsidRPr="00554DC8">
              <w:t>98.7%</w:t>
            </w:r>
          </w:p>
        </w:tc>
        <w:tc>
          <w:tcPr>
            <w:tcW w:w="1501" w:type="dxa"/>
            <w:vAlign w:val="center"/>
          </w:tcPr>
          <w:p w:rsidR="00DF6FF9" w:rsidRPr="00554DC8" w:rsidRDefault="00DF6FF9" w:rsidP="00FA78A4">
            <w:pPr>
              <w:pStyle w:val="Table"/>
              <w:jc w:val="center"/>
            </w:pPr>
            <w:r w:rsidRPr="00554DC8">
              <w:t>81.0%</w:t>
            </w:r>
          </w:p>
        </w:tc>
        <w:tc>
          <w:tcPr>
            <w:tcW w:w="1501" w:type="dxa"/>
            <w:vAlign w:val="center"/>
          </w:tcPr>
          <w:p w:rsidR="00DF6FF9" w:rsidRPr="00554DC8" w:rsidRDefault="00DF6FF9" w:rsidP="00FA78A4">
            <w:pPr>
              <w:pStyle w:val="Table"/>
              <w:jc w:val="center"/>
            </w:pPr>
            <w:r w:rsidRPr="00554DC8">
              <w:t>36.4%</w:t>
            </w:r>
          </w:p>
        </w:tc>
        <w:tc>
          <w:tcPr>
            <w:tcW w:w="1394" w:type="dxa"/>
            <w:vAlign w:val="center"/>
          </w:tcPr>
          <w:p w:rsidR="00DF6FF9" w:rsidRPr="00554DC8" w:rsidRDefault="00DF6FF9" w:rsidP="00FA78A4">
            <w:pPr>
              <w:pStyle w:val="Table"/>
              <w:jc w:val="center"/>
            </w:pPr>
            <w:r w:rsidRPr="00554DC8">
              <w:t>82.7%</w:t>
            </w:r>
          </w:p>
        </w:tc>
      </w:tr>
      <w:tr w:rsidR="00ED6343" w:rsidRPr="00554DC8" w:rsidTr="00554DC8">
        <w:trPr>
          <w:jc w:val="center"/>
        </w:trPr>
        <w:tc>
          <w:tcPr>
            <w:tcW w:w="1561" w:type="dxa"/>
            <w:vAlign w:val="center"/>
          </w:tcPr>
          <w:p w:rsidR="00ED6343" w:rsidRPr="00554DC8" w:rsidRDefault="004105D1" w:rsidP="00FA78A4">
            <w:pPr>
              <w:pStyle w:val="Table"/>
              <w:jc w:val="center"/>
            </w:pPr>
            <w:r w:rsidRPr="00554DC8">
              <w:t>Tất cả</w:t>
            </w:r>
            <w:r w:rsidR="00954F85" w:rsidRPr="00554DC8">
              <w:t xml:space="preserve"> (29)</w:t>
            </w:r>
          </w:p>
        </w:tc>
        <w:tc>
          <w:tcPr>
            <w:tcW w:w="1417" w:type="dxa"/>
            <w:vAlign w:val="center"/>
          </w:tcPr>
          <w:p w:rsidR="00ED6343" w:rsidRPr="00554DC8" w:rsidRDefault="007679C4" w:rsidP="00FA78A4">
            <w:pPr>
              <w:pStyle w:val="Table"/>
              <w:jc w:val="center"/>
            </w:pPr>
            <w:r w:rsidRPr="00554DC8">
              <w:t>78.3%</w:t>
            </w:r>
          </w:p>
        </w:tc>
        <w:tc>
          <w:tcPr>
            <w:tcW w:w="1415" w:type="dxa"/>
            <w:vAlign w:val="center"/>
          </w:tcPr>
          <w:p w:rsidR="00ED6343" w:rsidRPr="00554DC8" w:rsidRDefault="00E90A98" w:rsidP="00FA78A4">
            <w:pPr>
              <w:pStyle w:val="Table"/>
              <w:jc w:val="center"/>
            </w:pPr>
            <w:r w:rsidRPr="00554DC8">
              <w:t>98.7%</w:t>
            </w:r>
          </w:p>
        </w:tc>
        <w:tc>
          <w:tcPr>
            <w:tcW w:w="1501" w:type="dxa"/>
            <w:vAlign w:val="center"/>
          </w:tcPr>
          <w:p w:rsidR="00ED6343" w:rsidRPr="00554DC8" w:rsidRDefault="00A91B45" w:rsidP="00FA78A4">
            <w:pPr>
              <w:pStyle w:val="Table"/>
              <w:jc w:val="center"/>
            </w:pPr>
            <w:r w:rsidRPr="00554DC8">
              <w:t>81.0%</w:t>
            </w:r>
          </w:p>
        </w:tc>
        <w:tc>
          <w:tcPr>
            <w:tcW w:w="1501" w:type="dxa"/>
            <w:vAlign w:val="center"/>
          </w:tcPr>
          <w:p w:rsidR="00ED6343" w:rsidRPr="00554DC8" w:rsidRDefault="00A91B45" w:rsidP="00FA78A4">
            <w:pPr>
              <w:pStyle w:val="Table"/>
              <w:jc w:val="center"/>
            </w:pPr>
            <w:r w:rsidRPr="00554DC8">
              <w:t>41.0%</w:t>
            </w:r>
          </w:p>
        </w:tc>
        <w:tc>
          <w:tcPr>
            <w:tcW w:w="1394" w:type="dxa"/>
            <w:vAlign w:val="center"/>
          </w:tcPr>
          <w:p w:rsidR="00ED6343" w:rsidRPr="00554DC8" w:rsidRDefault="00A91B45" w:rsidP="00FA78A4">
            <w:pPr>
              <w:pStyle w:val="Table"/>
              <w:jc w:val="center"/>
            </w:pPr>
            <w:r w:rsidRPr="00554DC8">
              <w:t>83.3%</w:t>
            </w:r>
          </w:p>
        </w:tc>
      </w:tr>
    </w:tbl>
    <w:p w:rsidR="0029383D" w:rsidRDefault="00060C82" w:rsidP="00E82C06">
      <w:pPr>
        <w:pStyle w:val="000-Noi-Dung"/>
      </w:pPr>
      <w:r>
        <w:t xml:space="preserve">Kết quả cho thấy </w:t>
      </w:r>
      <w:r w:rsidR="008F1541">
        <w:t>nếu chỉ chọn các xương trên trục xương sống của cơ thể</w:t>
      </w:r>
      <w:r w:rsidR="00170F64">
        <w:t xml:space="preserve"> (ở các nhóm 3, 4, 7, 13)</w:t>
      </w:r>
      <w:r w:rsidR="008F1541">
        <w:t xml:space="preserve"> thì </w:t>
      </w:r>
      <w:r w:rsidR="00BE3306">
        <w:t xml:space="preserve">các loại hành động </w:t>
      </w:r>
      <w:r w:rsidR="00625AB1">
        <w:t>sử dụng chân và tay như jump và dance</w:t>
      </w:r>
      <w:r w:rsidR="00C8741F">
        <w:t xml:space="preserve"> sẽ bị mất các thuộc tính quan trọng, do đó kết quả nhận dạng trên các hoạt động này rất thấp.</w:t>
      </w:r>
      <w:r w:rsidR="00ED199A">
        <w:t xml:space="preserve"> Với nhóm xương</w:t>
      </w:r>
      <w:r w:rsidR="002A44E4">
        <w:t xml:space="preserve"> </w:t>
      </w:r>
      <w:r w:rsidR="00ED199A">
        <w:t xml:space="preserve"> được bổ sung</w:t>
      </w:r>
      <w:r w:rsidR="001A613B">
        <w:t xml:space="preserve"> các xương ở chân và tay</w:t>
      </w:r>
      <w:r w:rsidR="007A48BB">
        <w:t xml:space="preserve"> (nhóm có 23 xương)</w:t>
      </w:r>
      <w:r w:rsidR="001A613B">
        <w:t xml:space="preserve"> thì kết quả đã tốt hơn rất nhiều, xấp xỉ với tỉ lệ nhận dạng dùng toàn bộ các xương (81.2% so với 83.3%).</w:t>
      </w:r>
      <w:r w:rsidR="00E87A66">
        <w:t xml:space="preserve"> Cá biệt, ta thấy các hành động thuộc nhóm dance luôn có tỉ lệ nhận dạng rất thấp (cao nhất là 41%). Lý do cho điều này</w:t>
      </w:r>
      <w:r w:rsidR="00FF5C88">
        <w:t xml:space="preserve"> là các động tác của dance </w:t>
      </w:r>
      <w:r w:rsidR="00765F37">
        <w:t>có nhiều điểm</w:t>
      </w:r>
      <w:r w:rsidR="00F07F17">
        <w:t xml:space="preserve"> </w:t>
      </w:r>
      <w:r w:rsidR="00F65042">
        <w:t xml:space="preserve">tương đồng với run </w:t>
      </w:r>
      <w:r w:rsidR="00765F37">
        <w:t>và</w:t>
      </w:r>
      <w:r w:rsidR="00F65042">
        <w:t xml:space="preserve"> walk cho nên </w:t>
      </w:r>
      <w:r w:rsidR="00D1209B">
        <w:t xml:space="preserve">hoạt động này thường được </w:t>
      </w:r>
      <w:r w:rsidR="00D33BAB">
        <w:t>nhận dạng nhầm thành</w:t>
      </w:r>
      <w:r w:rsidR="00D1209B">
        <w:t xml:space="preserve"> run hoặc walk.</w:t>
      </w:r>
      <w:r w:rsidR="005C64F2">
        <w:t xml:space="preserve"> </w:t>
      </w:r>
      <w:r w:rsidR="009F4062">
        <w:t>Bảng chi tết với từng nhóm xương sẽ thể hiện rỏ hơn điều đó.</w:t>
      </w:r>
      <w:r w:rsidR="00E45090">
        <w:t xml:space="preserve"> Bảng 3.3, 3.4, 3.5, 3.6 lần lượt là</w:t>
      </w:r>
      <w:r w:rsidR="004D0D6D">
        <w:t xml:space="preserve"> bảng ma trận chi tiết</w:t>
      </w:r>
      <w:r w:rsidR="003006DA">
        <w:t xml:space="preserve"> tương ứng với các nhóm có 3, 4, 7 và 13 xương.</w:t>
      </w:r>
    </w:p>
    <w:p w:rsidR="004C448D" w:rsidRDefault="004C448D" w:rsidP="004A04EF">
      <w:pPr>
        <w:pStyle w:val="BangC3"/>
      </w:pPr>
      <w:bookmarkStart w:id="112" w:name="_Toc421348553"/>
      <w:r>
        <w:lastRenderedPageBreak/>
        <w:t>Kết quả chi tiết với nhóm có</w:t>
      </w:r>
      <w:r w:rsidR="009A3B64">
        <w:t xml:space="preserve"> </w:t>
      </w:r>
      <w:r>
        <w:t>3 xương</w:t>
      </w:r>
      <w:bookmarkEnd w:id="112"/>
    </w:p>
    <w:tbl>
      <w:tblPr>
        <w:tblStyle w:val="TableGrid"/>
        <w:tblW w:w="0" w:type="auto"/>
        <w:jc w:val="center"/>
        <w:tblLook w:val="04A0"/>
      </w:tblPr>
      <w:tblGrid>
        <w:gridCol w:w="1692"/>
        <w:gridCol w:w="1801"/>
        <w:gridCol w:w="1801"/>
        <w:gridCol w:w="1801"/>
        <w:gridCol w:w="1694"/>
      </w:tblGrid>
      <w:tr w:rsidR="008D2CA7" w:rsidTr="00A234BA">
        <w:trPr>
          <w:jc w:val="center"/>
        </w:trPr>
        <w:tc>
          <w:tcPr>
            <w:tcW w:w="1692" w:type="dxa"/>
          </w:tcPr>
          <w:p w:rsidR="008D2CA7" w:rsidRPr="004234E9" w:rsidRDefault="008D2CA7" w:rsidP="004234E9">
            <w:pPr>
              <w:pStyle w:val="Table"/>
              <w:jc w:val="center"/>
              <w:rPr>
                <w:b/>
                <w:noProof/>
                <w:lang w:val="vi-VN"/>
              </w:rPr>
            </w:pPr>
            <w:r w:rsidRPr="004234E9">
              <w:rPr>
                <w:b/>
                <w:noProof/>
                <w:lang w:val="vi-VN"/>
              </w:rPr>
              <w:t>Hoạt động</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Run</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Walk</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Jump</w:t>
            </w:r>
          </w:p>
        </w:tc>
        <w:tc>
          <w:tcPr>
            <w:tcW w:w="1694" w:type="dxa"/>
            <w:vAlign w:val="center"/>
          </w:tcPr>
          <w:p w:rsidR="008D2CA7" w:rsidRPr="004234E9" w:rsidRDefault="008D2CA7" w:rsidP="004234E9">
            <w:pPr>
              <w:pStyle w:val="Table"/>
              <w:jc w:val="center"/>
              <w:rPr>
                <w:b/>
                <w:noProof/>
                <w:lang w:val="vi-VN"/>
              </w:rPr>
            </w:pPr>
            <w:r w:rsidRPr="004234E9">
              <w:rPr>
                <w:b/>
                <w:noProof/>
                <w:lang w:val="vi-VN"/>
              </w:rPr>
              <w:t>Dance</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Run</w:t>
            </w:r>
          </w:p>
        </w:tc>
        <w:tc>
          <w:tcPr>
            <w:tcW w:w="1801" w:type="dxa"/>
            <w:vAlign w:val="center"/>
          </w:tcPr>
          <w:p w:rsidR="008D2CA7" w:rsidRPr="00F710C7" w:rsidRDefault="00B511CF" w:rsidP="004234E9">
            <w:pPr>
              <w:pStyle w:val="Table"/>
              <w:jc w:val="center"/>
              <w:rPr>
                <w:noProof/>
              </w:rPr>
            </w:pPr>
            <w:r>
              <w:rPr>
                <w:noProof/>
              </w:rPr>
              <w:t>0.0%</w:t>
            </w:r>
          </w:p>
        </w:tc>
        <w:tc>
          <w:tcPr>
            <w:tcW w:w="1801" w:type="dxa"/>
            <w:vAlign w:val="center"/>
          </w:tcPr>
          <w:p w:rsidR="008D2CA7" w:rsidRDefault="003B653B" w:rsidP="004234E9">
            <w:pPr>
              <w:pStyle w:val="Table"/>
              <w:jc w:val="center"/>
              <w:rPr>
                <w:noProof/>
              </w:rPr>
            </w:pPr>
            <w:r>
              <w:rPr>
                <w:noProof/>
              </w:rPr>
              <w:t>86.9%</w:t>
            </w:r>
          </w:p>
        </w:tc>
        <w:tc>
          <w:tcPr>
            <w:tcW w:w="1801" w:type="dxa"/>
            <w:vAlign w:val="center"/>
          </w:tcPr>
          <w:p w:rsidR="008D2CA7" w:rsidRDefault="0051430B" w:rsidP="004234E9">
            <w:pPr>
              <w:pStyle w:val="Table"/>
              <w:jc w:val="center"/>
              <w:rPr>
                <w:noProof/>
              </w:rPr>
            </w:pPr>
            <w:r>
              <w:rPr>
                <w:noProof/>
              </w:rPr>
              <w:t>8.</w:t>
            </w:r>
            <w:r w:rsidR="00A65C2F">
              <w:rPr>
                <w:noProof/>
              </w:rPr>
              <w:t>7</w:t>
            </w:r>
            <w:r>
              <w:rPr>
                <w:noProof/>
              </w:rPr>
              <w:t>%</w:t>
            </w:r>
          </w:p>
        </w:tc>
        <w:tc>
          <w:tcPr>
            <w:tcW w:w="1694" w:type="dxa"/>
            <w:vAlign w:val="center"/>
          </w:tcPr>
          <w:p w:rsidR="008D2CA7" w:rsidRDefault="00A65C2F" w:rsidP="004234E9">
            <w:pPr>
              <w:pStyle w:val="Table"/>
              <w:jc w:val="center"/>
              <w:rPr>
                <w:noProof/>
              </w:rPr>
            </w:pPr>
            <w:r>
              <w:rPr>
                <w:noProof/>
              </w:rPr>
              <w:t>4.</w:t>
            </w:r>
            <w:r w:rsidR="0005686C">
              <w:rPr>
                <w:noProof/>
              </w:rPr>
              <w:t>4</w:t>
            </w:r>
            <w:r>
              <w:rPr>
                <w:noProof/>
              </w:rPr>
              <w:t>%</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Walk</w:t>
            </w:r>
          </w:p>
        </w:tc>
        <w:tc>
          <w:tcPr>
            <w:tcW w:w="1801" w:type="dxa"/>
            <w:vAlign w:val="center"/>
          </w:tcPr>
          <w:p w:rsidR="008D2CA7" w:rsidRDefault="00004FE8" w:rsidP="004234E9">
            <w:pPr>
              <w:pStyle w:val="Table"/>
              <w:jc w:val="center"/>
              <w:rPr>
                <w:noProof/>
              </w:rPr>
            </w:pPr>
            <w:r>
              <w:rPr>
                <w:noProof/>
              </w:rPr>
              <w:t>0.0%</w:t>
            </w:r>
          </w:p>
        </w:tc>
        <w:tc>
          <w:tcPr>
            <w:tcW w:w="1801" w:type="dxa"/>
            <w:vAlign w:val="center"/>
          </w:tcPr>
          <w:p w:rsidR="008D2CA7" w:rsidRPr="008E0785" w:rsidRDefault="004D6C7C" w:rsidP="004234E9">
            <w:pPr>
              <w:pStyle w:val="Table"/>
              <w:jc w:val="center"/>
              <w:rPr>
                <w:noProof/>
              </w:rPr>
            </w:pPr>
            <w:r>
              <w:rPr>
                <w:noProof/>
              </w:rPr>
              <w:t>93.3%</w:t>
            </w:r>
          </w:p>
        </w:tc>
        <w:tc>
          <w:tcPr>
            <w:tcW w:w="1801" w:type="dxa"/>
            <w:vAlign w:val="center"/>
          </w:tcPr>
          <w:p w:rsidR="008D2CA7" w:rsidRDefault="008D2AB6" w:rsidP="004234E9">
            <w:pPr>
              <w:pStyle w:val="Table"/>
              <w:jc w:val="center"/>
              <w:rPr>
                <w:noProof/>
              </w:rPr>
            </w:pPr>
            <w:r>
              <w:rPr>
                <w:noProof/>
              </w:rPr>
              <w:t>5.</w:t>
            </w:r>
            <w:r w:rsidR="00317A91">
              <w:rPr>
                <w:noProof/>
              </w:rPr>
              <w:t>4</w:t>
            </w:r>
            <w:r>
              <w:rPr>
                <w:noProof/>
              </w:rPr>
              <w:t>%</w:t>
            </w:r>
          </w:p>
        </w:tc>
        <w:tc>
          <w:tcPr>
            <w:tcW w:w="1694" w:type="dxa"/>
            <w:vAlign w:val="center"/>
          </w:tcPr>
          <w:p w:rsidR="008D2CA7" w:rsidRDefault="000F3920" w:rsidP="004234E9">
            <w:pPr>
              <w:pStyle w:val="Table"/>
              <w:jc w:val="center"/>
              <w:rPr>
                <w:noProof/>
              </w:rPr>
            </w:pPr>
            <w:r>
              <w:rPr>
                <w:noProof/>
              </w:rPr>
              <w:t>1.3%</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Jump</w:t>
            </w:r>
          </w:p>
        </w:tc>
        <w:tc>
          <w:tcPr>
            <w:tcW w:w="1801" w:type="dxa"/>
            <w:vAlign w:val="center"/>
          </w:tcPr>
          <w:p w:rsidR="008D2CA7" w:rsidRDefault="008C7DD7" w:rsidP="004234E9">
            <w:pPr>
              <w:pStyle w:val="Table"/>
              <w:jc w:val="center"/>
              <w:rPr>
                <w:noProof/>
              </w:rPr>
            </w:pPr>
            <w:r>
              <w:rPr>
                <w:noProof/>
              </w:rPr>
              <w:t>0.0%</w:t>
            </w:r>
          </w:p>
        </w:tc>
        <w:tc>
          <w:tcPr>
            <w:tcW w:w="1801" w:type="dxa"/>
            <w:vAlign w:val="center"/>
          </w:tcPr>
          <w:p w:rsidR="008D2CA7" w:rsidRDefault="000E45A7" w:rsidP="004234E9">
            <w:pPr>
              <w:pStyle w:val="Table"/>
              <w:jc w:val="center"/>
              <w:rPr>
                <w:noProof/>
              </w:rPr>
            </w:pPr>
            <w:r>
              <w:rPr>
                <w:noProof/>
              </w:rPr>
              <w:t>83.3%</w:t>
            </w:r>
          </w:p>
        </w:tc>
        <w:tc>
          <w:tcPr>
            <w:tcW w:w="1801" w:type="dxa"/>
            <w:vAlign w:val="center"/>
          </w:tcPr>
          <w:p w:rsidR="008D2CA7" w:rsidRPr="008E0785" w:rsidRDefault="00BC393A" w:rsidP="004234E9">
            <w:pPr>
              <w:pStyle w:val="Table"/>
              <w:jc w:val="center"/>
              <w:rPr>
                <w:noProof/>
              </w:rPr>
            </w:pPr>
            <w:r>
              <w:rPr>
                <w:noProof/>
              </w:rPr>
              <w:t>14.3%</w:t>
            </w:r>
          </w:p>
        </w:tc>
        <w:tc>
          <w:tcPr>
            <w:tcW w:w="1694" w:type="dxa"/>
            <w:vAlign w:val="center"/>
          </w:tcPr>
          <w:p w:rsidR="008D2CA7" w:rsidRDefault="00B61318" w:rsidP="004234E9">
            <w:pPr>
              <w:pStyle w:val="Table"/>
              <w:jc w:val="center"/>
              <w:rPr>
                <w:noProof/>
              </w:rPr>
            </w:pPr>
            <w:r>
              <w:rPr>
                <w:noProof/>
              </w:rPr>
              <w:t>2.4%</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Dance</w:t>
            </w:r>
          </w:p>
        </w:tc>
        <w:tc>
          <w:tcPr>
            <w:tcW w:w="1801" w:type="dxa"/>
            <w:vAlign w:val="center"/>
          </w:tcPr>
          <w:p w:rsidR="008D2CA7" w:rsidRDefault="00F61BC2" w:rsidP="004234E9">
            <w:pPr>
              <w:pStyle w:val="Table"/>
              <w:jc w:val="center"/>
              <w:rPr>
                <w:noProof/>
              </w:rPr>
            </w:pPr>
            <w:r>
              <w:rPr>
                <w:noProof/>
              </w:rPr>
              <w:t>0.0%</w:t>
            </w:r>
          </w:p>
        </w:tc>
        <w:tc>
          <w:tcPr>
            <w:tcW w:w="1801" w:type="dxa"/>
            <w:vAlign w:val="center"/>
          </w:tcPr>
          <w:p w:rsidR="008D2CA7" w:rsidRDefault="00062D7A" w:rsidP="004234E9">
            <w:pPr>
              <w:pStyle w:val="Table"/>
              <w:jc w:val="center"/>
              <w:rPr>
                <w:noProof/>
              </w:rPr>
            </w:pPr>
            <w:r>
              <w:rPr>
                <w:noProof/>
              </w:rPr>
              <w:t>72.7%</w:t>
            </w:r>
          </w:p>
        </w:tc>
        <w:tc>
          <w:tcPr>
            <w:tcW w:w="1801" w:type="dxa"/>
            <w:vAlign w:val="center"/>
          </w:tcPr>
          <w:p w:rsidR="008D2CA7" w:rsidRDefault="00D651B3" w:rsidP="004234E9">
            <w:pPr>
              <w:pStyle w:val="Table"/>
              <w:jc w:val="center"/>
              <w:rPr>
                <w:noProof/>
              </w:rPr>
            </w:pPr>
            <w:r>
              <w:rPr>
                <w:noProof/>
              </w:rPr>
              <w:t>9.1%</w:t>
            </w:r>
          </w:p>
        </w:tc>
        <w:tc>
          <w:tcPr>
            <w:tcW w:w="1694" w:type="dxa"/>
            <w:vAlign w:val="center"/>
          </w:tcPr>
          <w:p w:rsidR="008D2CA7" w:rsidRPr="008E0785" w:rsidRDefault="0061340A" w:rsidP="004234E9">
            <w:pPr>
              <w:pStyle w:val="Table"/>
              <w:jc w:val="center"/>
              <w:rPr>
                <w:noProof/>
              </w:rPr>
            </w:pPr>
            <w:r>
              <w:rPr>
                <w:noProof/>
              </w:rPr>
              <w:t>18.2%</w:t>
            </w:r>
          </w:p>
        </w:tc>
      </w:tr>
    </w:tbl>
    <w:p w:rsidR="008E6DA2" w:rsidRPr="00EB488B" w:rsidRDefault="00055635" w:rsidP="00E82C06">
      <w:pPr>
        <w:pStyle w:val="000-Noi-Dung"/>
      </w:pPr>
      <w:r>
        <w:t xml:space="preserve">Nhóm này chỉ sử dụng </w:t>
      </w:r>
      <w:r w:rsidR="00CE4E22">
        <w:t xml:space="preserve">3 đoạn xương sống ở lưng nên </w:t>
      </w:r>
      <w:r w:rsidR="00F76EE5">
        <w:t>tỉ lệ nhận dạng thấp do rất nhiều đặc tính của các loại hành động đã bị loại bỏ.</w:t>
      </w:r>
      <w:r w:rsidR="004D6E4B">
        <w:t xml:space="preserve"> Dữ liệu sử dụng trong nhóm này chỉ có thể mô tả chuyển động tới, lui của cơ thể, do đó phần các loại hành động đều được nhận </w:t>
      </w:r>
      <w:r w:rsidR="004D6E4B" w:rsidRPr="00305D4C">
        <w:t>dạng</w:t>
      </w:r>
      <w:r w:rsidR="004D6E4B">
        <w:t xml:space="preserve"> thành walk.</w:t>
      </w:r>
      <w:r w:rsidR="00BD06A1">
        <w:t xml:space="preserve"> </w:t>
      </w:r>
      <w:r w:rsidR="00BF2D67">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t>tuần hoàn.</w:t>
      </w:r>
    </w:p>
    <w:p w:rsidR="001A5D42" w:rsidRDefault="00452170" w:rsidP="004A04EF">
      <w:pPr>
        <w:pStyle w:val="BangC3"/>
      </w:pPr>
      <w:bookmarkStart w:id="113" w:name="_Toc421348554"/>
      <w:r>
        <w:t>Kết quả chi tiết với nhóm có 4 xương</w:t>
      </w:r>
      <w:bookmarkEnd w:id="113"/>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Hoạt động</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Walk</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Jump</w:t>
            </w:r>
          </w:p>
        </w:tc>
        <w:tc>
          <w:tcPr>
            <w:tcW w:w="1694" w:type="dxa"/>
            <w:vAlign w:val="center"/>
          </w:tcPr>
          <w:p w:rsidR="007D754B" w:rsidRPr="00CD0B65" w:rsidRDefault="007D754B" w:rsidP="00CD0B65">
            <w:pPr>
              <w:pStyle w:val="Table"/>
              <w:jc w:val="center"/>
              <w:rPr>
                <w:b/>
                <w:noProof/>
                <w:lang w:val="vi-VN"/>
              </w:rPr>
            </w:pPr>
            <w:r w:rsidRPr="00CD0B65">
              <w:rPr>
                <w:b/>
                <w:noProof/>
                <w:lang w:val="vi-VN"/>
              </w:rPr>
              <w:t>Dance</w:t>
            </w:r>
          </w:p>
        </w:tc>
      </w:tr>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F710C7" w:rsidRDefault="00B745C1" w:rsidP="00CD0B65">
            <w:pPr>
              <w:pStyle w:val="Table"/>
              <w:jc w:val="center"/>
              <w:rPr>
                <w:noProof/>
              </w:rPr>
            </w:pPr>
            <w:r>
              <w:rPr>
                <w:noProof/>
              </w:rPr>
              <w:t>0.0%</w:t>
            </w:r>
          </w:p>
        </w:tc>
        <w:tc>
          <w:tcPr>
            <w:tcW w:w="1801" w:type="dxa"/>
            <w:vAlign w:val="center"/>
          </w:tcPr>
          <w:p w:rsidR="007D754B" w:rsidRDefault="00131675" w:rsidP="00CD0B65">
            <w:pPr>
              <w:pStyle w:val="Table"/>
              <w:jc w:val="center"/>
              <w:rPr>
                <w:noProof/>
              </w:rPr>
            </w:pPr>
            <w:r>
              <w:rPr>
                <w:noProof/>
              </w:rPr>
              <w:t>86.9%</w:t>
            </w:r>
          </w:p>
        </w:tc>
        <w:tc>
          <w:tcPr>
            <w:tcW w:w="1801" w:type="dxa"/>
            <w:vAlign w:val="center"/>
          </w:tcPr>
          <w:p w:rsidR="007D754B" w:rsidRDefault="00CC659F" w:rsidP="00CD0B65">
            <w:pPr>
              <w:pStyle w:val="Table"/>
              <w:jc w:val="center"/>
              <w:rPr>
                <w:noProof/>
              </w:rPr>
            </w:pPr>
            <w:r>
              <w:rPr>
                <w:noProof/>
              </w:rPr>
              <w:t>8.7%</w:t>
            </w:r>
          </w:p>
        </w:tc>
        <w:tc>
          <w:tcPr>
            <w:tcW w:w="1694" w:type="dxa"/>
            <w:vAlign w:val="center"/>
          </w:tcPr>
          <w:p w:rsidR="007D754B" w:rsidRDefault="007A4EFC" w:rsidP="00CD0B65">
            <w:pPr>
              <w:pStyle w:val="Table"/>
              <w:jc w:val="center"/>
              <w:rPr>
                <w:noProof/>
              </w:rPr>
            </w:pPr>
            <w:r>
              <w:rPr>
                <w:noProof/>
              </w:rPr>
              <w:t>4.4%</w:t>
            </w:r>
          </w:p>
        </w:tc>
      </w:tr>
      <w:tr w:rsidR="00394668" w:rsidTr="00A234BA">
        <w:trPr>
          <w:jc w:val="center"/>
        </w:trPr>
        <w:tc>
          <w:tcPr>
            <w:tcW w:w="1692" w:type="dxa"/>
          </w:tcPr>
          <w:p w:rsidR="00394668" w:rsidRPr="00CD0B65" w:rsidRDefault="00394668" w:rsidP="00CD0B65">
            <w:pPr>
              <w:pStyle w:val="Table"/>
              <w:jc w:val="center"/>
              <w:rPr>
                <w:b/>
                <w:noProof/>
                <w:lang w:val="vi-VN"/>
              </w:rPr>
            </w:pPr>
            <w:r w:rsidRPr="00CD0B65">
              <w:rPr>
                <w:b/>
                <w:noProof/>
                <w:lang w:val="vi-VN"/>
              </w:rPr>
              <w:t>Walk</w:t>
            </w:r>
          </w:p>
        </w:tc>
        <w:tc>
          <w:tcPr>
            <w:tcW w:w="1801" w:type="dxa"/>
            <w:vAlign w:val="center"/>
          </w:tcPr>
          <w:p w:rsidR="00394668" w:rsidRDefault="00394668" w:rsidP="00CD0B65">
            <w:pPr>
              <w:pStyle w:val="Table"/>
              <w:jc w:val="center"/>
              <w:rPr>
                <w:noProof/>
              </w:rPr>
            </w:pPr>
            <w:r>
              <w:rPr>
                <w:noProof/>
              </w:rPr>
              <w:t>0.0%</w:t>
            </w:r>
          </w:p>
        </w:tc>
        <w:tc>
          <w:tcPr>
            <w:tcW w:w="1801" w:type="dxa"/>
            <w:vAlign w:val="center"/>
          </w:tcPr>
          <w:p w:rsidR="00394668" w:rsidRPr="008E0785" w:rsidRDefault="00394668" w:rsidP="00CD0B65">
            <w:pPr>
              <w:pStyle w:val="Table"/>
              <w:jc w:val="center"/>
              <w:rPr>
                <w:noProof/>
              </w:rPr>
            </w:pPr>
            <w:r>
              <w:rPr>
                <w:noProof/>
              </w:rPr>
              <w:t>93.3%</w:t>
            </w:r>
          </w:p>
        </w:tc>
        <w:tc>
          <w:tcPr>
            <w:tcW w:w="1801" w:type="dxa"/>
            <w:vAlign w:val="center"/>
          </w:tcPr>
          <w:p w:rsidR="00394668" w:rsidRDefault="00394668" w:rsidP="00CD0B65">
            <w:pPr>
              <w:pStyle w:val="Table"/>
              <w:jc w:val="center"/>
              <w:rPr>
                <w:noProof/>
              </w:rPr>
            </w:pPr>
            <w:r>
              <w:rPr>
                <w:noProof/>
              </w:rPr>
              <w:t>5.4%</w:t>
            </w:r>
          </w:p>
        </w:tc>
        <w:tc>
          <w:tcPr>
            <w:tcW w:w="1694" w:type="dxa"/>
            <w:vAlign w:val="center"/>
          </w:tcPr>
          <w:p w:rsidR="00394668" w:rsidRDefault="00394668" w:rsidP="00CD0B65">
            <w:pPr>
              <w:pStyle w:val="Table"/>
              <w:jc w:val="center"/>
              <w:rPr>
                <w:noProof/>
              </w:rPr>
            </w:pPr>
            <w:r>
              <w:rPr>
                <w:noProof/>
              </w:rPr>
              <w:t>1.3%</w:t>
            </w:r>
          </w:p>
        </w:tc>
      </w:tr>
      <w:tr w:rsidR="00B93B81" w:rsidTr="00A234BA">
        <w:trPr>
          <w:jc w:val="center"/>
        </w:trPr>
        <w:tc>
          <w:tcPr>
            <w:tcW w:w="1692" w:type="dxa"/>
          </w:tcPr>
          <w:p w:rsidR="00B93B81" w:rsidRPr="00CD0B65" w:rsidRDefault="00B93B81" w:rsidP="00CD0B65">
            <w:pPr>
              <w:pStyle w:val="Table"/>
              <w:jc w:val="center"/>
              <w:rPr>
                <w:b/>
                <w:noProof/>
                <w:lang w:val="vi-VN"/>
              </w:rPr>
            </w:pPr>
            <w:r w:rsidRPr="00CD0B65">
              <w:rPr>
                <w:b/>
                <w:noProof/>
                <w:lang w:val="vi-VN"/>
              </w:rPr>
              <w:t>Jump</w:t>
            </w:r>
          </w:p>
        </w:tc>
        <w:tc>
          <w:tcPr>
            <w:tcW w:w="1801" w:type="dxa"/>
            <w:vAlign w:val="center"/>
          </w:tcPr>
          <w:p w:rsidR="00B93B81" w:rsidRDefault="00B93B81" w:rsidP="00CD0B65">
            <w:pPr>
              <w:pStyle w:val="Table"/>
              <w:jc w:val="center"/>
              <w:rPr>
                <w:noProof/>
              </w:rPr>
            </w:pPr>
            <w:r>
              <w:rPr>
                <w:noProof/>
              </w:rPr>
              <w:t>0.0%</w:t>
            </w:r>
          </w:p>
        </w:tc>
        <w:tc>
          <w:tcPr>
            <w:tcW w:w="1801" w:type="dxa"/>
            <w:vAlign w:val="center"/>
          </w:tcPr>
          <w:p w:rsidR="00B93B81" w:rsidRDefault="00B93B81" w:rsidP="00CD0B65">
            <w:pPr>
              <w:pStyle w:val="Table"/>
              <w:jc w:val="center"/>
              <w:rPr>
                <w:noProof/>
              </w:rPr>
            </w:pPr>
            <w:r>
              <w:rPr>
                <w:noProof/>
              </w:rPr>
              <w:t>83.3%</w:t>
            </w:r>
          </w:p>
        </w:tc>
        <w:tc>
          <w:tcPr>
            <w:tcW w:w="1801" w:type="dxa"/>
            <w:vAlign w:val="center"/>
          </w:tcPr>
          <w:p w:rsidR="00B93B81" w:rsidRPr="008E0785" w:rsidRDefault="00B93B81" w:rsidP="00CD0B65">
            <w:pPr>
              <w:pStyle w:val="Table"/>
              <w:jc w:val="center"/>
              <w:rPr>
                <w:noProof/>
              </w:rPr>
            </w:pPr>
            <w:r>
              <w:rPr>
                <w:noProof/>
              </w:rPr>
              <w:t>14.3%</w:t>
            </w:r>
          </w:p>
        </w:tc>
        <w:tc>
          <w:tcPr>
            <w:tcW w:w="1694" w:type="dxa"/>
            <w:vAlign w:val="center"/>
          </w:tcPr>
          <w:p w:rsidR="00B93B81" w:rsidRDefault="00B93B81" w:rsidP="00CD0B65">
            <w:pPr>
              <w:pStyle w:val="Table"/>
              <w:jc w:val="center"/>
              <w:rPr>
                <w:noProof/>
              </w:rPr>
            </w:pPr>
            <w:r>
              <w:rPr>
                <w:noProof/>
              </w:rPr>
              <w:t>2.4%</w:t>
            </w:r>
          </w:p>
        </w:tc>
      </w:tr>
      <w:tr w:rsidR="00FC6F77" w:rsidTr="00A234BA">
        <w:trPr>
          <w:jc w:val="center"/>
        </w:trPr>
        <w:tc>
          <w:tcPr>
            <w:tcW w:w="1692" w:type="dxa"/>
          </w:tcPr>
          <w:p w:rsidR="00FC6F77" w:rsidRPr="00CD0B65" w:rsidRDefault="00FC6F77" w:rsidP="00CD0B65">
            <w:pPr>
              <w:pStyle w:val="Table"/>
              <w:jc w:val="center"/>
              <w:rPr>
                <w:b/>
                <w:noProof/>
                <w:lang w:val="vi-VN"/>
              </w:rPr>
            </w:pPr>
            <w:r w:rsidRPr="00CD0B65">
              <w:rPr>
                <w:b/>
                <w:noProof/>
                <w:lang w:val="vi-VN"/>
              </w:rPr>
              <w:t>Dance</w:t>
            </w:r>
          </w:p>
        </w:tc>
        <w:tc>
          <w:tcPr>
            <w:tcW w:w="1801" w:type="dxa"/>
            <w:vAlign w:val="center"/>
          </w:tcPr>
          <w:p w:rsidR="00FC6F77" w:rsidRDefault="00FC6F77" w:rsidP="00CD0B65">
            <w:pPr>
              <w:pStyle w:val="Table"/>
              <w:jc w:val="center"/>
              <w:rPr>
                <w:noProof/>
              </w:rPr>
            </w:pPr>
            <w:r>
              <w:rPr>
                <w:noProof/>
              </w:rPr>
              <w:t>0.0%</w:t>
            </w:r>
          </w:p>
        </w:tc>
        <w:tc>
          <w:tcPr>
            <w:tcW w:w="1801" w:type="dxa"/>
            <w:vAlign w:val="center"/>
          </w:tcPr>
          <w:p w:rsidR="00FC6F77" w:rsidRDefault="00C55CD7" w:rsidP="00CD0B65">
            <w:pPr>
              <w:pStyle w:val="Table"/>
              <w:jc w:val="center"/>
              <w:rPr>
                <w:noProof/>
              </w:rPr>
            </w:pPr>
            <w:r>
              <w:rPr>
                <w:noProof/>
              </w:rPr>
              <w:t>77.3%</w:t>
            </w:r>
          </w:p>
        </w:tc>
        <w:tc>
          <w:tcPr>
            <w:tcW w:w="1801" w:type="dxa"/>
            <w:vAlign w:val="center"/>
          </w:tcPr>
          <w:p w:rsidR="00FC6F77" w:rsidRDefault="004E14D6" w:rsidP="00CD0B65">
            <w:pPr>
              <w:pStyle w:val="Table"/>
              <w:jc w:val="center"/>
              <w:rPr>
                <w:noProof/>
              </w:rPr>
            </w:pPr>
            <w:r>
              <w:rPr>
                <w:noProof/>
              </w:rPr>
              <w:t>9.1%</w:t>
            </w:r>
          </w:p>
        </w:tc>
        <w:tc>
          <w:tcPr>
            <w:tcW w:w="1694" w:type="dxa"/>
            <w:vAlign w:val="center"/>
          </w:tcPr>
          <w:p w:rsidR="00FC6F77" w:rsidRPr="008E0785" w:rsidRDefault="00FC6F77" w:rsidP="00CD0B65">
            <w:pPr>
              <w:pStyle w:val="Table"/>
              <w:jc w:val="center"/>
              <w:rPr>
                <w:noProof/>
              </w:rPr>
            </w:pPr>
            <w:r>
              <w:rPr>
                <w:noProof/>
              </w:rPr>
              <w:t>13.6%</w:t>
            </w:r>
          </w:p>
        </w:tc>
      </w:tr>
    </w:tbl>
    <w:p w:rsidR="00966EA8" w:rsidRPr="00423FD1" w:rsidRDefault="00423FD1" w:rsidP="00E82C06">
      <w:pPr>
        <w:pStyle w:val="000-Noi-Dung"/>
      </w:pPr>
      <w:r>
        <w:t>Tương tự nhóm có 3 xương, nhóm có 4 xương vẫn cho kết quả rất thấp do dữ liệu không thể hiện đầy đủ đặc tính của các lớp.</w:t>
      </w:r>
      <w:r w:rsidR="00CF1E8B">
        <w:t xml:space="preserve"> Trong trường hợp này, tỉ lệ của nhóm dance có thay đổi nhỏ nhờ sự góp mặt của </w:t>
      </w:r>
      <w:r w:rsidR="00CF1E8B" w:rsidRPr="00FA670C">
        <w:rPr>
          <w:noProof/>
        </w:rPr>
        <w:t>thorax</w:t>
      </w:r>
      <w:r w:rsidR="00CF1E8B">
        <w:rPr>
          <w:noProof/>
        </w:rPr>
        <w:t xml:space="preserve"> (vùng ngực) do động tác trong dance có sự chuyển động lên xuống của ngực.</w:t>
      </w:r>
    </w:p>
    <w:p w:rsidR="008C5C86" w:rsidRDefault="008C5C86" w:rsidP="004A04EF">
      <w:pPr>
        <w:pStyle w:val="BangC3"/>
      </w:pPr>
      <w:bookmarkStart w:id="114" w:name="_Toc421348555"/>
      <w:r>
        <w:lastRenderedPageBreak/>
        <w:t>Kết quả chi tiết với nhóm có 7 xương</w:t>
      </w:r>
      <w:bookmarkEnd w:id="114"/>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263BCC" w:rsidRDefault="007D754B" w:rsidP="00263BCC">
            <w:pPr>
              <w:pStyle w:val="Table"/>
              <w:jc w:val="center"/>
              <w:rPr>
                <w:b/>
                <w:noProof/>
                <w:lang w:val="vi-VN"/>
              </w:rPr>
            </w:pPr>
            <w:r w:rsidRPr="00263BCC">
              <w:rPr>
                <w:b/>
                <w:noProof/>
                <w:lang w:val="vi-VN"/>
              </w:rPr>
              <w:t>Hoạt động</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Run</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Walk</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Jump</w:t>
            </w:r>
          </w:p>
        </w:tc>
        <w:tc>
          <w:tcPr>
            <w:tcW w:w="1694" w:type="dxa"/>
            <w:vAlign w:val="center"/>
          </w:tcPr>
          <w:p w:rsidR="007D754B" w:rsidRPr="00263BCC" w:rsidRDefault="007D754B" w:rsidP="00263BCC">
            <w:pPr>
              <w:pStyle w:val="Table"/>
              <w:jc w:val="center"/>
              <w:rPr>
                <w:b/>
                <w:noProof/>
                <w:lang w:val="vi-VN"/>
              </w:rPr>
            </w:pPr>
            <w:r w:rsidRPr="00263BCC">
              <w:rPr>
                <w:b/>
                <w:noProof/>
                <w:lang w:val="vi-VN"/>
              </w:rPr>
              <w:t>Dance</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Run</w:t>
            </w:r>
          </w:p>
        </w:tc>
        <w:tc>
          <w:tcPr>
            <w:tcW w:w="1801" w:type="dxa"/>
            <w:vAlign w:val="center"/>
          </w:tcPr>
          <w:p w:rsidR="001B09D8" w:rsidRPr="00F710C7" w:rsidRDefault="001B09D8" w:rsidP="00263BCC">
            <w:pPr>
              <w:pStyle w:val="Table"/>
              <w:jc w:val="center"/>
              <w:rPr>
                <w:noProof/>
              </w:rPr>
            </w:pPr>
            <w:r>
              <w:rPr>
                <w:noProof/>
              </w:rPr>
              <w:t>0.0%</w:t>
            </w:r>
          </w:p>
        </w:tc>
        <w:tc>
          <w:tcPr>
            <w:tcW w:w="1801" w:type="dxa"/>
            <w:vAlign w:val="center"/>
          </w:tcPr>
          <w:p w:rsidR="001B09D8" w:rsidRDefault="001B09D8" w:rsidP="00263BCC">
            <w:pPr>
              <w:pStyle w:val="Table"/>
              <w:jc w:val="center"/>
              <w:rPr>
                <w:noProof/>
              </w:rPr>
            </w:pPr>
            <w:r>
              <w:rPr>
                <w:noProof/>
              </w:rPr>
              <w:t>65.2%</w:t>
            </w:r>
          </w:p>
        </w:tc>
        <w:tc>
          <w:tcPr>
            <w:tcW w:w="1801" w:type="dxa"/>
            <w:vAlign w:val="center"/>
          </w:tcPr>
          <w:p w:rsidR="001B09D8" w:rsidRDefault="00AA377B" w:rsidP="00263BCC">
            <w:pPr>
              <w:pStyle w:val="Table"/>
              <w:jc w:val="center"/>
              <w:rPr>
                <w:noProof/>
              </w:rPr>
            </w:pPr>
            <w:r>
              <w:rPr>
                <w:noProof/>
              </w:rPr>
              <w:t>30.4%</w:t>
            </w:r>
          </w:p>
        </w:tc>
        <w:tc>
          <w:tcPr>
            <w:tcW w:w="1694" w:type="dxa"/>
            <w:vAlign w:val="center"/>
          </w:tcPr>
          <w:p w:rsidR="001B09D8" w:rsidRDefault="007563E8" w:rsidP="00263BCC">
            <w:pPr>
              <w:pStyle w:val="Table"/>
              <w:jc w:val="center"/>
              <w:rPr>
                <w:noProof/>
              </w:rPr>
            </w:pPr>
            <w:r>
              <w:rPr>
                <w:noProof/>
              </w:rPr>
              <w:t>4.4%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Walk</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Pr="008E0785" w:rsidRDefault="000E01EA" w:rsidP="00263BCC">
            <w:pPr>
              <w:pStyle w:val="Table"/>
              <w:jc w:val="center"/>
              <w:rPr>
                <w:noProof/>
              </w:rPr>
            </w:pPr>
            <w:r>
              <w:rPr>
                <w:noProof/>
              </w:rPr>
              <w:t>94.7%</w:t>
            </w:r>
          </w:p>
        </w:tc>
        <w:tc>
          <w:tcPr>
            <w:tcW w:w="1801" w:type="dxa"/>
            <w:vAlign w:val="center"/>
          </w:tcPr>
          <w:p w:rsidR="001B09D8" w:rsidRDefault="00B5051E" w:rsidP="00263BCC">
            <w:pPr>
              <w:pStyle w:val="Table"/>
              <w:jc w:val="center"/>
              <w:rPr>
                <w:noProof/>
              </w:rPr>
            </w:pPr>
            <w:r>
              <w:rPr>
                <w:noProof/>
              </w:rPr>
              <w:t>4.0%</w:t>
            </w:r>
          </w:p>
        </w:tc>
        <w:tc>
          <w:tcPr>
            <w:tcW w:w="1694" w:type="dxa"/>
            <w:vAlign w:val="center"/>
          </w:tcPr>
          <w:p w:rsidR="001B09D8" w:rsidRDefault="00B5051E" w:rsidP="00263BCC">
            <w:pPr>
              <w:pStyle w:val="Table"/>
              <w:jc w:val="center"/>
              <w:rPr>
                <w:noProof/>
              </w:rPr>
            </w:pPr>
            <w:r>
              <w:rPr>
                <w:noProof/>
              </w:rPr>
              <w:t>1.3%</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Jump</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8A2E17" w:rsidP="00263BCC">
            <w:pPr>
              <w:pStyle w:val="Table"/>
              <w:jc w:val="center"/>
              <w:rPr>
                <w:noProof/>
              </w:rPr>
            </w:pPr>
            <w:r>
              <w:rPr>
                <w:noProof/>
              </w:rPr>
              <w:t>66.7%</w:t>
            </w:r>
          </w:p>
        </w:tc>
        <w:tc>
          <w:tcPr>
            <w:tcW w:w="1801" w:type="dxa"/>
            <w:vAlign w:val="center"/>
          </w:tcPr>
          <w:p w:rsidR="001B09D8" w:rsidRPr="008E0785" w:rsidRDefault="000E01EA" w:rsidP="00263BCC">
            <w:pPr>
              <w:pStyle w:val="Table"/>
              <w:jc w:val="center"/>
              <w:rPr>
                <w:noProof/>
              </w:rPr>
            </w:pPr>
            <w:r>
              <w:rPr>
                <w:noProof/>
              </w:rPr>
              <w:t>30.9%</w:t>
            </w:r>
          </w:p>
        </w:tc>
        <w:tc>
          <w:tcPr>
            <w:tcW w:w="1694" w:type="dxa"/>
            <w:vAlign w:val="center"/>
          </w:tcPr>
          <w:p w:rsidR="001B09D8" w:rsidRDefault="00A6676A" w:rsidP="00263BCC">
            <w:pPr>
              <w:pStyle w:val="Table"/>
              <w:jc w:val="center"/>
              <w:rPr>
                <w:noProof/>
              </w:rPr>
            </w:pPr>
            <w:r>
              <w:rPr>
                <w:noProof/>
              </w:rPr>
              <w:t>2.4%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Dance</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5D7F62" w:rsidP="00263BCC">
            <w:pPr>
              <w:pStyle w:val="Table"/>
              <w:jc w:val="center"/>
              <w:rPr>
                <w:noProof/>
              </w:rPr>
            </w:pPr>
            <w:r>
              <w:rPr>
                <w:noProof/>
              </w:rPr>
              <w:t>77.3%</w:t>
            </w:r>
          </w:p>
        </w:tc>
        <w:tc>
          <w:tcPr>
            <w:tcW w:w="1801" w:type="dxa"/>
            <w:vAlign w:val="center"/>
          </w:tcPr>
          <w:p w:rsidR="001B09D8" w:rsidRDefault="007065E1" w:rsidP="00263BCC">
            <w:pPr>
              <w:pStyle w:val="Table"/>
              <w:jc w:val="center"/>
              <w:rPr>
                <w:noProof/>
              </w:rPr>
            </w:pPr>
            <w:r>
              <w:rPr>
                <w:noProof/>
              </w:rPr>
              <w:t>9.1%</w:t>
            </w:r>
          </w:p>
        </w:tc>
        <w:tc>
          <w:tcPr>
            <w:tcW w:w="1694" w:type="dxa"/>
            <w:vAlign w:val="center"/>
          </w:tcPr>
          <w:p w:rsidR="001B09D8" w:rsidRPr="008E0785" w:rsidRDefault="000E01EA" w:rsidP="00263BCC">
            <w:pPr>
              <w:pStyle w:val="Table"/>
              <w:jc w:val="center"/>
              <w:rPr>
                <w:noProof/>
              </w:rPr>
            </w:pPr>
            <w:r>
              <w:rPr>
                <w:noProof/>
              </w:rPr>
              <w:t>13.6%</w:t>
            </w:r>
          </w:p>
        </w:tc>
      </w:tr>
    </w:tbl>
    <w:p w:rsidR="0091773D" w:rsidRDefault="00850E0F" w:rsidP="00E82C06">
      <w:pPr>
        <w:pStyle w:val="000-Noi-Dung"/>
      </w:pPr>
      <w:r>
        <w:t xml:space="preserve">Mặc dù đã thêm các xương vùng đầu và cổ nhưng kết quả vẫn chưa có sự thay đổi. </w:t>
      </w:r>
      <w:r w:rsidR="00022B27">
        <w:t>Các xương này vẫn chuyển động tịnh tiến khá giống nhau trong các loại hành động.</w:t>
      </w:r>
      <w:r w:rsidR="00875BD0">
        <w:t xml:space="preserve"> Chỉ có walk và jump phụ thuộc vào các đặc tính của nhóm xương này.</w:t>
      </w:r>
      <w:r w:rsidR="00867D4A">
        <w:t xml:space="preserve"> Các đặc tính của run và walk vẫn chưa xuất hiện.</w:t>
      </w:r>
    </w:p>
    <w:p w:rsidR="008C5C86" w:rsidRDefault="008C5C86" w:rsidP="004A04EF">
      <w:pPr>
        <w:pStyle w:val="BangC3"/>
      </w:pPr>
      <w:bookmarkStart w:id="115" w:name="_Toc421348556"/>
      <w:r>
        <w:t>Kết quả chi tiết với nhóm có 13 xương</w:t>
      </w:r>
      <w:bookmarkEnd w:id="115"/>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1222CD" w:rsidRDefault="007D754B" w:rsidP="001222CD">
            <w:pPr>
              <w:pStyle w:val="Table"/>
              <w:jc w:val="center"/>
              <w:rPr>
                <w:b/>
                <w:noProof/>
                <w:lang w:val="vi-VN"/>
              </w:rPr>
            </w:pPr>
            <w:r w:rsidRPr="001222CD">
              <w:rPr>
                <w:b/>
                <w:noProof/>
                <w:lang w:val="vi-VN"/>
              </w:rPr>
              <w:t>Hoạt động</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Run</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Walk</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Jump</w:t>
            </w:r>
          </w:p>
        </w:tc>
        <w:tc>
          <w:tcPr>
            <w:tcW w:w="1694" w:type="dxa"/>
            <w:vAlign w:val="center"/>
          </w:tcPr>
          <w:p w:rsidR="007D754B" w:rsidRPr="001222CD" w:rsidRDefault="007D754B" w:rsidP="001222CD">
            <w:pPr>
              <w:pStyle w:val="Table"/>
              <w:jc w:val="center"/>
              <w:rPr>
                <w:b/>
                <w:noProof/>
                <w:lang w:val="vi-VN"/>
              </w:rPr>
            </w:pPr>
            <w:r w:rsidRPr="001222CD">
              <w:rPr>
                <w:b/>
                <w:noProof/>
                <w:lang w:val="vi-VN"/>
              </w:rPr>
              <w:t>Dance</w:t>
            </w:r>
          </w:p>
        </w:tc>
      </w:tr>
      <w:tr w:rsidR="009868E6" w:rsidTr="00A234BA">
        <w:trPr>
          <w:jc w:val="center"/>
        </w:trPr>
        <w:tc>
          <w:tcPr>
            <w:tcW w:w="1692" w:type="dxa"/>
          </w:tcPr>
          <w:p w:rsidR="009868E6" w:rsidRPr="001222CD" w:rsidRDefault="009868E6" w:rsidP="001222CD">
            <w:pPr>
              <w:pStyle w:val="Table"/>
              <w:jc w:val="center"/>
              <w:rPr>
                <w:b/>
                <w:noProof/>
                <w:lang w:val="vi-VN"/>
              </w:rPr>
            </w:pPr>
            <w:r w:rsidRPr="001222CD">
              <w:rPr>
                <w:b/>
                <w:noProof/>
                <w:lang w:val="vi-VN"/>
              </w:rPr>
              <w:t>Run</w:t>
            </w:r>
          </w:p>
        </w:tc>
        <w:tc>
          <w:tcPr>
            <w:tcW w:w="1801" w:type="dxa"/>
            <w:vAlign w:val="center"/>
          </w:tcPr>
          <w:p w:rsidR="009868E6" w:rsidRPr="00F710C7" w:rsidRDefault="009868E6" w:rsidP="001222CD">
            <w:pPr>
              <w:pStyle w:val="Table"/>
              <w:jc w:val="center"/>
              <w:rPr>
                <w:noProof/>
              </w:rPr>
            </w:pPr>
            <w:r>
              <w:rPr>
                <w:noProof/>
              </w:rPr>
              <w:t>0.0%</w:t>
            </w:r>
          </w:p>
        </w:tc>
        <w:tc>
          <w:tcPr>
            <w:tcW w:w="1801" w:type="dxa"/>
            <w:vAlign w:val="center"/>
          </w:tcPr>
          <w:p w:rsidR="009868E6" w:rsidRDefault="009868E6" w:rsidP="001222CD">
            <w:pPr>
              <w:pStyle w:val="Table"/>
              <w:jc w:val="center"/>
              <w:rPr>
                <w:noProof/>
              </w:rPr>
            </w:pPr>
            <w:r>
              <w:rPr>
                <w:noProof/>
              </w:rPr>
              <w:t>86.9%</w:t>
            </w:r>
          </w:p>
        </w:tc>
        <w:tc>
          <w:tcPr>
            <w:tcW w:w="1801" w:type="dxa"/>
            <w:vAlign w:val="center"/>
          </w:tcPr>
          <w:p w:rsidR="009868E6" w:rsidRDefault="009868E6" w:rsidP="001222CD">
            <w:pPr>
              <w:pStyle w:val="Table"/>
              <w:jc w:val="center"/>
              <w:rPr>
                <w:noProof/>
              </w:rPr>
            </w:pPr>
            <w:r>
              <w:rPr>
                <w:noProof/>
              </w:rPr>
              <w:t>8.7%</w:t>
            </w:r>
          </w:p>
        </w:tc>
        <w:tc>
          <w:tcPr>
            <w:tcW w:w="1694" w:type="dxa"/>
            <w:vAlign w:val="center"/>
          </w:tcPr>
          <w:p w:rsidR="009868E6" w:rsidRDefault="009868E6" w:rsidP="001222CD">
            <w:pPr>
              <w:pStyle w:val="Table"/>
              <w:jc w:val="center"/>
              <w:rPr>
                <w:noProof/>
              </w:rPr>
            </w:pPr>
            <w:r>
              <w:rPr>
                <w:noProof/>
              </w:rPr>
              <w:t>4.4%</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Walk</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Pr="008E0785" w:rsidRDefault="001843F1" w:rsidP="001222CD">
            <w:pPr>
              <w:pStyle w:val="Table"/>
              <w:jc w:val="center"/>
              <w:rPr>
                <w:noProof/>
              </w:rPr>
            </w:pPr>
            <w:r>
              <w:rPr>
                <w:noProof/>
              </w:rPr>
              <w:t>96.0%</w:t>
            </w:r>
          </w:p>
        </w:tc>
        <w:tc>
          <w:tcPr>
            <w:tcW w:w="1801" w:type="dxa"/>
            <w:vAlign w:val="center"/>
          </w:tcPr>
          <w:p w:rsidR="003C6050" w:rsidRDefault="00E0219B" w:rsidP="001222CD">
            <w:pPr>
              <w:pStyle w:val="Table"/>
              <w:jc w:val="center"/>
              <w:rPr>
                <w:noProof/>
              </w:rPr>
            </w:pPr>
            <w:r>
              <w:rPr>
                <w:noProof/>
              </w:rPr>
              <w:t>2.7%</w:t>
            </w:r>
          </w:p>
        </w:tc>
        <w:tc>
          <w:tcPr>
            <w:tcW w:w="1694" w:type="dxa"/>
            <w:vAlign w:val="center"/>
          </w:tcPr>
          <w:p w:rsidR="003C6050" w:rsidRDefault="00E0219B" w:rsidP="001222CD">
            <w:pPr>
              <w:pStyle w:val="Table"/>
              <w:jc w:val="center"/>
              <w:rPr>
                <w:noProof/>
              </w:rPr>
            </w:pPr>
            <w:r>
              <w:rPr>
                <w:noProof/>
              </w:rPr>
              <w:t>1.3%</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Jump</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D75159" w:rsidP="001222CD">
            <w:pPr>
              <w:pStyle w:val="Table"/>
              <w:jc w:val="center"/>
              <w:rPr>
                <w:noProof/>
              </w:rPr>
            </w:pPr>
            <w:r>
              <w:rPr>
                <w:noProof/>
              </w:rPr>
              <w:t>69.0%</w:t>
            </w:r>
          </w:p>
        </w:tc>
        <w:tc>
          <w:tcPr>
            <w:tcW w:w="1801" w:type="dxa"/>
            <w:vAlign w:val="center"/>
          </w:tcPr>
          <w:p w:rsidR="003C6050" w:rsidRPr="008E0785" w:rsidRDefault="001843F1" w:rsidP="001222CD">
            <w:pPr>
              <w:pStyle w:val="Table"/>
              <w:jc w:val="center"/>
              <w:rPr>
                <w:noProof/>
              </w:rPr>
            </w:pPr>
            <w:r>
              <w:rPr>
                <w:noProof/>
              </w:rPr>
              <w:t>28.5%</w:t>
            </w:r>
          </w:p>
        </w:tc>
        <w:tc>
          <w:tcPr>
            <w:tcW w:w="1694" w:type="dxa"/>
            <w:vAlign w:val="center"/>
          </w:tcPr>
          <w:p w:rsidR="003C6050" w:rsidRDefault="00440D65" w:rsidP="001222CD">
            <w:pPr>
              <w:pStyle w:val="Table"/>
              <w:jc w:val="center"/>
              <w:rPr>
                <w:noProof/>
              </w:rPr>
            </w:pPr>
            <w:r>
              <w:rPr>
                <w:noProof/>
              </w:rPr>
              <w:t>2.5%</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Dance</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8D0367" w:rsidP="001222CD">
            <w:pPr>
              <w:pStyle w:val="Table"/>
              <w:jc w:val="center"/>
              <w:rPr>
                <w:noProof/>
              </w:rPr>
            </w:pPr>
            <w:r>
              <w:rPr>
                <w:noProof/>
              </w:rPr>
              <w:t>72.7%</w:t>
            </w:r>
          </w:p>
        </w:tc>
        <w:tc>
          <w:tcPr>
            <w:tcW w:w="1801" w:type="dxa"/>
            <w:vAlign w:val="center"/>
          </w:tcPr>
          <w:p w:rsidR="003C6050" w:rsidRDefault="008D0367" w:rsidP="001222CD">
            <w:pPr>
              <w:pStyle w:val="Table"/>
              <w:jc w:val="center"/>
              <w:rPr>
                <w:noProof/>
              </w:rPr>
            </w:pPr>
            <w:r>
              <w:rPr>
                <w:noProof/>
              </w:rPr>
              <w:t>9.1%</w:t>
            </w:r>
          </w:p>
        </w:tc>
        <w:tc>
          <w:tcPr>
            <w:tcW w:w="1694" w:type="dxa"/>
            <w:vAlign w:val="center"/>
          </w:tcPr>
          <w:p w:rsidR="003C6050" w:rsidRPr="008E0785" w:rsidRDefault="001843F1" w:rsidP="001222CD">
            <w:pPr>
              <w:pStyle w:val="Table"/>
              <w:jc w:val="center"/>
              <w:rPr>
                <w:noProof/>
              </w:rPr>
            </w:pPr>
            <w:r>
              <w:rPr>
                <w:noProof/>
              </w:rPr>
              <w:t>18.2%</w:t>
            </w:r>
          </w:p>
        </w:tc>
      </w:tr>
    </w:tbl>
    <w:p w:rsidR="007D754B" w:rsidRDefault="00CC2D7E" w:rsidP="00E82C06">
      <w:pPr>
        <w:pStyle w:val="000-Noi-Dung"/>
      </w:pPr>
      <w:r>
        <w:t>Nhóm này có sự hiện diện của xương vai, xương cánh tay và xương đùi</w:t>
      </w:r>
      <w:r w:rsidR="0017452E">
        <w:t xml:space="preserve"> nhưng chuyển động của các xương này vẫn còn giống nhau trong các loại hành động nên </w:t>
      </w:r>
      <w:r w:rsidR="008E7999">
        <w:t>kết quả vẫn giống với các lần thực nghiệm trước.</w:t>
      </w:r>
      <w:r w:rsidR="00967EC9">
        <w:t xml:space="preserve"> Điều này cho thấy xương vai, cánh tay và xương đùi chưa thể hiện tốt sự khác nhau của các loại hành động.</w:t>
      </w:r>
      <w:r w:rsidR="00104E62">
        <w:t xml:space="preserve"> Khi số lượng các </w:t>
      </w:r>
      <w:r w:rsidR="00104E62" w:rsidRPr="00305D4C">
        <w:t>xương</w:t>
      </w:r>
      <w:r w:rsidR="00104E62">
        <w:t xml:space="preserve"> tăng lên, tỉ lệ nhận dang có tăng nhưng chưa đáng kể.</w:t>
      </w:r>
      <w:r w:rsidR="00104FD8">
        <w:t xml:space="preserve"> Tỉ lệ trung bình 54.3% của lần thực nghiệm này chưa thật sự có ý nghĩa</w:t>
      </w:r>
      <w:r w:rsidR="0048761E">
        <w:t xml:space="preserve">. Với dữ liệu thực nghiệm hiện tại, số lương hành động </w:t>
      </w:r>
      <w:r w:rsidR="0048761E">
        <w:lastRenderedPageBreak/>
        <w:t>trong các nhóm khác xa rất nhiều, do đó tỉ lệ nhận dạng chung là trung bình có trọng số, tỉ lệ này phụ thuộc vào tỉ lệ của nhóm hành động có nhiều thực thể nhất.</w:t>
      </w:r>
    </w:p>
    <w:p w:rsidR="00A7258B" w:rsidRPr="0019011D" w:rsidRDefault="00133ABB" w:rsidP="00E82C06">
      <w:pPr>
        <w:pStyle w:val="000-Noi-Dung"/>
      </w:pPr>
      <w:r>
        <w:t xml:space="preserve">Bảng 3.7 và 3.8 là ma trận chi </w:t>
      </w:r>
      <w:r w:rsidRPr="00F81EE9">
        <w:t>tiết</w:t>
      </w:r>
      <w:r>
        <w:t xml:space="preserve"> </w:t>
      </w:r>
      <w:r w:rsidR="00924DC8">
        <w:t>các lần thực nghiệm sử dụng nhóm 23 xương và tất cả các xương.</w:t>
      </w:r>
    </w:p>
    <w:p w:rsidR="008C5C86" w:rsidRDefault="008C5C86" w:rsidP="004A04EF">
      <w:pPr>
        <w:pStyle w:val="BangC3"/>
      </w:pPr>
      <w:bookmarkStart w:id="116" w:name="_Toc421348557"/>
      <w:r>
        <w:t>Kết quả chi tiết với nhóm có 23 xương</w:t>
      </w:r>
      <w:bookmarkEnd w:id="116"/>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Hoạt động</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Run</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Jump</w:t>
            </w:r>
          </w:p>
        </w:tc>
        <w:tc>
          <w:tcPr>
            <w:tcW w:w="1694" w:type="dxa"/>
            <w:vAlign w:val="center"/>
          </w:tcPr>
          <w:p w:rsidR="007D754B" w:rsidRPr="00F458C6" w:rsidRDefault="007D754B" w:rsidP="00F458C6">
            <w:pPr>
              <w:pStyle w:val="Table"/>
              <w:jc w:val="center"/>
              <w:rPr>
                <w:b/>
                <w:noProof/>
                <w:lang w:val="vi-VN"/>
              </w:rPr>
            </w:pPr>
            <w:r w:rsidRPr="00F458C6">
              <w:rPr>
                <w:b/>
                <w:noProof/>
                <w:lang w:val="vi-VN"/>
              </w:rPr>
              <w:t>Dance</w:t>
            </w:r>
          </w:p>
        </w:tc>
      </w:tr>
      <w:tr w:rsidR="00CA4A79" w:rsidTr="00A234BA">
        <w:trPr>
          <w:jc w:val="center"/>
        </w:trPr>
        <w:tc>
          <w:tcPr>
            <w:tcW w:w="1692" w:type="dxa"/>
          </w:tcPr>
          <w:p w:rsidR="00CA4A79" w:rsidRPr="00F458C6" w:rsidRDefault="00CA4A79" w:rsidP="00F458C6">
            <w:pPr>
              <w:pStyle w:val="Table"/>
              <w:jc w:val="center"/>
              <w:rPr>
                <w:b/>
                <w:noProof/>
                <w:lang w:val="vi-VN"/>
              </w:rPr>
            </w:pPr>
            <w:r w:rsidRPr="00F458C6">
              <w:rPr>
                <w:b/>
                <w:noProof/>
                <w:lang w:val="vi-VN"/>
              </w:rPr>
              <w:t>Run</w:t>
            </w:r>
          </w:p>
        </w:tc>
        <w:tc>
          <w:tcPr>
            <w:tcW w:w="1801" w:type="dxa"/>
            <w:vAlign w:val="center"/>
          </w:tcPr>
          <w:p w:rsidR="00CA4A79" w:rsidRPr="00CA4A79" w:rsidRDefault="00CA4A79" w:rsidP="00F458C6">
            <w:pPr>
              <w:pStyle w:val="Table"/>
              <w:jc w:val="center"/>
              <w:rPr>
                <w:noProof/>
              </w:rPr>
            </w:pPr>
            <w:r w:rsidRPr="00CA4A79">
              <w:rPr>
                <w:noProof/>
              </w:rPr>
              <w:t>78.3%</w:t>
            </w:r>
          </w:p>
        </w:tc>
        <w:tc>
          <w:tcPr>
            <w:tcW w:w="1801" w:type="dxa"/>
            <w:vAlign w:val="center"/>
          </w:tcPr>
          <w:p w:rsidR="00CA4A79" w:rsidRDefault="00874355" w:rsidP="00F458C6">
            <w:pPr>
              <w:pStyle w:val="Table"/>
              <w:jc w:val="center"/>
              <w:rPr>
                <w:noProof/>
              </w:rPr>
            </w:pPr>
            <w:r>
              <w:rPr>
                <w:noProof/>
              </w:rPr>
              <w:t>21.7%</w:t>
            </w:r>
          </w:p>
        </w:tc>
        <w:tc>
          <w:tcPr>
            <w:tcW w:w="1801" w:type="dxa"/>
            <w:vAlign w:val="center"/>
          </w:tcPr>
          <w:p w:rsidR="00CA4A79" w:rsidRDefault="00C7773E" w:rsidP="00F458C6">
            <w:pPr>
              <w:pStyle w:val="Table"/>
              <w:jc w:val="center"/>
              <w:rPr>
                <w:noProof/>
              </w:rPr>
            </w:pPr>
            <w:r>
              <w:rPr>
                <w:noProof/>
              </w:rPr>
              <w:t>0.0%</w:t>
            </w:r>
          </w:p>
        </w:tc>
        <w:tc>
          <w:tcPr>
            <w:tcW w:w="1694" w:type="dxa"/>
            <w:vAlign w:val="center"/>
          </w:tcPr>
          <w:p w:rsidR="00CA4A79" w:rsidRDefault="00C7773E"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Pr="00CA4A79" w:rsidRDefault="00CA4A79" w:rsidP="00F458C6">
            <w:pPr>
              <w:pStyle w:val="Table"/>
              <w:jc w:val="center"/>
              <w:rPr>
                <w:noProof/>
              </w:rPr>
            </w:pPr>
            <w:r w:rsidRPr="00CA4A79">
              <w:rPr>
                <w:noProof/>
              </w:rPr>
              <w:t>98.7%</w:t>
            </w:r>
          </w:p>
        </w:tc>
        <w:tc>
          <w:tcPr>
            <w:tcW w:w="1801" w:type="dxa"/>
            <w:vAlign w:val="center"/>
          </w:tcPr>
          <w:p w:rsidR="007D754B" w:rsidRDefault="00BD5314" w:rsidP="00F458C6">
            <w:pPr>
              <w:pStyle w:val="Table"/>
              <w:jc w:val="center"/>
              <w:rPr>
                <w:noProof/>
              </w:rPr>
            </w:pPr>
            <w:r>
              <w:rPr>
                <w:noProof/>
              </w:rPr>
              <w:t>0.0%</w:t>
            </w:r>
          </w:p>
        </w:tc>
        <w:tc>
          <w:tcPr>
            <w:tcW w:w="1694" w:type="dxa"/>
            <w:vAlign w:val="center"/>
          </w:tcPr>
          <w:p w:rsidR="007D754B" w:rsidRDefault="00BD5314" w:rsidP="00F458C6">
            <w:pPr>
              <w:pStyle w:val="Table"/>
              <w:jc w:val="center"/>
              <w:rPr>
                <w:noProof/>
              </w:rPr>
            </w:pPr>
            <w:r>
              <w:rPr>
                <w:noProof/>
              </w:rPr>
              <w:t>1.3%</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Jump</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Default="008E3409" w:rsidP="00F458C6">
            <w:pPr>
              <w:pStyle w:val="Table"/>
              <w:jc w:val="center"/>
              <w:rPr>
                <w:noProof/>
              </w:rPr>
            </w:pPr>
            <w:r>
              <w:rPr>
                <w:noProof/>
              </w:rPr>
              <w:t>19.0%</w:t>
            </w:r>
          </w:p>
        </w:tc>
        <w:tc>
          <w:tcPr>
            <w:tcW w:w="1801" w:type="dxa"/>
            <w:vAlign w:val="center"/>
          </w:tcPr>
          <w:p w:rsidR="007D754B" w:rsidRPr="00CA4A79" w:rsidRDefault="00CA4A79" w:rsidP="00F458C6">
            <w:pPr>
              <w:pStyle w:val="Table"/>
              <w:jc w:val="center"/>
              <w:rPr>
                <w:noProof/>
              </w:rPr>
            </w:pPr>
            <w:r w:rsidRPr="00CA4A79">
              <w:rPr>
                <w:noProof/>
              </w:rPr>
              <w:t>81.0%</w:t>
            </w:r>
          </w:p>
        </w:tc>
        <w:tc>
          <w:tcPr>
            <w:tcW w:w="1694" w:type="dxa"/>
            <w:vAlign w:val="center"/>
          </w:tcPr>
          <w:p w:rsidR="007D754B" w:rsidRDefault="008E3409"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Dance</w:t>
            </w:r>
          </w:p>
        </w:tc>
        <w:tc>
          <w:tcPr>
            <w:tcW w:w="1801" w:type="dxa"/>
            <w:vAlign w:val="center"/>
          </w:tcPr>
          <w:p w:rsidR="007D754B" w:rsidRDefault="00D7727B" w:rsidP="00F458C6">
            <w:pPr>
              <w:pStyle w:val="Table"/>
              <w:jc w:val="center"/>
              <w:rPr>
                <w:noProof/>
              </w:rPr>
            </w:pPr>
            <w:r>
              <w:rPr>
                <w:noProof/>
              </w:rPr>
              <w:t>9.1%</w:t>
            </w:r>
          </w:p>
        </w:tc>
        <w:tc>
          <w:tcPr>
            <w:tcW w:w="1801" w:type="dxa"/>
            <w:vAlign w:val="center"/>
          </w:tcPr>
          <w:p w:rsidR="007D754B" w:rsidRDefault="00495AD0" w:rsidP="00F458C6">
            <w:pPr>
              <w:pStyle w:val="Table"/>
              <w:jc w:val="center"/>
              <w:rPr>
                <w:noProof/>
              </w:rPr>
            </w:pPr>
            <w:r>
              <w:rPr>
                <w:noProof/>
              </w:rPr>
              <w:t>50.0%</w:t>
            </w:r>
          </w:p>
        </w:tc>
        <w:tc>
          <w:tcPr>
            <w:tcW w:w="1801" w:type="dxa"/>
            <w:vAlign w:val="center"/>
          </w:tcPr>
          <w:p w:rsidR="007D754B" w:rsidRDefault="001A37CC" w:rsidP="00F458C6">
            <w:pPr>
              <w:pStyle w:val="Table"/>
              <w:jc w:val="center"/>
              <w:rPr>
                <w:noProof/>
              </w:rPr>
            </w:pPr>
            <w:r>
              <w:rPr>
                <w:noProof/>
              </w:rPr>
              <w:t>9</w:t>
            </w:r>
            <w:r w:rsidR="0033361E">
              <w:rPr>
                <w:noProof/>
              </w:rPr>
              <w:t>.0%</w:t>
            </w:r>
          </w:p>
        </w:tc>
        <w:tc>
          <w:tcPr>
            <w:tcW w:w="1694" w:type="dxa"/>
            <w:vAlign w:val="center"/>
          </w:tcPr>
          <w:p w:rsidR="007D754B" w:rsidRPr="00CA4A79" w:rsidRDefault="00CA4A79" w:rsidP="00F458C6">
            <w:pPr>
              <w:pStyle w:val="Table"/>
              <w:jc w:val="center"/>
              <w:rPr>
                <w:noProof/>
              </w:rPr>
            </w:pPr>
            <w:r w:rsidRPr="00CA4A79">
              <w:rPr>
                <w:noProof/>
              </w:rPr>
              <w:t>31.9%</w:t>
            </w:r>
          </w:p>
        </w:tc>
      </w:tr>
    </w:tbl>
    <w:p w:rsidR="007D754B" w:rsidRDefault="0041660D" w:rsidP="00E82C06">
      <w:pPr>
        <w:pStyle w:val="000-Noi-Dung"/>
      </w:pPr>
      <w:r>
        <w:t xml:space="preserve">Rõ ràng </w:t>
      </w:r>
      <w:r w:rsidR="00887FF3">
        <w:t xml:space="preserve">tỉ lệ nhận dạng ở nhóm 23 xương được cải thiện đáng kể </w:t>
      </w:r>
      <w:r w:rsidR="00774F0A">
        <w:t>so với các nhóm trước.</w:t>
      </w:r>
      <w:r w:rsidR="00FE796F">
        <w:t xml:space="preserve"> Đây là kết quả của việc bổ sung </w:t>
      </w:r>
      <w:r w:rsidR="00FE796F" w:rsidRPr="00F81EE9">
        <w:t>các</w:t>
      </w:r>
      <w:r w:rsidR="00FE796F">
        <w:t xml:space="preserve"> </w:t>
      </w:r>
      <w:r w:rsidR="00C55752">
        <w:t>chuyển động của</w:t>
      </w:r>
      <w:r w:rsidR="00FE796F">
        <w:t xml:space="preserve"> </w:t>
      </w:r>
      <w:r w:rsidR="00C55752">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696526" w:rsidRDefault="00DF1DBB" w:rsidP="00E82C06">
      <w:pPr>
        <w:pStyle w:val="000-Noi-Dung"/>
      </w:pPr>
      <w:r>
        <w:t>Sau kết quả của lần thực nghiệm với nhóm 23 xương, nhận thấy</w:t>
      </w:r>
      <w:r w:rsidR="00A234BA">
        <w:t xml:space="preserve"> tầm ảnh hưởng lớn của các chuyển động ở tay chân trong việc phân loại các hành động, </w:t>
      </w:r>
      <w:r w:rsidR="00FC50C5">
        <w:t xml:space="preserve">luận văn đã thực hiện thêm một lần thực nghiệm với 11 xương bao gồm root đại diện cho nhóm chuyển động tịnh tiến và 10 xương được bổ sung trong nhóm 23 xương ở trên. Cụ thể 11 xương đó là: </w:t>
      </w:r>
      <w:r w:rsidR="00FC50C5" w:rsidRPr="00FC50C5">
        <w:t>root, rradius, lradius, rtibia, ltibia, lwrist, rwrist, lhand, rhand, lfoot, rfoot</w:t>
      </w:r>
      <w:r w:rsidR="00FC50C5">
        <w:t>.</w:t>
      </w:r>
      <w:r w:rsidR="00EA4C9D">
        <w:t xml:space="preserve"> </w:t>
      </w:r>
      <w:r w:rsidR="00B43284">
        <w:t>Bảng 2.8 là kết quả của lần thực nghiệm thêm này.</w:t>
      </w:r>
    </w:p>
    <w:p w:rsidR="008C5C86" w:rsidRDefault="008C5C86" w:rsidP="004A04EF">
      <w:pPr>
        <w:pStyle w:val="BangC3"/>
      </w:pPr>
      <w:bookmarkStart w:id="117" w:name="_Toc421348558"/>
      <w:r>
        <w:lastRenderedPageBreak/>
        <w:t xml:space="preserve">Kết quả chi tiết khi sử dụng </w:t>
      </w:r>
      <w:r w:rsidR="0065081C">
        <w:t>11 xương</w:t>
      </w:r>
      <w:bookmarkEnd w:id="117"/>
    </w:p>
    <w:tbl>
      <w:tblPr>
        <w:tblStyle w:val="TableGrid"/>
        <w:tblW w:w="0" w:type="auto"/>
        <w:jc w:val="center"/>
        <w:tblLook w:val="04A0"/>
      </w:tblPr>
      <w:tblGrid>
        <w:gridCol w:w="1692"/>
        <w:gridCol w:w="1801"/>
        <w:gridCol w:w="1801"/>
        <w:gridCol w:w="1801"/>
        <w:gridCol w:w="1694"/>
      </w:tblGrid>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Hoạt động</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Jump</w:t>
            </w:r>
          </w:p>
        </w:tc>
        <w:tc>
          <w:tcPr>
            <w:tcW w:w="1694" w:type="dxa"/>
            <w:vAlign w:val="center"/>
          </w:tcPr>
          <w:p w:rsidR="0072571A" w:rsidRPr="00132B49" w:rsidRDefault="0072571A" w:rsidP="00132B49">
            <w:pPr>
              <w:pStyle w:val="Table"/>
              <w:jc w:val="center"/>
              <w:rPr>
                <w:b/>
                <w:noProof/>
                <w:lang w:val="vi-VN"/>
              </w:rPr>
            </w:pPr>
            <w:r w:rsidRPr="00132B49">
              <w:rPr>
                <w:b/>
                <w:noProof/>
                <w:lang w:val="vi-VN"/>
              </w:rPr>
              <w:t>Dance</w:t>
            </w:r>
          </w:p>
        </w:tc>
      </w:tr>
      <w:tr w:rsidR="0072571A" w:rsidTr="00A9122B">
        <w:trPr>
          <w:jc w:val="center"/>
        </w:trPr>
        <w:tc>
          <w:tcPr>
            <w:tcW w:w="1692"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F710C7" w:rsidRDefault="0072571A" w:rsidP="00132B49">
            <w:pPr>
              <w:pStyle w:val="Table"/>
              <w:jc w:val="center"/>
              <w:rPr>
                <w:noProof/>
              </w:rPr>
            </w:pPr>
            <w:r>
              <w:rPr>
                <w:noProof/>
              </w:rPr>
              <w:t>78.3%</w:t>
            </w:r>
          </w:p>
        </w:tc>
        <w:tc>
          <w:tcPr>
            <w:tcW w:w="1801" w:type="dxa"/>
            <w:vAlign w:val="center"/>
          </w:tcPr>
          <w:p w:rsidR="0072571A" w:rsidRDefault="00C2547B" w:rsidP="00132B49">
            <w:pPr>
              <w:pStyle w:val="Table"/>
              <w:jc w:val="center"/>
              <w:rPr>
                <w:noProof/>
              </w:rPr>
            </w:pPr>
            <w:r>
              <w:rPr>
                <w:noProof/>
              </w:rPr>
              <w:t>8.7</w:t>
            </w:r>
            <w:r w:rsidR="0072571A">
              <w:rPr>
                <w:noProof/>
              </w:rPr>
              <w:t>%</w:t>
            </w:r>
          </w:p>
        </w:tc>
        <w:tc>
          <w:tcPr>
            <w:tcW w:w="1801" w:type="dxa"/>
            <w:vAlign w:val="center"/>
          </w:tcPr>
          <w:p w:rsidR="0072571A" w:rsidRDefault="002C2F1C" w:rsidP="00132B49">
            <w:pPr>
              <w:pStyle w:val="Table"/>
              <w:jc w:val="center"/>
              <w:rPr>
                <w:noProof/>
              </w:rPr>
            </w:pPr>
            <w:r>
              <w:rPr>
                <w:noProof/>
              </w:rPr>
              <w:t>13.0</w:t>
            </w:r>
            <w:r w:rsidR="0072571A">
              <w:rPr>
                <w:noProof/>
              </w:rPr>
              <w:t>%</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Pr="003D7854" w:rsidRDefault="0072571A" w:rsidP="00132B49">
            <w:pPr>
              <w:pStyle w:val="Table"/>
              <w:jc w:val="center"/>
              <w:rPr>
                <w:noProof/>
              </w:rPr>
            </w:pPr>
            <w:r w:rsidRPr="003D7854">
              <w:rPr>
                <w:noProof/>
              </w:rPr>
              <w:t>98.7%</w:t>
            </w:r>
          </w:p>
        </w:tc>
        <w:tc>
          <w:tcPr>
            <w:tcW w:w="1801" w:type="dxa"/>
            <w:vAlign w:val="center"/>
          </w:tcPr>
          <w:p w:rsidR="0072571A" w:rsidRDefault="0072571A" w:rsidP="00132B49">
            <w:pPr>
              <w:pStyle w:val="Table"/>
              <w:jc w:val="center"/>
              <w:rPr>
                <w:noProof/>
              </w:rPr>
            </w:pPr>
            <w:r>
              <w:rPr>
                <w:noProof/>
              </w:rPr>
              <w:t>1.3%</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Jump</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Default="0072571A" w:rsidP="00132B49">
            <w:pPr>
              <w:pStyle w:val="Table"/>
              <w:jc w:val="center"/>
              <w:rPr>
                <w:noProof/>
              </w:rPr>
            </w:pPr>
            <w:r>
              <w:rPr>
                <w:noProof/>
              </w:rPr>
              <w:t>19.0%</w:t>
            </w:r>
          </w:p>
        </w:tc>
        <w:tc>
          <w:tcPr>
            <w:tcW w:w="1801" w:type="dxa"/>
            <w:vAlign w:val="center"/>
          </w:tcPr>
          <w:p w:rsidR="0072571A" w:rsidRPr="003D7854" w:rsidRDefault="0072571A" w:rsidP="00132B49">
            <w:pPr>
              <w:pStyle w:val="Table"/>
              <w:jc w:val="center"/>
              <w:rPr>
                <w:noProof/>
              </w:rPr>
            </w:pPr>
            <w:r w:rsidRPr="003D7854">
              <w:rPr>
                <w:noProof/>
              </w:rPr>
              <w:t>81.0%</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Dance</w:t>
            </w:r>
          </w:p>
        </w:tc>
        <w:tc>
          <w:tcPr>
            <w:tcW w:w="1801" w:type="dxa"/>
            <w:vAlign w:val="center"/>
          </w:tcPr>
          <w:p w:rsidR="0072571A" w:rsidRDefault="003E114E" w:rsidP="00132B49">
            <w:pPr>
              <w:pStyle w:val="Table"/>
              <w:jc w:val="center"/>
            </w:pPr>
            <w:r>
              <w:rPr>
                <w:noProof/>
              </w:rPr>
              <w:t>4</w:t>
            </w:r>
            <w:r w:rsidR="0072571A" w:rsidRPr="0067102F">
              <w:rPr>
                <w:noProof/>
              </w:rPr>
              <w:t>.</w:t>
            </w:r>
            <w:r>
              <w:rPr>
                <w:noProof/>
              </w:rPr>
              <w:t>5</w:t>
            </w:r>
            <w:r w:rsidR="0072571A" w:rsidRPr="0067102F">
              <w:rPr>
                <w:noProof/>
              </w:rPr>
              <w:t>%</w:t>
            </w:r>
          </w:p>
        </w:tc>
        <w:tc>
          <w:tcPr>
            <w:tcW w:w="1801" w:type="dxa"/>
            <w:vAlign w:val="center"/>
          </w:tcPr>
          <w:p w:rsidR="0072571A" w:rsidRDefault="004D4127" w:rsidP="00132B49">
            <w:pPr>
              <w:pStyle w:val="Table"/>
              <w:jc w:val="center"/>
              <w:rPr>
                <w:noProof/>
              </w:rPr>
            </w:pPr>
            <w:r>
              <w:rPr>
                <w:noProof/>
              </w:rPr>
              <w:t>45</w:t>
            </w:r>
            <w:r w:rsidR="0072571A">
              <w:rPr>
                <w:noProof/>
              </w:rPr>
              <w:t>.</w:t>
            </w:r>
            <w:r>
              <w:rPr>
                <w:noProof/>
              </w:rPr>
              <w:t>5</w:t>
            </w:r>
            <w:r w:rsidR="0072571A">
              <w:rPr>
                <w:noProof/>
              </w:rPr>
              <w:t>%</w:t>
            </w:r>
          </w:p>
        </w:tc>
        <w:tc>
          <w:tcPr>
            <w:tcW w:w="1801" w:type="dxa"/>
            <w:vAlign w:val="center"/>
          </w:tcPr>
          <w:p w:rsidR="0072571A" w:rsidRDefault="00326EF6" w:rsidP="00132B49">
            <w:pPr>
              <w:pStyle w:val="Table"/>
              <w:jc w:val="center"/>
              <w:rPr>
                <w:noProof/>
              </w:rPr>
            </w:pPr>
            <w:r>
              <w:rPr>
                <w:noProof/>
              </w:rPr>
              <w:t>13.6</w:t>
            </w:r>
            <w:r w:rsidR="0072571A">
              <w:rPr>
                <w:noProof/>
              </w:rPr>
              <w:t>%</w:t>
            </w:r>
          </w:p>
        </w:tc>
        <w:tc>
          <w:tcPr>
            <w:tcW w:w="1694" w:type="dxa"/>
            <w:vAlign w:val="center"/>
          </w:tcPr>
          <w:p w:rsidR="0072571A" w:rsidRPr="003D7854" w:rsidRDefault="007C798C" w:rsidP="00132B49">
            <w:pPr>
              <w:pStyle w:val="Table"/>
              <w:jc w:val="center"/>
              <w:rPr>
                <w:noProof/>
              </w:rPr>
            </w:pPr>
            <w:r>
              <w:rPr>
                <w:noProof/>
              </w:rPr>
              <w:t>36</w:t>
            </w:r>
            <w:r w:rsidR="0072571A" w:rsidRPr="003D7854">
              <w:rPr>
                <w:noProof/>
              </w:rPr>
              <w:t>.</w:t>
            </w:r>
            <w:r>
              <w:rPr>
                <w:noProof/>
              </w:rPr>
              <w:t>4</w:t>
            </w:r>
            <w:r w:rsidR="0072571A" w:rsidRPr="003D7854">
              <w:rPr>
                <w:noProof/>
              </w:rPr>
              <w:t>%</w:t>
            </w:r>
          </w:p>
        </w:tc>
      </w:tr>
    </w:tbl>
    <w:p w:rsidR="008C509E" w:rsidRPr="00D26269" w:rsidRDefault="00D26269" w:rsidP="00E82C06">
      <w:pPr>
        <w:pStyle w:val="000-Noi-Dung"/>
      </w:pPr>
      <w:r>
        <w:t xml:space="preserve">Tỉ lệ nhận dạng đúng trung bình thu được ở lần thực nghiệm với nhóm 11 xương là </w:t>
      </w:r>
      <w:r w:rsidRPr="00D26269">
        <w:rPr>
          <w:b/>
        </w:rPr>
        <w:t>82.7%</w:t>
      </w:r>
      <w:r>
        <w:t>,</w:t>
      </w:r>
      <w:r w:rsidR="00060E86">
        <w:t xml:space="preserve"> chỉ</w:t>
      </w:r>
      <w:r>
        <w:t xml:space="preserve"> cao hơn</w:t>
      </w:r>
      <w:r w:rsidR="00187436">
        <w:t xml:space="preserve"> 0.6%</w:t>
      </w:r>
      <w:r>
        <w:t xml:space="preserve"> </w:t>
      </w:r>
      <w:r w:rsidR="00A80EB8">
        <w:t xml:space="preserve">so với nhóm </w:t>
      </w:r>
      <w:r w:rsidR="00514645">
        <w:t>2</w:t>
      </w:r>
      <w:r w:rsidR="00A80EB8">
        <w:t xml:space="preserve">3 xương </w:t>
      </w:r>
      <w:r w:rsidR="00060E86">
        <w:t>nhưng số thuộc tích giảm đi một nữa. Đây là một phát hiện đáng giá.</w:t>
      </w:r>
      <w:r w:rsidR="004D31D6">
        <w:t xml:space="preserve"> Tuy nhiên vẫn thấp hơn một chút so với việc sử dụng tất cả các xương. Điều này cho thấy </w:t>
      </w:r>
      <w:r w:rsidR="00187149">
        <w:t>vẫn có một số lượng nhỏ sự ảnh hưởng của các xương không được chọn với việc phân loại hành động.</w:t>
      </w:r>
      <w:r w:rsidR="002C4E06">
        <w:t xml:space="preserve"> Bảng 3.9 là kết quả chi tiết khi thực nghiệm sử dụng tất cả xương.</w:t>
      </w:r>
    </w:p>
    <w:p w:rsidR="0072571A" w:rsidRDefault="0072571A" w:rsidP="004A04EF">
      <w:pPr>
        <w:pStyle w:val="BangC3"/>
      </w:pPr>
      <w:bookmarkStart w:id="118" w:name="_Toc421348559"/>
      <w:r>
        <w:t>Kết quả chi tiết khi sử dụng tất cả xương</w:t>
      </w:r>
      <w:bookmarkEnd w:id="118"/>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8165C" w:rsidRDefault="007D754B" w:rsidP="00F8165C">
            <w:pPr>
              <w:pStyle w:val="Table"/>
              <w:jc w:val="center"/>
              <w:rPr>
                <w:b/>
                <w:noProof/>
                <w:lang w:val="vi-VN"/>
              </w:rPr>
            </w:pPr>
            <w:r w:rsidRPr="00F8165C">
              <w:rPr>
                <w:b/>
                <w:noProof/>
                <w:lang w:val="vi-VN"/>
              </w:rPr>
              <w:t>Hoạt động</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Walk</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Jump</w:t>
            </w:r>
          </w:p>
        </w:tc>
        <w:tc>
          <w:tcPr>
            <w:tcW w:w="1694" w:type="dxa"/>
            <w:vAlign w:val="center"/>
          </w:tcPr>
          <w:p w:rsidR="007D754B" w:rsidRPr="00F8165C" w:rsidRDefault="007D754B" w:rsidP="00F8165C">
            <w:pPr>
              <w:pStyle w:val="Table"/>
              <w:jc w:val="center"/>
              <w:rPr>
                <w:b/>
                <w:noProof/>
                <w:lang w:val="vi-VN"/>
              </w:rPr>
            </w:pPr>
            <w:r w:rsidRPr="00F8165C">
              <w:rPr>
                <w:b/>
                <w:noProof/>
                <w:lang w:val="vi-VN"/>
              </w:rPr>
              <w:t>Dance</w:t>
            </w:r>
          </w:p>
        </w:tc>
      </w:tr>
      <w:tr w:rsidR="007D754B" w:rsidTr="00295CE3">
        <w:trPr>
          <w:jc w:val="center"/>
        </w:trPr>
        <w:tc>
          <w:tcPr>
            <w:tcW w:w="1692"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710C7" w:rsidRDefault="00295CE3" w:rsidP="00F8165C">
            <w:pPr>
              <w:pStyle w:val="Table"/>
              <w:jc w:val="center"/>
              <w:rPr>
                <w:noProof/>
              </w:rPr>
            </w:pPr>
            <w:r>
              <w:rPr>
                <w:noProof/>
              </w:rPr>
              <w:t>78.3%</w:t>
            </w:r>
          </w:p>
        </w:tc>
        <w:tc>
          <w:tcPr>
            <w:tcW w:w="1801" w:type="dxa"/>
            <w:vAlign w:val="center"/>
          </w:tcPr>
          <w:p w:rsidR="007D754B" w:rsidRDefault="006A4289" w:rsidP="00F8165C">
            <w:pPr>
              <w:pStyle w:val="Table"/>
              <w:jc w:val="center"/>
              <w:rPr>
                <w:noProof/>
              </w:rPr>
            </w:pPr>
            <w:r>
              <w:rPr>
                <w:noProof/>
              </w:rPr>
              <w:t>21.7%</w:t>
            </w:r>
          </w:p>
        </w:tc>
        <w:tc>
          <w:tcPr>
            <w:tcW w:w="1801" w:type="dxa"/>
            <w:vAlign w:val="center"/>
          </w:tcPr>
          <w:p w:rsidR="007D754B" w:rsidRDefault="006A4289" w:rsidP="00F8165C">
            <w:pPr>
              <w:pStyle w:val="Table"/>
              <w:jc w:val="center"/>
              <w:rPr>
                <w:noProof/>
              </w:rPr>
            </w:pPr>
            <w:r>
              <w:rPr>
                <w:noProof/>
              </w:rPr>
              <w:t>0.0%</w:t>
            </w:r>
          </w:p>
        </w:tc>
        <w:tc>
          <w:tcPr>
            <w:tcW w:w="1694" w:type="dxa"/>
            <w:vAlign w:val="center"/>
          </w:tcPr>
          <w:p w:rsidR="007D754B" w:rsidRDefault="006A4289" w:rsidP="00F8165C">
            <w:pPr>
              <w:pStyle w:val="Table"/>
              <w:jc w:val="center"/>
              <w:rPr>
                <w:noProof/>
              </w:rPr>
            </w:pPr>
            <w:r>
              <w:rPr>
                <w:noProof/>
              </w:rPr>
              <w:t>0.0%</w:t>
            </w:r>
          </w:p>
        </w:tc>
      </w:tr>
      <w:tr w:rsidR="00295CE3" w:rsidTr="00BA67F6">
        <w:trPr>
          <w:jc w:val="center"/>
        </w:trPr>
        <w:tc>
          <w:tcPr>
            <w:tcW w:w="1692" w:type="dxa"/>
          </w:tcPr>
          <w:p w:rsidR="00295CE3" w:rsidRPr="00F8165C" w:rsidRDefault="00295CE3" w:rsidP="00F8165C">
            <w:pPr>
              <w:pStyle w:val="Table"/>
              <w:jc w:val="center"/>
              <w:rPr>
                <w:b/>
                <w:noProof/>
                <w:lang w:val="vi-VN"/>
              </w:rPr>
            </w:pPr>
            <w:r w:rsidRPr="00F8165C">
              <w:rPr>
                <w:b/>
                <w:noProof/>
                <w:lang w:val="vi-VN"/>
              </w:rPr>
              <w:t>Walk</w:t>
            </w:r>
          </w:p>
        </w:tc>
        <w:tc>
          <w:tcPr>
            <w:tcW w:w="1801" w:type="dxa"/>
            <w:vAlign w:val="center"/>
          </w:tcPr>
          <w:p w:rsidR="00295CE3" w:rsidRDefault="00295CE3" w:rsidP="00F8165C">
            <w:pPr>
              <w:pStyle w:val="Table"/>
              <w:jc w:val="center"/>
            </w:pPr>
            <w:r w:rsidRPr="0067102F">
              <w:rPr>
                <w:noProof/>
              </w:rPr>
              <w:t>0.0%</w:t>
            </w:r>
          </w:p>
        </w:tc>
        <w:tc>
          <w:tcPr>
            <w:tcW w:w="1801" w:type="dxa"/>
            <w:vAlign w:val="center"/>
          </w:tcPr>
          <w:p w:rsidR="00295CE3" w:rsidRPr="003D7854" w:rsidRDefault="00295CE3" w:rsidP="00F8165C">
            <w:pPr>
              <w:pStyle w:val="Table"/>
              <w:jc w:val="center"/>
              <w:rPr>
                <w:noProof/>
              </w:rPr>
            </w:pPr>
            <w:r w:rsidRPr="003D7854">
              <w:rPr>
                <w:noProof/>
              </w:rPr>
              <w:t>98.7%</w:t>
            </w:r>
          </w:p>
        </w:tc>
        <w:tc>
          <w:tcPr>
            <w:tcW w:w="1801" w:type="dxa"/>
            <w:vAlign w:val="center"/>
          </w:tcPr>
          <w:p w:rsidR="00295CE3" w:rsidRDefault="00247597" w:rsidP="00F8165C">
            <w:pPr>
              <w:pStyle w:val="Table"/>
              <w:jc w:val="center"/>
              <w:rPr>
                <w:noProof/>
              </w:rPr>
            </w:pPr>
            <w:r>
              <w:rPr>
                <w:noProof/>
              </w:rPr>
              <w:t>1.3%</w:t>
            </w:r>
          </w:p>
        </w:tc>
        <w:tc>
          <w:tcPr>
            <w:tcW w:w="1694" w:type="dxa"/>
            <w:vAlign w:val="center"/>
          </w:tcPr>
          <w:p w:rsidR="00295CE3" w:rsidRDefault="00247597"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Jump</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1D6CE9" w:rsidP="00F8165C">
            <w:pPr>
              <w:pStyle w:val="Table"/>
              <w:jc w:val="center"/>
              <w:rPr>
                <w:noProof/>
              </w:rPr>
            </w:pPr>
            <w:r>
              <w:rPr>
                <w:noProof/>
              </w:rPr>
              <w:t>19.0%</w:t>
            </w:r>
          </w:p>
        </w:tc>
        <w:tc>
          <w:tcPr>
            <w:tcW w:w="1801" w:type="dxa"/>
            <w:vAlign w:val="center"/>
          </w:tcPr>
          <w:p w:rsidR="00BA67F6" w:rsidRPr="003D7854" w:rsidRDefault="003D7854" w:rsidP="00F8165C">
            <w:pPr>
              <w:pStyle w:val="Table"/>
              <w:jc w:val="center"/>
              <w:rPr>
                <w:noProof/>
              </w:rPr>
            </w:pPr>
            <w:r w:rsidRPr="003D7854">
              <w:rPr>
                <w:noProof/>
              </w:rPr>
              <w:t>81.0%</w:t>
            </w:r>
          </w:p>
        </w:tc>
        <w:tc>
          <w:tcPr>
            <w:tcW w:w="1694" w:type="dxa"/>
            <w:vAlign w:val="center"/>
          </w:tcPr>
          <w:p w:rsidR="00BA67F6" w:rsidRDefault="00343B1A"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Dance</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B312BC" w:rsidP="00F8165C">
            <w:pPr>
              <w:pStyle w:val="Table"/>
              <w:jc w:val="center"/>
              <w:rPr>
                <w:noProof/>
              </w:rPr>
            </w:pPr>
            <w:r>
              <w:rPr>
                <w:noProof/>
              </w:rPr>
              <w:t>50.0%</w:t>
            </w:r>
          </w:p>
        </w:tc>
        <w:tc>
          <w:tcPr>
            <w:tcW w:w="1801" w:type="dxa"/>
            <w:vAlign w:val="center"/>
          </w:tcPr>
          <w:p w:rsidR="00BA67F6" w:rsidRDefault="003A7A2C" w:rsidP="00F8165C">
            <w:pPr>
              <w:pStyle w:val="Table"/>
              <w:jc w:val="center"/>
              <w:rPr>
                <w:noProof/>
              </w:rPr>
            </w:pPr>
            <w:r>
              <w:rPr>
                <w:noProof/>
              </w:rPr>
              <w:t>9.0%</w:t>
            </w:r>
          </w:p>
        </w:tc>
        <w:tc>
          <w:tcPr>
            <w:tcW w:w="1694" w:type="dxa"/>
            <w:vAlign w:val="center"/>
          </w:tcPr>
          <w:p w:rsidR="00BA67F6" w:rsidRPr="003D7854" w:rsidRDefault="003D7854" w:rsidP="00F8165C">
            <w:pPr>
              <w:pStyle w:val="Table"/>
              <w:jc w:val="center"/>
              <w:rPr>
                <w:noProof/>
              </w:rPr>
            </w:pPr>
            <w:r w:rsidRPr="003D7854">
              <w:rPr>
                <w:noProof/>
              </w:rPr>
              <w:t>41.0%</w:t>
            </w:r>
          </w:p>
        </w:tc>
      </w:tr>
    </w:tbl>
    <w:p w:rsidR="007D754B" w:rsidRPr="004D44E6" w:rsidRDefault="007B1D38" w:rsidP="00E82C06">
      <w:pPr>
        <w:pStyle w:val="000-Noi-Dung"/>
      </w:pPr>
      <w:r>
        <w:t xml:space="preserve">Với việc </w:t>
      </w:r>
      <w:r w:rsidR="00C673A2">
        <w:t xml:space="preserve">sử dụng tất cả các thuộc tính (tất cả các xương) thì </w:t>
      </w:r>
      <w:r w:rsidR="00DA60C0">
        <w:t>kết quả thu được là tỉ lệ nhận dạng đúng trung bình cao nhất.</w:t>
      </w:r>
      <w:r w:rsidR="002550EA">
        <w:t xml:space="preserve"> Tuy nhiên không khác biệt nhiều so với nhóm 23 xương</w:t>
      </w:r>
      <w:r w:rsidR="009A4BD4">
        <w:t xml:space="preserve"> và nhóm 11 xương vừa thêm vào cuối giai đoạn thực nghiệm</w:t>
      </w:r>
      <w:r w:rsidR="002550EA">
        <w:t xml:space="preserve"> (83.3% </w:t>
      </w:r>
      <w:r w:rsidR="009A4BD4">
        <w:t>so với</w:t>
      </w:r>
      <w:r w:rsidR="002550EA">
        <w:t xml:space="preserve"> 82.1%</w:t>
      </w:r>
      <w:r w:rsidR="009A4BD4">
        <w:t xml:space="preserve"> và 82.7%</w:t>
      </w:r>
      <w:r w:rsidR="002550EA">
        <w:t xml:space="preserve">). Vì vậy có thể sử dụng nhóm dữ </w:t>
      </w:r>
      <w:r w:rsidR="002550EA">
        <w:lastRenderedPageBreak/>
        <w:t xml:space="preserve">liệu gồm </w:t>
      </w:r>
      <w:r w:rsidR="00926FF4">
        <w:t>11</w:t>
      </w:r>
      <w:r w:rsidR="002550EA">
        <w:t xml:space="preserve"> xương như một phương pháp lựa chọn đặc tính trong việc xây dựng mô hình nhận dạng hành động người trong không gian 3D. </w:t>
      </w:r>
      <w:r w:rsidR="00A005A7">
        <w:t xml:space="preserve">Tuy kết quả nhận dạng trung bình khá cao nhưng </w:t>
      </w:r>
      <w:r w:rsidR="00E51D91">
        <w:t xml:space="preserve">đối với các loại hành động phức tạp như dance, đặc tính </w:t>
      </w:r>
      <w:r w:rsidR="008F1322">
        <w:t>của dữ liệu không thể hiện rỏ trong không gian hiện tại</w:t>
      </w:r>
      <w:r w:rsidR="00483CBC">
        <w:t>, dẫn tới tỉ lệ nhận dạng đúng rất thấp (41.0%)</w:t>
      </w:r>
      <w:r w:rsidR="00480451">
        <w:t xml:space="preserve">. </w:t>
      </w:r>
      <w:r w:rsidR="001A178F">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t>PCA và LDA là hai thuật toán phổ biến có thể thực hiện điều này.</w:t>
      </w:r>
      <w:r w:rsidR="00EC76B6">
        <w:t xml:space="preserve"> Phần tiếp theo là kết quả thực nghiệm sử dụng các phương pháp PCA và LDA.</w:t>
      </w:r>
    </w:p>
    <w:p w:rsidR="00CC4221" w:rsidRPr="00730D57" w:rsidRDefault="00456595" w:rsidP="00554DC8">
      <w:pPr>
        <w:pStyle w:val="Heading4"/>
        <w:rPr>
          <w:noProof/>
        </w:rPr>
      </w:pPr>
      <w:bookmarkStart w:id="119" w:name="_Toc421348545"/>
      <w:r w:rsidRPr="00554DC8">
        <w:t>Phương</w:t>
      </w:r>
      <w:r>
        <w:rPr>
          <w:noProof/>
        </w:rPr>
        <w:t xml:space="preserve"> pháp PCA</w:t>
      </w:r>
      <w:bookmarkEnd w:id="119"/>
    </w:p>
    <w:p w:rsidR="00755D44" w:rsidRDefault="002E7146" w:rsidP="00E82C06">
      <w:pPr>
        <w:pStyle w:val="000-Noi-Dung"/>
        <w:rPr>
          <w:noProof/>
        </w:rPr>
      </w:pPr>
      <w:r w:rsidRPr="00E30E4B">
        <w:rPr>
          <w:noProof/>
          <w:lang w:val="vi-VN"/>
        </w:rPr>
        <w:t xml:space="preserve">Đối với phương pháp PCA, thông số cần xác định là số lượng các vectơ riêng (chính là số </w:t>
      </w:r>
      <w:r w:rsidR="00495436">
        <w:rPr>
          <w:noProof/>
        </w:rPr>
        <w:t>chiều</w:t>
      </w:r>
      <w:r w:rsidRPr="00E30E4B">
        <w:rPr>
          <w:noProof/>
          <w:lang w:val="vi-VN"/>
        </w:rPr>
        <w:t xml:space="preserve"> trong không gian mới) để mô hình nhận dạng có độ ch</w:t>
      </w:r>
      <w:r w:rsidR="00CD73B9">
        <w:rPr>
          <w:noProof/>
          <w:lang w:val="vi-VN"/>
        </w:rPr>
        <w:t>ích xác cao nhất.</w:t>
      </w:r>
      <w:r w:rsidR="003A37E6">
        <w:rPr>
          <w:noProof/>
        </w:rPr>
        <w:t xml:space="preserve"> </w:t>
      </w:r>
      <w:r w:rsidR="00B20811">
        <w:rPr>
          <w:noProof/>
        </w:rPr>
        <w:t xml:space="preserve">Hình </w:t>
      </w:r>
      <w:r w:rsidR="00792FFF">
        <w:rPr>
          <w:noProof/>
        </w:rPr>
        <w:t>3.1 mô tả sự biến thiên của tỉ lệ nhận dạng dùng phương pháp trích chọn đặc tính PCA khi số chiều thay đổi.</w:t>
      </w:r>
    </w:p>
    <w:p w:rsidR="00CE0206" w:rsidRPr="003A37E6" w:rsidRDefault="00CE0206" w:rsidP="00457D7C">
      <w:pPr>
        <w:pStyle w:val="Table"/>
        <w:rPr>
          <w:noProof/>
        </w:rPr>
      </w:pPr>
    </w:p>
    <w:p w:rsidR="00741B6D" w:rsidRDefault="001110C4" w:rsidP="00457D7C">
      <w:pPr>
        <w:pStyle w:val="Table"/>
      </w:pPr>
      <w:r w:rsidRPr="00CE0206">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B53A8" w:rsidRDefault="003B3DAA" w:rsidP="00DB49F9">
      <w:pPr>
        <w:pStyle w:val="HinhC3"/>
      </w:pPr>
      <w:bookmarkStart w:id="120" w:name="_Toc421348602"/>
      <w:r>
        <w:t xml:space="preserve">Sự biến thiên của tỉ lệ nhận dạng </w:t>
      </w:r>
      <w:r w:rsidR="001409BF">
        <w:t>trong PCA</w:t>
      </w:r>
      <w:bookmarkEnd w:id="120"/>
    </w:p>
    <w:p w:rsidR="000C6943" w:rsidRDefault="00C548CA" w:rsidP="00E82C06">
      <w:pPr>
        <w:pStyle w:val="000-Noi-Dung"/>
        <w:rPr>
          <w:noProof/>
        </w:rPr>
      </w:pPr>
      <w:r>
        <w:lastRenderedPageBreak/>
        <w:t>Ta thấy với số chiều tăng dần, độ chính xác tăng theo hình răng cưa đến một giá trị ngưỡng</w:t>
      </w:r>
      <w:r w:rsidR="00A5794D">
        <w:t xml:space="preserve"> (90.1% với số chiều bằng 49)</w:t>
      </w:r>
      <w:r>
        <w:t xml:space="preserve">, sau đó bắt đầu giảm và </w:t>
      </w:r>
      <w:r w:rsidR="00DC2524">
        <w:t>d</w:t>
      </w:r>
      <w:r>
        <w:t>ần như trở thành đường thẳng khi số chiều vượt qua ngưỡng.</w:t>
      </w:r>
      <w:r w:rsidR="00AF092E">
        <w:t xml:space="preserve"> </w:t>
      </w:r>
      <w:r w:rsidR="00597DC5">
        <w:rPr>
          <w:noProof/>
        </w:rPr>
        <w:t>Kết quả rõ hơn được trình bày trong bảng 3.10.</w:t>
      </w:r>
      <w:r w:rsidR="000C6943">
        <w:rPr>
          <w:noProof/>
        </w:rPr>
        <w:t xml:space="preserve"> Các bảng tiếp theo từ 3.11 đến 3.16 là bảng kết quả chi tiết các lần thử nghiệm với số chiều khác nhau trong PCA</w:t>
      </w:r>
      <w:r w:rsidR="00917EAD">
        <w:rPr>
          <w:noProof/>
        </w:rPr>
        <w:t>.</w:t>
      </w:r>
    </w:p>
    <w:p w:rsidR="00415410" w:rsidRPr="00415410" w:rsidRDefault="00415410" w:rsidP="004A04EF">
      <w:pPr>
        <w:pStyle w:val="BangC3"/>
        <w:rPr>
          <w:noProof/>
        </w:rPr>
      </w:pPr>
      <w:bookmarkStart w:id="121" w:name="_Toc421348560"/>
      <w:r>
        <w:rPr>
          <w:noProof/>
        </w:rPr>
        <w:t>Kết quả thực nghiệm với các giá trị khác nhau của số chiều dữ liệu sau trích chọn</w:t>
      </w:r>
      <w:r w:rsidR="009D4D41">
        <w:rPr>
          <w:noProof/>
        </w:rPr>
        <w:t xml:space="preserve"> trong PCA</w:t>
      </w:r>
      <w:bookmarkEnd w:id="121"/>
    </w:p>
    <w:tbl>
      <w:tblPr>
        <w:tblStyle w:val="TableGrid"/>
        <w:tblW w:w="0" w:type="auto"/>
        <w:jc w:val="center"/>
        <w:tblLook w:val="04A0"/>
      </w:tblPr>
      <w:tblGrid>
        <w:gridCol w:w="1416"/>
        <w:gridCol w:w="1528"/>
        <w:gridCol w:w="1528"/>
        <w:gridCol w:w="1353"/>
        <w:gridCol w:w="1512"/>
        <w:gridCol w:w="1451"/>
      </w:tblGrid>
      <w:tr w:rsidR="00577802" w:rsidRPr="00F11BD9" w:rsidTr="00495225">
        <w:trPr>
          <w:cantSplit/>
          <w:tblHeader/>
          <w:jc w:val="center"/>
        </w:trPr>
        <w:tc>
          <w:tcPr>
            <w:tcW w:w="0" w:type="auto"/>
            <w:vAlign w:val="center"/>
          </w:tcPr>
          <w:p w:rsidR="00577802" w:rsidRPr="00F11BD9" w:rsidRDefault="00672D31" w:rsidP="00F11BD9">
            <w:pPr>
              <w:pStyle w:val="Table"/>
              <w:jc w:val="center"/>
              <w:rPr>
                <w:b/>
                <w:noProof/>
                <w:lang w:val="vi-VN"/>
              </w:rPr>
            </w:pPr>
            <w:bookmarkStart w:id="122" w:name="_Hlk420364509"/>
            <w:r w:rsidRPr="00F11BD9">
              <w:rPr>
                <w:b/>
                <w:noProof/>
                <w:lang w:val="vi-VN"/>
              </w:rPr>
              <w:t xml:space="preserve">Số </w:t>
            </w:r>
            <w:r w:rsidR="00513DA3" w:rsidRPr="00F11BD9">
              <w:rPr>
                <w:b/>
                <w:noProof/>
                <w:lang w:val="vi-VN"/>
              </w:rPr>
              <w:t>chiều trong PCA</w:t>
            </w:r>
          </w:p>
        </w:tc>
        <w:tc>
          <w:tcPr>
            <w:tcW w:w="0" w:type="auto"/>
            <w:vAlign w:val="center"/>
          </w:tcPr>
          <w:p w:rsidR="00577802" w:rsidRPr="00F11BD9" w:rsidRDefault="00AE7F15" w:rsidP="00F11BD9">
            <w:pPr>
              <w:pStyle w:val="Table"/>
              <w:jc w:val="center"/>
              <w:rPr>
                <w:b/>
                <w:noProof/>
                <w:lang w:val="vi-VN"/>
              </w:rPr>
            </w:pPr>
            <w:r w:rsidRPr="00F11BD9">
              <w:rPr>
                <w:b/>
                <w:noProof/>
                <w:lang w:val="vi-VN"/>
              </w:rPr>
              <w:t>Run</w:t>
            </w:r>
          </w:p>
        </w:tc>
        <w:tc>
          <w:tcPr>
            <w:tcW w:w="0" w:type="auto"/>
            <w:vAlign w:val="center"/>
          </w:tcPr>
          <w:p w:rsidR="00577802" w:rsidRPr="00F11BD9" w:rsidRDefault="00AE7F15" w:rsidP="00F11BD9">
            <w:pPr>
              <w:pStyle w:val="Table"/>
              <w:jc w:val="center"/>
              <w:rPr>
                <w:b/>
                <w:noProof/>
                <w:lang w:val="vi-VN"/>
              </w:rPr>
            </w:pPr>
            <w:r w:rsidRPr="00F11BD9">
              <w:rPr>
                <w:b/>
                <w:noProof/>
                <w:lang w:val="vi-VN"/>
              </w:rPr>
              <w:t>Walk</w:t>
            </w:r>
          </w:p>
        </w:tc>
        <w:tc>
          <w:tcPr>
            <w:tcW w:w="0" w:type="auto"/>
            <w:vAlign w:val="center"/>
          </w:tcPr>
          <w:p w:rsidR="00577802" w:rsidRPr="00F11BD9" w:rsidRDefault="00AE7F15" w:rsidP="00F11BD9">
            <w:pPr>
              <w:pStyle w:val="Table"/>
              <w:jc w:val="center"/>
              <w:rPr>
                <w:b/>
              </w:rPr>
            </w:pPr>
            <w:r w:rsidRPr="00F11BD9">
              <w:rPr>
                <w:b/>
              </w:rPr>
              <w:t>Jump</w:t>
            </w:r>
          </w:p>
        </w:tc>
        <w:tc>
          <w:tcPr>
            <w:tcW w:w="0" w:type="auto"/>
            <w:vAlign w:val="center"/>
          </w:tcPr>
          <w:p w:rsidR="00577802" w:rsidRPr="00F11BD9" w:rsidRDefault="00AE7F15" w:rsidP="00F11BD9">
            <w:pPr>
              <w:pStyle w:val="Table"/>
              <w:jc w:val="center"/>
              <w:rPr>
                <w:b/>
                <w:noProof/>
                <w:lang w:val="vi-VN"/>
              </w:rPr>
            </w:pPr>
            <w:r w:rsidRPr="00F11BD9">
              <w:rPr>
                <w:b/>
                <w:noProof/>
                <w:lang w:val="vi-VN"/>
              </w:rPr>
              <w:t>Dance</w:t>
            </w:r>
          </w:p>
        </w:tc>
        <w:tc>
          <w:tcPr>
            <w:tcW w:w="0" w:type="auto"/>
            <w:vAlign w:val="center"/>
          </w:tcPr>
          <w:p w:rsidR="00577802" w:rsidRPr="00F11BD9" w:rsidRDefault="00AC166A" w:rsidP="00F11BD9">
            <w:pPr>
              <w:pStyle w:val="Table"/>
              <w:jc w:val="center"/>
              <w:rPr>
                <w:b/>
                <w:noProof/>
              </w:rPr>
            </w:pPr>
            <w:r w:rsidRPr="00F11BD9">
              <w:rPr>
                <w:b/>
                <w:noProof/>
              </w:rPr>
              <w:t>Trung bình</w:t>
            </w:r>
          </w:p>
        </w:tc>
      </w:tr>
      <w:tr w:rsidR="00577802" w:rsidRPr="00E30E4B" w:rsidTr="00495225">
        <w:trPr>
          <w:cantSplit/>
          <w:tblHeader/>
          <w:jc w:val="center"/>
        </w:trPr>
        <w:tc>
          <w:tcPr>
            <w:tcW w:w="1416" w:type="dxa"/>
            <w:vAlign w:val="center"/>
          </w:tcPr>
          <w:p w:rsidR="00577802" w:rsidRPr="00F11BD9" w:rsidRDefault="00F91E68" w:rsidP="00F11BD9">
            <w:pPr>
              <w:pStyle w:val="Table"/>
              <w:jc w:val="center"/>
              <w:rPr>
                <w:b/>
                <w:noProof/>
              </w:rPr>
            </w:pPr>
            <w:bookmarkStart w:id="123" w:name="_Hlk420362390"/>
            <w:bookmarkEnd w:id="122"/>
            <w:r w:rsidRPr="00F11BD9">
              <w:rPr>
                <w:b/>
                <w:noProof/>
              </w:rPr>
              <w:t>1</w:t>
            </w:r>
          </w:p>
        </w:tc>
        <w:tc>
          <w:tcPr>
            <w:tcW w:w="1528" w:type="dxa"/>
            <w:vAlign w:val="center"/>
          </w:tcPr>
          <w:p w:rsidR="00577802" w:rsidRPr="00B92C8C" w:rsidRDefault="00B92C8C" w:rsidP="00F11BD9">
            <w:pPr>
              <w:pStyle w:val="Table"/>
              <w:jc w:val="center"/>
              <w:rPr>
                <w:noProof/>
              </w:rPr>
            </w:pPr>
            <w:r>
              <w:rPr>
                <w:noProof/>
              </w:rPr>
              <w:t>0.0%</w:t>
            </w:r>
          </w:p>
        </w:tc>
        <w:tc>
          <w:tcPr>
            <w:tcW w:w="1528" w:type="dxa"/>
            <w:vAlign w:val="center"/>
          </w:tcPr>
          <w:p w:rsidR="00577802" w:rsidRPr="00B92C8C" w:rsidRDefault="00B92C8C" w:rsidP="00F11BD9">
            <w:pPr>
              <w:pStyle w:val="Table"/>
              <w:jc w:val="center"/>
              <w:rPr>
                <w:noProof/>
              </w:rPr>
            </w:pPr>
            <w:r>
              <w:rPr>
                <w:noProof/>
              </w:rPr>
              <w:t>100%</w:t>
            </w:r>
          </w:p>
        </w:tc>
        <w:tc>
          <w:tcPr>
            <w:tcW w:w="1353" w:type="dxa"/>
            <w:vAlign w:val="center"/>
          </w:tcPr>
          <w:p w:rsidR="00577802" w:rsidRPr="0012797F" w:rsidRDefault="00B92C8C" w:rsidP="00F11BD9">
            <w:pPr>
              <w:pStyle w:val="Table"/>
              <w:jc w:val="center"/>
            </w:pPr>
            <w:r w:rsidRPr="0012797F">
              <w:t>0.0%</w:t>
            </w:r>
          </w:p>
        </w:tc>
        <w:tc>
          <w:tcPr>
            <w:tcW w:w="1512" w:type="dxa"/>
            <w:vAlign w:val="center"/>
          </w:tcPr>
          <w:p w:rsidR="00577802" w:rsidRPr="00B92C8C" w:rsidRDefault="00B92C8C" w:rsidP="00F11BD9">
            <w:pPr>
              <w:pStyle w:val="Table"/>
              <w:jc w:val="center"/>
              <w:rPr>
                <w:noProof/>
              </w:rPr>
            </w:pPr>
            <w:r>
              <w:rPr>
                <w:noProof/>
              </w:rPr>
              <w:t>0.0%</w:t>
            </w:r>
          </w:p>
        </w:tc>
        <w:tc>
          <w:tcPr>
            <w:tcW w:w="1451" w:type="dxa"/>
            <w:vAlign w:val="center"/>
          </w:tcPr>
          <w:p w:rsidR="00577802" w:rsidRPr="00F6054A" w:rsidRDefault="00842A6C" w:rsidP="00F11BD9">
            <w:pPr>
              <w:pStyle w:val="Table"/>
              <w:jc w:val="center"/>
              <w:rPr>
                <w:noProof/>
              </w:rPr>
            </w:pPr>
            <w:r w:rsidRPr="00F6054A">
              <w:rPr>
                <w:noProof/>
              </w:rPr>
              <w:t>46.3%</w:t>
            </w:r>
          </w:p>
        </w:tc>
      </w:tr>
      <w:bookmarkEnd w:id="123"/>
      <w:tr w:rsidR="00F8493E" w:rsidRPr="00E30E4B" w:rsidTr="00495225">
        <w:trPr>
          <w:cantSplit/>
          <w:tblHeader/>
          <w:jc w:val="center"/>
        </w:trPr>
        <w:tc>
          <w:tcPr>
            <w:tcW w:w="1416" w:type="dxa"/>
            <w:vAlign w:val="center"/>
          </w:tcPr>
          <w:p w:rsidR="00F8493E" w:rsidRPr="00F11BD9" w:rsidRDefault="00F91E68" w:rsidP="00F11BD9">
            <w:pPr>
              <w:pStyle w:val="Table"/>
              <w:jc w:val="center"/>
              <w:rPr>
                <w:b/>
                <w:noProof/>
              </w:rPr>
            </w:pPr>
            <w:r w:rsidRPr="00F11BD9">
              <w:rPr>
                <w:b/>
                <w:noProof/>
              </w:rPr>
              <w:t>2</w:t>
            </w:r>
          </w:p>
        </w:tc>
        <w:tc>
          <w:tcPr>
            <w:tcW w:w="1528" w:type="dxa"/>
            <w:vAlign w:val="center"/>
          </w:tcPr>
          <w:p w:rsidR="00F8493E" w:rsidRPr="00AA1285" w:rsidRDefault="00AA1285" w:rsidP="00F11BD9">
            <w:pPr>
              <w:pStyle w:val="Table"/>
              <w:jc w:val="center"/>
              <w:rPr>
                <w:noProof/>
              </w:rPr>
            </w:pPr>
            <w:r>
              <w:rPr>
                <w:noProof/>
              </w:rPr>
              <w:t>0.0%</w:t>
            </w:r>
          </w:p>
        </w:tc>
        <w:tc>
          <w:tcPr>
            <w:tcW w:w="1528" w:type="dxa"/>
            <w:vAlign w:val="center"/>
          </w:tcPr>
          <w:p w:rsidR="00F8493E" w:rsidRPr="00AA1285" w:rsidRDefault="00AA1285" w:rsidP="00F11BD9">
            <w:pPr>
              <w:pStyle w:val="Table"/>
              <w:jc w:val="center"/>
              <w:rPr>
                <w:noProof/>
              </w:rPr>
            </w:pPr>
            <w:r>
              <w:rPr>
                <w:noProof/>
              </w:rPr>
              <w:t>94.7%</w:t>
            </w:r>
          </w:p>
        </w:tc>
        <w:tc>
          <w:tcPr>
            <w:tcW w:w="1353" w:type="dxa"/>
            <w:vAlign w:val="center"/>
          </w:tcPr>
          <w:p w:rsidR="00F8493E" w:rsidRPr="0012797F" w:rsidRDefault="00AA1285" w:rsidP="00F11BD9">
            <w:pPr>
              <w:pStyle w:val="Table"/>
              <w:jc w:val="center"/>
            </w:pPr>
            <w:r w:rsidRPr="0012797F">
              <w:t>14.3%</w:t>
            </w:r>
          </w:p>
        </w:tc>
        <w:tc>
          <w:tcPr>
            <w:tcW w:w="1512" w:type="dxa"/>
            <w:vAlign w:val="center"/>
          </w:tcPr>
          <w:p w:rsidR="00F8493E" w:rsidRPr="00AA1285" w:rsidRDefault="00AA1285" w:rsidP="00F11BD9">
            <w:pPr>
              <w:pStyle w:val="Table"/>
              <w:jc w:val="center"/>
              <w:rPr>
                <w:noProof/>
              </w:rPr>
            </w:pPr>
            <w:r>
              <w:rPr>
                <w:noProof/>
              </w:rPr>
              <w:t>18.2%</w:t>
            </w:r>
          </w:p>
        </w:tc>
        <w:tc>
          <w:tcPr>
            <w:tcW w:w="1451" w:type="dxa"/>
            <w:vAlign w:val="center"/>
          </w:tcPr>
          <w:p w:rsidR="00F8493E" w:rsidRPr="00F6054A" w:rsidRDefault="00A72A8F" w:rsidP="00F11BD9">
            <w:pPr>
              <w:pStyle w:val="Table"/>
              <w:jc w:val="center"/>
              <w:rPr>
                <w:noProof/>
              </w:rPr>
            </w:pPr>
            <w:r w:rsidRPr="00F6054A">
              <w:rPr>
                <w:noProof/>
              </w:rPr>
              <w:t>50.0%</w:t>
            </w:r>
          </w:p>
        </w:tc>
      </w:tr>
      <w:tr w:rsidR="00577802" w:rsidRPr="00E30E4B" w:rsidTr="00495225">
        <w:trPr>
          <w:cantSplit/>
          <w:tblHeader/>
          <w:jc w:val="center"/>
        </w:trPr>
        <w:tc>
          <w:tcPr>
            <w:tcW w:w="1416" w:type="dxa"/>
            <w:shd w:val="clear" w:color="auto" w:fill="FFFFFF" w:themeFill="background1"/>
            <w:vAlign w:val="center"/>
          </w:tcPr>
          <w:p w:rsidR="00577802" w:rsidRPr="00F11BD9" w:rsidRDefault="00F91E68" w:rsidP="00F11BD9">
            <w:pPr>
              <w:pStyle w:val="Table"/>
              <w:jc w:val="center"/>
              <w:rPr>
                <w:b/>
                <w:noProof/>
              </w:rPr>
            </w:pPr>
            <w:r w:rsidRPr="00F11BD9">
              <w:rPr>
                <w:b/>
                <w:noProof/>
              </w:rPr>
              <w:t>3</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60.9%</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80.0%</w:t>
            </w:r>
          </w:p>
        </w:tc>
        <w:tc>
          <w:tcPr>
            <w:tcW w:w="1353" w:type="dxa"/>
            <w:shd w:val="clear" w:color="auto" w:fill="FFFFFF" w:themeFill="background1"/>
            <w:vAlign w:val="center"/>
          </w:tcPr>
          <w:p w:rsidR="00577802" w:rsidRPr="0012797F" w:rsidRDefault="002435CE" w:rsidP="00F11BD9">
            <w:pPr>
              <w:pStyle w:val="Table"/>
              <w:jc w:val="center"/>
            </w:pPr>
            <w:r w:rsidRPr="0012797F">
              <w:t>69.0%</w:t>
            </w:r>
          </w:p>
        </w:tc>
        <w:tc>
          <w:tcPr>
            <w:tcW w:w="1512" w:type="dxa"/>
            <w:shd w:val="clear" w:color="auto" w:fill="FFFFFF" w:themeFill="background1"/>
            <w:vAlign w:val="center"/>
          </w:tcPr>
          <w:p w:rsidR="00577802" w:rsidRPr="00887AF8" w:rsidRDefault="00887AF8" w:rsidP="00F11BD9">
            <w:pPr>
              <w:pStyle w:val="Table"/>
              <w:jc w:val="center"/>
              <w:rPr>
                <w:noProof/>
              </w:rPr>
            </w:pPr>
            <w:r>
              <w:rPr>
                <w:noProof/>
              </w:rPr>
              <w:t>18.2%</w:t>
            </w:r>
          </w:p>
        </w:tc>
        <w:tc>
          <w:tcPr>
            <w:tcW w:w="1451" w:type="dxa"/>
            <w:shd w:val="clear" w:color="auto" w:fill="FFFFFF" w:themeFill="background1"/>
            <w:vAlign w:val="center"/>
          </w:tcPr>
          <w:p w:rsidR="00577802" w:rsidRPr="00F6054A" w:rsidRDefault="009C0900"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4</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78.3%</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77.3%</w:t>
            </w:r>
          </w:p>
        </w:tc>
        <w:tc>
          <w:tcPr>
            <w:tcW w:w="1353" w:type="dxa"/>
            <w:shd w:val="clear" w:color="auto" w:fill="FFFFFF" w:themeFill="background1"/>
            <w:vAlign w:val="center"/>
          </w:tcPr>
          <w:p w:rsidR="00F91E68" w:rsidRPr="0012797F" w:rsidRDefault="00F70B84" w:rsidP="00F11BD9">
            <w:pPr>
              <w:pStyle w:val="Table"/>
              <w:jc w:val="center"/>
            </w:pPr>
            <w:r w:rsidRPr="0012797F">
              <w:t>66.7%</w:t>
            </w:r>
          </w:p>
        </w:tc>
        <w:tc>
          <w:tcPr>
            <w:tcW w:w="1512" w:type="dxa"/>
            <w:shd w:val="clear" w:color="auto" w:fill="FFFFFF" w:themeFill="background1"/>
            <w:vAlign w:val="center"/>
          </w:tcPr>
          <w:p w:rsidR="00F91E68" w:rsidRPr="00F70B84" w:rsidRDefault="00F70B84" w:rsidP="00F11BD9">
            <w:pPr>
              <w:pStyle w:val="Table"/>
              <w:jc w:val="center"/>
              <w:rPr>
                <w:noProof/>
              </w:rPr>
            </w:pPr>
            <w:r>
              <w:rPr>
                <w:noProof/>
              </w:rPr>
              <w:t>18.2%</w:t>
            </w:r>
          </w:p>
        </w:tc>
        <w:tc>
          <w:tcPr>
            <w:tcW w:w="1451" w:type="dxa"/>
            <w:shd w:val="clear" w:color="auto" w:fill="FFFFFF" w:themeFill="background1"/>
            <w:vAlign w:val="center"/>
          </w:tcPr>
          <w:p w:rsidR="00F91E68" w:rsidRPr="00F6054A" w:rsidRDefault="009C0900" w:rsidP="00F11BD9">
            <w:pPr>
              <w:pStyle w:val="Table"/>
              <w:jc w:val="center"/>
              <w:rPr>
                <w:noProof/>
              </w:rPr>
            </w:pPr>
            <w:r w:rsidRPr="00F6054A">
              <w:rPr>
                <w:noProof/>
              </w:rPr>
              <w:t>66.7%</w:t>
            </w:r>
          </w:p>
        </w:tc>
      </w:tr>
      <w:tr w:rsidR="00704BCE" w:rsidRPr="00E30E4B" w:rsidTr="00495225">
        <w:trPr>
          <w:cantSplit/>
          <w:tblHeader/>
          <w:jc w:val="center"/>
        </w:trPr>
        <w:tc>
          <w:tcPr>
            <w:tcW w:w="1416" w:type="dxa"/>
            <w:shd w:val="clear" w:color="auto" w:fill="FFFFFF" w:themeFill="background1"/>
            <w:vAlign w:val="center"/>
          </w:tcPr>
          <w:p w:rsidR="00704BCE" w:rsidRPr="00F11BD9" w:rsidRDefault="00704BCE" w:rsidP="00F11BD9">
            <w:pPr>
              <w:pStyle w:val="Table"/>
              <w:jc w:val="center"/>
              <w:rPr>
                <w:b/>
                <w:noProof/>
              </w:rPr>
            </w:pPr>
            <w:r w:rsidRPr="00F11BD9">
              <w:rPr>
                <w:b/>
                <w:noProof/>
              </w:rPr>
              <w:t>5</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78.3%</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76.0%</w:t>
            </w:r>
          </w:p>
        </w:tc>
        <w:tc>
          <w:tcPr>
            <w:tcW w:w="1353" w:type="dxa"/>
            <w:shd w:val="clear" w:color="auto" w:fill="FFFFFF" w:themeFill="background1"/>
            <w:vAlign w:val="center"/>
          </w:tcPr>
          <w:p w:rsidR="00704BCE" w:rsidRPr="0012797F" w:rsidRDefault="00704BCE" w:rsidP="00F11BD9">
            <w:pPr>
              <w:pStyle w:val="Table"/>
              <w:jc w:val="center"/>
            </w:pPr>
            <w:r w:rsidRPr="0012797F">
              <w:t>66.7%</w:t>
            </w:r>
          </w:p>
        </w:tc>
        <w:tc>
          <w:tcPr>
            <w:tcW w:w="1512" w:type="dxa"/>
            <w:shd w:val="clear" w:color="auto" w:fill="FFFFFF" w:themeFill="background1"/>
            <w:vAlign w:val="center"/>
          </w:tcPr>
          <w:p w:rsidR="00704BCE" w:rsidRPr="00F70B84" w:rsidRDefault="00704BCE" w:rsidP="00F11BD9">
            <w:pPr>
              <w:pStyle w:val="Table"/>
              <w:jc w:val="center"/>
              <w:rPr>
                <w:noProof/>
              </w:rPr>
            </w:pPr>
            <w:r>
              <w:rPr>
                <w:noProof/>
              </w:rPr>
              <w:t>18.2%</w:t>
            </w:r>
          </w:p>
        </w:tc>
        <w:tc>
          <w:tcPr>
            <w:tcW w:w="1451" w:type="dxa"/>
            <w:shd w:val="clear" w:color="auto" w:fill="FFFFFF" w:themeFill="background1"/>
            <w:vAlign w:val="center"/>
          </w:tcPr>
          <w:p w:rsidR="00704BCE" w:rsidRPr="00F6054A" w:rsidRDefault="00704BCE"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6</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78.3%</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85.3%</w:t>
            </w:r>
          </w:p>
        </w:tc>
        <w:tc>
          <w:tcPr>
            <w:tcW w:w="1353" w:type="dxa"/>
            <w:shd w:val="clear" w:color="auto" w:fill="FFFFFF" w:themeFill="background1"/>
            <w:vAlign w:val="center"/>
          </w:tcPr>
          <w:p w:rsidR="00F91E68" w:rsidRPr="0012797F" w:rsidRDefault="00123CC5" w:rsidP="00F11BD9">
            <w:pPr>
              <w:pStyle w:val="Table"/>
              <w:jc w:val="center"/>
            </w:pPr>
            <w:r w:rsidRPr="0012797F">
              <w:t>69.0%</w:t>
            </w:r>
          </w:p>
        </w:tc>
        <w:tc>
          <w:tcPr>
            <w:tcW w:w="1512" w:type="dxa"/>
            <w:shd w:val="clear" w:color="auto" w:fill="FFFFFF" w:themeFill="background1"/>
            <w:vAlign w:val="center"/>
          </w:tcPr>
          <w:p w:rsidR="00F91E68" w:rsidRPr="00123CC5" w:rsidRDefault="00123CC5" w:rsidP="00F11BD9">
            <w:pPr>
              <w:pStyle w:val="Table"/>
              <w:jc w:val="center"/>
              <w:rPr>
                <w:noProof/>
              </w:rPr>
            </w:pPr>
            <w:r>
              <w:rPr>
                <w:noProof/>
              </w:rPr>
              <w:t>22.7%</w:t>
            </w:r>
          </w:p>
        </w:tc>
        <w:tc>
          <w:tcPr>
            <w:tcW w:w="1451" w:type="dxa"/>
            <w:shd w:val="clear" w:color="auto" w:fill="FFFFFF" w:themeFill="background1"/>
            <w:vAlign w:val="center"/>
          </w:tcPr>
          <w:p w:rsidR="00F91E68" w:rsidRPr="00F6054A" w:rsidRDefault="00F34AEE" w:rsidP="00F11BD9">
            <w:pPr>
              <w:pStyle w:val="Table"/>
              <w:jc w:val="center"/>
              <w:rPr>
                <w:noProof/>
              </w:rPr>
            </w:pPr>
            <w:r w:rsidRPr="00F6054A">
              <w:rPr>
                <w:noProof/>
              </w:rPr>
              <w:t>71.6%</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7</w:t>
            </w:r>
          </w:p>
        </w:tc>
        <w:tc>
          <w:tcPr>
            <w:tcW w:w="1528" w:type="dxa"/>
            <w:shd w:val="clear" w:color="auto" w:fill="FFFFFF" w:themeFill="background1"/>
            <w:vAlign w:val="center"/>
          </w:tcPr>
          <w:p w:rsidR="00F91E68" w:rsidRPr="00E30E4B" w:rsidRDefault="0027207E" w:rsidP="00F11BD9">
            <w:pPr>
              <w:pStyle w:val="Table"/>
              <w:jc w:val="center"/>
              <w:rPr>
                <w:noProof/>
                <w:lang w:val="vi-VN"/>
              </w:rPr>
            </w:pPr>
            <w:r>
              <w:rPr>
                <w:noProof/>
              </w:rPr>
              <w:t>78.3%</w:t>
            </w:r>
          </w:p>
        </w:tc>
        <w:tc>
          <w:tcPr>
            <w:tcW w:w="1528" w:type="dxa"/>
            <w:shd w:val="clear" w:color="auto" w:fill="FFFFFF" w:themeFill="background1"/>
            <w:vAlign w:val="center"/>
          </w:tcPr>
          <w:p w:rsidR="00F91E68" w:rsidRPr="0027207E" w:rsidRDefault="0027207E" w:rsidP="00F11BD9">
            <w:pPr>
              <w:pStyle w:val="Table"/>
              <w:jc w:val="center"/>
              <w:rPr>
                <w:noProof/>
              </w:rPr>
            </w:pPr>
            <w:r>
              <w:rPr>
                <w:noProof/>
              </w:rPr>
              <w:t>84.0%</w:t>
            </w:r>
          </w:p>
        </w:tc>
        <w:tc>
          <w:tcPr>
            <w:tcW w:w="1353" w:type="dxa"/>
            <w:shd w:val="clear" w:color="auto" w:fill="FFFFFF" w:themeFill="background1"/>
            <w:vAlign w:val="center"/>
          </w:tcPr>
          <w:p w:rsidR="00F91E68" w:rsidRPr="0012797F" w:rsidRDefault="0027207E" w:rsidP="00F11BD9">
            <w:pPr>
              <w:pStyle w:val="Table"/>
              <w:jc w:val="center"/>
            </w:pPr>
            <w:r w:rsidRPr="0012797F">
              <w:t>73.8%</w:t>
            </w:r>
          </w:p>
        </w:tc>
        <w:tc>
          <w:tcPr>
            <w:tcW w:w="1512" w:type="dxa"/>
            <w:shd w:val="clear" w:color="auto" w:fill="FFFFFF" w:themeFill="background1"/>
            <w:vAlign w:val="center"/>
          </w:tcPr>
          <w:p w:rsidR="00F91E68" w:rsidRPr="00E30E4B" w:rsidRDefault="0027207E" w:rsidP="00F11BD9">
            <w:pPr>
              <w:pStyle w:val="Table"/>
              <w:jc w:val="center"/>
              <w:rPr>
                <w:noProof/>
                <w:lang w:val="vi-VN"/>
              </w:rPr>
            </w:pPr>
            <w:r>
              <w:rPr>
                <w:noProof/>
              </w:rPr>
              <w:t>22.7%</w:t>
            </w:r>
          </w:p>
        </w:tc>
        <w:tc>
          <w:tcPr>
            <w:tcW w:w="1451" w:type="dxa"/>
            <w:shd w:val="clear" w:color="auto" w:fill="FFFFFF" w:themeFill="background1"/>
            <w:vAlign w:val="center"/>
          </w:tcPr>
          <w:p w:rsidR="00F91E68" w:rsidRPr="00F6054A" w:rsidRDefault="00B8042A" w:rsidP="00F11BD9">
            <w:pPr>
              <w:pStyle w:val="Table"/>
              <w:jc w:val="center"/>
              <w:rPr>
                <w:noProof/>
              </w:rPr>
            </w:pPr>
            <w:r w:rsidRPr="00F6054A">
              <w:rPr>
                <w:noProof/>
              </w:rPr>
              <w:t>72.2%</w:t>
            </w:r>
          </w:p>
        </w:tc>
      </w:tr>
      <w:tr w:rsidR="001A3397" w:rsidRPr="00E30E4B" w:rsidTr="00495225">
        <w:trPr>
          <w:cantSplit/>
          <w:tblHeader/>
          <w:jc w:val="center"/>
        </w:trPr>
        <w:tc>
          <w:tcPr>
            <w:tcW w:w="1416" w:type="dxa"/>
            <w:shd w:val="clear" w:color="auto" w:fill="FFFFFF" w:themeFill="background1"/>
            <w:vAlign w:val="center"/>
          </w:tcPr>
          <w:p w:rsidR="001A3397" w:rsidRPr="00F11BD9" w:rsidRDefault="001A3397" w:rsidP="00F11BD9">
            <w:pPr>
              <w:pStyle w:val="Table"/>
              <w:jc w:val="center"/>
              <w:rPr>
                <w:b/>
                <w:noProof/>
              </w:rPr>
            </w:pPr>
            <w:r w:rsidRPr="00F11BD9">
              <w:rPr>
                <w:b/>
                <w:noProof/>
              </w:rPr>
              <w:t>9</w:t>
            </w:r>
          </w:p>
        </w:tc>
        <w:tc>
          <w:tcPr>
            <w:tcW w:w="1528" w:type="dxa"/>
            <w:shd w:val="clear" w:color="auto" w:fill="FFFFFF" w:themeFill="background1"/>
            <w:vAlign w:val="center"/>
          </w:tcPr>
          <w:p w:rsidR="001A3397"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1A3397" w:rsidRPr="00B8639C" w:rsidRDefault="001A3397" w:rsidP="00F11BD9">
            <w:pPr>
              <w:pStyle w:val="Table"/>
              <w:jc w:val="center"/>
              <w:rPr>
                <w:noProof/>
              </w:rPr>
            </w:pPr>
            <w:r>
              <w:rPr>
                <w:noProof/>
              </w:rPr>
              <w:t>92.0%</w:t>
            </w:r>
          </w:p>
        </w:tc>
        <w:tc>
          <w:tcPr>
            <w:tcW w:w="1353" w:type="dxa"/>
            <w:shd w:val="clear" w:color="auto" w:fill="FFFFFF" w:themeFill="background1"/>
            <w:vAlign w:val="center"/>
          </w:tcPr>
          <w:p w:rsidR="001A3397" w:rsidRPr="0012797F" w:rsidRDefault="001A3397" w:rsidP="00F11BD9">
            <w:pPr>
              <w:pStyle w:val="Table"/>
              <w:jc w:val="center"/>
            </w:pPr>
            <w:r w:rsidRPr="0012797F">
              <w:t>69.0%</w:t>
            </w:r>
          </w:p>
        </w:tc>
        <w:tc>
          <w:tcPr>
            <w:tcW w:w="1512" w:type="dxa"/>
            <w:shd w:val="clear" w:color="auto" w:fill="FFFFFF" w:themeFill="background1"/>
            <w:vAlign w:val="center"/>
          </w:tcPr>
          <w:p w:rsidR="001A3397" w:rsidRPr="00B8639C" w:rsidRDefault="001A3397" w:rsidP="00F11BD9">
            <w:pPr>
              <w:pStyle w:val="Table"/>
              <w:jc w:val="center"/>
              <w:rPr>
                <w:noProof/>
              </w:rPr>
            </w:pPr>
            <w:r>
              <w:rPr>
                <w:noProof/>
              </w:rPr>
              <w:t>54.5%</w:t>
            </w:r>
          </w:p>
        </w:tc>
        <w:tc>
          <w:tcPr>
            <w:tcW w:w="1451" w:type="dxa"/>
            <w:shd w:val="clear" w:color="auto" w:fill="FFFFFF" w:themeFill="background1"/>
            <w:vAlign w:val="center"/>
          </w:tcPr>
          <w:p w:rsidR="001A3397" w:rsidRPr="00F6054A" w:rsidRDefault="001A3397" w:rsidP="00F11BD9">
            <w:pPr>
              <w:pStyle w:val="Table"/>
              <w:jc w:val="center"/>
              <w:rPr>
                <w:noProof/>
              </w:rPr>
            </w:pPr>
            <w:r w:rsidRPr="00F6054A">
              <w:rPr>
                <w:noProof/>
              </w:rPr>
              <w:t>79.0%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7952BF" w:rsidP="00F11BD9">
            <w:pPr>
              <w:pStyle w:val="Table"/>
              <w:jc w:val="center"/>
              <w:rPr>
                <w:b/>
                <w:noProof/>
              </w:rPr>
            </w:pPr>
            <w:r w:rsidRPr="00F11BD9">
              <w:rPr>
                <w:b/>
                <w:noProof/>
              </w:rPr>
              <w:t>11</w:t>
            </w:r>
          </w:p>
        </w:tc>
        <w:tc>
          <w:tcPr>
            <w:tcW w:w="1528" w:type="dxa"/>
            <w:shd w:val="clear" w:color="auto" w:fill="FFFFFF" w:themeFill="background1"/>
            <w:vAlign w:val="center"/>
          </w:tcPr>
          <w:p w:rsidR="00F91E68" w:rsidRPr="00E30E4B" w:rsidRDefault="00B8639C" w:rsidP="00F11BD9">
            <w:pPr>
              <w:pStyle w:val="Table"/>
              <w:jc w:val="center"/>
              <w:rPr>
                <w:noProof/>
                <w:lang w:val="vi-VN"/>
              </w:rPr>
            </w:pPr>
            <w:r>
              <w:rPr>
                <w:noProof/>
              </w:rPr>
              <w:t>78.3%</w:t>
            </w:r>
          </w:p>
        </w:tc>
        <w:tc>
          <w:tcPr>
            <w:tcW w:w="1528" w:type="dxa"/>
            <w:shd w:val="clear" w:color="auto" w:fill="FFFFFF" w:themeFill="background1"/>
            <w:vAlign w:val="center"/>
          </w:tcPr>
          <w:p w:rsidR="00F91E68" w:rsidRPr="00B8639C" w:rsidRDefault="00B8639C" w:rsidP="00F11BD9">
            <w:pPr>
              <w:pStyle w:val="Table"/>
              <w:jc w:val="center"/>
              <w:rPr>
                <w:noProof/>
              </w:rPr>
            </w:pPr>
            <w:r>
              <w:rPr>
                <w:noProof/>
              </w:rPr>
              <w:t>9</w:t>
            </w:r>
            <w:r w:rsidR="006D0D4C">
              <w:rPr>
                <w:noProof/>
              </w:rPr>
              <w:t>4</w:t>
            </w:r>
            <w:r>
              <w:rPr>
                <w:noProof/>
              </w:rPr>
              <w:t>.</w:t>
            </w:r>
            <w:r w:rsidR="006D0D4C">
              <w:rPr>
                <w:noProof/>
              </w:rPr>
              <w:t>6</w:t>
            </w:r>
            <w:r>
              <w:rPr>
                <w:noProof/>
              </w:rPr>
              <w:t>%</w:t>
            </w:r>
          </w:p>
        </w:tc>
        <w:tc>
          <w:tcPr>
            <w:tcW w:w="1353" w:type="dxa"/>
            <w:shd w:val="clear" w:color="auto" w:fill="FFFFFF" w:themeFill="background1"/>
            <w:vAlign w:val="center"/>
          </w:tcPr>
          <w:p w:rsidR="00F91E68" w:rsidRPr="0012797F" w:rsidRDefault="00B8639C" w:rsidP="00F11BD9">
            <w:pPr>
              <w:pStyle w:val="Table"/>
              <w:jc w:val="center"/>
            </w:pPr>
            <w:r w:rsidRPr="0012797F">
              <w:t>69.0%</w:t>
            </w:r>
          </w:p>
        </w:tc>
        <w:tc>
          <w:tcPr>
            <w:tcW w:w="1512" w:type="dxa"/>
            <w:shd w:val="clear" w:color="auto" w:fill="FFFFFF" w:themeFill="background1"/>
            <w:vAlign w:val="center"/>
          </w:tcPr>
          <w:p w:rsidR="00F91E68" w:rsidRPr="00B8639C" w:rsidRDefault="006D0D4C" w:rsidP="00F11BD9">
            <w:pPr>
              <w:pStyle w:val="Table"/>
              <w:jc w:val="center"/>
              <w:rPr>
                <w:noProof/>
              </w:rPr>
            </w:pPr>
            <w:r>
              <w:rPr>
                <w:noProof/>
              </w:rPr>
              <w:t>71.4</w:t>
            </w:r>
            <w:r w:rsidR="00B8639C">
              <w:rPr>
                <w:noProof/>
              </w:rPr>
              <w:t>%</w:t>
            </w:r>
          </w:p>
        </w:tc>
        <w:tc>
          <w:tcPr>
            <w:tcW w:w="1451" w:type="dxa"/>
            <w:shd w:val="clear" w:color="auto" w:fill="FFFFFF" w:themeFill="background1"/>
            <w:vAlign w:val="center"/>
          </w:tcPr>
          <w:p w:rsidR="00F91E68" w:rsidRPr="00F6054A" w:rsidRDefault="006D42FA" w:rsidP="00F11BD9">
            <w:pPr>
              <w:pStyle w:val="Table"/>
              <w:jc w:val="center"/>
              <w:rPr>
                <w:noProof/>
              </w:rPr>
            </w:pPr>
            <w:r w:rsidRPr="00F6054A">
              <w:rPr>
                <w:noProof/>
              </w:rPr>
              <w:t>80.9%</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3</w:t>
            </w:r>
          </w:p>
        </w:tc>
        <w:tc>
          <w:tcPr>
            <w:tcW w:w="1528" w:type="dxa"/>
            <w:shd w:val="clear" w:color="auto" w:fill="FFFFFF" w:themeFill="background1"/>
            <w:vAlign w:val="center"/>
          </w:tcPr>
          <w:p w:rsidR="00F91E68"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F91E68" w:rsidRPr="001A3397" w:rsidRDefault="006D0D4C" w:rsidP="00F11BD9">
            <w:pPr>
              <w:pStyle w:val="Table"/>
              <w:jc w:val="center"/>
              <w:rPr>
                <w:noProof/>
              </w:rPr>
            </w:pPr>
            <w:r>
              <w:rPr>
                <w:noProof/>
              </w:rPr>
              <w:t>96.0</w:t>
            </w:r>
            <w:r w:rsidR="001A3397">
              <w:rPr>
                <w:noProof/>
              </w:rPr>
              <w:t>%</w:t>
            </w:r>
          </w:p>
        </w:tc>
        <w:tc>
          <w:tcPr>
            <w:tcW w:w="1353" w:type="dxa"/>
            <w:shd w:val="clear" w:color="auto" w:fill="FFFFFF" w:themeFill="background1"/>
            <w:vAlign w:val="center"/>
          </w:tcPr>
          <w:p w:rsidR="00F91E68" w:rsidRPr="0012797F" w:rsidRDefault="000722E0" w:rsidP="00F11BD9">
            <w:pPr>
              <w:pStyle w:val="Table"/>
              <w:jc w:val="center"/>
            </w:pPr>
            <w:r w:rsidRPr="0012797F">
              <w:t>73.8</w:t>
            </w:r>
            <w:r w:rsidR="001A3397" w:rsidRPr="0012797F">
              <w:t>%</w:t>
            </w:r>
          </w:p>
        </w:tc>
        <w:tc>
          <w:tcPr>
            <w:tcW w:w="1512" w:type="dxa"/>
            <w:shd w:val="clear" w:color="auto" w:fill="FFFFFF" w:themeFill="background1"/>
            <w:vAlign w:val="center"/>
          </w:tcPr>
          <w:p w:rsidR="00F91E68" w:rsidRPr="000722E0" w:rsidRDefault="000722E0" w:rsidP="00F11BD9">
            <w:pPr>
              <w:pStyle w:val="Table"/>
              <w:jc w:val="center"/>
              <w:rPr>
                <w:noProof/>
              </w:rPr>
            </w:pPr>
            <w:r>
              <w:rPr>
                <w:noProof/>
              </w:rPr>
              <w:t>54.5%</w:t>
            </w:r>
          </w:p>
        </w:tc>
        <w:tc>
          <w:tcPr>
            <w:tcW w:w="1451" w:type="dxa"/>
            <w:shd w:val="clear" w:color="auto" w:fill="FFFFFF" w:themeFill="background1"/>
            <w:vAlign w:val="center"/>
          </w:tcPr>
          <w:p w:rsidR="00F91E68" w:rsidRPr="00F6054A" w:rsidRDefault="007952BF" w:rsidP="00F11BD9">
            <w:pPr>
              <w:pStyle w:val="Table"/>
              <w:jc w:val="center"/>
              <w:rPr>
                <w:noProof/>
              </w:rPr>
            </w:pPr>
            <w:r w:rsidRPr="00F6054A">
              <w:rPr>
                <w:noProof/>
              </w:rPr>
              <w:t>82.1%</w:t>
            </w:r>
          </w:p>
        </w:tc>
      </w:tr>
      <w:tr w:rsidR="00490A6B" w:rsidRPr="00E30E4B" w:rsidTr="00495225">
        <w:trPr>
          <w:cantSplit/>
          <w:tblHeader/>
          <w:jc w:val="center"/>
        </w:trPr>
        <w:tc>
          <w:tcPr>
            <w:tcW w:w="1416" w:type="dxa"/>
            <w:shd w:val="clear" w:color="auto" w:fill="FFFFFF" w:themeFill="background1"/>
            <w:vAlign w:val="center"/>
          </w:tcPr>
          <w:p w:rsidR="00490A6B" w:rsidRPr="00F11BD9" w:rsidRDefault="00490A6B" w:rsidP="00F11BD9">
            <w:pPr>
              <w:pStyle w:val="Table"/>
              <w:jc w:val="center"/>
              <w:rPr>
                <w:b/>
                <w:noProof/>
              </w:rPr>
            </w:pPr>
            <w:r w:rsidRPr="00F11BD9">
              <w:rPr>
                <w:b/>
                <w:noProof/>
              </w:rPr>
              <w:t>14</w:t>
            </w:r>
          </w:p>
        </w:tc>
        <w:tc>
          <w:tcPr>
            <w:tcW w:w="1528" w:type="dxa"/>
            <w:shd w:val="clear" w:color="auto" w:fill="FFFFFF" w:themeFill="background1"/>
            <w:vAlign w:val="center"/>
          </w:tcPr>
          <w:p w:rsidR="00490A6B" w:rsidRPr="00E30E4B" w:rsidRDefault="00490A6B" w:rsidP="00F11BD9">
            <w:pPr>
              <w:pStyle w:val="Table"/>
              <w:jc w:val="center"/>
              <w:rPr>
                <w:noProof/>
                <w:lang w:val="vi-VN"/>
              </w:rPr>
            </w:pPr>
            <w:r>
              <w:rPr>
                <w:noProof/>
              </w:rPr>
              <w:t>78.3%</w:t>
            </w:r>
          </w:p>
        </w:tc>
        <w:tc>
          <w:tcPr>
            <w:tcW w:w="1528" w:type="dxa"/>
            <w:shd w:val="clear" w:color="auto" w:fill="FFFFFF" w:themeFill="background1"/>
            <w:vAlign w:val="center"/>
          </w:tcPr>
          <w:p w:rsidR="00490A6B" w:rsidRPr="001A3397" w:rsidRDefault="00490A6B" w:rsidP="00F11BD9">
            <w:pPr>
              <w:pStyle w:val="Table"/>
              <w:jc w:val="center"/>
              <w:rPr>
                <w:noProof/>
              </w:rPr>
            </w:pPr>
            <w:r>
              <w:rPr>
                <w:noProof/>
              </w:rPr>
              <w:t>96.0%</w:t>
            </w:r>
          </w:p>
        </w:tc>
        <w:tc>
          <w:tcPr>
            <w:tcW w:w="1353" w:type="dxa"/>
            <w:shd w:val="clear" w:color="auto" w:fill="FFFFFF" w:themeFill="background1"/>
            <w:vAlign w:val="center"/>
          </w:tcPr>
          <w:p w:rsidR="00490A6B" w:rsidRPr="0012797F" w:rsidRDefault="00490A6B" w:rsidP="00F11BD9">
            <w:pPr>
              <w:pStyle w:val="Table"/>
              <w:jc w:val="center"/>
            </w:pPr>
            <w:r w:rsidRPr="0012797F">
              <w:t>76.2%</w:t>
            </w:r>
          </w:p>
        </w:tc>
        <w:tc>
          <w:tcPr>
            <w:tcW w:w="1512" w:type="dxa"/>
            <w:shd w:val="clear" w:color="auto" w:fill="FFFFFF" w:themeFill="background1"/>
            <w:vAlign w:val="center"/>
          </w:tcPr>
          <w:p w:rsidR="00490A6B" w:rsidRPr="00490A6B" w:rsidRDefault="00490A6B" w:rsidP="00F11BD9">
            <w:pPr>
              <w:pStyle w:val="Table"/>
              <w:jc w:val="center"/>
              <w:rPr>
                <w:noProof/>
              </w:rPr>
            </w:pPr>
            <w:r>
              <w:rPr>
                <w:noProof/>
              </w:rPr>
              <w:t>63.6%</w:t>
            </w:r>
          </w:p>
        </w:tc>
        <w:tc>
          <w:tcPr>
            <w:tcW w:w="1451" w:type="dxa"/>
            <w:shd w:val="clear" w:color="auto" w:fill="FFFFFF" w:themeFill="background1"/>
            <w:vAlign w:val="center"/>
          </w:tcPr>
          <w:p w:rsidR="00490A6B" w:rsidRPr="00F6054A" w:rsidRDefault="00490A6B" w:rsidP="00F11BD9">
            <w:pPr>
              <w:pStyle w:val="Table"/>
              <w:jc w:val="center"/>
              <w:rPr>
                <w:noProof/>
              </w:rPr>
            </w:pPr>
            <w:r w:rsidRPr="00F6054A">
              <w:rPr>
                <w:noProof/>
              </w:rPr>
              <w:t>84.0%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6</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78.3%</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97.3%</w:t>
            </w:r>
          </w:p>
        </w:tc>
        <w:tc>
          <w:tcPr>
            <w:tcW w:w="1353" w:type="dxa"/>
            <w:shd w:val="clear" w:color="auto" w:fill="FFFFFF" w:themeFill="background1"/>
            <w:vAlign w:val="center"/>
          </w:tcPr>
          <w:p w:rsidR="00F91E68" w:rsidRPr="0012797F" w:rsidRDefault="000515AD" w:rsidP="00F11BD9">
            <w:pPr>
              <w:pStyle w:val="Table"/>
              <w:jc w:val="center"/>
            </w:pPr>
            <w:r w:rsidRPr="0012797F">
              <w:t>85.7%</w:t>
            </w:r>
          </w:p>
        </w:tc>
        <w:tc>
          <w:tcPr>
            <w:tcW w:w="1512" w:type="dxa"/>
            <w:shd w:val="clear" w:color="auto" w:fill="FFFFFF" w:themeFill="background1"/>
            <w:vAlign w:val="center"/>
          </w:tcPr>
          <w:p w:rsidR="00F91E68" w:rsidRPr="000515AD" w:rsidRDefault="000515AD" w:rsidP="00F11BD9">
            <w:pPr>
              <w:pStyle w:val="Table"/>
              <w:jc w:val="center"/>
              <w:rPr>
                <w:noProof/>
              </w:rPr>
            </w:pPr>
            <w:r>
              <w:rPr>
                <w:noProof/>
              </w:rPr>
              <w:t>63.6%</w:t>
            </w:r>
          </w:p>
        </w:tc>
        <w:tc>
          <w:tcPr>
            <w:tcW w:w="1451" w:type="dxa"/>
            <w:shd w:val="clear" w:color="auto" w:fill="FFFFFF" w:themeFill="background1"/>
            <w:vAlign w:val="center"/>
          </w:tcPr>
          <w:p w:rsidR="00F91E68" w:rsidRPr="00F6054A" w:rsidRDefault="006F3A86" w:rsidP="00F11BD9">
            <w:pPr>
              <w:pStyle w:val="Table"/>
              <w:jc w:val="center"/>
              <w:rPr>
                <w:noProof/>
              </w:rPr>
            </w:pPr>
            <w:r w:rsidRPr="00F6054A">
              <w:rPr>
                <w:noProof/>
              </w:rPr>
              <w:t>87.0%</w:t>
            </w:r>
          </w:p>
        </w:tc>
      </w:tr>
      <w:tr w:rsidR="005E2D26" w:rsidRPr="00E30E4B" w:rsidTr="00495225">
        <w:trPr>
          <w:cantSplit/>
          <w:tblHeader/>
          <w:jc w:val="center"/>
        </w:trPr>
        <w:tc>
          <w:tcPr>
            <w:tcW w:w="1416" w:type="dxa"/>
            <w:shd w:val="clear" w:color="auto" w:fill="FFFFFF" w:themeFill="background1"/>
            <w:vAlign w:val="center"/>
          </w:tcPr>
          <w:p w:rsidR="005E2D26" w:rsidRPr="00F11BD9" w:rsidRDefault="005E2D26" w:rsidP="00F11BD9">
            <w:pPr>
              <w:pStyle w:val="Table"/>
              <w:jc w:val="center"/>
              <w:rPr>
                <w:b/>
                <w:noProof/>
              </w:rPr>
            </w:pPr>
            <w:r w:rsidRPr="00F11BD9">
              <w:rPr>
                <w:b/>
                <w:noProof/>
              </w:rPr>
              <w:lastRenderedPageBreak/>
              <w:t>17</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78.3%</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97.3%</w:t>
            </w:r>
          </w:p>
        </w:tc>
        <w:tc>
          <w:tcPr>
            <w:tcW w:w="1353" w:type="dxa"/>
            <w:shd w:val="clear" w:color="auto" w:fill="FFFFFF" w:themeFill="background1"/>
            <w:vAlign w:val="center"/>
          </w:tcPr>
          <w:p w:rsidR="005E2D26" w:rsidRPr="0012797F" w:rsidRDefault="005E2D26" w:rsidP="00F11BD9">
            <w:pPr>
              <w:pStyle w:val="Table"/>
              <w:jc w:val="center"/>
            </w:pPr>
            <w:r w:rsidRPr="0012797F">
              <w:t>85.7%</w:t>
            </w:r>
          </w:p>
        </w:tc>
        <w:tc>
          <w:tcPr>
            <w:tcW w:w="1512" w:type="dxa"/>
            <w:shd w:val="clear" w:color="auto" w:fill="FFFFFF" w:themeFill="background1"/>
            <w:vAlign w:val="center"/>
          </w:tcPr>
          <w:p w:rsidR="005E2D26" w:rsidRPr="000515AD" w:rsidRDefault="005E2D26" w:rsidP="00F11BD9">
            <w:pPr>
              <w:pStyle w:val="Table"/>
              <w:jc w:val="center"/>
              <w:rPr>
                <w:noProof/>
              </w:rPr>
            </w:pPr>
            <w:r>
              <w:rPr>
                <w:noProof/>
              </w:rPr>
              <w:t>68.2%</w:t>
            </w:r>
          </w:p>
        </w:tc>
        <w:tc>
          <w:tcPr>
            <w:tcW w:w="1451" w:type="dxa"/>
            <w:shd w:val="clear" w:color="auto" w:fill="FFFFFF" w:themeFill="background1"/>
            <w:vAlign w:val="center"/>
          </w:tcPr>
          <w:p w:rsidR="005E2D26" w:rsidRPr="00F6054A" w:rsidRDefault="005E2D26" w:rsidP="00F11BD9">
            <w:pPr>
              <w:pStyle w:val="Table"/>
              <w:jc w:val="center"/>
              <w:rPr>
                <w:noProof/>
              </w:rPr>
            </w:pPr>
            <w:r w:rsidRPr="00F6054A">
              <w:rPr>
                <w:noProof/>
              </w:rPr>
              <w:t>87.7%</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2068AE" w:rsidP="00F11BD9">
            <w:pPr>
              <w:pStyle w:val="Table"/>
              <w:jc w:val="center"/>
              <w:rPr>
                <w:b/>
                <w:noProof/>
              </w:rPr>
            </w:pPr>
            <w:r w:rsidRPr="00F11BD9">
              <w:rPr>
                <w:b/>
                <w:noProof/>
              </w:rPr>
              <w:t>18</w:t>
            </w:r>
          </w:p>
        </w:tc>
        <w:tc>
          <w:tcPr>
            <w:tcW w:w="1528" w:type="dxa"/>
            <w:shd w:val="clear" w:color="auto" w:fill="FFFFFF" w:themeFill="background1"/>
            <w:vAlign w:val="center"/>
          </w:tcPr>
          <w:p w:rsidR="00F91E68" w:rsidRPr="00E30E4B" w:rsidRDefault="007C04CF" w:rsidP="00F11BD9">
            <w:pPr>
              <w:pStyle w:val="Table"/>
              <w:jc w:val="center"/>
              <w:rPr>
                <w:noProof/>
                <w:lang w:val="vi-VN"/>
              </w:rPr>
            </w:pPr>
            <w:r>
              <w:rPr>
                <w:noProof/>
              </w:rPr>
              <w:t>78.3%</w:t>
            </w:r>
          </w:p>
        </w:tc>
        <w:tc>
          <w:tcPr>
            <w:tcW w:w="1528" w:type="dxa"/>
            <w:shd w:val="clear" w:color="auto" w:fill="FFFFFF" w:themeFill="background1"/>
            <w:vAlign w:val="center"/>
          </w:tcPr>
          <w:p w:rsidR="00F91E68" w:rsidRPr="007C04CF" w:rsidRDefault="007C04CF" w:rsidP="00F11BD9">
            <w:pPr>
              <w:pStyle w:val="Table"/>
              <w:jc w:val="center"/>
              <w:rPr>
                <w:noProof/>
              </w:rPr>
            </w:pPr>
            <w:r>
              <w:rPr>
                <w:noProof/>
              </w:rPr>
              <w:t>94.7%</w:t>
            </w:r>
          </w:p>
        </w:tc>
        <w:tc>
          <w:tcPr>
            <w:tcW w:w="1353" w:type="dxa"/>
            <w:shd w:val="clear" w:color="auto" w:fill="FFFFFF" w:themeFill="background1"/>
            <w:vAlign w:val="center"/>
          </w:tcPr>
          <w:p w:rsidR="00F91E68" w:rsidRPr="0012797F" w:rsidRDefault="007C04CF" w:rsidP="00F11BD9">
            <w:pPr>
              <w:pStyle w:val="Table"/>
              <w:jc w:val="center"/>
            </w:pPr>
            <w:r w:rsidRPr="0012797F">
              <w:t>85.7%</w:t>
            </w:r>
          </w:p>
        </w:tc>
        <w:tc>
          <w:tcPr>
            <w:tcW w:w="1512" w:type="dxa"/>
            <w:shd w:val="clear" w:color="auto" w:fill="FFFFFF" w:themeFill="background1"/>
            <w:vAlign w:val="center"/>
          </w:tcPr>
          <w:p w:rsidR="00F91E68" w:rsidRPr="007C04CF" w:rsidRDefault="007C04CF" w:rsidP="00F11BD9">
            <w:pPr>
              <w:pStyle w:val="Table"/>
              <w:jc w:val="center"/>
              <w:rPr>
                <w:noProof/>
              </w:rPr>
            </w:pPr>
            <w:r>
              <w:rPr>
                <w:noProof/>
              </w:rPr>
              <w:t>68.2%</w:t>
            </w:r>
          </w:p>
        </w:tc>
        <w:tc>
          <w:tcPr>
            <w:tcW w:w="1451" w:type="dxa"/>
            <w:shd w:val="clear" w:color="auto" w:fill="FFFFFF" w:themeFill="background1"/>
            <w:vAlign w:val="center"/>
          </w:tcPr>
          <w:p w:rsidR="00F91E68" w:rsidRPr="00F6054A" w:rsidRDefault="00A41E0E" w:rsidP="00F11BD9">
            <w:pPr>
              <w:pStyle w:val="Table"/>
              <w:jc w:val="center"/>
              <w:rPr>
                <w:noProof/>
              </w:rPr>
            </w:pPr>
            <w:r w:rsidRPr="00F6054A">
              <w:rPr>
                <w:noProof/>
              </w:rPr>
              <w:t>86.4%</w:t>
            </w:r>
          </w:p>
        </w:tc>
      </w:tr>
      <w:tr w:rsidR="00B4133D" w:rsidRPr="00E30E4B" w:rsidTr="00495225">
        <w:trPr>
          <w:cantSplit/>
          <w:tblHeader/>
          <w:jc w:val="center"/>
        </w:trPr>
        <w:tc>
          <w:tcPr>
            <w:tcW w:w="1416" w:type="dxa"/>
            <w:shd w:val="clear" w:color="auto" w:fill="FFFFFF" w:themeFill="background1"/>
            <w:vAlign w:val="center"/>
          </w:tcPr>
          <w:p w:rsidR="00B4133D" w:rsidRPr="00F11BD9" w:rsidRDefault="00B4133D" w:rsidP="00F11BD9">
            <w:pPr>
              <w:pStyle w:val="Table"/>
              <w:jc w:val="center"/>
              <w:rPr>
                <w:b/>
                <w:noProof/>
              </w:rPr>
            </w:pPr>
            <w:r w:rsidRPr="00F11BD9">
              <w:rPr>
                <w:b/>
                <w:noProof/>
              </w:rPr>
              <w:t>20</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78.3%</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94.7%</w:t>
            </w:r>
          </w:p>
        </w:tc>
        <w:tc>
          <w:tcPr>
            <w:tcW w:w="1353" w:type="dxa"/>
            <w:shd w:val="clear" w:color="auto" w:fill="FFFFFF" w:themeFill="background1"/>
            <w:vAlign w:val="center"/>
          </w:tcPr>
          <w:p w:rsidR="00B4133D" w:rsidRPr="0012797F" w:rsidRDefault="00AD0000" w:rsidP="00F11BD9">
            <w:pPr>
              <w:pStyle w:val="Table"/>
              <w:jc w:val="center"/>
            </w:pPr>
            <w:r w:rsidRPr="0012797F">
              <w:t>83.3%</w:t>
            </w:r>
          </w:p>
        </w:tc>
        <w:tc>
          <w:tcPr>
            <w:tcW w:w="1512" w:type="dxa"/>
            <w:shd w:val="clear" w:color="auto" w:fill="FFFFFF" w:themeFill="background1"/>
            <w:vAlign w:val="center"/>
          </w:tcPr>
          <w:p w:rsidR="00B4133D" w:rsidRPr="00AD0000" w:rsidRDefault="00AD0000" w:rsidP="00F11BD9">
            <w:pPr>
              <w:pStyle w:val="Table"/>
              <w:jc w:val="center"/>
              <w:rPr>
                <w:noProof/>
              </w:rPr>
            </w:pPr>
            <w:r>
              <w:rPr>
                <w:noProof/>
              </w:rPr>
              <w:t>59.0%</w:t>
            </w:r>
          </w:p>
        </w:tc>
        <w:tc>
          <w:tcPr>
            <w:tcW w:w="1451" w:type="dxa"/>
            <w:shd w:val="clear" w:color="auto" w:fill="FFFFFF" w:themeFill="background1"/>
            <w:vAlign w:val="center"/>
          </w:tcPr>
          <w:p w:rsidR="00B4133D" w:rsidRPr="00F6054A" w:rsidRDefault="00B4133D" w:rsidP="00F11BD9">
            <w:pPr>
              <w:pStyle w:val="Table"/>
              <w:jc w:val="center"/>
              <w:rPr>
                <w:noProof/>
              </w:rPr>
            </w:pPr>
            <w:r w:rsidRPr="00F6054A">
              <w:rPr>
                <w:noProof/>
              </w:rPr>
              <w:t>84.6%</w:t>
            </w:r>
          </w:p>
        </w:tc>
      </w:tr>
      <w:tr w:rsidR="00FD3524" w:rsidRPr="00E30E4B" w:rsidTr="00495225">
        <w:trPr>
          <w:cantSplit/>
          <w:tblHeader/>
          <w:jc w:val="center"/>
        </w:trPr>
        <w:tc>
          <w:tcPr>
            <w:tcW w:w="1416" w:type="dxa"/>
            <w:shd w:val="clear" w:color="auto" w:fill="FFFFFF" w:themeFill="background1"/>
            <w:vAlign w:val="center"/>
          </w:tcPr>
          <w:p w:rsidR="00FD3524" w:rsidRPr="00F11BD9" w:rsidRDefault="002375A0" w:rsidP="00F11BD9">
            <w:pPr>
              <w:pStyle w:val="Table"/>
              <w:jc w:val="center"/>
              <w:rPr>
                <w:b/>
                <w:noProof/>
              </w:rPr>
            </w:pPr>
            <w:r w:rsidRPr="00F11BD9">
              <w:rPr>
                <w:b/>
                <w:noProof/>
              </w:rPr>
              <w:t>23</w:t>
            </w:r>
          </w:p>
        </w:tc>
        <w:tc>
          <w:tcPr>
            <w:tcW w:w="1528" w:type="dxa"/>
            <w:shd w:val="clear" w:color="auto" w:fill="FFFFFF" w:themeFill="background1"/>
            <w:vAlign w:val="center"/>
          </w:tcPr>
          <w:p w:rsidR="00FD3524" w:rsidRPr="00E30E4B" w:rsidRDefault="008B6615" w:rsidP="00F11BD9">
            <w:pPr>
              <w:pStyle w:val="Table"/>
              <w:jc w:val="center"/>
              <w:rPr>
                <w:noProof/>
                <w:lang w:val="vi-VN"/>
              </w:rPr>
            </w:pPr>
            <w:r>
              <w:rPr>
                <w:noProof/>
              </w:rPr>
              <w:t>78.3%</w:t>
            </w:r>
          </w:p>
        </w:tc>
        <w:tc>
          <w:tcPr>
            <w:tcW w:w="1528" w:type="dxa"/>
            <w:shd w:val="clear" w:color="auto" w:fill="FFFFFF" w:themeFill="background1"/>
            <w:vAlign w:val="center"/>
          </w:tcPr>
          <w:p w:rsidR="00FD3524" w:rsidRPr="008B6615" w:rsidRDefault="008B6615" w:rsidP="00F11BD9">
            <w:pPr>
              <w:pStyle w:val="Table"/>
              <w:jc w:val="center"/>
              <w:rPr>
                <w:noProof/>
              </w:rPr>
            </w:pPr>
            <w:r>
              <w:rPr>
                <w:noProof/>
              </w:rPr>
              <w:t>96.0%</w:t>
            </w:r>
          </w:p>
        </w:tc>
        <w:tc>
          <w:tcPr>
            <w:tcW w:w="1353" w:type="dxa"/>
            <w:shd w:val="clear" w:color="auto" w:fill="FFFFFF" w:themeFill="background1"/>
            <w:vAlign w:val="center"/>
          </w:tcPr>
          <w:p w:rsidR="00FD3524" w:rsidRPr="0012797F" w:rsidRDefault="008B6615" w:rsidP="00F11BD9">
            <w:pPr>
              <w:pStyle w:val="Table"/>
              <w:jc w:val="center"/>
            </w:pPr>
            <w:r w:rsidRPr="0012797F">
              <w:t>85.7%</w:t>
            </w:r>
          </w:p>
        </w:tc>
        <w:tc>
          <w:tcPr>
            <w:tcW w:w="1512" w:type="dxa"/>
            <w:shd w:val="clear" w:color="auto" w:fill="FFFFFF" w:themeFill="background1"/>
            <w:vAlign w:val="center"/>
          </w:tcPr>
          <w:p w:rsidR="00FD3524" w:rsidRPr="008B6615" w:rsidRDefault="008B6615" w:rsidP="00F11BD9">
            <w:pPr>
              <w:pStyle w:val="Table"/>
              <w:jc w:val="center"/>
              <w:rPr>
                <w:noProof/>
              </w:rPr>
            </w:pPr>
            <w:r>
              <w:rPr>
                <w:noProof/>
              </w:rPr>
              <w:t>77.3%</w:t>
            </w:r>
          </w:p>
        </w:tc>
        <w:tc>
          <w:tcPr>
            <w:tcW w:w="1451" w:type="dxa"/>
            <w:shd w:val="clear" w:color="auto" w:fill="FFFFFF" w:themeFill="background1"/>
            <w:vAlign w:val="center"/>
          </w:tcPr>
          <w:p w:rsidR="00FD3524" w:rsidRPr="00F6054A" w:rsidRDefault="002375A0" w:rsidP="00F11BD9">
            <w:pPr>
              <w:pStyle w:val="Table"/>
              <w:jc w:val="center"/>
              <w:rPr>
                <w:noProof/>
              </w:rPr>
            </w:pPr>
            <w:r w:rsidRPr="00F6054A">
              <w:rPr>
                <w:noProof/>
              </w:rPr>
              <w:t>88.3%</w:t>
            </w:r>
          </w:p>
        </w:tc>
      </w:tr>
      <w:tr w:rsidR="00DD02AF" w:rsidRPr="00E30E4B" w:rsidTr="00495225">
        <w:trPr>
          <w:cantSplit/>
          <w:tblHeader/>
          <w:jc w:val="center"/>
        </w:trPr>
        <w:tc>
          <w:tcPr>
            <w:tcW w:w="1416" w:type="dxa"/>
            <w:shd w:val="clear" w:color="auto" w:fill="FFFFFF" w:themeFill="background1"/>
            <w:vAlign w:val="center"/>
          </w:tcPr>
          <w:p w:rsidR="00DD02AF" w:rsidRPr="00F11BD9" w:rsidRDefault="00DD02AF" w:rsidP="00F11BD9">
            <w:pPr>
              <w:pStyle w:val="Table"/>
              <w:jc w:val="center"/>
              <w:rPr>
                <w:b/>
                <w:noProof/>
              </w:rPr>
            </w:pPr>
            <w:r w:rsidRPr="00F11BD9">
              <w:rPr>
                <w:b/>
                <w:noProof/>
              </w:rPr>
              <w:t>34</w:t>
            </w:r>
          </w:p>
        </w:tc>
        <w:tc>
          <w:tcPr>
            <w:tcW w:w="1528" w:type="dxa"/>
            <w:shd w:val="clear" w:color="auto" w:fill="FFFFFF" w:themeFill="background1"/>
            <w:vAlign w:val="center"/>
          </w:tcPr>
          <w:p w:rsidR="00DD02AF" w:rsidRPr="00E30E4B" w:rsidRDefault="00DD02AF" w:rsidP="00F11BD9">
            <w:pPr>
              <w:pStyle w:val="Table"/>
              <w:jc w:val="center"/>
              <w:rPr>
                <w:noProof/>
                <w:lang w:val="vi-VN"/>
              </w:rPr>
            </w:pPr>
            <w:r>
              <w:rPr>
                <w:noProof/>
              </w:rPr>
              <w:t>78.3%</w:t>
            </w:r>
          </w:p>
        </w:tc>
        <w:tc>
          <w:tcPr>
            <w:tcW w:w="1528" w:type="dxa"/>
            <w:shd w:val="clear" w:color="auto" w:fill="FFFFFF" w:themeFill="background1"/>
            <w:vAlign w:val="center"/>
          </w:tcPr>
          <w:p w:rsidR="00DD02AF" w:rsidRPr="008B6615" w:rsidRDefault="00DD02AF" w:rsidP="00F11BD9">
            <w:pPr>
              <w:pStyle w:val="Table"/>
              <w:jc w:val="center"/>
              <w:rPr>
                <w:noProof/>
              </w:rPr>
            </w:pPr>
            <w:r>
              <w:rPr>
                <w:noProof/>
              </w:rPr>
              <w:t>96.0%</w:t>
            </w:r>
          </w:p>
        </w:tc>
        <w:tc>
          <w:tcPr>
            <w:tcW w:w="1353" w:type="dxa"/>
            <w:shd w:val="clear" w:color="auto" w:fill="FFFFFF" w:themeFill="background1"/>
            <w:vAlign w:val="center"/>
          </w:tcPr>
          <w:p w:rsidR="00DD02AF" w:rsidRPr="0012797F" w:rsidRDefault="00DD02AF" w:rsidP="00F11BD9">
            <w:pPr>
              <w:pStyle w:val="Table"/>
              <w:jc w:val="center"/>
            </w:pPr>
            <w:r w:rsidRPr="0012797F">
              <w:t>85.7%</w:t>
            </w:r>
          </w:p>
        </w:tc>
        <w:tc>
          <w:tcPr>
            <w:tcW w:w="1512" w:type="dxa"/>
            <w:shd w:val="clear" w:color="auto" w:fill="FFFFFF" w:themeFill="background1"/>
            <w:vAlign w:val="center"/>
          </w:tcPr>
          <w:p w:rsidR="00DD02AF" w:rsidRPr="008B6615" w:rsidRDefault="00DD02AF" w:rsidP="00F11BD9">
            <w:pPr>
              <w:pStyle w:val="Table"/>
              <w:jc w:val="center"/>
              <w:rPr>
                <w:noProof/>
              </w:rPr>
            </w:pPr>
            <w:r>
              <w:rPr>
                <w:noProof/>
              </w:rPr>
              <w:t>81.8%</w:t>
            </w:r>
          </w:p>
        </w:tc>
        <w:tc>
          <w:tcPr>
            <w:tcW w:w="1451" w:type="dxa"/>
            <w:shd w:val="clear" w:color="auto" w:fill="FFFFFF" w:themeFill="background1"/>
            <w:vAlign w:val="center"/>
          </w:tcPr>
          <w:p w:rsidR="00DD02AF" w:rsidRPr="00F6054A" w:rsidRDefault="00DD02AF" w:rsidP="00F11BD9">
            <w:pPr>
              <w:pStyle w:val="Table"/>
              <w:jc w:val="center"/>
              <w:rPr>
                <w:noProof/>
              </w:rPr>
            </w:pPr>
            <w:r w:rsidRPr="00F6054A">
              <w:rPr>
                <w:noProof/>
              </w:rPr>
              <w:t>88.9%</w:t>
            </w:r>
          </w:p>
        </w:tc>
      </w:tr>
      <w:tr w:rsidR="00E76E93" w:rsidRPr="00E30E4B" w:rsidTr="00495225">
        <w:trPr>
          <w:cantSplit/>
          <w:tblHeader/>
          <w:jc w:val="center"/>
        </w:trPr>
        <w:tc>
          <w:tcPr>
            <w:tcW w:w="1416" w:type="dxa"/>
            <w:shd w:val="clear" w:color="auto" w:fill="FFFFFF" w:themeFill="background1"/>
            <w:vAlign w:val="center"/>
          </w:tcPr>
          <w:p w:rsidR="00E76E93" w:rsidRPr="00F11BD9" w:rsidRDefault="00E76E93" w:rsidP="00F11BD9">
            <w:pPr>
              <w:pStyle w:val="Table"/>
              <w:jc w:val="center"/>
              <w:rPr>
                <w:b/>
                <w:noProof/>
              </w:rPr>
            </w:pPr>
            <w:r w:rsidRPr="00F11BD9">
              <w:rPr>
                <w:b/>
                <w:noProof/>
              </w:rPr>
              <w:t>37</w:t>
            </w:r>
          </w:p>
        </w:tc>
        <w:tc>
          <w:tcPr>
            <w:tcW w:w="1528" w:type="dxa"/>
            <w:shd w:val="clear" w:color="auto" w:fill="FFFFFF" w:themeFill="background1"/>
            <w:vAlign w:val="center"/>
          </w:tcPr>
          <w:p w:rsidR="00E76E93" w:rsidRPr="00E30E4B" w:rsidRDefault="00E76E93" w:rsidP="00F11BD9">
            <w:pPr>
              <w:pStyle w:val="Table"/>
              <w:jc w:val="center"/>
              <w:rPr>
                <w:noProof/>
                <w:lang w:val="vi-VN"/>
              </w:rPr>
            </w:pPr>
            <w:r>
              <w:rPr>
                <w:noProof/>
              </w:rPr>
              <w:t>78.3%</w:t>
            </w:r>
          </w:p>
        </w:tc>
        <w:tc>
          <w:tcPr>
            <w:tcW w:w="1528" w:type="dxa"/>
            <w:shd w:val="clear" w:color="auto" w:fill="FFFFFF" w:themeFill="background1"/>
            <w:vAlign w:val="center"/>
          </w:tcPr>
          <w:p w:rsidR="00E76E93" w:rsidRPr="008B6615" w:rsidRDefault="00E76E93" w:rsidP="00F11BD9">
            <w:pPr>
              <w:pStyle w:val="Table"/>
              <w:jc w:val="center"/>
              <w:rPr>
                <w:noProof/>
              </w:rPr>
            </w:pPr>
            <w:r>
              <w:rPr>
                <w:noProof/>
              </w:rPr>
              <w:t>97.3%</w:t>
            </w:r>
          </w:p>
        </w:tc>
        <w:tc>
          <w:tcPr>
            <w:tcW w:w="1353" w:type="dxa"/>
            <w:shd w:val="clear" w:color="auto" w:fill="FFFFFF" w:themeFill="background1"/>
            <w:vAlign w:val="center"/>
          </w:tcPr>
          <w:p w:rsidR="00E76E93" w:rsidRPr="0012797F" w:rsidRDefault="00E76E93" w:rsidP="00F11BD9">
            <w:pPr>
              <w:pStyle w:val="Table"/>
              <w:jc w:val="center"/>
            </w:pPr>
            <w:r w:rsidRPr="0012797F">
              <w:t>85.7%</w:t>
            </w:r>
          </w:p>
        </w:tc>
        <w:tc>
          <w:tcPr>
            <w:tcW w:w="1512" w:type="dxa"/>
            <w:shd w:val="clear" w:color="auto" w:fill="FFFFFF" w:themeFill="background1"/>
            <w:vAlign w:val="center"/>
          </w:tcPr>
          <w:p w:rsidR="00E76E93" w:rsidRPr="008B6615" w:rsidRDefault="00E76E93" w:rsidP="00F11BD9">
            <w:pPr>
              <w:pStyle w:val="Table"/>
              <w:jc w:val="center"/>
              <w:rPr>
                <w:noProof/>
              </w:rPr>
            </w:pPr>
            <w:r>
              <w:rPr>
                <w:noProof/>
              </w:rPr>
              <w:t>81.8%</w:t>
            </w:r>
          </w:p>
        </w:tc>
        <w:tc>
          <w:tcPr>
            <w:tcW w:w="1451" w:type="dxa"/>
            <w:shd w:val="clear" w:color="auto" w:fill="FFFFFF" w:themeFill="background1"/>
            <w:vAlign w:val="center"/>
          </w:tcPr>
          <w:p w:rsidR="00E76E93" w:rsidRPr="00F6054A" w:rsidRDefault="00E76E93" w:rsidP="00F11BD9">
            <w:pPr>
              <w:pStyle w:val="Table"/>
              <w:jc w:val="center"/>
              <w:rPr>
                <w:noProof/>
              </w:rPr>
            </w:pPr>
            <w:r w:rsidRPr="00F6054A">
              <w:rPr>
                <w:noProof/>
              </w:rPr>
              <w:t>89.5%</w:t>
            </w:r>
          </w:p>
        </w:tc>
      </w:tr>
      <w:tr w:rsidR="007915C8" w:rsidRPr="00E30E4B" w:rsidTr="00495225">
        <w:trPr>
          <w:cantSplit/>
          <w:tblHeader/>
          <w:jc w:val="center"/>
        </w:trPr>
        <w:tc>
          <w:tcPr>
            <w:tcW w:w="1416" w:type="dxa"/>
            <w:shd w:val="clear" w:color="auto" w:fill="BFBFBF" w:themeFill="background1" w:themeFillShade="BF"/>
            <w:vAlign w:val="center"/>
          </w:tcPr>
          <w:p w:rsidR="007915C8" w:rsidRPr="00F11BD9" w:rsidRDefault="007915C8" w:rsidP="00F11BD9">
            <w:pPr>
              <w:pStyle w:val="Table"/>
              <w:jc w:val="center"/>
              <w:rPr>
                <w:b/>
                <w:noProof/>
              </w:rPr>
            </w:pPr>
            <w:r w:rsidRPr="00F11BD9">
              <w:rPr>
                <w:b/>
                <w:noProof/>
              </w:rPr>
              <w:t>49</w:t>
            </w:r>
          </w:p>
        </w:tc>
        <w:tc>
          <w:tcPr>
            <w:tcW w:w="1528" w:type="dxa"/>
            <w:shd w:val="clear" w:color="auto" w:fill="BFBFBF" w:themeFill="background1" w:themeFillShade="BF"/>
            <w:vAlign w:val="center"/>
          </w:tcPr>
          <w:p w:rsidR="007915C8" w:rsidRPr="00E30E4B" w:rsidRDefault="007915C8" w:rsidP="00F11BD9">
            <w:pPr>
              <w:pStyle w:val="Table"/>
              <w:jc w:val="center"/>
              <w:rPr>
                <w:noProof/>
                <w:lang w:val="vi-VN"/>
              </w:rPr>
            </w:pPr>
            <w:r>
              <w:rPr>
                <w:noProof/>
              </w:rPr>
              <w:t>78.3%</w:t>
            </w:r>
          </w:p>
        </w:tc>
        <w:tc>
          <w:tcPr>
            <w:tcW w:w="1528" w:type="dxa"/>
            <w:shd w:val="clear" w:color="auto" w:fill="BFBFBF" w:themeFill="background1" w:themeFillShade="BF"/>
            <w:vAlign w:val="center"/>
          </w:tcPr>
          <w:p w:rsidR="007915C8" w:rsidRPr="008B6615" w:rsidRDefault="007915C8" w:rsidP="00F11BD9">
            <w:pPr>
              <w:pStyle w:val="Table"/>
              <w:jc w:val="center"/>
              <w:rPr>
                <w:noProof/>
              </w:rPr>
            </w:pPr>
            <w:r>
              <w:rPr>
                <w:noProof/>
              </w:rPr>
              <w:t>98.7%</w:t>
            </w:r>
          </w:p>
        </w:tc>
        <w:tc>
          <w:tcPr>
            <w:tcW w:w="1353" w:type="dxa"/>
            <w:shd w:val="clear" w:color="auto" w:fill="BFBFBF" w:themeFill="background1" w:themeFillShade="BF"/>
            <w:vAlign w:val="center"/>
          </w:tcPr>
          <w:p w:rsidR="007915C8" w:rsidRPr="0012797F" w:rsidRDefault="007915C8" w:rsidP="00F11BD9">
            <w:pPr>
              <w:pStyle w:val="Table"/>
              <w:jc w:val="center"/>
            </w:pPr>
            <w:r w:rsidRPr="0012797F">
              <w:t>85.7%</w:t>
            </w:r>
          </w:p>
        </w:tc>
        <w:tc>
          <w:tcPr>
            <w:tcW w:w="1512" w:type="dxa"/>
            <w:shd w:val="clear" w:color="auto" w:fill="BFBFBF" w:themeFill="background1" w:themeFillShade="BF"/>
            <w:vAlign w:val="center"/>
          </w:tcPr>
          <w:p w:rsidR="007915C8" w:rsidRPr="008B6615" w:rsidRDefault="007915C8" w:rsidP="00F11BD9">
            <w:pPr>
              <w:pStyle w:val="Table"/>
              <w:jc w:val="center"/>
              <w:rPr>
                <w:noProof/>
              </w:rPr>
            </w:pPr>
            <w:r>
              <w:rPr>
                <w:noProof/>
              </w:rPr>
              <w:t>81.8%</w:t>
            </w:r>
          </w:p>
        </w:tc>
        <w:tc>
          <w:tcPr>
            <w:tcW w:w="1451" w:type="dxa"/>
            <w:shd w:val="clear" w:color="auto" w:fill="BFBFBF" w:themeFill="background1" w:themeFillShade="BF"/>
            <w:vAlign w:val="center"/>
          </w:tcPr>
          <w:p w:rsidR="007915C8" w:rsidRPr="0075253C" w:rsidRDefault="007915C8" w:rsidP="00F11BD9">
            <w:pPr>
              <w:pStyle w:val="Table"/>
              <w:jc w:val="center"/>
              <w:rPr>
                <w:b/>
                <w:noProof/>
              </w:rPr>
            </w:pPr>
            <w:r w:rsidRPr="0075253C">
              <w:rPr>
                <w:b/>
                <w:noProof/>
              </w:rPr>
              <w:t>90.1%</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69</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75</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123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163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bl>
    <w:p w:rsidR="00217D3D" w:rsidRDefault="00205653" w:rsidP="00E82C06">
      <w:pPr>
        <w:pStyle w:val="000-Noi-Dung"/>
        <w:rPr>
          <w:noProof/>
        </w:rPr>
      </w:pPr>
      <w:r>
        <w:rPr>
          <w:noProof/>
        </w:rPr>
        <w:t xml:space="preserve">Trong các lần thực nghiệm với số chiều nhỏ, tất cả các loại hành động đều được nhận dạng </w:t>
      </w:r>
      <w:r w:rsidR="00F74FCD">
        <w:rPr>
          <w:noProof/>
        </w:rPr>
        <w:t>thành walk.</w:t>
      </w:r>
      <w:r w:rsidR="001E3511">
        <w:rPr>
          <w:noProof/>
        </w:rPr>
        <w:t xml:space="preserve"> Khi số chiều tăng lê</w:t>
      </w:r>
      <w:r w:rsidR="00B05D1D">
        <w:rPr>
          <w:noProof/>
        </w:rPr>
        <w:t>n, tỉ lệ của các hành động khác cũng dần tă</w:t>
      </w:r>
      <w:r w:rsidR="00D9237B">
        <w:rPr>
          <w:noProof/>
        </w:rPr>
        <w:t xml:space="preserve">ng theo. </w:t>
      </w:r>
      <w:r w:rsidR="007A6E16">
        <w:rPr>
          <w:noProof/>
        </w:rPr>
        <w:t>Đầu tiên là nhóm hành động walk, sau đó là jump và cuối cùng là dance.</w:t>
      </w:r>
      <w:r w:rsidR="00594CC3">
        <w:rPr>
          <w:noProof/>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Pr>
          <w:noProof/>
        </w:rPr>
        <w:t xml:space="preserve"> </w:t>
      </w:r>
      <w:r w:rsidR="00694A6B">
        <w:rPr>
          <w:noProof/>
        </w:rPr>
        <w:t>Một điều đặc biệt nữa là tỉ lệ nhận dạng không tăng dần hay giảm dần</w:t>
      </w:r>
      <w:r w:rsidR="0004280C">
        <w:rPr>
          <w:noProof/>
        </w:rPr>
        <w:t xml:space="preserve"> mà tăng, giảm theo </w:t>
      </w:r>
      <w:r w:rsidR="0004280C">
        <w:rPr>
          <w:noProof/>
        </w:rPr>
        <w:lastRenderedPageBreak/>
        <w:t>hình răn</w:t>
      </w:r>
      <w:r w:rsidR="00141818">
        <w:rPr>
          <w:noProof/>
        </w:rPr>
        <w:t>g</w:t>
      </w:r>
      <w:r w:rsidR="0004280C">
        <w:rPr>
          <w:noProof/>
        </w:rPr>
        <w:t xml:space="preserve"> cưa.</w:t>
      </w:r>
      <w:r w:rsidR="00141818">
        <w:rPr>
          <w:noProof/>
        </w:rPr>
        <w:t xml:space="preserve"> Tuy nhiên nếu làm mịn</w:t>
      </w:r>
      <w:r w:rsidR="003E7F8D">
        <w:rPr>
          <w:noProof/>
        </w:rPr>
        <w:t xml:space="preserve"> hơn thì biểu đồ tăng dần đến một điểm nhất định, sau đó quay đầu giảm.</w:t>
      </w:r>
    </w:p>
    <w:p w:rsidR="004E58D6" w:rsidRDefault="002E5DB7" w:rsidP="004A04EF">
      <w:pPr>
        <w:pStyle w:val="BangC3"/>
        <w:rPr>
          <w:noProof/>
        </w:rPr>
      </w:pPr>
      <w:bookmarkStart w:id="124" w:name="_Toc421348561"/>
      <w:r>
        <w:rPr>
          <w:noProof/>
        </w:rPr>
        <w:t>Kết quả nhận dạng chi tiết với số chiều</w:t>
      </w:r>
      <w:r w:rsidR="00447233">
        <w:rPr>
          <w:noProof/>
        </w:rPr>
        <w:t xml:space="preserve"> bằ</w:t>
      </w:r>
      <w:r>
        <w:rPr>
          <w:noProof/>
        </w:rPr>
        <w:t xml:space="preserve">ng </w:t>
      </w:r>
      <w:r w:rsidR="000E74A6">
        <w:rPr>
          <w:noProof/>
        </w:rPr>
        <w:t>1</w:t>
      </w:r>
      <w:r>
        <w:rPr>
          <w:noProof/>
        </w:rPr>
        <w:t xml:space="preserve"> trong PCA</w:t>
      </w:r>
      <w:bookmarkEnd w:id="124"/>
    </w:p>
    <w:tbl>
      <w:tblPr>
        <w:tblStyle w:val="TableGrid"/>
        <w:tblW w:w="0" w:type="auto"/>
        <w:jc w:val="center"/>
        <w:tblLook w:val="04A0"/>
      </w:tblPr>
      <w:tblGrid>
        <w:gridCol w:w="1692"/>
        <w:gridCol w:w="1801"/>
        <w:gridCol w:w="1801"/>
        <w:gridCol w:w="1801"/>
        <w:gridCol w:w="1694"/>
      </w:tblGrid>
      <w:tr w:rsidR="00F25119" w:rsidRPr="0083415A"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Hoạt động</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Jump</w:t>
            </w:r>
          </w:p>
        </w:tc>
        <w:tc>
          <w:tcPr>
            <w:tcW w:w="1694" w:type="dxa"/>
            <w:vAlign w:val="center"/>
          </w:tcPr>
          <w:p w:rsidR="00F25119" w:rsidRPr="0083415A" w:rsidRDefault="00F25119" w:rsidP="0083415A">
            <w:pPr>
              <w:pStyle w:val="Table"/>
              <w:jc w:val="center"/>
              <w:rPr>
                <w:b/>
                <w:noProof/>
                <w:lang w:val="vi-VN"/>
              </w:rPr>
            </w:pPr>
            <w:r w:rsidRPr="0083415A">
              <w:rPr>
                <w:b/>
                <w:noProof/>
                <w:lang w:val="vi-VN"/>
              </w:rPr>
              <w:t>Dance</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CE7DF6" w:rsidRDefault="0081615D" w:rsidP="0083415A">
            <w:pPr>
              <w:pStyle w:val="Table"/>
              <w:jc w:val="center"/>
              <w:rPr>
                <w:b/>
                <w:noProof/>
              </w:rPr>
            </w:pPr>
            <w:r w:rsidRPr="00CE7DF6">
              <w:rPr>
                <w:b/>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Pr="00CE7DF6" w:rsidRDefault="0081615D" w:rsidP="0083415A">
            <w:pPr>
              <w:pStyle w:val="Table"/>
              <w:jc w:val="center"/>
              <w:rPr>
                <w:b/>
                <w:noProof/>
              </w:rPr>
            </w:pPr>
            <w:r w:rsidRPr="00CE7DF6">
              <w:rPr>
                <w:b/>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Jump</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Pr="00CE7DF6" w:rsidRDefault="0081615D" w:rsidP="0083415A">
            <w:pPr>
              <w:pStyle w:val="Table"/>
              <w:jc w:val="center"/>
              <w:rPr>
                <w:b/>
                <w:noProof/>
              </w:rPr>
            </w:pPr>
            <w:r w:rsidRPr="00CE7DF6">
              <w:rPr>
                <w:b/>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Dance</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Pr="00CE7DF6" w:rsidRDefault="0081615D" w:rsidP="0083415A">
            <w:pPr>
              <w:pStyle w:val="Table"/>
              <w:jc w:val="center"/>
              <w:rPr>
                <w:b/>
                <w:noProof/>
              </w:rPr>
            </w:pPr>
            <w:r w:rsidRPr="00CE7DF6">
              <w:rPr>
                <w:b/>
                <w:noProof/>
              </w:rPr>
              <w:t>0.0%</w:t>
            </w:r>
          </w:p>
        </w:tc>
      </w:tr>
    </w:tbl>
    <w:p w:rsidR="00E257E2" w:rsidRDefault="00792FC3" w:rsidP="00E257E2">
      <w:pPr>
        <w:pStyle w:val="000-Noi-Dung"/>
        <w:rPr>
          <w:noProof/>
        </w:rPr>
      </w:pPr>
      <w:r>
        <w:rPr>
          <w:noProof/>
        </w:rPr>
        <w:t xml:space="preserve">Việc chỉ chọn một vectơ riêng </w:t>
      </w:r>
      <w:r w:rsidR="006748EB">
        <w:rPr>
          <w:noProof/>
        </w:rPr>
        <w:t>rõ ràng không đảm bảo</w:t>
      </w:r>
      <w:r w:rsidR="00812801">
        <w:rPr>
          <w:noProof/>
        </w:rPr>
        <w:t xml:space="preserve"> việc biểu diễn độ biến thiên của dữ liệu. Do đó mọi hành động đều được gán nhãn</w:t>
      </w:r>
      <w:r w:rsidR="008C2FB9">
        <w:rPr>
          <w:noProof/>
        </w:rPr>
        <w:t xml:space="preserve"> walk.</w:t>
      </w:r>
    </w:p>
    <w:p w:rsidR="004E58D6" w:rsidRDefault="00447233" w:rsidP="004A04EF">
      <w:pPr>
        <w:pStyle w:val="BangC3"/>
        <w:rPr>
          <w:noProof/>
        </w:rPr>
      </w:pPr>
      <w:bookmarkStart w:id="125" w:name="_Toc421348562"/>
      <w:r>
        <w:rPr>
          <w:noProof/>
        </w:rPr>
        <w:t xml:space="preserve">Kết quả nhận dạng chi tiết với số chiều bằng </w:t>
      </w:r>
      <w:r w:rsidR="006A1CA9">
        <w:rPr>
          <w:noProof/>
        </w:rPr>
        <w:t>2</w:t>
      </w:r>
      <w:r>
        <w:rPr>
          <w:noProof/>
        </w:rPr>
        <w:t xml:space="preserve"> trong PCA</w:t>
      </w:r>
      <w:bookmarkEnd w:id="125"/>
    </w:p>
    <w:tbl>
      <w:tblPr>
        <w:tblStyle w:val="TableGrid"/>
        <w:tblW w:w="0" w:type="auto"/>
        <w:jc w:val="center"/>
        <w:tblLook w:val="04A0"/>
      </w:tblPr>
      <w:tblGrid>
        <w:gridCol w:w="1692"/>
        <w:gridCol w:w="1801"/>
        <w:gridCol w:w="1801"/>
        <w:gridCol w:w="1801"/>
        <w:gridCol w:w="1694"/>
      </w:tblGrid>
      <w:tr w:rsidR="00DE1DDB" w:rsidRPr="0019312B" w:rsidTr="0008611C">
        <w:trPr>
          <w:jc w:val="center"/>
        </w:trPr>
        <w:tc>
          <w:tcPr>
            <w:tcW w:w="1692" w:type="dxa"/>
          </w:tcPr>
          <w:p w:rsidR="00DE1DDB" w:rsidRPr="0019312B" w:rsidRDefault="00DE1DDB" w:rsidP="0019312B">
            <w:pPr>
              <w:pStyle w:val="Table"/>
              <w:jc w:val="center"/>
              <w:rPr>
                <w:b/>
                <w:noProof/>
                <w:lang w:val="vi-VN"/>
              </w:rPr>
            </w:pPr>
            <w:r w:rsidRPr="0019312B">
              <w:rPr>
                <w:b/>
                <w:noProof/>
                <w:lang w:val="vi-VN"/>
              </w:rPr>
              <w:t>Hoạt động</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Run</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Walk</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Jump</w:t>
            </w:r>
          </w:p>
        </w:tc>
        <w:tc>
          <w:tcPr>
            <w:tcW w:w="1694" w:type="dxa"/>
            <w:vAlign w:val="center"/>
          </w:tcPr>
          <w:p w:rsidR="00DE1DDB" w:rsidRPr="0019312B" w:rsidRDefault="00DE1DDB" w:rsidP="0019312B">
            <w:pPr>
              <w:pStyle w:val="Table"/>
              <w:jc w:val="center"/>
              <w:rPr>
                <w:b/>
                <w:noProof/>
                <w:lang w:val="vi-VN"/>
              </w:rPr>
            </w:pPr>
            <w:r w:rsidRPr="0019312B">
              <w:rPr>
                <w:b/>
                <w:noProof/>
                <w:lang w:val="vi-VN"/>
              </w:rPr>
              <w:t>Dance</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Run</w:t>
            </w:r>
          </w:p>
        </w:tc>
        <w:tc>
          <w:tcPr>
            <w:tcW w:w="1801" w:type="dxa"/>
            <w:vAlign w:val="center"/>
          </w:tcPr>
          <w:p w:rsidR="00912C82" w:rsidRPr="00153B1F" w:rsidRDefault="00D52378" w:rsidP="0019312B">
            <w:pPr>
              <w:pStyle w:val="Table"/>
              <w:jc w:val="center"/>
              <w:rPr>
                <w:b/>
                <w:noProof/>
              </w:rPr>
            </w:pPr>
            <w:r w:rsidRPr="00153B1F">
              <w:rPr>
                <w:b/>
                <w:noProof/>
              </w:rPr>
              <w:t>0.0%</w:t>
            </w:r>
          </w:p>
        </w:tc>
        <w:tc>
          <w:tcPr>
            <w:tcW w:w="1801" w:type="dxa"/>
            <w:vAlign w:val="center"/>
          </w:tcPr>
          <w:p w:rsidR="00912C82" w:rsidRDefault="00A63C32" w:rsidP="0019312B">
            <w:pPr>
              <w:pStyle w:val="Table"/>
              <w:jc w:val="center"/>
              <w:rPr>
                <w:noProof/>
              </w:rPr>
            </w:pPr>
            <w:r>
              <w:rPr>
                <w:noProof/>
              </w:rPr>
              <w:t>87.0%</w:t>
            </w:r>
          </w:p>
        </w:tc>
        <w:tc>
          <w:tcPr>
            <w:tcW w:w="1801" w:type="dxa"/>
            <w:vAlign w:val="center"/>
          </w:tcPr>
          <w:p w:rsidR="00912C82" w:rsidRDefault="00345F35" w:rsidP="0019312B">
            <w:pPr>
              <w:pStyle w:val="Table"/>
              <w:jc w:val="center"/>
              <w:rPr>
                <w:noProof/>
              </w:rPr>
            </w:pPr>
            <w:r>
              <w:rPr>
                <w:noProof/>
              </w:rPr>
              <w:t>8.7%</w:t>
            </w:r>
          </w:p>
        </w:tc>
        <w:tc>
          <w:tcPr>
            <w:tcW w:w="1694" w:type="dxa"/>
            <w:vAlign w:val="center"/>
          </w:tcPr>
          <w:p w:rsidR="00912C82" w:rsidRDefault="00F327E7" w:rsidP="0019312B">
            <w:pPr>
              <w:pStyle w:val="Table"/>
              <w:jc w:val="center"/>
              <w:rPr>
                <w:noProof/>
              </w:rPr>
            </w:pPr>
            <w:r>
              <w:rPr>
                <w:noProof/>
              </w:rPr>
              <w:t>4.3%</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Walk</w:t>
            </w:r>
          </w:p>
        </w:tc>
        <w:tc>
          <w:tcPr>
            <w:tcW w:w="1801" w:type="dxa"/>
            <w:vAlign w:val="center"/>
          </w:tcPr>
          <w:p w:rsidR="00912C82" w:rsidRDefault="000E4CCC" w:rsidP="0019312B">
            <w:pPr>
              <w:pStyle w:val="Table"/>
              <w:jc w:val="center"/>
              <w:rPr>
                <w:noProof/>
              </w:rPr>
            </w:pPr>
            <w:r>
              <w:rPr>
                <w:noProof/>
              </w:rPr>
              <w:t>0.0%</w:t>
            </w:r>
          </w:p>
        </w:tc>
        <w:tc>
          <w:tcPr>
            <w:tcW w:w="1801" w:type="dxa"/>
            <w:vAlign w:val="center"/>
          </w:tcPr>
          <w:p w:rsidR="00912C82" w:rsidRPr="00153B1F" w:rsidRDefault="000E4CCC" w:rsidP="0019312B">
            <w:pPr>
              <w:pStyle w:val="Table"/>
              <w:jc w:val="center"/>
              <w:rPr>
                <w:b/>
                <w:noProof/>
              </w:rPr>
            </w:pPr>
            <w:r w:rsidRPr="00153B1F">
              <w:rPr>
                <w:b/>
                <w:noProof/>
              </w:rPr>
              <w:t>94.7%</w:t>
            </w:r>
          </w:p>
        </w:tc>
        <w:tc>
          <w:tcPr>
            <w:tcW w:w="1801" w:type="dxa"/>
            <w:vAlign w:val="center"/>
          </w:tcPr>
          <w:p w:rsidR="00912C82" w:rsidRDefault="004D1FD5" w:rsidP="0019312B">
            <w:pPr>
              <w:pStyle w:val="Table"/>
              <w:jc w:val="center"/>
              <w:rPr>
                <w:noProof/>
              </w:rPr>
            </w:pPr>
            <w:r>
              <w:rPr>
                <w:noProof/>
              </w:rPr>
              <w:t>4.0%</w:t>
            </w:r>
          </w:p>
        </w:tc>
        <w:tc>
          <w:tcPr>
            <w:tcW w:w="1694" w:type="dxa"/>
            <w:vAlign w:val="center"/>
          </w:tcPr>
          <w:p w:rsidR="00912C82" w:rsidRDefault="00E85BF6" w:rsidP="0019312B">
            <w:pPr>
              <w:pStyle w:val="Table"/>
              <w:jc w:val="center"/>
              <w:rPr>
                <w:noProof/>
              </w:rPr>
            </w:pPr>
            <w:r>
              <w:rPr>
                <w:noProof/>
              </w:rPr>
              <w:t>1.3%</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Jump</w:t>
            </w:r>
          </w:p>
        </w:tc>
        <w:tc>
          <w:tcPr>
            <w:tcW w:w="1801" w:type="dxa"/>
            <w:vAlign w:val="center"/>
          </w:tcPr>
          <w:p w:rsidR="00912C82" w:rsidRDefault="00D17F24" w:rsidP="0019312B">
            <w:pPr>
              <w:pStyle w:val="Table"/>
              <w:jc w:val="center"/>
              <w:rPr>
                <w:noProof/>
              </w:rPr>
            </w:pPr>
            <w:r>
              <w:rPr>
                <w:noProof/>
              </w:rPr>
              <w:t>0.0%</w:t>
            </w:r>
          </w:p>
        </w:tc>
        <w:tc>
          <w:tcPr>
            <w:tcW w:w="1801" w:type="dxa"/>
            <w:vAlign w:val="center"/>
          </w:tcPr>
          <w:p w:rsidR="00912C82" w:rsidRDefault="00D17F24" w:rsidP="0019312B">
            <w:pPr>
              <w:pStyle w:val="Table"/>
              <w:jc w:val="center"/>
              <w:rPr>
                <w:noProof/>
              </w:rPr>
            </w:pPr>
            <w:r>
              <w:rPr>
                <w:noProof/>
              </w:rPr>
              <w:t>83.3%</w:t>
            </w:r>
          </w:p>
        </w:tc>
        <w:tc>
          <w:tcPr>
            <w:tcW w:w="1801" w:type="dxa"/>
            <w:vAlign w:val="center"/>
          </w:tcPr>
          <w:p w:rsidR="00912C82" w:rsidRPr="00153B1F" w:rsidRDefault="00D373C9" w:rsidP="0019312B">
            <w:pPr>
              <w:pStyle w:val="Table"/>
              <w:jc w:val="center"/>
              <w:rPr>
                <w:b/>
                <w:noProof/>
              </w:rPr>
            </w:pPr>
            <w:r w:rsidRPr="00153B1F">
              <w:rPr>
                <w:b/>
                <w:noProof/>
              </w:rPr>
              <w:t>14.3%</w:t>
            </w:r>
          </w:p>
        </w:tc>
        <w:tc>
          <w:tcPr>
            <w:tcW w:w="1694" w:type="dxa"/>
            <w:vAlign w:val="center"/>
          </w:tcPr>
          <w:p w:rsidR="00912C82" w:rsidRDefault="003646C7" w:rsidP="0019312B">
            <w:pPr>
              <w:pStyle w:val="Table"/>
              <w:jc w:val="center"/>
              <w:rPr>
                <w:noProof/>
              </w:rPr>
            </w:pPr>
            <w:r>
              <w:rPr>
                <w:noProof/>
              </w:rPr>
              <w:t>2.4%</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Dance</w:t>
            </w:r>
          </w:p>
        </w:tc>
        <w:tc>
          <w:tcPr>
            <w:tcW w:w="1801" w:type="dxa"/>
            <w:vAlign w:val="center"/>
          </w:tcPr>
          <w:p w:rsidR="00912C82" w:rsidRDefault="0032677E" w:rsidP="0019312B">
            <w:pPr>
              <w:pStyle w:val="Table"/>
              <w:jc w:val="center"/>
              <w:rPr>
                <w:noProof/>
              </w:rPr>
            </w:pPr>
            <w:r>
              <w:rPr>
                <w:noProof/>
              </w:rPr>
              <w:t>0.0%</w:t>
            </w:r>
          </w:p>
        </w:tc>
        <w:tc>
          <w:tcPr>
            <w:tcW w:w="1801" w:type="dxa"/>
            <w:vAlign w:val="center"/>
          </w:tcPr>
          <w:p w:rsidR="00912C82" w:rsidRDefault="00B34C38" w:rsidP="0019312B">
            <w:pPr>
              <w:pStyle w:val="Table"/>
              <w:jc w:val="center"/>
              <w:rPr>
                <w:noProof/>
              </w:rPr>
            </w:pPr>
            <w:r>
              <w:rPr>
                <w:noProof/>
              </w:rPr>
              <w:t>81.8%</w:t>
            </w:r>
          </w:p>
        </w:tc>
        <w:tc>
          <w:tcPr>
            <w:tcW w:w="1801" w:type="dxa"/>
            <w:vAlign w:val="center"/>
          </w:tcPr>
          <w:p w:rsidR="00912C82" w:rsidRDefault="00DE6C99" w:rsidP="0019312B">
            <w:pPr>
              <w:pStyle w:val="Table"/>
              <w:jc w:val="center"/>
              <w:rPr>
                <w:noProof/>
              </w:rPr>
            </w:pPr>
            <w:r>
              <w:rPr>
                <w:noProof/>
              </w:rPr>
              <w:t>0.0%</w:t>
            </w:r>
          </w:p>
        </w:tc>
        <w:tc>
          <w:tcPr>
            <w:tcW w:w="1694" w:type="dxa"/>
            <w:vAlign w:val="center"/>
          </w:tcPr>
          <w:p w:rsidR="00912C82" w:rsidRPr="00153B1F" w:rsidRDefault="00DE6C99" w:rsidP="0019312B">
            <w:pPr>
              <w:pStyle w:val="Table"/>
              <w:jc w:val="center"/>
              <w:rPr>
                <w:b/>
                <w:noProof/>
              </w:rPr>
            </w:pPr>
            <w:r w:rsidRPr="00153B1F">
              <w:rPr>
                <w:b/>
                <w:noProof/>
              </w:rPr>
              <w:t>18.2%</w:t>
            </w:r>
          </w:p>
        </w:tc>
      </w:tr>
    </w:tbl>
    <w:p w:rsidR="00093E70" w:rsidRDefault="00D3523A" w:rsidP="00093E70">
      <w:pPr>
        <w:pStyle w:val="000-Noi-Dung"/>
        <w:rPr>
          <w:noProof/>
        </w:rPr>
      </w:pPr>
      <w:r>
        <w:rPr>
          <w:noProof/>
        </w:rPr>
        <w:t xml:space="preserve">Khi số chiều tăng lên bằng 2, </w:t>
      </w:r>
      <w:r w:rsidR="009E06FD">
        <w:rPr>
          <w:noProof/>
        </w:rPr>
        <w:t xml:space="preserve">đã xuất hiện kết quả nhận dạng rơi vào các nhóm hoạt động khác. </w:t>
      </w:r>
      <w:r w:rsidR="00524BBB">
        <w:rPr>
          <w:noProof/>
        </w:rPr>
        <w:t>Tỉ lệ nhận dạng đúng lúc này sẽ tỉ lệ thuận với số chiều.</w:t>
      </w:r>
    </w:p>
    <w:p w:rsidR="00447233" w:rsidRDefault="00447233" w:rsidP="004A04EF">
      <w:pPr>
        <w:pStyle w:val="BangC3"/>
        <w:rPr>
          <w:noProof/>
        </w:rPr>
      </w:pPr>
      <w:bookmarkStart w:id="126" w:name="_Toc421348563"/>
      <w:r>
        <w:rPr>
          <w:noProof/>
        </w:rPr>
        <w:lastRenderedPageBreak/>
        <w:t xml:space="preserve">Kết quả nhận dạng chi tiết với số chiều bằng </w:t>
      </w:r>
      <w:r w:rsidR="00290EFD">
        <w:rPr>
          <w:noProof/>
        </w:rPr>
        <w:t>11</w:t>
      </w:r>
      <w:r>
        <w:rPr>
          <w:noProof/>
        </w:rPr>
        <w:t xml:space="preserve"> trong PCA</w:t>
      </w:r>
      <w:bookmarkEnd w:id="126"/>
    </w:p>
    <w:tbl>
      <w:tblPr>
        <w:tblStyle w:val="TableGrid"/>
        <w:tblW w:w="0" w:type="auto"/>
        <w:jc w:val="center"/>
        <w:tblLook w:val="04A0"/>
      </w:tblPr>
      <w:tblGrid>
        <w:gridCol w:w="1692"/>
        <w:gridCol w:w="1801"/>
        <w:gridCol w:w="1801"/>
        <w:gridCol w:w="1801"/>
        <w:gridCol w:w="1694"/>
      </w:tblGrid>
      <w:tr w:rsidR="00DE1DDB" w:rsidRPr="007F69FE"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Hoạt động</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Jump</w:t>
            </w:r>
          </w:p>
        </w:tc>
        <w:tc>
          <w:tcPr>
            <w:tcW w:w="1694" w:type="dxa"/>
            <w:vAlign w:val="center"/>
          </w:tcPr>
          <w:p w:rsidR="00DE1DDB" w:rsidRPr="007F69FE" w:rsidRDefault="00DE1DDB" w:rsidP="007F69FE">
            <w:pPr>
              <w:pStyle w:val="Table"/>
              <w:jc w:val="center"/>
              <w:rPr>
                <w:b/>
                <w:noProof/>
                <w:lang w:val="vi-VN"/>
              </w:rPr>
            </w:pPr>
            <w:r w:rsidRPr="007F69FE">
              <w:rPr>
                <w:b/>
                <w:noProof/>
                <w:lang w:val="vi-VN"/>
              </w:rPr>
              <w:t>Dance</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31EF7" w:rsidRDefault="00752991" w:rsidP="007F69FE">
            <w:pPr>
              <w:pStyle w:val="Table"/>
              <w:jc w:val="center"/>
              <w:rPr>
                <w:b/>
                <w:noProof/>
              </w:rPr>
            </w:pPr>
            <w:r w:rsidRPr="00731EF7">
              <w:rPr>
                <w:b/>
                <w:noProof/>
              </w:rPr>
              <w:t>78.3%</w:t>
            </w:r>
          </w:p>
        </w:tc>
        <w:tc>
          <w:tcPr>
            <w:tcW w:w="1801" w:type="dxa"/>
            <w:vAlign w:val="center"/>
          </w:tcPr>
          <w:p w:rsidR="00DE1DDB" w:rsidRDefault="001164E1" w:rsidP="007F69FE">
            <w:pPr>
              <w:pStyle w:val="Table"/>
              <w:jc w:val="center"/>
              <w:rPr>
                <w:noProof/>
              </w:rPr>
            </w:pPr>
            <w:r>
              <w:rPr>
                <w:noProof/>
              </w:rPr>
              <w:t>13.04%</w:t>
            </w:r>
          </w:p>
        </w:tc>
        <w:tc>
          <w:tcPr>
            <w:tcW w:w="1801" w:type="dxa"/>
            <w:vAlign w:val="center"/>
          </w:tcPr>
          <w:p w:rsidR="00DE1DDB" w:rsidRDefault="00474DF9" w:rsidP="007F69FE">
            <w:pPr>
              <w:pStyle w:val="Table"/>
              <w:jc w:val="center"/>
              <w:rPr>
                <w:noProof/>
              </w:rPr>
            </w:pPr>
            <w:r>
              <w:rPr>
                <w:noProof/>
              </w:rPr>
              <w:t>8.7%</w:t>
            </w:r>
          </w:p>
        </w:tc>
        <w:tc>
          <w:tcPr>
            <w:tcW w:w="1694" w:type="dxa"/>
            <w:vAlign w:val="center"/>
          </w:tcPr>
          <w:p w:rsidR="00DE1DDB" w:rsidRDefault="00EE0AFD"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Default="00413036" w:rsidP="007F69FE">
            <w:pPr>
              <w:pStyle w:val="Table"/>
              <w:jc w:val="center"/>
              <w:rPr>
                <w:noProof/>
              </w:rPr>
            </w:pPr>
            <w:r>
              <w:rPr>
                <w:noProof/>
              </w:rPr>
              <w:t>0.0%</w:t>
            </w:r>
          </w:p>
        </w:tc>
        <w:tc>
          <w:tcPr>
            <w:tcW w:w="1801" w:type="dxa"/>
            <w:vAlign w:val="center"/>
          </w:tcPr>
          <w:p w:rsidR="00DE1DDB" w:rsidRPr="00731EF7" w:rsidRDefault="00E9472D" w:rsidP="007F69FE">
            <w:pPr>
              <w:pStyle w:val="Table"/>
              <w:jc w:val="center"/>
              <w:rPr>
                <w:b/>
                <w:noProof/>
              </w:rPr>
            </w:pPr>
            <w:r w:rsidRPr="00731EF7">
              <w:rPr>
                <w:b/>
                <w:noProof/>
              </w:rPr>
              <w:t>94.7%</w:t>
            </w:r>
          </w:p>
        </w:tc>
        <w:tc>
          <w:tcPr>
            <w:tcW w:w="1801" w:type="dxa"/>
            <w:vAlign w:val="center"/>
          </w:tcPr>
          <w:p w:rsidR="00DE1DDB" w:rsidRDefault="00C9327A" w:rsidP="007F69FE">
            <w:pPr>
              <w:pStyle w:val="Table"/>
              <w:jc w:val="center"/>
              <w:rPr>
                <w:noProof/>
              </w:rPr>
            </w:pPr>
            <w:r>
              <w:rPr>
                <w:noProof/>
              </w:rPr>
              <w:t>4.0%</w:t>
            </w:r>
          </w:p>
        </w:tc>
        <w:tc>
          <w:tcPr>
            <w:tcW w:w="1694" w:type="dxa"/>
            <w:vAlign w:val="center"/>
          </w:tcPr>
          <w:p w:rsidR="00DE1DDB" w:rsidRDefault="00C9327A" w:rsidP="007F69FE">
            <w:pPr>
              <w:pStyle w:val="Table"/>
              <w:jc w:val="center"/>
              <w:rPr>
                <w:noProof/>
              </w:rPr>
            </w:pPr>
            <w:r>
              <w:rPr>
                <w:noProof/>
              </w:rPr>
              <w:t>1.3%</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Jump</w:t>
            </w:r>
          </w:p>
        </w:tc>
        <w:tc>
          <w:tcPr>
            <w:tcW w:w="1801" w:type="dxa"/>
            <w:vAlign w:val="center"/>
          </w:tcPr>
          <w:p w:rsidR="00DE1DDB" w:rsidRDefault="00F1704A" w:rsidP="007F69FE">
            <w:pPr>
              <w:pStyle w:val="Table"/>
              <w:jc w:val="center"/>
              <w:rPr>
                <w:noProof/>
              </w:rPr>
            </w:pPr>
            <w:r>
              <w:rPr>
                <w:noProof/>
              </w:rPr>
              <w:t>0.0%</w:t>
            </w:r>
          </w:p>
        </w:tc>
        <w:tc>
          <w:tcPr>
            <w:tcW w:w="1801" w:type="dxa"/>
            <w:vAlign w:val="center"/>
          </w:tcPr>
          <w:p w:rsidR="00DE1DDB" w:rsidRDefault="007D15CA" w:rsidP="007F69FE">
            <w:pPr>
              <w:pStyle w:val="Table"/>
              <w:jc w:val="center"/>
              <w:rPr>
                <w:noProof/>
              </w:rPr>
            </w:pPr>
            <w:r>
              <w:rPr>
                <w:noProof/>
              </w:rPr>
              <w:t>28.6%</w:t>
            </w:r>
          </w:p>
        </w:tc>
        <w:tc>
          <w:tcPr>
            <w:tcW w:w="1801" w:type="dxa"/>
            <w:vAlign w:val="center"/>
          </w:tcPr>
          <w:p w:rsidR="00DE1DDB" w:rsidRPr="00731EF7" w:rsidRDefault="007101CD" w:rsidP="007F69FE">
            <w:pPr>
              <w:pStyle w:val="Table"/>
              <w:jc w:val="center"/>
              <w:rPr>
                <w:b/>
                <w:noProof/>
              </w:rPr>
            </w:pPr>
            <w:r w:rsidRPr="00731EF7">
              <w:rPr>
                <w:b/>
                <w:noProof/>
              </w:rPr>
              <w:t>71.4%</w:t>
            </w:r>
          </w:p>
        </w:tc>
        <w:tc>
          <w:tcPr>
            <w:tcW w:w="1694" w:type="dxa"/>
            <w:vAlign w:val="center"/>
          </w:tcPr>
          <w:p w:rsidR="00DE1DDB" w:rsidRDefault="00181816"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Dance</w:t>
            </w:r>
          </w:p>
        </w:tc>
        <w:tc>
          <w:tcPr>
            <w:tcW w:w="1801" w:type="dxa"/>
            <w:vAlign w:val="center"/>
          </w:tcPr>
          <w:p w:rsidR="00DE1DDB" w:rsidRDefault="00181816" w:rsidP="007F69FE">
            <w:pPr>
              <w:pStyle w:val="Table"/>
              <w:jc w:val="center"/>
              <w:rPr>
                <w:noProof/>
              </w:rPr>
            </w:pPr>
            <w:r>
              <w:rPr>
                <w:noProof/>
              </w:rPr>
              <w:t>0.0%</w:t>
            </w:r>
          </w:p>
        </w:tc>
        <w:tc>
          <w:tcPr>
            <w:tcW w:w="1801" w:type="dxa"/>
            <w:vAlign w:val="center"/>
          </w:tcPr>
          <w:p w:rsidR="00DE1DDB" w:rsidRDefault="00181816" w:rsidP="007F69FE">
            <w:pPr>
              <w:pStyle w:val="Table"/>
              <w:jc w:val="center"/>
              <w:rPr>
                <w:noProof/>
              </w:rPr>
            </w:pPr>
            <w:r>
              <w:rPr>
                <w:noProof/>
              </w:rPr>
              <w:t>27.3%</w:t>
            </w:r>
          </w:p>
        </w:tc>
        <w:tc>
          <w:tcPr>
            <w:tcW w:w="1801" w:type="dxa"/>
            <w:vAlign w:val="center"/>
          </w:tcPr>
          <w:p w:rsidR="00DE1DDB" w:rsidRDefault="00D36381" w:rsidP="007F69FE">
            <w:pPr>
              <w:pStyle w:val="Table"/>
              <w:jc w:val="center"/>
              <w:rPr>
                <w:noProof/>
              </w:rPr>
            </w:pPr>
            <w:r>
              <w:rPr>
                <w:noProof/>
              </w:rPr>
              <w:t>18.2%</w:t>
            </w:r>
          </w:p>
        </w:tc>
        <w:tc>
          <w:tcPr>
            <w:tcW w:w="1694" w:type="dxa"/>
            <w:vAlign w:val="center"/>
          </w:tcPr>
          <w:p w:rsidR="00DE1DDB" w:rsidRPr="00731EF7" w:rsidRDefault="004A51D8" w:rsidP="007F69FE">
            <w:pPr>
              <w:pStyle w:val="Table"/>
              <w:jc w:val="center"/>
              <w:rPr>
                <w:b/>
                <w:noProof/>
              </w:rPr>
            </w:pPr>
            <w:r w:rsidRPr="00731EF7">
              <w:rPr>
                <w:b/>
                <w:noProof/>
              </w:rPr>
              <w:t>54.5%</w:t>
            </w:r>
          </w:p>
        </w:tc>
      </w:tr>
    </w:tbl>
    <w:p w:rsidR="00757391" w:rsidRDefault="0057598D" w:rsidP="00555502">
      <w:pPr>
        <w:pStyle w:val="000-Noi-Dung"/>
        <w:rPr>
          <w:noProof/>
        </w:rPr>
      </w:pPr>
      <w:r>
        <w:rPr>
          <w:noProof/>
        </w:rPr>
        <w:t>Với số chiều bằng 11, có vẻ như tất cả các đặc trưng đã được thể hiện</w:t>
      </w:r>
      <w:r w:rsidR="00D44F89">
        <w:rPr>
          <w:noProof/>
        </w:rPr>
        <w:t xml:space="preserve"> trong mọi nhóm hành động.</w:t>
      </w:r>
      <w:r w:rsidR="00375F6D">
        <w:rPr>
          <w:noProof/>
        </w:rPr>
        <w:t xml:space="preserve"> Tỉ lệ nhận dạng đúng đã tăng đáng kể với các lần thực nghiệm trước.</w:t>
      </w:r>
      <w:r w:rsidR="00D3550A">
        <w:rPr>
          <w:noProof/>
        </w:rPr>
        <w:t xml:space="preserve"> Tuy nhiên với hoạt động có các động tác phức tạp như dance, tỉ lệ vẫn còn thấp.</w:t>
      </w:r>
    </w:p>
    <w:p w:rsidR="00447233" w:rsidRDefault="00447233" w:rsidP="004A04EF">
      <w:pPr>
        <w:pStyle w:val="BangC3"/>
        <w:rPr>
          <w:noProof/>
        </w:rPr>
      </w:pPr>
      <w:bookmarkStart w:id="127" w:name="_Toc421348564"/>
      <w:r>
        <w:rPr>
          <w:noProof/>
        </w:rPr>
        <w:t xml:space="preserve">Kết quả nhận dạng chi tiết với số chiều bằng </w:t>
      </w:r>
      <w:r w:rsidR="00E21CDA">
        <w:rPr>
          <w:noProof/>
        </w:rPr>
        <w:t>34</w:t>
      </w:r>
      <w:r>
        <w:rPr>
          <w:noProof/>
        </w:rPr>
        <w:t xml:space="preserve"> trong PCA</w:t>
      </w:r>
      <w:bookmarkEnd w:id="127"/>
    </w:p>
    <w:tbl>
      <w:tblPr>
        <w:tblStyle w:val="TableGrid"/>
        <w:tblW w:w="0" w:type="auto"/>
        <w:jc w:val="center"/>
        <w:tblLook w:val="04A0"/>
      </w:tblPr>
      <w:tblGrid>
        <w:gridCol w:w="1692"/>
        <w:gridCol w:w="1801"/>
        <w:gridCol w:w="1801"/>
        <w:gridCol w:w="1801"/>
        <w:gridCol w:w="1694"/>
      </w:tblGrid>
      <w:tr w:rsidR="00DE1DDB" w:rsidRPr="009B4BB1" w:rsidTr="0008611C">
        <w:trPr>
          <w:jc w:val="center"/>
        </w:trPr>
        <w:tc>
          <w:tcPr>
            <w:tcW w:w="1692" w:type="dxa"/>
          </w:tcPr>
          <w:p w:rsidR="00DE1DDB" w:rsidRPr="009B4BB1" w:rsidRDefault="00DE1DDB" w:rsidP="009B4BB1">
            <w:pPr>
              <w:pStyle w:val="Table"/>
              <w:jc w:val="center"/>
              <w:rPr>
                <w:b/>
                <w:noProof/>
                <w:lang w:val="vi-VN"/>
              </w:rPr>
            </w:pPr>
            <w:r w:rsidRPr="009B4BB1">
              <w:rPr>
                <w:b/>
                <w:noProof/>
                <w:lang w:val="vi-VN"/>
              </w:rPr>
              <w:t>Hoạt động</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Run</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Walk</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Jump</w:t>
            </w:r>
          </w:p>
        </w:tc>
        <w:tc>
          <w:tcPr>
            <w:tcW w:w="1694" w:type="dxa"/>
            <w:vAlign w:val="center"/>
          </w:tcPr>
          <w:p w:rsidR="00DE1DDB" w:rsidRPr="009B4BB1" w:rsidRDefault="00DE1DDB" w:rsidP="009B4BB1">
            <w:pPr>
              <w:pStyle w:val="Table"/>
              <w:jc w:val="center"/>
              <w:rPr>
                <w:b/>
                <w:noProof/>
                <w:lang w:val="vi-VN"/>
              </w:rPr>
            </w:pPr>
            <w:r w:rsidRPr="009B4BB1">
              <w:rPr>
                <w:b/>
                <w:noProof/>
                <w:lang w:val="vi-VN"/>
              </w:rPr>
              <w:t>Dance</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Run</w:t>
            </w:r>
          </w:p>
        </w:tc>
        <w:tc>
          <w:tcPr>
            <w:tcW w:w="1801" w:type="dxa"/>
            <w:vAlign w:val="center"/>
          </w:tcPr>
          <w:p w:rsidR="007250E8" w:rsidRPr="001077E8" w:rsidRDefault="00DE5265" w:rsidP="009B4BB1">
            <w:pPr>
              <w:pStyle w:val="Table"/>
              <w:jc w:val="center"/>
              <w:rPr>
                <w:b/>
                <w:noProof/>
              </w:rPr>
            </w:pPr>
            <w:r w:rsidRPr="001077E8">
              <w:rPr>
                <w:b/>
                <w:noProof/>
              </w:rPr>
              <w:t>78.3%</w:t>
            </w:r>
          </w:p>
        </w:tc>
        <w:tc>
          <w:tcPr>
            <w:tcW w:w="1801" w:type="dxa"/>
            <w:vAlign w:val="center"/>
          </w:tcPr>
          <w:p w:rsidR="007250E8" w:rsidRDefault="00484ACF" w:rsidP="009B4BB1">
            <w:pPr>
              <w:pStyle w:val="Table"/>
              <w:jc w:val="center"/>
              <w:rPr>
                <w:noProof/>
              </w:rPr>
            </w:pPr>
            <w:r>
              <w:rPr>
                <w:noProof/>
              </w:rPr>
              <w:t>17.4%</w:t>
            </w:r>
          </w:p>
        </w:tc>
        <w:tc>
          <w:tcPr>
            <w:tcW w:w="1801" w:type="dxa"/>
            <w:vAlign w:val="center"/>
          </w:tcPr>
          <w:p w:rsidR="007250E8" w:rsidRDefault="00D94411" w:rsidP="009B4BB1">
            <w:pPr>
              <w:pStyle w:val="Table"/>
              <w:jc w:val="center"/>
              <w:rPr>
                <w:noProof/>
              </w:rPr>
            </w:pPr>
            <w:r>
              <w:rPr>
                <w:noProof/>
              </w:rPr>
              <w:t>4.3%</w:t>
            </w:r>
          </w:p>
        </w:tc>
        <w:tc>
          <w:tcPr>
            <w:tcW w:w="1694" w:type="dxa"/>
            <w:vAlign w:val="center"/>
          </w:tcPr>
          <w:p w:rsidR="007250E8" w:rsidRDefault="00D94411"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Walk</w:t>
            </w:r>
          </w:p>
        </w:tc>
        <w:tc>
          <w:tcPr>
            <w:tcW w:w="1801" w:type="dxa"/>
            <w:vAlign w:val="center"/>
          </w:tcPr>
          <w:p w:rsidR="007250E8" w:rsidRDefault="007970E5" w:rsidP="009B4BB1">
            <w:pPr>
              <w:pStyle w:val="Table"/>
              <w:jc w:val="center"/>
              <w:rPr>
                <w:noProof/>
              </w:rPr>
            </w:pPr>
            <w:r>
              <w:rPr>
                <w:noProof/>
              </w:rPr>
              <w:t>0.0%</w:t>
            </w:r>
          </w:p>
        </w:tc>
        <w:tc>
          <w:tcPr>
            <w:tcW w:w="1801" w:type="dxa"/>
            <w:vAlign w:val="center"/>
          </w:tcPr>
          <w:p w:rsidR="007250E8" w:rsidRPr="001077E8" w:rsidRDefault="008D74E6" w:rsidP="009B4BB1">
            <w:pPr>
              <w:pStyle w:val="Table"/>
              <w:jc w:val="center"/>
              <w:rPr>
                <w:b/>
                <w:noProof/>
              </w:rPr>
            </w:pPr>
            <w:r w:rsidRPr="001077E8">
              <w:rPr>
                <w:b/>
                <w:noProof/>
              </w:rPr>
              <w:t>96.0%</w:t>
            </w:r>
          </w:p>
        </w:tc>
        <w:tc>
          <w:tcPr>
            <w:tcW w:w="1801" w:type="dxa"/>
            <w:vAlign w:val="center"/>
          </w:tcPr>
          <w:p w:rsidR="007250E8" w:rsidRDefault="00F4427E" w:rsidP="009B4BB1">
            <w:pPr>
              <w:pStyle w:val="Table"/>
              <w:jc w:val="center"/>
              <w:rPr>
                <w:noProof/>
              </w:rPr>
            </w:pPr>
            <w:r>
              <w:rPr>
                <w:noProof/>
              </w:rPr>
              <w:t>2</w:t>
            </w:r>
            <w:r w:rsidR="00CA24E3">
              <w:rPr>
                <w:noProof/>
              </w:rPr>
              <w:t>.7%</w:t>
            </w:r>
          </w:p>
        </w:tc>
        <w:tc>
          <w:tcPr>
            <w:tcW w:w="1694" w:type="dxa"/>
            <w:vAlign w:val="center"/>
          </w:tcPr>
          <w:p w:rsidR="007250E8" w:rsidRDefault="004D2A54" w:rsidP="009B4BB1">
            <w:pPr>
              <w:pStyle w:val="Table"/>
              <w:jc w:val="center"/>
              <w:rPr>
                <w:noProof/>
              </w:rPr>
            </w:pPr>
            <w:r>
              <w:rPr>
                <w:noProof/>
              </w:rPr>
              <w:t>1.3%</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Jump</w:t>
            </w:r>
          </w:p>
        </w:tc>
        <w:tc>
          <w:tcPr>
            <w:tcW w:w="1801" w:type="dxa"/>
            <w:vAlign w:val="center"/>
          </w:tcPr>
          <w:p w:rsidR="007250E8" w:rsidRDefault="006B4934" w:rsidP="009B4BB1">
            <w:pPr>
              <w:pStyle w:val="Table"/>
              <w:jc w:val="center"/>
              <w:rPr>
                <w:noProof/>
              </w:rPr>
            </w:pPr>
            <w:r>
              <w:rPr>
                <w:noProof/>
              </w:rPr>
              <w:t>0.0%</w:t>
            </w:r>
          </w:p>
        </w:tc>
        <w:tc>
          <w:tcPr>
            <w:tcW w:w="1801" w:type="dxa"/>
            <w:vAlign w:val="center"/>
          </w:tcPr>
          <w:p w:rsidR="007250E8" w:rsidRDefault="0021282D" w:rsidP="009B4BB1">
            <w:pPr>
              <w:pStyle w:val="Table"/>
              <w:jc w:val="center"/>
              <w:rPr>
                <w:noProof/>
              </w:rPr>
            </w:pPr>
            <w:r>
              <w:rPr>
                <w:noProof/>
              </w:rPr>
              <w:t>14.3%</w:t>
            </w:r>
          </w:p>
        </w:tc>
        <w:tc>
          <w:tcPr>
            <w:tcW w:w="1801" w:type="dxa"/>
            <w:vAlign w:val="center"/>
          </w:tcPr>
          <w:p w:rsidR="007250E8" w:rsidRPr="001077E8" w:rsidRDefault="00B34552" w:rsidP="009B4BB1">
            <w:pPr>
              <w:pStyle w:val="Table"/>
              <w:jc w:val="center"/>
              <w:rPr>
                <w:b/>
                <w:noProof/>
              </w:rPr>
            </w:pPr>
            <w:r w:rsidRPr="001077E8">
              <w:rPr>
                <w:b/>
                <w:noProof/>
              </w:rPr>
              <w:t>85.7%</w:t>
            </w:r>
          </w:p>
        </w:tc>
        <w:tc>
          <w:tcPr>
            <w:tcW w:w="1694" w:type="dxa"/>
            <w:vAlign w:val="center"/>
          </w:tcPr>
          <w:p w:rsidR="007250E8" w:rsidRDefault="00573858"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Dance</w:t>
            </w:r>
          </w:p>
        </w:tc>
        <w:tc>
          <w:tcPr>
            <w:tcW w:w="1801" w:type="dxa"/>
            <w:vAlign w:val="center"/>
          </w:tcPr>
          <w:p w:rsidR="007250E8" w:rsidRDefault="00CD1846" w:rsidP="009B4BB1">
            <w:pPr>
              <w:pStyle w:val="Table"/>
              <w:jc w:val="center"/>
              <w:rPr>
                <w:noProof/>
              </w:rPr>
            </w:pPr>
            <w:r>
              <w:rPr>
                <w:noProof/>
              </w:rPr>
              <w:t>0.0%</w:t>
            </w:r>
          </w:p>
        </w:tc>
        <w:tc>
          <w:tcPr>
            <w:tcW w:w="1801" w:type="dxa"/>
            <w:vAlign w:val="center"/>
          </w:tcPr>
          <w:p w:rsidR="007250E8" w:rsidRDefault="00E96B66" w:rsidP="009B4BB1">
            <w:pPr>
              <w:pStyle w:val="Table"/>
              <w:jc w:val="center"/>
              <w:rPr>
                <w:noProof/>
              </w:rPr>
            </w:pPr>
            <w:r>
              <w:rPr>
                <w:noProof/>
              </w:rPr>
              <w:t>4.6</w:t>
            </w:r>
            <w:r w:rsidR="003E604B">
              <w:rPr>
                <w:noProof/>
              </w:rPr>
              <w:t>%</w:t>
            </w:r>
          </w:p>
        </w:tc>
        <w:tc>
          <w:tcPr>
            <w:tcW w:w="1801" w:type="dxa"/>
            <w:vAlign w:val="center"/>
          </w:tcPr>
          <w:p w:rsidR="007250E8" w:rsidRDefault="00506626" w:rsidP="009B4BB1">
            <w:pPr>
              <w:pStyle w:val="Table"/>
              <w:jc w:val="center"/>
              <w:rPr>
                <w:noProof/>
              </w:rPr>
            </w:pPr>
            <w:r>
              <w:rPr>
                <w:noProof/>
              </w:rPr>
              <w:t>13.6%</w:t>
            </w:r>
          </w:p>
        </w:tc>
        <w:tc>
          <w:tcPr>
            <w:tcW w:w="1694" w:type="dxa"/>
            <w:vAlign w:val="center"/>
          </w:tcPr>
          <w:p w:rsidR="007250E8" w:rsidRPr="001077E8" w:rsidRDefault="00E96B66" w:rsidP="009B4BB1">
            <w:pPr>
              <w:pStyle w:val="Table"/>
              <w:jc w:val="center"/>
              <w:rPr>
                <w:b/>
                <w:noProof/>
              </w:rPr>
            </w:pPr>
            <w:r w:rsidRPr="001077E8">
              <w:rPr>
                <w:b/>
                <w:noProof/>
              </w:rPr>
              <w:t>81.8%</w:t>
            </w:r>
          </w:p>
        </w:tc>
      </w:tr>
    </w:tbl>
    <w:p w:rsidR="007E53EC" w:rsidRDefault="008A7E0B" w:rsidP="003E160D">
      <w:pPr>
        <w:pStyle w:val="000-Noi-Dung"/>
        <w:rPr>
          <w:noProof/>
        </w:rPr>
      </w:pPr>
      <w:r>
        <w:rPr>
          <w:noProof/>
        </w:rPr>
        <w:t xml:space="preserve">Khi tăng số chiều lên 34, </w:t>
      </w:r>
      <w:r w:rsidR="00DC5548">
        <w:rPr>
          <w:noProof/>
        </w:rPr>
        <w:t>kết quả nhận dạng</w:t>
      </w:r>
      <w:r w:rsidR="0069728C">
        <w:rPr>
          <w:noProof/>
        </w:rPr>
        <w:t xml:space="preserve"> </w:t>
      </w:r>
      <w:r w:rsidR="003428C5">
        <w:rPr>
          <w:noProof/>
        </w:rPr>
        <w:t xml:space="preserve">trung bình lúc này là 88.9%. </w:t>
      </w:r>
      <w:r w:rsidR="00BC1124">
        <w:rPr>
          <w:noProof/>
        </w:rPr>
        <w:t>Các tỉ lệ nhận dạng thành phần đều tăng so với các lần thử nghiệm trước.</w:t>
      </w:r>
      <w:r w:rsidR="00BF1521">
        <w:rPr>
          <w:noProof/>
        </w:rPr>
        <w:t xml:space="preserve"> Hành động phức tạp như dance lúc này cũng đã tìm được đặc trưng riêng so với các hoạt động khác.</w:t>
      </w:r>
      <w:r w:rsidR="002F7B2E">
        <w:rPr>
          <w:noProof/>
        </w:rPr>
        <w:t xml:space="preserve"> Kết quả này cũng cao hơn so với </w:t>
      </w:r>
      <w:r w:rsidR="00CA6037">
        <w:rPr>
          <w:noProof/>
        </w:rPr>
        <w:t>việc chọn lựa thủ công (88.9% so với 83.3%)</w:t>
      </w:r>
      <w:r w:rsidR="000B4C20">
        <w:rPr>
          <w:noProof/>
        </w:rPr>
        <w:t>.</w:t>
      </w:r>
      <w:r w:rsidR="002B5C70">
        <w:rPr>
          <w:noProof/>
        </w:rPr>
        <w:t xml:space="preserve"> Có thể nói lúc này phương pháp PCA đã bắt đầu cho thấy </w:t>
      </w:r>
      <w:r w:rsidR="00B17798">
        <w:rPr>
          <w:noProof/>
        </w:rPr>
        <w:t>tính hiệu quả.</w:t>
      </w:r>
    </w:p>
    <w:p w:rsidR="00447233" w:rsidRDefault="00447233" w:rsidP="004A04EF">
      <w:pPr>
        <w:pStyle w:val="BangC3"/>
        <w:keepLines/>
        <w:rPr>
          <w:noProof/>
        </w:rPr>
      </w:pPr>
      <w:bookmarkStart w:id="128" w:name="_Toc421348565"/>
      <w:r>
        <w:rPr>
          <w:noProof/>
        </w:rPr>
        <w:lastRenderedPageBreak/>
        <w:t xml:space="preserve">Kết quả nhận dạng chi tiết với số chiều bằng </w:t>
      </w:r>
      <w:r w:rsidR="00822B81">
        <w:rPr>
          <w:noProof/>
        </w:rPr>
        <w:t>49</w:t>
      </w:r>
      <w:r>
        <w:rPr>
          <w:noProof/>
        </w:rPr>
        <w:t xml:space="preserve"> trong PCA</w:t>
      </w:r>
      <w:bookmarkEnd w:id="128"/>
    </w:p>
    <w:tbl>
      <w:tblPr>
        <w:tblStyle w:val="TableGrid"/>
        <w:tblW w:w="0" w:type="auto"/>
        <w:jc w:val="center"/>
        <w:tblLook w:val="04A0"/>
      </w:tblPr>
      <w:tblGrid>
        <w:gridCol w:w="1692"/>
        <w:gridCol w:w="1801"/>
        <w:gridCol w:w="1801"/>
        <w:gridCol w:w="1801"/>
        <w:gridCol w:w="1694"/>
      </w:tblGrid>
      <w:tr w:rsidR="00DE1DDB" w:rsidRPr="00C910D8"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Hoạt động</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Jump</w:t>
            </w:r>
          </w:p>
        </w:tc>
        <w:tc>
          <w:tcPr>
            <w:tcW w:w="1694" w:type="dxa"/>
            <w:vAlign w:val="center"/>
          </w:tcPr>
          <w:p w:rsidR="00DE1DDB" w:rsidRPr="00C910D8" w:rsidRDefault="00DE1DDB" w:rsidP="00C910D8">
            <w:pPr>
              <w:pStyle w:val="Table"/>
              <w:jc w:val="center"/>
              <w:rPr>
                <w:b/>
                <w:noProof/>
                <w:lang w:val="vi-VN"/>
              </w:rPr>
            </w:pPr>
            <w:r w:rsidRPr="00C910D8">
              <w:rPr>
                <w:b/>
                <w:noProof/>
                <w:lang w:val="vi-VN"/>
              </w:rPr>
              <w:t>Dance</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873B5E" w:rsidRDefault="00CA09B2" w:rsidP="00C910D8">
            <w:pPr>
              <w:pStyle w:val="Table"/>
              <w:jc w:val="center"/>
              <w:rPr>
                <w:b/>
                <w:noProof/>
              </w:rPr>
            </w:pPr>
            <w:r w:rsidRPr="00873B5E">
              <w:rPr>
                <w:b/>
                <w:noProof/>
              </w:rPr>
              <w:t>78.3%</w:t>
            </w:r>
          </w:p>
        </w:tc>
        <w:tc>
          <w:tcPr>
            <w:tcW w:w="1801" w:type="dxa"/>
            <w:vAlign w:val="center"/>
          </w:tcPr>
          <w:p w:rsidR="00DE1DDB" w:rsidRDefault="00B93D36" w:rsidP="00C910D8">
            <w:pPr>
              <w:pStyle w:val="Table"/>
              <w:jc w:val="center"/>
              <w:rPr>
                <w:noProof/>
              </w:rPr>
            </w:pPr>
            <w:r>
              <w:rPr>
                <w:noProof/>
              </w:rPr>
              <w:t>17.4%</w:t>
            </w:r>
          </w:p>
        </w:tc>
        <w:tc>
          <w:tcPr>
            <w:tcW w:w="1801" w:type="dxa"/>
            <w:vAlign w:val="center"/>
          </w:tcPr>
          <w:p w:rsidR="00DE1DDB" w:rsidRDefault="00B93D36" w:rsidP="00C910D8">
            <w:pPr>
              <w:pStyle w:val="Table"/>
              <w:jc w:val="center"/>
              <w:rPr>
                <w:noProof/>
              </w:rPr>
            </w:pPr>
            <w:r>
              <w:rPr>
                <w:noProof/>
              </w:rPr>
              <w:t>4.3%</w:t>
            </w:r>
          </w:p>
        </w:tc>
        <w:tc>
          <w:tcPr>
            <w:tcW w:w="1694" w:type="dxa"/>
            <w:vAlign w:val="center"/>
          </w:tcPr>
          <w:p w:rsidR="00DE1DDB" w:rsidRDefault="00B93D36"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Default="00B81AB4" w:rsidP="00C910D8">
            <w:pPr>
              <w:pStyle w:val="Table"/>
              <w:jc w:val="center"/>
              <w:rPr>
                <w:noProof/>
              </w:rPr>
            </w:pPr>
            <w:r>
              <w:rPr>
                <w:noProof/>
              </w:rPr>
              <w:t>0.0%</w:t>
            </w:r>
          </w:p>
        </w:tc>
        <w:tc>
          <w:tcPr>
            <w:tcW w:w="1801" w:type="dxa"/>
            <w:vAlign w:val="center"/>
          </w:tcPr>
          <w:p w:rsidR="00DE1DDB" w:rsidRPr="00873B5E" w:rsidRDefault="007E2904" w:rsidP="00C910D8">
            <w:pPr>
              <w:pStyle w:val="Table"/>
              <w:jc w:val="center"/>
              <w:rPr>
                <w:b/>
                <w:noProof/>
              </w:rPr>
            </w:pPr>
            <w:r w:rsidRPr="00873B5E">
              <w:rPr>
                <w:b/>
                <w:noProof/>
              </w:rPr>
              <w:t>98.7%</w:t>
            </w:r>
          </w:p>
        </w:tc>
        <w:tc>
          <w:tcPr>
            <w:tcW w:w="1801" w:type="dxa"/>
            <w:vAlign w:val="center"/>
          </w:tcPr>
          <w:p w:rsidR="00DE1DDB" w:rsidRDefault="006A7114" w:rsidP="00C910D8">
            <w:pPr>
              <w:pStyle w:val="Table"/>
              <w:jc w:val="center"/>
              <w:rPr>
                <w:noProof/>
              </w:rPr>
            </w:pPr>
            <w:r>
              <w:rPr>
                <w:noProof/>
              </w:rPr>
              <w:t>0.0%</w:t>
            </w:r>
          </w:p>
        </w:tc>
        <w:tc>
          <w:tcPr>
            <w:tcW w:w="1694" w:type="dxa"/>
            <w:vAlign w:val="center"/>
          </w:tcPr>
          <w:p w:rsidR="00DE1DDB" w:rsidRDefault="006A7114" w:rsidP="00C910D8">
            <w:pPr>
              <w:pStyle w:val="Table"/>
              <w:jc w:val="center"/>
              <w:rPr>
                <w:noProof/>
              </w:rPr>
            </w:pPr>
            <w:r>
              <w:rPr>
                <w:noProof/>
              </w:rPr>
              <w:t>1.3%</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Jump</w:t>
            </w:r>
          </w:p>
        </w:tc>
        <w:tc>
          <w:tcPr>
            <w:tcW w:w="1801" w:type="dxa"/>
            <w:vAlign w:val="center"/>
          </w:tcPr>
          <w:p w:rsidR="00DE1DDB" w:rsidRDefault="00E7399E" w:rsidP="00C910D8">
            <w:pPr>
              <w:pStyle w:val="Table"/>
              <w:jc w:val="center"/>
              <w:rPr>
                <w:noProof/>
              </w:rPr>
            </w:pPr>
            <w:r>
              <w:rPr>
                <w:noProof/>
              </w:rPr>
              <w:t>0.0%</w:t>
            </w:r>
          </w:p>
        </w:tc>
        <w:tc>
          <w:tcPr>
            <w:tcW w:w="1801" w:type="dxa"/>
            <w:vAlign w:val="center"/>
          </w:tcPr>
          <w:p w:rsidR="00DE1DDB" w:rsidRDefault="00D47D6F" w:rsidP="00C910D8">
            <w:pPr>
              <w:pStyle w:val="Table"/>
              <w:jc w:val="center"/>
              <w:rPr>
                <w:noProof/>
              </w:rPr>
            </w:pPr>
            <w:r>
              <w:rPr>
                <w:noProof/>
              </w:rPr>
              <w:t>14.3%</w:t>
            </w:r>
          </w:p>
        </w:tc>
        <w:tc>
          <w:tcPr>
            <w:tcW w:w="1801" w:type="dxa"/>
            <w:vAlign w:val="center"/>
          </w:tcPr>
          <w:p w:rsidR="00DE1DDB" w:rsidRPr="00873B5E" w:rsidRDefault="00D47D6F" w:rsidP="00C910D8">
            <w:pPr>
              <w:pStyle w:val="Table"/>
              <w:jc w:val="center"/>
              <w:rPr>
                <w:b/>
                <w:noProof/>
              </w:rPr>
            </w:pPr>
            <w:r w:rsidRPr="00873B5E">
              <w:rPr>
                <w:b/>
                <w:noProof/>
              </w:rPr>
              <w:t>85.7%</w:t>
            </w:r>
          </w:p>
        </w:tc>
        <w:tc>
          <w:tcPr>
            <w:tcW w:w="1694" w:type="dxa"/>
            <w:vAlign w:val="center"/>
          </w:tcPr>
          <w:p w:rsidR="00DE1DDB" w:rsidRDefault="00BB1455"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Dance</w:t>
            </w:r>
          </w:p>
        </w:tc>
        <w:tc>
          <w:tcPr>
            <w:tcW w:w="1801" w:type="dxa"/>
            <w:vAlign w:val="center"/>
          </w:tcPr>
          <w:p w:rsidR="00DE1DDB" w:rsidRDefault="006B4513" w:rsidP="00C910D8">
            <w:pPr>
              <w:pStyle w:val="Table"/>
              <w:jc w:val="center"/>
              <w:rPr>
                <w:noProof/>
              </w:rPr>
            </w:pPr>
            <w:r>
              <w:rPr>
                <w:noProof/>
              </w:rPr>
              <w:t>0.0%</w:t>
            </w:r>
          </w:p>
        </w:tc>
        <w:tc>
          <w:tcPr>
            <w:tcW w:w="1801" w:type="dxa"/>
            <w:vAlign w:val="center"/>
          </w:tcPr>
          <w:p w:rsidR="00DE1DDB" w:rsidRDefault="006B4513" w:rsidP="00C910D8">
            <w:pPr>
              <w:pStyle w:val="Table"/>
              <w:jc w:val="center"/>
              <w:rPr>
                <w:noProof/>
              </w:rPr>
            </w:pPr>
            <w:r>
              <w:rPr>
                <w:noProof/>
              </w:rPr>
              <w:t>9.1%</w:t>
            </w:r>
          </w:p>
        </w:tc>
        <w:tc>
          <w:tcPr>
            <w:tcW w:w="1801" w:type="dxa"/>
            <w:vAlign w:val="center"/>
          </w:tcPr>
          <w:p w:rsidR="00DE1DDB" w:rsidRDefault="001804F5" w:rsidP="00C910D8">
            <w:pPr>
              <w:pStyle w:val="Table"/>
              <w:jc w:val="center"/>
              <w:rPr>
                <w:noProof/>
              </w:rPr>
            </w:pPr>
            <w:r>
              <w:rPr>
                <w:noProof/>
              </w:rPr>
              <w:t>9.1%</w:t>
            </w:r>
          </w:p>
        </w:tc>
        <w:tc>
          <w:tcPr>
            <w:tcW w:w="1694" w:type="dxa"/>
            <w:vAlign w:val="center"/>
          </w:tcPr>
          <w:p w:rsidR="00DE1DDB" w:rsidRPr="00873B5E" w:rsidRDefault="001804F5" w:rsidP="00C910D8">
            <w:pPr>
              <w:pStyle w:val="Table"/>
              <w:jc w:val="center"/>
              <w:rPr>
                <w:b/>
                <w:noProof/>
              </w:rPr>
            </w:pPr>
            <w:r w:rsidRPr="00873B5E">
              <w:rPr>
                <w:b/>
                <w:noProof/>
              </w:rPr>
              <w:t>81.8%</w:t>
            </w:r>
          </w:p>
        </w:tc>
      </w:tr>
    </w:tbl>
    <w:p w:rsidR="00032878" w:rsidRDefault="00C9009B" w:rsidP="00032878">
      <w:pPr>
        <w:pStyle w:val="000-Noi-Dung"/>
        <w:rPr>
          <w:noProof/>
        </w:rPr>
      </w:pPr>
      <w:r>
        <w:rPr>
          <w:noProof/>
        </w:rPr>
        <w:t>Đây là lần thử nghiệm có kết quả cao nhất đối với phương pháp PCA.</w:t>
      </w:r>
      <w:r w:rsidR="003B149B">
        <w:rPr>
          <w:noProof/>
        </w:rPr>
        <w:t xml:space="preserve"> Đặc biệt tỉ lệ nhận dạng đúng của nhóm hành động walk gần như tuyệt đối</w:t>
      </w:r>
      <w:r w:rsidR="000D6833">
        <w:rPr>
          <w:noProof/>
        </w:rPr>
        <w:t xml:space="preserve">, chỉ có hơn 1% tỉ lệ nhận dạng sai. </w:t>
      </w:r>
      <w:r w:rsidR="00441D65">
        <w:rPr>
          <w:noProof/>
        </w:rPr>
        <w:t xml:space="preserve">Kết quả lần này không giống với tỉ lệ 100% ở bảng </w:t>
      </w:r>
      <w:r w:rsidR="00155319">
        <w:rPr>
          <w:noProof/>
        </w:rPr>
        <w:t>3.11 mà là tỉ lệ thực tế.</w:t>
      </w:r>
      <w:r w:rsidR="00EC1CA3">
        <w:rPr>
          <w:noProof/>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Pr>
          <w:noProof/>
        </w:rPr>
        <w:t xml:space="preserve"> Ở lần thực nghiệm này, tỉ lệ nhận dạng đúng của tất cả các nhóm hành động đều cao. Điều đó cho thấy với số chiều băng 49, đặc trưng của các loại hành động được thể hiện rõ nhất.</w:t>
      </w:r>
    </w:p>
    <w:p w:rsidR="00447233" w:rsidRDefault="00447233" w:rsidP="004A04EF">
      <w:pPr>
        <w:pStyle w:val="BangC3"/>
        <w:rPr>
          <w:noProof/>
        </w:rPr>
      </w:pPr>
      <w:bookmarkStart w:id="129" w:name="_Toc421348566"/>
      <w:r>
        <w:rPr>
          <w:noProof/>
        </w:rPr>
        <w:t xml:space="preserve">Kết quả nhận dạng chi tiết với số chiều bằng </w:t>
      </w:r>
      <w:r w:rsidR="005A3AC7">
        <w:rPr>
          <w:noProof/>
        </w:rPr>
        <w:t>50</w:t>
      </w:r>
      <w:r>
        <w:rPr>
          <w:noProof/>
        </w:rPr>
        <w:t xml:space="preserve"> trong PCA</w:t>
      </w:r>
      <w:bookmarkEnd w:id="129"/>
    </w:p>
    <w:tbl>
      <w:tblPr>
        <w:tblStyle w:val="TableGrid"/>
        <w:tblW w:w="0" w:type="auto"/>
        <w:jc w:val="center"/>
        <w:tblLook w:val="04A0"/>
      </w:tblPr>
      <w:tblGrid>
        <w:gridCol w:w="1692"/>
        <w:gridCol w:w="1801"/>
        <w:gridCol w:w="1801"/>
        <w:gridCol w:w="1801"/>
        <w:gridCol w:w="1694"/>
      </w:tblGrid>
      <w:tr w:rsidR="00DE1DDB" w:rsidRPr="008E511C" w:rsidTr="0008611C">
        <w:trPr>
          <w:jc w:val="center"/>
        </w:trPr>
        <w:tc>
          <w:tcPr>
            <w:tcW w:w="1692" w:type="dxa"/>
          </w:tcPr>
          <w:p w:rsidR="00DE1DDB" w:rsidRPr="008E511C" w:rsidRDefault="00DE1DDB" w:rsidP="008E511C">
            <w:pPr>
              <w:pStyle w:val="Table"/>
              <w:jc w:val="center"/>
              <w:rPr>
                <w:b/>
                <w:noProof/>
                <w:lang w:val="vi-VN"/>
              </w:rPr>
            </w:pPr>
            <w:r w:rsidRPr="008E511C">
              <w:rPr>
                <w:b/>
                <w:noProof/>
                <w:lang w:val="vi-VN"/>
              </w:rPr>
              <w:t>Hoạt động</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Run</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Walk</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Jump</w:t>
            </w:r>
          </w:p>
        </w:tc>
        <w:tc>
          <w:tcPr>
            <w:tcW w:w="1694" w:type="dxa"/>
            <w:vAlign w:val="center"/>
          </w:tcPr>
          <w:p w:rsidR="00DE1DDB" w:rsidRPr="008E511C" w:rsidRDefault="00DE1DDB" w:rsidP="008E511C">
            <w:pPr>
              <w:pStyle w:val="Table"/>
              <w:jc w:val="center"/>
              <w:rPr>
                <w:b/>
                <w:noProof/>
                <w:lang w:val="vi-VN"/>
              </w:rPr>
            </w:pPr>
            <w:r w:rsidRPr="008E511C">
              <w:rPr>
                <w:b/>
                <w:noProof/>
                <w:lang w:val="vi-VN"/>
              </w:rPr>
              <w:t>Dance</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Run</w:t>
            </w:r>
          </w:p>
        </w:tc>
        <w:tc>
          <w:tcPr>
            <w:tcW w:w="1801" w:type="dxa"/>
            <w:vAlign w:val="center"/>
          </w:tcPr>
          <w:p w:rsidR="00186C7F" w:rsidRPr="001077E8" w:rsidRDefault="00186C7F" w:rsidP="00C035F0">
            <w:pPr>
              <w:pStyle w:val="Table"/>
              <w:jc w:val="center"/>
              <w:rPr>
                <w:b/>
                <w:noProof/>
              </w:rPr>
            </w:pPr>
            <w:r w:rsidRPr="001077E8">
              <w:rPr>
                <w:b/>
                <w:noProof/>
              </w:rPr>
              <w:t>78.3%</w:t>
            </w:r>
          </w:p>
        </w:tc>
        <w:tc>
          <w:tcPr>
            <w:tcW w:w="1801" w:type="dxa"/>
            <w:vAlign w:val="center"/>
          </w:tcPr>
          <w:p w:rsidR="00186C7F" w:rsidRDefault="00186C7F" w:rsidP="00C035F0">
            <w:pPr>
              <w:pStyle w:val="Table"/>
              <w:jc w:val="center"/>
              <w:rPr>
                <w:noProof/>
              </w:rPr>
            </w:pPr>
            <w:r>
              <w:rPr>
                <w:noProof/>
              </w:rPr>
              <w:t>17.4%</w:t>
            </w:r>
          </w:p>
        </w:tc>
        <w:tc>
          <w:tcPr>
            <w:tcW w:w="1801" w:type="dxa"/>
            <w:vAlign w:val="center"/>
          </w:tcPr>
          <w:p w:rsidR="00186C7F" w:rsidRDefault="00186C7F" w:rsidP="00C035F0">
            <w:pPr>
              <w:pStyle w:val="Table"/>
              <w:jc w:val="center"/>
              <w:rPr>
                <w:noProof/>
              </w:rPr>
            </w:pPr>
            <w:r>
              <w:rPr>
                <w:noProof/>
              </w:rPr>
              <w:t>4.3%</w:t>
            </w:r>
          </w:p>
        </w:tc>
        <w:tc>
          <w:tcPr>
            <w:tcW w:w="1694" w:type="dxa"/>
            <w:vAlign w:val="center"/>
          </w:tcPr>
          <w:p w:rsidR="00186C7F" w:rsidRDefault="00186C7F" w:rsidP="00C035F0">
            <w:pPr>
              <w:pStyle w:val="Table"/>
              <w:jc w:val="center"/>
              <w:rPr>
                <w:noProof/>
              </w:rPr>
            </w:pPr>
            <w:r>
              <w:rPr>
                <w:noProof/>
              </w:rPr>
              <w:t>0.0%</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Walk</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Pr="001077E8" w:rsidRDefault="00186C7F" w:rsidP="00C035F0">
            <w:pPr>
              <w:pStyle w:val="Table"/>
              <w:jc w:val="center"/>
              <w:rPr>
                <w:b/>
                <w:noProof/>
              </w:rPr>
            </w:pPr>
            <w:r w:rsidRPr="001077E8">
              <w:rPr>
                <w:b/>
                <w:noProof/>
              </w:rPr>
              <w:t>96.0%</w:t>
            </w:r>
          </w:p>
        </w:tc>
        <w:tc>
          <w:tcPr>
            <w:tcW w:w="1801" w:type="dxa"/>
            <w:vAlign w:val="center"/>
          </w:tcPr>
          <w:p w:rsidR="00186C7F" w:rsidRDefault="00186C7F" w:rsidP="00C035F0">
            <w:pPr>
              <w:pStyle w:val="Table"/>
              <w:jc w:val="center"/>
              <w:rPr>
                <w:noProof/>
              </w:rPr>
            </w:pPr>
            <w:r>
              <w:rPr>
                <w:noProof/>
              </w:rPr>
              <w:t>2.7%</w:t>
            </w:r>
          </w:p>
        </w:tc>
        <w:tc>
          <w:tcPr>
            <w:tcW w:w="1694" w:type="dxa"/>
            <w:vAlign w:val="center"/>
          </w:tcPr>
          <w:p w:rsidR="00186C7F" w:rsidRDefault="00186C7F" w:rsidP="00C035F0">
            <w:pPr>
              <w:pStyle w:val="Table"/>
              <w:jc w:val="center"/>
              <w:rPr>
                <w:noProof/>
              </w:rPr>
            </w:pPr>
            <w:r>
              <w:rPr>
                <w:noProof/>
              </w:rPr>
              <w:t>1.3%</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Jump</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Default="00186C7F" w:rsidP="00C035F0">
            <w:pPr>
              <w:pStyle w:val="Table"/>
              <w:jc w:val="center"/>
              <w:rPr>
                <w:noProof/>
              </w:rPr>
            </w:pPr>
            <w:r>
              <w:rPr>
                <w:noProof/>
              </w:rPr>
              <w:t>14.3%</w:t>
            </w:r>
          </w:p>
        </w:tc>
        <w:tc>
          <w:tcPr>
            <w:tcW w:w="1801" w:type="dxa"/>
            <w:vAlign w:val="center"/>
          </w:tcPr>
          <w:p w:rsidR="00186C7F" w:rsidRPr="001077E8" w:rsidRDefault="00186C7F" w:rsidP="00C035F0">
            <w:pPr>
              <w:pStyle w:val="Table"/>
              <w:jc w:val="center"/>
              <w:rPr>
                <w:b/>
                <w:noProof/>
              </w:rPr>
            </w:pPr>
            <w:r w:rsidRPr="001077E8">
              <w:rPr>
                <w:b/>
                <w:noProof/>
              </w:rPr>
              <w:t>85.7%</w:t>
            </w:r>
          </w:p>
        </w:tc>
        <w:tc>
          <w:tcPr>
            <w:tcW w:w="1694" w:type="dxa"/>
            <w:vAlign w:val="center"/>
          </w:tcPr>
          <w:p w:rsidR="00186C7F" w:rsidRDefault="00186C7F" w:rsidP="00C035F0">
            <w:pPr>
              <w:pStyle w:val="Table"/>
              <w:jc w:val="center"/>
              <w:rPr>
                <w:noProof/>
              </w:rPr>
            </w:pPr>
            <w:r>
              <w:rPr>
                <w:noProof/>
              </w:rPr>
              <w:t>0.0%</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Dance</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Default="00186C7F" w:rsidP="00C035F0">
            <w:pPr>
              <w:pStyle w:val="Table"/>
              <w:jc w:val="center"/>
              <w:rPr>
                <w:noProof/>
              </w:rPr>
            </w:pPr>
            <w:r>
              <w:rPr>
                <w:noProof/>
              </w:rPr>
              <w:t>4.6%</w:t>
            </w:r>
          </w:p>
        </w:tc>
        <w:tc>
          <w:tcPr>
            <w:tcW w:w="1801" w:type="dxa"/>
            <w:vAlign w:val="center"/>
          </w:tcPr>
          <w:p w:rsidR="00186C7F" w:rsidRDefault="00186C7F" w:rsidP="00C035F0">
            <w:pPr>
              <w:pStyle w:val="Table"/>
              <w:jc w:val="center"/>
              <w:rPr>
                <w:noProof/>
              </w:rPr>
            </w:pPr>
            <w:r>
              <w:rPr>
                <w:noProof/>
              </w:rPr>
              <w:t>13.6%</w:t>
            </w:r>
          </w:p>
        </w:tc>
        <w:tc>
          <w:tcPr>
            <w:tcW w:w="1694" w:type="dxa"/>
            <w:vAlign w:val="center"/>
          </w:tcPr>
          <w:p w:rsidR="00186C7F" w:rsidRPr="001077E8" w:rsidRDefault="00186C7F" w:rsidP="00C035F0">
            <w:pPr>
              <w:pStyle w:val="Table"/>
              <w:jc w:val="center"/>
              <w:rPr>
                <w:b/>
                <w:noProof/>
              </w:rPr>
            </w:pPr>
            <w:r w:rsidRPr="001077E8">
              <w:rPr>
                <w:b/>
                <w:noProof/>
              </w:rPr>
              <w:t>81.8%</w:t>
            </w:r>
          </w:p>
        </w:tc>
      </w:tr>
    </w:tbl>
    <w:p w:rsidR="002E6025" w:rsidRDefault="00D65606" w:rsidP="002E6025">
      <w:pPr>
        <w:pStyle w:val="000-Noi-Dung"/>
      </w:pPr>
      <w:r>
        <w:t>Khi đã vượt qua ngưỡng, tỉ lệ đã có chiều hướng giảm khi ta tiếp tục tăng số chiều dữ liệu</w:t>
      </w:r>
      <w:r w:rsidR="00350651">
        <w:t xml:space="preserve">. </w:t>
      </w:r>
      <w:r w:rsidR="0065698B">
        <w:t>Lúc này tất cả đặc trưng đã được thể hiện, vì thế nêu ta tăng số chiều thì sẽ dẫn tới trường hợp nhiễu hoặc dư thừa dữ liệu.</w:t>
      </w:r>
    </w:p>
    <w:p w:rsidR="009A7BB0" w:rsidRPr="006B1483" w:rsidRDefault="00835251" w:rsidP="006B1483">
      <w:pPr>
        <w:pStyle w:val="Heading4"/>
      </w:pPr>
      <w:bookmarkStart w:id="130" w:name="_Toc421348546"/>
      <w:r w:rsidRPr="006B1483">
        <w:lastRenderedPageBreak/>
        <w:t>Phương pháp LDA</w:t>
      </w:r>
      <w:bookmarkEnd w:id="130"/>
    </w:p>
    <w:p w:rsidR="009A7BB0" w:rsidRDefault="009A7BB0" w:rsidP="00E82C06">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C2DBC">
        <w:rPr>
          <w:noProof/>
        </w:rPr>
        <w:t>17</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w:t>
      </w:r>
      <w:r w:rsidR="00601A13">
        <w:rPr>
          <w:noProof/>
        </w:rPr>
        <w:t>8</w:t>
      </w:r>
      <w:r w:rsidR="00861880">
        <w:rPr>
          <w:noProof/>
        </w:rPr>
        <w:t xml:space="preserve"> đến 3.</w:t>
      </w:r>
      <w:r w:rsidR="00601A13">
        <w:rPr>
          <w:noProof/>
        </w:rPr>
        <w:t>20</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4A04EF">
      <w:pPr>
        <w:pStyle w:val="BangC3"/>
        <w:rPr>
          <w:noProof/>
        </w:rPr>
      </w:pPr>
      <w:bookmarkStart w:id="131" w:name="_Toc421348567"/>
      <w:r>
        <w:rPr>
          <w:noProof/>
        </w:rPr>
        <w:t>Kết quả thực nghiệm với các giá trị khác nhau của số chiều dữ liệu sau trích chọn trong LDA</w:t>
      </w:r>
      <w:bookmarkEnd w:id="131"/>
    </w:p>
    <w:tbl>
      <w:tblPr>
        <w:tblStyle w:val="TableGrid"/>
        <w:tblW w:w="8789" w:type="dxa"/>
        <w:tblInd w:w="108" w:type="dxa"/>
        <w:tblLook w:val="04A0"/>
      </w:tblPr>
      <w:tblGrid>
        <w:gridCol w:w="1701"/>
        <w:gridCol w:w="1560"/>
        <w:gridCol w:w="1516"/>
        <w:gridCol w:w="1319"/>
        <w:gridCol w:w="1275"/>
        <w:gridCol w:w="1418"/>
      </w:tblGrid>
      <w:tr w:rsidR="00C60208" w:rsidRPr="00CF690B" w:rsidTr="009623A5">
        <w:trPr>
          <w:cantSplit/>
        </w:trPr>
        <w:tc>
          <w:tcPr>
            <w:tcW w:w="1701" w:type="dxa"/>
            <w:vAlign w:val="center"/>
          </w:tcPr>
          <w:p w:rsidR="00C60208" w:rsidRPr="00CF690B" w:rsidRDefault="00C60208" w:rsidP="00CF690B">
            <w:pPr>
              <w:pStyle w:val="Table"/>
              <w:jc w:val="center"/>
              <w:rPr>
                <w:rFonts w:cs="Times New Roman"/>
                <w:b/>
                <w:szCs w:val="28"/>
              </w:rPr>
            </w:pPr>
            <w:r w:rsidRPr="00CF690B">
              <w:rPr>
                <w:rFonts w:cs="Times New Roman"/>
                <w:b/>
                <w:szCs w:val="28"/>
              </w:rPr>
              <w:t xml:space="preserve">Số chiều trong </w:t>
            </w:r>
            <w:r w:rsidR="00A74DB9" w:rsidRPr="00CF690B">
              <w:rPr>
                <w:rFonts w:cs="Times New Roman"/>
                <w:b/>
                <w:szCs w:val="28"/>
              </w:rPr>
              <w:t>LDA</w:t>
            </w:r>
          </w:p>
        </w:tc>
        <w:tc>
          <w:tcPr>
            <w:tcW w:w="1560" w:type="dxa"/>
            <w:vAlign w:val="center"/>
          </w:tcPr>
          <w:p w:rsidR="00C60208" w:rsidRPr="00CF690B" w:rsidRDefault="00C60208" w:rsidP="00CF690B">
            <w:pPr>
              <w:pStyle w:val="Table"/>
              <w:jc w:val="center"/>
              <w:rPr>
                <w:rFonts w:cs="Times New Roman"/>
                <w:b/>
                <w:szCs w:val="28"/>
              </w:rPr>
            </w:pPr>
            <w:r w:rsidRPr="00CF690B">
              <w:rPr>
                <w:rFonts w:cs="Times New Roman"/>
                <w:b/>
                <w:szCs w:val="28"/>
              </w:rPr>
              <w:t>Run</w:t>
            </w:r>
          </w:p>
        </w:tc>
        <w:tc>
          <w:tcPr>
            <w:tcW w:w="1516" w:type="dxa"/>
            <w:vAlign w:val="center"/>
          </w:tcPr>
          <w:p w:rsidR="00C60208" w:rsidRPr="00CF690B" w:rsidRDefault="00C60208" w:rsidP="00CF690B">
            <w:pPr>
              <w:pStyle w:val="Table"/>
              <w:jc w:val="center"/>
              <w:rPr>
                <w:rFonts w:cs="Times New Roman"/>
                <w:b/>
                <w:szCs w:val="28"/>
              </w:rPr>
            </w:pPr>
            <w:r w:rsidRPr="00CF690B">
              <w:rPr>
                <w:rFonts w:cs="Times New Roman"/>
                <w:b/>
                <w:szCs w:val="28"/>
              </w:rPr>
              <w:t>Walk</w:t>
            </w:r>
          </w:p>
        </w:tc>
        <w:tc>
          <w:tcPr>
            <w:tcW w:w="1319" w:type="dxa"/>
            <w:vAlign w:val="center"/>
          </w:tcPr>
          <w:p w:rsidR="00C60208" w:rsidRPr="00CF690B" w:rsidRDefault="00C60208" w:rsidP="00CF690B">
            <w:pPr>
              <w:pStyle w:val="Table"/>
              <w:jc w:val="center"/>
              <w:rPr>
                <w:rFonts w:cs="Times New Roman"/>
                <w:b/>
                <w:szCs w:val="28"/>
              </w:rPr>
            </w:pPr>
            <w:r w:rsidRPr="00CF690B">
              <w:rPr>
                <w:rFonts w:cs="Times New Roman"/>
                <w:b/>
                <w:szCs w:val="28"/>
              </w:rPr>
              <w:t>Jump</w:t>
            </w:r>
          </w:p>
        </w:tc>
        <w:tc>
          <w:tcPr>
            <w:tcW w:w="1275" w:type="dxa"/>
            <w:vAlign w:val="center"/>
          </w:tcPr>
          <w:p w:rsidR="00C60208" w:rsidRPr="00CF690B" w:rsidRDefault="00C60208" w:rsidP="00CF690B">
            <w:pPr>
              <w:pStyle w:val="Table"/>
              <w:jc w:val="center"/>
              <w:rPr>
                <w:rFonts w:cs="Times New Roman"/>
                <w:b/>
                <w:szCs w:val="28"/>
              </w:rPr>
            </w:pPr>
            <w:r w:rsidRPr="00CF690B">
              <w:rPr>
                <w:rFonts w:cs="Times New Roman"/>
                <w:b/>
                <w:szCs w:val="28"/>
              </w:rPr>
              <w:t>Dance</w:t>
            </w:r>
          </w:p>
        </w:tc>
        <w:tc>
          <w:tcPr>
            <w:tcW w:w="1418" w:type="dxa"/>
            <w:vAlign w:val="center"/>
          </w:tcPr>
          <w:p w:rsidR="00C60208" w:rsidRPr="00CF690B" w:rsidRDefault="00FA4BE3" w:rsidP="00CF690B">
            <w:pPr>
              <w:pStyle w:val="Table"/>
              <w:jc w:val="center"/>
              <w:rPr>
                <w:rFonts w:cs="Times New Roman"/>
                <w:b/>
                <w:szCs w:val="28"/>
              </w:rPr>
            </w:pPr>
            <w:r w:rsidRPr="00CF690B">
              <w:rPr>
                <w:rFonts w:cs="Times New Roman"/>
                <w:b/>
                <w:szCs w:val="28"/>
              </w:rPr>
              <w:t>Trung bình</w:t>
            </w:r>
          </w:p>
        </w:tc>
      </w:tr>
      <w:tr w:rsidR="00C60208" w:rsidRPr="00CF690B" w:rsidTr="009623A5">
        <w:trPr>
          <w:cantSplit/>
        </w:trPr>
        <w:tc>
          <w:tcPr>
            <w:tcW w:w="1701" w:type="dxa"/>
            <w:vAlign w:val="center"/>
          </w:tcPr>
          <w:p w:rsidR="00C60208" w:rsidRPr="00CF690B" w:rsidRDefault="00B60E7F" w:rsidP="00CF690B">
            <w:pPr>
              <w:pStyle w:val="Table"/>
              <w:jc w:val="center"/>
              <w:rPr>
                <w:rFonts w:cs="Times New Roman"/>
                <w:b/>
                <w:szCs w:val="28"/>
              </w:rPr>
            </w:pPr>
            <w:r w:rsidRPr="00CF690B">
              <w:rPr>
                <w:rFonts w:cs="Times New Roman"/>
                <w:b/>
                <w:szCs w:val="28"/>
              </w:rPr>
              <w:t>1</w:t>
            </w:r>
          </w:p>
        </w:tc>
        <w:tc>
          <w:tcPr>
            <w:tcW w:w="1560" w:type="dxa"/>
            <w:vAlign w:val="center"/>
          </w:tcPr>
          <w:p w:rsidR="00C60208" w:rsidRPr="00CF690B" w:rsidRDefault="006E30AD" w:rsidP="00CF690B">
            <w:pPr>
              <w:pStyle w:val="Table"/>
              <w:jc w:val="center"/>
              <w:rPr>
                <w:rFonts w:cs="Times New Roman"/>
                <w:szCs w:val="28"/>
              </w:rPr>
            </w:pPr>
            <w:r w:rsidRPr="00CF690B">
              <w:rPr>
                <w:rFonts w:cs="Times New Roman"/>
                <w:szCs w:val="28"/>
              </w:rPr>
              <w:t>52.1%</w:t>
            </w:r>
          </w:p>
        </w:tc>
        <w:tc>
          <w:tcPr>
            <w:tcW w:w="1516" w:type="dxa"/>
            <w:vAlign w:val="center"/>
          </w:tcPr>
          <w:p w:rsidR="00C60208" w:rsidRPr="00CF690B" w:rsidRDefault="006E30AD" w:rsidP="00CF690B">
            <w:pPr>
              <w:pStyle w:val="Table"/>
              <w:jc w:val="center"/>
              <w:rPr>
                <w:rFonts w:cs="Times New Roman"/>
                <w:szCs w:val="28"/>
              </w:rPr>
            </w:pPr>
            <w:r w:rsidRPr="00CF690B">
              <w:rPr>
                <w:rFonts w:cs="Times New Roman"/>
                <w:szCs w:val="28"/>
              </w:rPr>
              <w:t>6.7%</w:t>
            </w:r>
          </w:p>
        </w:tc>
        <w:tc>
          <w:tcPr>
            <w:tcW w:w="1319" w:type="dxa"/>
            <w:vAlign w:val="center"/>
          </w:tcPr>
          <w:p w:rsidR="00C60208" w:rsidRPr="00CF690B" w:rsidRDefault="006E30AD" w:rsidP="00CF690B">
            <w:pPr>
              <w:pStyle w:val="Table"/>
              <w:jc w:val="center"/>
              <w:rPr>
                <w:rFonts w:cs="Times New Roman"/>
                <w:szCs w:val="28"/>
              </w:rPr>
            </w:pPr>
            <w:r w:rsidRPr="00CF690B">
              <w:rPr>
                <w:rFonts w:cs="Times New Roman"/>
                <w:szCs w:val="28"/>
              </w:rPr>
              <w:t>57.1%</w:t>
            </w:r>
          </w:p>
        </w:tc>
        <w:tc>
          <w:tcPr>
            <w:tcW w:w="1275" w:type="dxa"/>
            <w:vAlign w:val="center"/>
          </w:tcPr>
          <w:p w:rsidR="00C60208" w:rsidRPr="00CF690B" w:rsidRDefault="006E30AD" w:rsidP="00CF690B">
            <w:pPr>
              <w:pStyle w:val="Table"/>
              <w:jc w:val="center"/>
              <w:rPr>
                <w:rFonts w:cs="Times New Roman"/>
                <w:szCs w:val="28"/>
              </w:rPr>
            </w:pPr>
            <w:r w:rsidRPr="00CF690B">
              <w:rPr>
                <w:rFonts w:cs="Times New Roman"/>
                <w:szCs w:val="28"/>
              </w:rPr>
              <w:t>81.8%</w:t>
            </w:r>
          </w:p>
        </w:tc>
        <w:tc>
          <w:tcPr>
            <w:tcW w:w="1418" w:type="dxa"/>
            <w:vAlign w:val="center"/>
          </w:tcPr>
          <w:p w:rsidR="00C60208" w:rsidRPr="00CF690B" w:rsidRDefault="006E30AD" w:rsidP="00CF690B">
            <w:pPr>
              <w:pStyle w:val="Table"/>
              <w:jc w:val="center"/>
              <w:rPr>
                <w:rFonts w:cs="Times New Roman"/>
                <w:szCs w:val="28"/>
              </w:rPr>
            </w:pPr>
            <w:r w:rsidRPr="00CF690B">
              <w:rPr>
                <w:rFonts w:cs="Times New Roman"/>
                <w:szCs w:val="28"/>
              </w:rPr>
              <w:t>36.4%</w:t>
            </w:r>
          </w:p>
        </w:tc>
      </w:tr>
      <w:tr w:rsidR="00C60208" w:rsidRPr="00CF690B" w:rsidTr="009623A5">
        <w:trPr>
          <w:cantSplit/>
        </w:trPr>
        <w:tc>
          <w:tcPr>
            <w:tcW w:w="1701" w:type="dxa"/>
            <w:vAlign w:val="center"/>
          </w:tcPr>
          <w:p w:rsidR="00C60208" w:rsidRPr="00CF690B" w:rsidRDefault="00B60E7F" w:rsidP="00CF690B">
            <w:pPr>
              <w:pStyle w:val="Table"/>
              <w:jc w:val="center"/>
              <w:rPr>
                <w:rFonts w:cs="Times New Roman"/>
                <w:b/>
                <w:szCs w:val="28"/>
              </w:rPr>
            </w:pPr>
            <w:r w:rsidRPr="00CF690B">
              <w:rPr>
                <w:rFonts w:cs="Times New Roman"/>
                <w:b/>
                <w:szCs w:val="28"/>
              </w:rPr>
              <w:t>2</w:t>
            </w:r>
          </w:p>
        </w:tc>
        <w:tc>
          <w:tcPr>
            <w:tcW w:w="1560" w:type="dxa"/>
            <w:vAlign w:val="center"/>
          </w:tcPr>
          <w:p w:rsidR="00C60208" w:rsidRPr="00CF690B" w:rsidRDefault="00191CB2" w:rsidP="00CF690B">
            <w:pPr>
              <w:pStyle w:val="Table"/>
              <w:jc w:val="center"/>
              <w:rPr>
                <w:rFonts w:cs="Times New Roman"/>
                <w:szCs w:val="28"/>
              </w:rPr>
            </w:pPr>
            <w:r w:rsidRPr="00CF690B">
              <w:rPr>
                <w:rFonts w:cs="Times New Roman"/>
                <w:szCs w:val="28"/>
              </w:rPr>
              <w:t>69.6%</w:t>
            </w:r>
          </w:p>
        </w:tc>
        <w:tc>
          <w:tcPr>
            <w:tcW w:w="1516" w:type="dxa"/>
            <w:vAlign w:val="center"/>
          </w:tcPr>
          <w:p w:rsidR="00C60208" w:rsidRPr="00CF690B" w:rsidRDefault="00191CB2" w:rsidP="00CF690B">
            <w:pPr>
              <w:pStyle w:val="Table"/>
              <w:jc w:val="center"/>
              <w:rPr>
                <w:rFonts w:cs="Times New Roman"/>
                <w:szCs w:val="28"/>
              </w:rPr>
            </w:pPr>
            <w:r w:rsidRPr="00CF690B">
              <w:rPr>
                <w:rFonts w:cs="Times New Roman"/>
                <w:szCs w:val="28"/>
              </w:rPr>
              <w:t>64.0%</w:t>
            </w:r>
          </w:p>
        </w:tc>
        <w:tc>
          <w:tcPr>
            <w:tcW w:w="1319" w:type="dxa"/>
            <w:vAlign w:val="center"/>
          </w:tcPr>
          <w:p w:rsidR="00C60208" w:rsidRPr="00CF690B" w:rsidRDefault="00191CB2" w:rsidP="00CF690B">
            <w:pPr>
              <w:pStyle w:val="Table"/>
              <w:jc w:val="center"/>
              <w:rPr>
                <w:rFonts w:cs="Times New Roman"/>
                <w:szCs w:val="28"/>
              </w:rPr>
            </w:pPr>
            <w:r w:rsidRPr="00CF690B">
              <w:rPr>
                <w:rFonts w:cs="Times New Roman"/>
                <w:szCs w:val="28"/>
              </w:rPr>
              <w:t>90.5%</w:t>
            </w:r>
          </w:p>
        </w:tc>
        <w:tc>
          <w:tcPr>
            <w:tcW w:w="1275" w:type="dxa"/>
            <w:vAlign w:val="center"/>
          </w:tcPr>
          <w:p w:rsidR="00C60208" w:rsidRPr="00CF690B" w:rsidRDefault="00191CB2" w:rsidP="00CF690B">
            <w:pPr>
              <w:pStyle w:val="Table"/>
              <w:jc w:val="center"/>
              <w:rPr>
                <w:rFonts w:cs="Times New Roman"/>
                <w:szCs w:val="28"/>
              </w:rPr>
            </w:pPr>
            <w:r w:rsidRPr="00CF690B">
              <w:rPr>
                <w:rFonts w:cs="Times New Roman"/>
                <w:szCs w:val="28"/>
              </w:rPr>
              <w:t>81.8%</w:t>
            </w:r>
          </w:p>
        </w:tc>
        <w:tc>
          <w:tcPr>
            <w:tcW w:w="1418" w:type="dxa"/>
            <w:vAlign w:val="center"/>
          </w:tcPr>
          <w:p w:rsidR="00C60208" w:rsidRPr="00CF690B" w:rsidRDefault="00191CB2" w:rsidP="00CF690B">
            <w:pPr>
              <w:pStyle w:val="Table"/>
              <w:jc w:val="center"/>
              <w:rPr>
                <w:rFonts w:cs="Times New Roman"/>
                <w:szCs w:val="28"/>
              </w:rPr>
            </w:pPr>
            <w:r w:rsidRPr="00CF690B">
              <w:rPr>
                <w:rFonts w:cs="Times New Roman"/>
                <w:szCs w:val="28"/>
              </w:rPr>
              <w:t>74</w:t>
            </w:r>
            <w:r w:rsidR="00EC518F" w:rsidRPr="00CF690B">
              <w:rPr>
                <w:rFonts w:cs="Times New Roman"/>
                <w:szCs w:val="28"/>
              </w:rPr>
              <w:t>.1</w:t>
            </w:r>
            <w:r w:rsidRPr="00CF690B">
              <w:rPr>
                <w:rFonts w:cs="Times New Roman"/>
                <w:szCs w:val="28"/>
              </w:rPr>
              <w:t>%</w:t>
            </w:r>
          </w:p>
        </w:tc>
      </w:tr>
      <w:tr w:rsidR="00C60208" w:rsidRPr="00CF690B" w:rsidTr="009623A5">
        <w:trPr>
          <w:cantSplit/>
        </w:trPr>
        <w:tc>
          <w:tcPr>
            <w:tcW w:w="1701" w:type="dxa"/>
            <w:shd w:val="clear" w:color="auto" w:fill="FFFFFF" w:themeFill="background1"/>
            <w:vAlign w:val="center"/>
          </w:tcPr>
          <w:p w:rsidR="00C60208" w:rsidRPr="00CF690B" w:rsidRDefault="00B60E7F" w:rsidP="00CF690B">
            <w:pPr>
              <w:pStyle w:val="Table"/>
              <w:jc w:val="center"/>
              <w:rPr>
                <w:rFonts w:cs="Times New Roman"/>
                <w:b/>
                <w:szCs w:val="28"/>
              </w:rPr>
            </w:pPr>
            <w:r w:rsidRPr="00CF690B">
              <w:rPr>
                <w:rFonts w:cs="Times New Roman"/>
                <w:b/>
                <w:szCs w:val="28"/>
              </w:rPr>
              <w:t>3</w:t>
            </w:r>
          </w:p>
        </w:tc>
        <w:tc>
          <w:tcPr>
            <w:tcW w:w="1560"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4</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5</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6</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35</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116</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117</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84.6%</w:t>
            </w:r>
          </w:p>
        </w:tc>
      </w:tr>
      <w:tr w:rsidR="002E6CFC" w:rsidRPr="00CF690B" w:rsidTr="009623A5">
        <w:trPr>
          <w:cantSplit/>
        </w:trPr>
        <w:tc>
          <w:tcPr>
            <w:tcW w:w="1701" w:type="dxa"/>
            <w:shd w:val="clear" w:color="auto" w:fill="FFFFFF" w:themeFill="background1"/>
            <w:vAlign w:val="center"/>
          </w:tcPr>
          <w:p w:rsidR="002E6CFC" w:rsidRPr="00CF690B" w:rsidRDefault="002E6CFC" w:rsidP="00CF690B">
            <w:pPr>
              <w:pStyle w:val="Table"/>
              <w:jc w:val="center"/>
              <w:rPr>
                <w:rFonts w:cs="Times New Roman"/>
                <w:b/>
                <w:szCs w:val="28"/>
              </w:rPr>
            </w:pPr>
            <w:r w:rsidRPr="00CF690B">
              <w:rPr>
                <w:rFonts w:cs="Times New Roman"/>
                <w:b/>
                <w:szCs w:val="28"/>
              </w:rPr>
              <w:t>124</w:t>
            </w:r>
          </w:p>
        </w:tc>
        <w:tc>
          <w:tcPr>
            <w:tcW w:w="1560"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84.6%</w:t>
            </w:r>
          </w:p>
        </w:tc>
      </w:tr>
      <w:tr w:rsidR="004C1E4E" w:rsidRPr="00CF690B" w:rsidTr="009623A5">
        <w:trPr>
          <w:cantSplit/>
        </w:trPr>
        <w:tc>
          <w:tcPr>
            <w:tcW w:w="1701" w:type="dxa"/>
            <w:shd w:val="clear" w:color="auto" w:fill="FFFFFF" w:themeFill="background1"/>
            <w:vAlign w:val="center"/>
          </w:tcPr>
          <w:p w:rsidR="004C1E4E" w:rsidRPr="00CF690B" w:rsidRDefault="002E6CFC" w:rsidP="00CF690B">
            <w:pPr>
              <w:pStyle w:val="Table"/>
              <w:jc w:val="center"/>
              <w:rPr>
                <w:rFonts w:cs="Times New Roman"/>
                <w:b/>
                <w:szCs w:val="28"/>
              </w:rPr>
            </w:pPr>
            <w:r w:rsidRPr="00CF690B">
              <w:rPr>
                <w:rFonts w:cs="Times New Roman"/>
                <w:b/>
                <w:szCs w:val="28"/>
              </w:rPr>
              <w:t>125</w:t>
            </w:r>
          </w:p>
        </w:tc>
        <w:tc>
          <w:tcPr>
            <w:tcW w:w="1560" w:type="dxa"/>
            <w:shd w:val="clear" w:color="auto" w:fill="FFFFFF" w:themeFill="background1"/>
            <w:vAlign w:val="center"/>
          </w:tcPr>
          <w:p w:rsidR="004C1E4E" w:rsidRPr="00CF690B" w:rsidRDefault="00C06D60"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4C1E4E" w:rsidRPr="00CF690B" w:rsidRDefault="00B31483"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85.2%</w:t>
            </w:r>
          </w:p>
        </w:tc>
      </w:tr>
      <w:tr w:rsidR="00A30CD5" w:rsidRPr="00CF690B" w:rsidTr="009623A5">
        <w:trPr>
          <w:cantSplit/>
        </w:trPr>
        <w:tc>
          <w:tcPr>
            <w:tcW w:w="1701" w:type="dxa"/>
            <w:shd w:val="clear" w:color="auto" w:fill="FFFFFF" w:themeFill="background1"/>
            <w:vAlign w:val="center"/>
          </w:tcPr>
          <w:p w:rsidR="00A30CD5" w:rsidRPr="00CF690B" w:rsidRDefault="00A30CD5" w:rsidP="00CF690B">
            <w:pPr>
              <w:pStyle w:val="Table"/>
              <w:jc w:val="center"/>
              <w:rPr>
                <w:rFonts w:cs="Times New Roman"/>
                <w:b/>
                <w:szCs w:val="28"/>
              </w:rPr>
            </w:pPr>
            <w:r w:rsidRPr="00CF690B">
              <w:rPr>
                <w:rFonts w:cs="Times New Roman"/>
                <w:b/>
                <w:szCs w:val="28"/>
              </w:rPr>
              <w:t>137</w:t>
            </w:r>
          </w:p>
        </w:tc>
        <w:tc>
          <w:tcPr>
            <w:tcW w:w="1560"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85.2%</w:t>
            </w:r>
          </w:p>
        </w:tc>
      </w:tr>
      <w:tr w:rsidR="004454FF" w:rsidRPr="00CF690B" w:rsidTr="009623A5">
        <w:trPr>
          <w:cantSplit/>
        </w:trPr>
        <w:tc>
          <w:tcPr>
            <w:tcW w:w="1701" w:type="dxa"/>
            <w:shd w:val="clear" w:color="auto" w:fill="BFBFBF" w:themeFill="background1" w:themeFillShade="BF"/>
            <w:vAlign w:val="center"/>
          </w:tcPr>
          <w:p w:rsidR="004454FF" w:rsidRPr="00CF690B" w:rsidRDefault="00A30CD5" w:rsidP="00CF690B">
            <w:pPr>
              <w:pStyle w:val="Table"/>
              <w:jc w:val="center"/>
              <w:rPr>
                <w:rFonts w:cs="Times New Roman"/>
                <w:b/>
                <w:szCs w:val="28"/>
              </w:rPr>
            </w:pPr>
            <w:r w:rsidRPr="00CF690B">
              <w:rPr>
                <w:rFonts w:cs="Times New Roman"/>
                <w:b/>
                <w:szCs w:val="28"/>
              </w:rPr>
              <w:lastRenderedPageBreak/>
              <w:t>138</w:t>
            </w:r>
          </w:p>
        </w:tc>
        <w:tc>
          <w:tcPr>
            <w:tcW w:w="1560" w:type="dxa"/>
            <w:shd w:val="clear" w:color="auto" w:fill="BFBFBF" w:themeFill="background1" w:themeFillShade="BF"/>
            <w:vAlign w:val="center"/>
          </w:tcPr>
          <w:p w:rsidR="004454FF" w:rsidRPr="00CF690B" w:rsidRDefault="005A322B" w:rsidP="00CF690B">
            <w:pPr>
              <w:pStyle w:val="Table"/>
              <w:jc w:val="center"/>
              <w:rPr>
                <w:rFonts w:cs="Times New Roman"/>
                <w:szCs w:val="28"/>
              </w:rPr>
            </w:pPr>
            <w:r w:rsidRPr="00CF690B">
              <w:rPr>
                <w:rFonts w:cs="Times New Roman"/>
                <w:szCs w:val="28"/>
              </w:rPr>
              <w:t>78.3%</w:t>
            </w:r>
          </w:p>
        </w:tc>
        <w:tc>
          <w:tcPr>
            <w:tcW w:w="1516" w:type="dxa"/>
            <w:shd w:val="clear" w:color="auto" w:fill="BFBFBF" w:themeFill="background1" w:themeFillShade="BF"/>
            <w:vAlign w:val="center"/>
          </w:tcPr>
          <w:p w:rsidR="004454FF" w:rsidRPr="00CF690B" w:rsidRDefault="007D1D60" w:rsidP="00CF690B">
            <w:pPr>
              <w:pStyle w:val="Table"/>
              <w:jc w:val="center"/>
              <w:rPr>
                <w:rFonts w:cs="Times New Roman"/>
                <w:szCs w:val="28"/>
              </w:rPr>
            </w:pPr>
            <w:r w:rsidRPr="00CF690B">
              <w:rPr>
                <w:rFonts w:cs="Times New Roman"/>
                <w:szCs w:val="28"/>
              </w:rPr>
              <w:t>86.7%</w:t>
            </w:r>
          </w:p>
        </w:tc>
        <w:tc>
          <w:tcPr>
            <w:tcW w:w="1319" w:type="dxa"/>
            <w:shd w:val="clear" w:color="auto" w:fill="BFBFBF" w:themeFill="background1" w:themeFillShade="BF"/>
            <w:vAlign w:val="center"/>
          </w:tcPr>
          <w:p w:rsidR="004454FF" w:rsidRPr="00CF690B" w:rsidRDefault="007D1D60" w:rsidP="00CF690B">
            <w:pPr>
              <w:pStyle w:val="Table"/>
              <w:jc w:val="center"/>
              <w:rPr>
                <w:rFonts w:cs="Times New Roman"/>
                <w:szCs w:val="28"/>
              </w:rPr>
            </w:pPr>
            <w:r w:rsidRPr="00CF690B">
              <w:rPr>
                <w:rFonts w:cs="Times New Roman"/>
                <w:szCs w:val="28"/>
              </w:rPr>
              <w:t>92.9%</w:t>
            </w:r>
          </w:p>
        </w:tc>
        <w:tc>
          <w:tcPr>
            <w:tcW w:w="1275" w:type="dxa"/>
            <w:shd w:val="clear" w:color="auto" w:fill="BFBFBF" w:themeFill="background1" w:themeFillShade="BF"/>
            <w:vAlign w:val="center"/>
          </w:tcPr>
          <w:p w:rsidR="004454FF" w:rsidRPr="00CF690B" w:rsidRDefault="00F11484" w:rsidP="00CF690B">
            <w:pPr>
              <w:pStyle w:val="Table"/>
              <w:jc w:val="center"/>
              <w:rPr>
                <w:rFonts w:cs="Times New Roman"/>
                <w:szCs w:val="28"/>
              </w:rPr>
            </w:pPr>
            <w:r w:rsidRPr="00CF690B">
              <w:rPr>
                <w:rFonts w:cs="Times New Roman"/>
                <w:szCs w:val="28"/>
              </w:rPr>
              <w:t>77.3%</w:t>
            </w:r>
          </w:p>
        </w:tc>
        <w:tc>
          <w:tcPr>
            <w:tcW w:w="1418" w:type="dxa"/>
            <w:shd w:val="clear" w:color="auto" w:fill="BFBFBF" w:themeFill="background1" w:themeFillShade="BF"/>
            <w:vAlign w:val="center"/>
          </w:tcPr>
          <w:p w:rsidR="004454FF" w:rsidRPr="00034AC5" w:rsidRDefault="00F11484" w:rsidP="00CF690B">
            <w:pPr>
              <w:pStyle w:val="Table"/>
              <w:jc w:val="center"/>
              <w:rPr>
                <w:rFonts w:cs="Times New Roman"/>
                <w:b/>
                <w:szCs w:val="28"/>
              </w:rPr>
            </w:pPr>
            <w:r w:rsidRPr="00034AC5">
              <w:rPr>
                <w:rFonts w:cs="Times New Roman"/>
                <w:b/>
                <w:szCs w:val="28"/>
              </w:rPr>
              <w:t>85.8%</w:t>
            </w:r>
          </w:p>
        </w:tc>
      </w:tr>
      <w:tr w:rsidR="00A77401" w:rsidRPr="00CF690B" w:rsidTr="009623A5">
        <w:trPr>
          <w:cantSplit/>
        </w:trPr>
        <w:tc>
          <w:tcPr>
            <w:tcW w:w="1701" w:type="dxa"/>
            <w:shd w:val="clear" w:color="auto" w:fill="FFFFFF" w:themeFill="background1"/>
            <w:vAlign w:val="center"/>
          </w:tcPr>
          <w:p w:rsidR="00A77401" w:rsidRPr="00CF690B" w:rsidRDefault="00A77401" w:rsidP="00CF690B">
            <w:pPr>
              <w:pStyle w:val="Table"/>
              <w:jc w:val="center"/>
              <w:rPr>
                <w:rFonts w:cs="Times New Roman"/>
                <w:b/>
                <w:szCs w:val="28"/>
              </w:rPr>
            </w:pPr>
            <w:r w:rsidRPr="00CF690B">
              <w:rPr>
                <w:rFonts w:cs="Times New Roman"/>
                <w:b/>
                <w:szCs w:val="28"/>
              </w:rPr>
              <w:t>144</w:t>
            </w:r>
          </w:p>
        </w:tc>
        <w:tc>
          <w:tcPr>
            <w:tcW w:w="1560"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85.8%</w:t>
            </w:r>
          </w:p>
        </w:tc>
      </w:tr>
      <w:tr w:rsidR="004454FF" w:rsidRPr="00CF690B" w:rsidTr="009623A5">
        <w:trPr>
          <w:cantSplit/>
        </w:trPr>
        <w:tc>
          <w:tcPr>
            <w:tcW w:w="1701" w:type="dxa"/>
            <w:shd w:val="clear" w:color="auto" w:fill="FFFFFF" w:themeFill="background1"/>
            <w:vAlign w:val="center"/>
          </w:tcPr>
          <w:p w:rsidR="004454FF" w:rsidRPr="00CF690B" w:rsidRDefault="00A77401" w:rsidP="00CF690B">
            <w:pPr>
              <w:pStyle w:val="Table"/>
              <w:jc w:val="center"/>
              <w:rPr>
                <w:rFonts w:cs="Times New Roman"/>
                <w:b/>
                <w:szCs w:val="28"/>
              </w:rPr>
            </w:pPr>
            <w:r w:rsidRPr="00CF690B">
              <w:rPr>
                <w:rFonts w:cs="Times New Roman"/>
                <w:b/>
                <w:szCs w:val="28"/>
              </w:rPr>
              <w:t>145</w:t>
            </w:r>
          </w:p>
        </w:tc>
        <w:tc>
          <w:tcPr>
            <w:tcW w:w="1560" w:type="dxa"/>
            <w:shd w:val="clear" w:color="auto" w:fill="FFFFFF" w:themeFill="background1"/>
            <w:vAlign w:val="center"/>
          </w:tcPr>
          <w:p w:rsidR="004454FF" w:rsidRPr="00CF690B" w:rsidRDefault="00A77401"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85.2%</w:t>
            </w:r>
          </w:p>
        </w:tc>
      </w:tr>
      <w:tr w:rsidR="00A226F7" w:rsidRPr="00CF690B" w:rsidTr="009623A5">
        <w:trPr>
          <w:cantSplit/>
        </w:trPr>
        <w:tc>
          <w:tcPr>
            <w:tcW w:w="1701" w:type="dxa"/>
            <w:shd w:val="clear" w:color="auto" w:fill="FFFFFF" w:themeFill="background1"/>
            <w:vAlign w:val="center"/>
          </w:tcPr>
          <w:p w:rsidR="00A226F7" w:rsidRPr="00CF690B" w:rsidRDefault="00A226F7" w:rsidP="00CF690B">
            <w:pPr>
              <w:pStyle w:val="Table"/>
              <w:jc w:val="center"/>
              <w:rPr>
                <w:rFonts w:cs="Times New Roman"/>
                <w:b/>
                <w:szCs w:val="28"/>
              </w:rPr>
            </w:pPr>
            <w:r w:rsidRPr="00CF690B">
              <w:rPr>
                <w:rFonts w:cs="Times New Roman"/>
                <w:b/>
                <w:szCs w:val="28"/>
              </w:rPr>
              <w:t>151</w:t>
            </w:r>
          </w:p>
        </w:tc>
        <w:tc>
          <w:tcPr>
            <w:tcW w:w="1560"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85.2%</w:t>
            </w:r>
          </w:p>
        </w:tc>
      </w:tr>
      <w:tr w:rsidR="00D84FA8" w:rsidRPr="00CF690B" w:rsidTr="009623A5">
        <w:trPr>
          <w:cantSplit/>
        </w:trPr>
        <w:tc>
          <w:tcPr>
            <w:tcW w:w="1701" w:type="dxa"/>
            <w:shd w:val="clear" w:color="auto" w:fill="FFFFFF" w:themeFill="background1"/>
            <w:vAlign w:val="center"/>
          </w:tcPr>
          <w:p w:rsidR="00D84FA8" w:rsidRPr="00CF690B" w:rsidRDefault="00A226F7" w:rsidP="00CF690B">
            <w:pPr>
              <w:pStyle w:val="Table"/>
              <w:jc w:val="center"/>
              <w:rPr>
                <w:rFonts w:cs="Times New Roman"/>
                <w:b/>
                <w:szCs w:val="28"/>
              </w:rPr>
            </w:pPr>
            <w:r w:rsidRPr="00CF690B">
              <w:rPr>
                <w:rFonts w:cs="Times New Roman"/>
                <w:b/>
                <w:szCs w:val="28"/>
              </w:rPr>
              <w:t>152</w:t>
            </w:r>
          </w:p>
        </w:tc>
        <w:tc>
          <w:tcPr>
            <w:tcW w:w="1560"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84.6%</w:t>
            </w:r>
          </w:p>
        </w:tc>
      </w:tr>
      <w:tr w:rsidR="00911FFF" w:rsidRPr="00CF690B" w:rsidTr="009623A5">
        <w:trPr>
          <w:cantSplit/>
        </w:trPr>
        <w:tc>
          <w:tcPr>
            <w:tcW w:w="1701" w:type="dxa"/>
            <w:shd w:val="clear" w:color="auto" w:fill="FFFFFF" w:themeFill="background1"/>
            <w:vAlign w:val="center"/>
          </w:tcPr>
          <w:p w:rsidR="00911FFF" w:rsidRPr="00CF690B" w:rsidRDefault="00911FFF" w:rsidP="00CF690B">
            <w:pPr>
              <w:pStyle w:val="Table"/>
              <w:jc w:val="center"/>
              <w:rPr>
                <w:rFonts w:cs="Times New Roman"/>
                <w:b/>
                <w:szCs w:val="28"/>
              </w:rPr>
            </w:pPr>
            <w:r w:rsidRPr="00CF690B">
              <w:rPr>
                <w:rFonts w:cs="Times New Roman"/>
                <w:b/>
                <w:szCs w:val="28"/>
              </w:rPr>
              <w:t>160</w:t>
            </w:r>
          </w:p>
        </w:tc>
        <w:tc>
          <w:tcPr>
            <w:tcW w:w="1560"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84.6%</w:t>
            </w:r>
          </w:p>
        </w:tc>
      </w:tr>
      <w:tr w:rsidR="00167248" w:rsidRPr="00CF690B" w:rsidTr="009623A5">
        <w:trPr>
          <w:cantSplit/>
        </w:trPr>
        <w:tc>
          <w:tcPr>
            <w:tcW w:w="1701" w:type="dxa"/>
            <w:shd w:val="clear" w:color="auto" w:fill="FFFFFF" w:themeFill="background1"/>
            <w:vAlign w:val="center"/>
          </w:tcPr>
          <w:p w:rsidR="00167248" w:rsidRPr="00CF690B" w:rsidRDefault="00911FFF" w:rsidP="00CF690B">
            <w:pPr>
              <w:pStyle w:val="Table"/>
              <w:jc w:val="center"/>
              <w:rPr>
                <w:rFonts w:cs="Times New Roman"/>
                <w:b/>
                <w:szCs w:val="28"/>
              </w:rPr>
            </w:pPr>
            <w:r w:rsidRPr="00CF690B">
              <w:rPr>
                <w:rFonts w:cs="Times New Roman"/>
                <w:b/>
                <w:szCs w:val="28"/>
              </w:rPr>
              <w:t>161</w:t>
            </w:r>
          </w:p>
        </w:tc>
        <w:tc>
          <w:tcPr>
            <w:tcW w:w="1560"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88.0%</w:t>
            </w:r>
          </w:p>
        </w:tc>
        <w:tc>
          <w:tcPr>
            <w:tcW w:w="1319"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167248" w:rsidRPr="00CF690B" w:rsidRDefault="00ED36BA"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167248" w:rsidRPr="00CF690B" w:rsidRDefault="00686679" w:rsidP="00CF690B">
            <w:pPr>
              <w:pStyle w:val="Table"/>
              <w:jc w:val="center"/>
              <w:rPr>
                <w:rFonts w:cs="Times New Roman"/>
                <w:szCs w:val="28"/>
              </w:rPr>
            </w:pPr>
            <w:r w:rsidRPr="00CF690B">
              <w:rPr>
                <w:rFonts w:cs="Times New Roman"/>
                <w:szCs w:val="28"/>
              </w:rPr>
              <w:t>76.0%</w:t>
            </w:r>
          </w:p>
        </w:tc>
      </w:tr>
      <w:tr w:rsidR="00167248" w:rsidRPr="00CF690B" w:rsidTr="009623A5">
        <w:trPr>
          <w:cantSplit/>
        </w:trPr>
        <w:tc>
          <w:tcPr>
            <w:tcW w:w="1701" w:type="dxa"/>
            <w:shd w:val="clear" w:color="auto" w:fill="FFFFFF" w:themeFill="background1"/>
            <w:vAlign w:val="center"/>
          </w:tcPr>
          <w:p w:rsidR="00167248" w:rsidRPr="00CF690B" w:rsidRDefault="00304603" w:rsidP="00CF690B">
            <w:pPr>
              <w:pStyle w:val="Table"/>
              <w:jc w:val="center"/>
              <w:rPr>
                <w:rFonts w:cs="Times New Roman"/>
                <w:b/>
                <w:szCs w:val="28"/>
              </w:rPr>
            </w:pPr>
            <w:r w:rsidRPr="00CF690B">
              <w:rPr>
                <w:rFonts w:cs="Times New Roman"/>
                <w:b/>
                <w:szCs w:val="28"/>
              </w:rPr>
              <w:t>162</w:t>
            </w:r>
          </w:p>
        </w:tc>
        <w:tc>
          <w:tcPr>
            <w:tcW w:w="1560"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100%</w:t>
            </w:r>
          </w:p>
        </w:tc>
        <w:tc>
          <w:tcPr>
            <w:tcW w:w="1516"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319"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275"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14.2%</w:t>
            </w:r>
          </w:p>
        </w:tc>
      </w:tr>
      <w:tr w:rsidR="00433738" w:rsidRPr="00CF690B" w:rsidTr="009623A5">
        <w:trPr>
          <w:cantSplit/>
        </w:trPr>
        <w:tc>
          <w:tcPr>
            <w:tcW w:w="1701" w:type="dxa"/>
            <w:shd w:val="clear" w:color="auto" w:fill="FFFFFF" w:themeFill="background1"/>
            <w:vAlign w:val="center"/>
          </w:tcPr>
          <w:p w:rsidR="00433738" w:rsidRPr="00CF690B" w:rsidRDefault="00433738" w:rsidP="00CF690B">
            <w:pPr>
              <w:pStyle w:val="Table"/>
              <w:jc w:val="center"/>
              <w:rPr>
                <w:rFonts w:cs="Times New Roman"/>
                <w:b/>
                <w:szCs w:val="28"/>
              </w:rPr>
            </w:pPr>
            <w:r w:rsidRPr="00CF690B">
              <w:rPr>
                <w:rFonts w:cs="Times New Roman"/>
                <w:b/>
                <w:szCs w:val="28"/>
              </w:rPr>
              <w:t>163</w:t>
            </w:r>
          </w:p>
        </w:tc>
        <w:tc>
          <w:tcPr>
            <w:tcW w:w="1560"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100%</w:t>
            </w:r>
          </w:p>
        </w:tc>
        <w:tc>
          <w:tcPr>
            <w:tcW w:w="1516"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319"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275"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14.2%</w:t>
            </w:r>
          </w:p>
        </w:tc>
      </w:tr>
    </w:tbl>
    <w:p w:rsidR="000435BD" w:rsidRDefault="008C6682" w:rsidP="00D26A5C">
      <w:pPr>
        <w:pStyle w:val="000-Noi-Dung"/>
        <w:rPr>
          <w:noProof/>
        </w:rPr>
      </w:pPr>
      <w:r>
        <w:rPr>
          <w:noProof/>
        </w:rPr>
        <w:t>Ta thấy với LDA, ở những lần thí nghiệm với số chiều nhỏ đã không x</w:t>
      </w:r>
      <w:r w:rsidR="00F76E88">
        <w:rPr>
          <w:noProof/>
        </w:rPr>
        <w:t>ả</w:t>
      </w:r>
      <w:r>
        <w:rPr>
          <w:noProof/>
        </w:rPr>
        <w:t xml:space="preserve">y ra hiện tượng </w:t>
      </w:r>
      <w:r w:rsidR="00F76E88">
        <w:rPr>
          <w:noProof/>
        </w:rPr>
        <w:t>sai cục bộ. Có nghĩa là tỉ lệ nhận dạng được phân bố đều, không dồn vào một loại hành động nào. Một khác biệt nữa của LDA so với PCA là</w:t>
      </w:r>
      <w:r w:rsidR="00AB7546">
        <w:rPr>
          <w:noProof/>
        </w:rPr>
        <w:t xml:space="preserve"> hoạt động nào càng phức tạp, đặc trưng càng dễ thể hiện với số chiều nhỏ.</w:t>
      </w:r>
      <w:r w:rsidR="00A30EEE">
        <w:rPr>
          <w:noProof/>
        </w:rPr>
        <w:t xml:space="preserve"> Như trong bảng 3.17 hành động trong nhóm dance thường gây khó khăn cho phương pháp PCA thì ở đây tỉ lệ nhận dạng đúng cho dance rất cao (81.8%) với số chiều bằng 1.</w:t>
      </w:r>
      <w:r w:rsidR="00D81296">
        <w:rPr>
          <w:noProof/>
        </w:rPr>
        <w:t xml:space="preserve"> Điều đáng tiếc là khi số chiều tăng lên thì tỉ lệ này lại giảm dần</w:t>
      </w:r>
      <w:r w:rsidR="00BE3365">
        <w:rPr>
          <w:noProof/>
        </w:rPr>
        <w:t>.</w:t>
      </w:r>
      <w:r w:rsidR="00567C85">
        <w:rPr>
          <w:noProof/>
        </w:rPr>
        <w:t xml:space="preserve"> </w:t>
      </w:r>
      <w:r w:rsidR="002230EB">
        <w:rPr>
          <w:noProof/>
        </w:rPr>
        <w:t>Hình 3.2 thể hiện sự biến thiên của tỉ lệ nhận dạng trong LDA.</w:t>
      </w:r>
    </w:p>
    <w:p w:rsidR="000435BD" w:rsidRDefault="00A67E48" w:rsidP="000435BD">
      <w:pPr>
        <w:pStyle w:val="000-Noi-Dung"/>
        <w:ind w:firstLine="0"/>
        <w:rPr>
          <w:noProof/>
        </w:rPr>
      </w:pPr>
      <w:r>
        <w:rPr>
          <w:noProof/>
        </w:rPr>
        <w:drawing>
          <wp:inline distT="0" distB="0" distL="0" distR="0">
            <wp:extent cx="5491867" cy="1661823"/>
            <wp:effectExtent l="19050" t="0" r="13583"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95792" w:rsidRDefault="00567C85" w:rsidP="00567C85">
      <w:pPr>
        <w:pStyle w:val="HinhC3"/>
      </w:pPr>
      <w:bookmarkStart w:id="132" w:name="_Toc421348603"/>
      <w:r>
        <w:t>Sự biến thiên của tỉ lệ nhận dạng trong LDA</w:t>
      </w:r>
      <w:bookmarkEnd w:id="132"/>
    </w:p>
    <w:p w:rsidR="00D26A5C" w:rsidRDefault="00FF232F" w:rsidP="00D26A5C">
      <w:pPr>
        <w:pStyle w:val="000-Noi-Dung"/>
        <w:rPr>
          <w:noProof/>
        </w:rPr>
      </w:pPr>
      <w:r>
        <w:rPr>
          <w:noProof/>
        </w:rPr>
        <w:lastRenderedPageBreak/>
        <w:t>Sự biến thiên của tỉ lệ nhận dạng trung bình trong LDA hoặc là tăng dần, hoặc là</w:t>
      </w:r>
      <w:r w:rsidR="00DD634E">
        <w:rPr>
          <w:noProof/>
        </w:rPr>
        <w:t xml:space="preserve"> giả</w:t>
      </w:r>
      <w:r>
        <w:rPr>
          <w:noProof/>
        </w:rPr>
        <w:t>m dần, không xuất hiện đường răng cưa như ở PCA.</w:t>
      </w:r>
    </w:p>
    <w:p w:rsidR="00B57478" w:rsidRDefault="00A6066F" w:rsidP="004A04EF">
      <w:pPr>
        <w:pStyle w:val="BangC3"/>
        <w:rPr>
          <w:noProof/>
        </w:rPr>
      </w:pPr>
      <w:bookmarkStart w:id="133" w:name="_Toc421348568"/>
      <w:r>
        <w:rPr>
          <w:noProof/>
        </w:rPr>
        <w:t>Kết quả nhận dạng chi tiết với số chiều bằng 1 trong LDA</w:t>
      </w:r>
      <w:bookmarkEnd w:id="133"/>
    </w:p>
    <w:tbl>
      <w:tblPr>
        <w:tblStyle w:val="TableGrid"/>
        <w:tblW w:w="0" w:type="auto"/>
        <w:tblInd w:w="108" w:type="dxa"/>
        <w:tblLook w:val="04A0"/>
      </w:tblPr>
      <w:tblGrid>
        <w:gridCol w:w="1706"/>
        <w:gridCol w:w="1812"/>
        <w:gridCol w:w="1813"/>
        <w:gridCol w:w="1813"/>
        <w:gridCol w:w="1645"/>
      </w:tblGrid>
      <w:tr w:rsidR="00DA2D60" w:rsidRPr="00D0424C" w:rsidTr="00CE4712">
        <w:tc>
          <w:tcPr>
            <w:tcW w:w="1706" w:type="dxa"/>
          </w:tcPr>
          <w:p w:rsidR="00DA2D60" w:rsidRPr="00D0424C" w:rsidRDefault="00DA2D60" w:rsidP="00D0424C">
            <w:pPr>
              <w:pStyle w:val="Table"/>
              <w:jc w:val="center"/>
              <w:rPr>
                <w:b/>
                <w:noProof/>
                <w:lang w:val="vi-VN"/>
              </w:rPr>
            </w:pPr>
            <w:r w:rsidRPr="00D0424C">
              <w:rPr>
                <w:b/>
                <w:noProof/>
                <w:lang w:val="vi-VN"/>
              </w:rPr>
              <w:t>Hoạt động</w:t>
            </w:r>
          </w:p>
        </w:tc>
        <w:tc>
          <w:tcPr>
            <w:tcW w:w="1812" w:type="dxa"/>
            <w:vAlign w:val="center"/>
          </w:tcPr>
          <w:p w:rsidR="00DA2D60" w:rsidRPr="00D0424C" w:rsidRDefault="00DA2D60" w:rsidP="00D0424C">
            <w:pPr>
              <w:pStyle w:val="Table"/>
              <w:jc w:val="center"/>
              <w:rPr>
                <w:b/>
                <w:noProof/>
                <w:lang w:val="vi-VN"/>
              </w:rPr>
            </w:pPr>
            <w:r w:rsidRPr="00D0424C">
              <w:rPr>
                <w:b/>
                <w:noProof/>
                <w:lang w:val="vi-VN"/>
              </w:rPr>
              <w:t>Run</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Walk</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Jump</w:t>
            </w:r>
          </w:p>
        </w:tc>
        <w:tc>
          <w:tcPr>
            <w:tcW w:w="1645" w:type="dxa"/>
            <w:vAlign w:val="center"/>
          </w:tcPr>
          <w:p w:rsidR="00DA2D60" w:rsidRPr="00D0424C" w:rsidRDefault="00DA2D60" w:rsidP="00D0424C">
            <w:pPr>
              <w:pStyle w:val="Table"/>
              <w:jc w:val="center"/>
              <w:rPr>
                <w:b/>
                <w:noProof/>
                <w:lang w:val="vi-VN"/>
              </w:rPr>
            </w:pPr>
            <w:r w:rsidRPr="00D0424C">
              <w:rPr>
                <w:b/>
                <w:noProof/>
                <w:lang w:val="vi-VN"/>
              </w:rPr>
              <w:t>Dance</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Run</w:t>
            </w:r>
          </w:p>
        </w:tc>
        <w:tc>
          <w:tcPr>
            <w:tcW w:w="1812" w:type="dxa"/>
            <w:vAlign w:val="center"/>
          </w:tcPr>
          <w:p w:rsidR="00DA2D60" w:rsidRPr="00665FBF" w:rsidRDefault="007A364B" w:rsidP="00FF5588">
            <w:pPr>
              <w:pStyle w:val="Table"/>
              <w:jc w:val="center"/>
              <w:rPr>
                <w:b/>
                <w:noProof/>
              </w:rPr>
            </w:pPr>
            <w:r>
              <w:rPr>
                <w:b/>
                <w:noProof/>
              </w:rPr>
              <w:t>52.</w:t>
            </w:r>
            <w:r w:rsidR="00FF5588">
              <w:rPr>
                <w:b/>
                <w:noProof/>
              </w:rPr>
              <w:t>1</w:t>
            </w:r>
            <w:r>
              <w:rPr>
                <w:b/>
                <w:noProof/>
              </w:rPr>
              <w:t>%</w:t>
            </w:r>
          </w:p>
        </w:tc>
        <w:tc>
          <w:tcPr>
            <w:tcW w:w="1813" w:type="dxa"/>
            <w:vAlign w:val="center"/>
          </w:tcPr>
          <w:p w:rsidR="00DA2D60" w:rsidRPr="00212341" w:rsidRDefault="007A364B" w:rsidP="00FD34DC">
            <w:pPr>
              <w:pStyle w:val="Table"/>
              <w:jc w:val="center"/>
              <w:rPr>
                <w:noProof/>
              </w:rPr>
            </w:pPr>
            <w:r>
              <w:rPr>
                <w:noProof/>
              </w:rPr>
              <w:t>4.</w:t>
            </w:r>
            <w:r w:rsidR="00FD34DC">
              <w:rPr>
                <w:noProof/>
              </w:rPr>
              <w:t>4</w:t>
            </w:r>
            <w:r>
              <w:rPr>
                <w:noProof/>
              </w:rPr>
              <w:t>%</w:t>
            </w:r>
          </w:p>
        </w:tc>
        <w:tc>
          <w:tcPr>
            <w:tcW w:w="1813" w:type="dxa"/>
            <w:vAlign w:val="center"/>
          </w:tcPr>
          <w:p w:rsidR="00DA2D60" w:rsidRPr="00F36B75" w:rsidRDefault="007A364B" w:rsidP="00D0424C">
            <w:pPr>
              <w:pStyle w:val="Table"/>
              <w:jc w:val="center"/>
              <w:rPr>
                <w:noProof/>
              </w:rPr>
            </w:pPr>
            <w:r>
              <w:rPr>
                <w:noProof/>
              </w:rPr>
              <w:t>39.1%</w:t>
            </w:r>
          </w:p>
        </w:tc>
        <w:tc>
          <w:tcPr>
            <w:tcW w:w="1645" w:type="dxa"/>
            <w:vAlign w:val="center"/>
          </w:tcPr>
          <w:p w:rsidR="00DA2D60" w:rsidRPr="00014916" w:rsidRDefault="00014916" w:rsidP="00FD34DC">
            <w:pPr>
              <w:pStyle w:val="Table"/>
              <w:jc w:val="center"/>
              <w:rPr>
                <w:noProof/>
              </w:rPr>
            </w:pPr>
            <w:r>
              <w:rPr>
                <w:noProof/>
              </w:rPr>
              <w:t>4.</w:t>
            </w:r>
            <w:r w:rsidR="00FD34DC">
              <w:rPr>
                <w:noProof/>
              </w:rPr>
              <w:t>4</w:t>
            </w:r>
            <w:r>
              <w:rPr>
                <w:noProof/>
              </w:rPr>
              <w:t>%</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Walk</w:t>
            </w:r>
          </w:p>
        </w:tc>
        <w:tc>
          <w:tcPr>
            <w:tcW w:w="1812" w:type="dxa"/>
            <w:vAlign w:val="center"/>
          </w:tcPr>
          <w:p w:rsidR="00DA2D60" w:rsidRPr="00553131" w:rsidRDefault="00B103BE" w:rsidP="00D0424C">
            <w:pPr>
              <w:pStyle w:val="Table"/>
              <w:jc w:val="center"/>
              <w:rPr>
                <w:noProof/>
              </w:rPr>
            </w:pPr>
            <w:r>
              <w:rPr>
                <w:noProof/>
              </w:rPr>
              <w:t>45.3%</w:t>
            </w:r>
          </w:p>
        </w:tc>
        <w:tc>
          <w:tcPr>
            <w:tcW w:w="1813" w:type="dxa"/>
            <w:vAlign w:val="center"/>
          </w:tcPr>
          <w:p w:rsidR="00DA2D60" w:rsidRPr="00665FBF" w:rsidRDefault="00062D9D" w:rsidP="00D0424C">
            <w:pPr>
              <w:pStyle w:val="Table"/>
              <w:jc w:val="center"/>
              <w:rPr>
                <w:b/>
                <w:noProof/>
              </w:rPr>
            </w:pPr>
            <w:r>
              <w:rPr>
                <w:b/>
                <w:noProof/>
              </w:rPr>
              <w:t>6.7%</w:t>
            </w:r>
          </w:p>
        </w:tc>
        <w:tc>
          <w:tcPr>
            <w:tcW w:w="1813" w:type="dxa"/>
            <w:vAlign w:val="center"/>
          </w:tcPr>
          <w:p w:rsidR="00DA2D60" w:rsidRPr="00CF3E07" w:rsidRDefault="002911A6" w:rsidP="00D0424C">
            <w:pPr>
              <w:pStyle w:val="Table"/>
              <w:jc w:val="center"/>
              <w:rPr>
                <w:noProof/>
              </w:rPr>
            </w:pPr>
            <w:r>
              <w:rPr>
                <w:noProof/>
              </w:rPr>
              <w:t>44.0%</w:t>
            </w:r>
          </w:p>
        </w:tc>
        <w:tc>
          <w:tcPr>
            <w:tcW w:w="1645" w:type="dxa"/>
            <w:vAlign w:val="center"/>
          </w:tcPr>
          <w:p w:rsidR="00DA2D60" w:rsidRPr="002911A6" w:rsidRDefault="002911A6" w:rsidP="00D0424C">
            <w:pPr>
              <w:pStyle w:val="Table"/>
              <w:jc w:val="center"/>
              <w:rPr>
                <w:noProof/>
              </w:rPr>
            </w:pPr>
            <w:r>
              <w:rPr>
                <w:noProof/>
              </w:rPr>
              <w:t>4.0%</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Jump</w:t>
            </w:r>
          </w:p>
        </w:tc>
        <w:tc>
          <w:tcPr>
            <w:tcW w:w="1812" w:type="dxa"/>
            <w:vAlign w:val="center"/>
          </w:tcPr>
          <w:p w:rsidR="00DA2D60" w:rsidRPr="00667A33" w:rsidRDefault="00C61371" w:rsidP="00D0424C">
            <w:pPr>
              <w:pStyle w:val="Table"/>
              <w:jc w:val="center"/>
              <w:rPr>
                <w:noProof/>
              </w:rPr>
            </w:pPr>
            <w:r>
              <w:rPr>
                <w:noProof/>
              </w:rPr>
              <w:t>30.9%</w:t>
            </w:r>
          </w:p>
        </w:tc>
        <w:tc>
          <w:tcPr>
            <w:tcW w:w="1813" w:type="dxa"/>
            <w:vAlign w:val="center"/>
          </w:tcPr>
          <w:p w:rsidR="00DA2D60" w:rsidRPr="00667A33" w:rsidRDefault="00D87997" w:rsidP="00FF5588">
            <w:pPr>
              <w:pStyle w:val="Table"/>
              <w:jc w:val="center"/>
              <w:rPr>
                <w:noProof/>
              </w:rPr>
            </w:pPr>
            <w:r>
              <w:rPr>
                <w:noProof/>
              </w:rPr>
              <w:t>11.</w:t>
            </w:r>
            <w:r w:rsidR="00FF5588">
              <w:rPr>
                <w:noProof/>
              </w:rPr>
              <w:t>8</w:t>
            </w:r>
            <w:r>
              <w:rPr>
                <w:noProof/>
              </w:rPr>
              <w:t>%</w:t>
            </w:r>
          </w:p>
        </w:tc>
        <w:tc>
          <w:tcPr>
            <w:tcW w:w="1813" w:type="dxa"/>
            <w:vAlign w:val="center"/>
          </w:tcPr>
          <w:p w:rsidR="00DA2D60" w:rsidRPr="00665FBF" w:rsidRDefault="00D87997" w:rsidP="00FF5588">
            <w:pPr>
              <w:pStyle w:val="Table"/>
              <w:jc w:val="center"/>
              <w:rPr>
                <w:b/>
                <w:noProof/>
              </w:rPr>
            </w:pPr>
            <w:r>
              <w:rPr>
                <w:b/>
                <w:noProof/>
              </w:rPr>
              <w:t>57.</w:t>
            </w:r>
            <w:r w:rsidR="00FF5588">
              <w:rPr>
                <w:b/>
                <w:noProof/>
              </w:rPr>
              <w:t>1</w:t>
            </w:r>
            <w:r>
              <w:rPr>
                <w:b/>
                <w:noProof/>
              </w:rPr>
              <w:t>%</w:t>
            </w:r>
          </w:p>
        </w:tc>
        <w:tc>
          <w:tcPr>
            <w:tcW w:w="1645" w:type="dxa"/>
            <w:vAlign w:val="center"/>
          </w:tcPr>
          <w:p w:rsidR="00DA2D60" w:rsidRPr="00D87997" w:rsidRDefault="00D87997" w:rsidP="00D0424C">
            <w:pPr>
              <w:pStyle w:val="Table"/>
              <w:jc w:val="center"/>
              <w:rPr>
                <w:noProof/>
              </w:rPr>
            </w:pPr>
            <w:r>
              <w:rPr>
                <w:noProof/>
              </w:rPr>
              <w:t>0.0%</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Dance</w:t>
            </w:r>
          </w:p>
        </w:tc>
        <w:tc>
          <w:tcPr>
            <w:tcW w:w="1812" w:type="dxa"/>
            <w:vAlign w:val="center"/>
          </w:tcPr>
          <w:p w:rsidR="00DA2D60" w:rsidRPr="00AB08FC" w:rsidRDefault="00AB08FC" w:rsidP="00D0424C">
            <w:pPr>
              <w:pStyle w:val="Table"/>
              <w:jc w:val="center"/>
              <w:rPr>
                <w:noProof/>
              </w:rPr>
            </w:pPr>
            <w:r>
              <w:rPr>
                <w:noProof/>
              </w:rPr>
              <w:t>13.6%</w:t>
            </w:r>
          </w:p>
        </w:tc>
        <w:tc>
          <w:tcPr>
            <w:tcW w:w="1813" w:type="dxa"/>
            <w:vAlign w:val="center"/>
          </w:tcPr>
          <w:p w:rsidR="00DA2D60" w:rsidRPr="0000276F" w:rsidRDefault="00AA3547" w:rsidP="00D0424C">
            <w:pPr>
              <w:pStyle w:val="Table"/>
              <w:jc w:val="center"/>
              <w:rPr>
                <w:noProof/>
              </w:rPr>
            </w:pPr>
            <w:r>
              <w:rPr>
                <w:noProof/>
              </w:rPr>
              <w:t>0.0%</w:t>
            </w:r>
          </w:p>
        </w:tc>
        <w:tc>
          <w:tcPr>
            <w:tcW w:w="1813" w:type="dxa"/>
            <w:vAlign w:val="center"/>
          </w:tcPr>
          <w:p w:rsidR="00DA2D60" w:rsidRPr="006E7115" w:rsidRDefault="00AA3547" w:rsidP="004744CE">
            <w:pPr>
              <w:pStyle w:val="Table"/>
              <w:jc w:val="center"/>
              <w:rPr>
                <w:noProof/>
              </w:rPr>
            </w:pPr>
            <w:r>
              <w:rPr>
                <w:noProof/>
              </w:rPr>
              <w:t>4.</w:t>
            </w:r>
            <w:r w:rsidR="004744CE">
              <w:rPr>
                <w:noProof/>
              </w:rPr>
              <w:t>6</w:t>
            </w:r>
            <w:r>
              <w:rPr>
                <w:noProof/>
              </w:rPr>
              <w:t>%</w:t>
            </w:r>
          </w:p>
        </w:tc>
        <w:tc>
          <w:tcPr>
            <w:tcW w:w="1645" w:type="dxa"/>
            <w:vAlign w:val="center"/>
          </w:tcPr>
          <w:p w:rsidR="00DA2D60" w:rsidRPr="00665FBF" w:rsidRDefault="00AA3547" w:rsidP="00D0424C">
            <w:pPr>
              <w:pStyle w:val="Table"/>
              <w:jc w:val="center"/>
              <w:rPr>
                <w:b/>
                <w:noProof/>
              </w:rPr>
            </w:pPr>
            <w:r>
              <w:rPr>
                <w:b/>
                <w:noProof/>
              </w:rPr>
              <w:t>81.8%</w:t>
            </w:r>
          </w:p>
        </w:tc>
      </w:tr>
    </w:tbl>
    <w:p w:rsidR="00CC0F20" w:rsidRDefault="00F74089" w:rsidP="00CC0F20">
      <w:pPr>
        <w:pStyle w:val="000-Noi-Dung"/>
        <w:rPr>
          <w:noProof/>
        </w:rPr>
      </w:pPr>
      <w:r>
        <w:rPr>
          <w:noProof/>
        </w:rPr>
        <w:t xml:space="preserve">Đây là lần thực nghiệm với số chiều nhỏ nhất nhưng kết quả </w:t>
      </w:r>
      <w:r w:rsidR="000F2772">
        <w:rPr>
          <w:noProof/>
        </w:rPr>
        <w:t xml:space="preserve">vẫn rất tốt. Ít nhất với nhóm hành động dance, tỉ lệ nhận dạng đúng là </w:t>
      </w:r>
      <w:r w:rsidR="006763F6">
        <w:rPr>
          <w:noProof/>
        </w:rPr>
        <w:t xml:space="preserve">rất cao, </w:t>
      </w:r>
      <w:r w:rsidR="000F2772">
        <w:rPr>
          <w:noProof/>
        </w:rPr>
        <w:t>81.8%</w:t>
      </w:r>
      <w:r w:rsidR="006763F6">
        <w:rPr>
          <w:noProof/>
        </w:rPr>
        <w:t xml:space="preserve">. </w:t>
      </w:r>
      <w:r w:rsidR="00F570FF">
        <w:rPr>
          <w:noProof/>
        </w:rPr>
        <w:t>Điều đáng nói ở đây là LDA đã phân ly tốt dữ liệu, chỉ với 1 phép chiếu mà đã có thể thể hiện đặc trưng của dữ liệu phức tạp như dance.</w:t>
      </w:r>
    </w:p>
    <w:p w:rsidR="00DA2D60" w:rsidRDefault="00646094" w:rsidP="004A04EF">
      <w:pPr>
        <w:pStyle w:val="BangC3"/>
        <w:rPr>
          <w:noProof/>
        </w:rPr>
      </w:pPr>
      <w:bookmarkStart w:id="134" w:name="_Toc421348569"/>
      <w:r>
        <w:rPr>
          <w:noProof/>
        </w:rPr>
        <w:t>Kết quả nhận dạng chi tiết với số chiều bằng 2 trong LDA</w:t>
      </w:r>
      <w:bookmarkEnd w:id="134"/>
    </w:p>
    <w:tbl>
      <w:tblPr>
        <w:tblStyle w:val="TableGrid"/>
        <w:tblW w:w="0" w:type="auto"/>
        <w:tblInd w:w="108" w:type="dxa"/>
        <w:tblLook w:val="04A0"/>
      </w:tblPr>
      <w:tblGrid>
        <w:gridCol w:w="1706"/>
        <w:gridCol w:w="1812"/>
        <w:gridCol w:w="1813"/>
        <w:gridCol w:w="1813"/>
        <w:gridCol w:w="1645"/>
      </w:tblGrid>
      <w:tr w:rsidR="00DA2D60" w:rsidRPr="00F802F6" w:rsidTr="005227A0">
        <w:tc>
          <w:tcPr>
            <w:tcW w:w="1706" w:type="dxa"/>
          </w:tcPr>
          <w:p w:rsidR="00DA2D60" w:rsidRPr="00F802F6" w:rsidRDefault="00DA2D60" w:rsidP="00F802F6">
            <w:pPr>
              <w:pStyle w:val="Table"/>
              <w:jc w:val="center"/>
              <w:rPr>
                <w:b/>
                <w:noProof/>
                <w:lang w:val="vi-VN"/>
              </w:rPr>
            </w:pPr>
            <w:r w:rsidRPr="00F802F6">
              <w:rPr>
                <w:b/>
                <w:noProof/>
                <w:lang w:val="vi-VN"/>
              </w:rPr>
              <w:t>Hoạt động</w:t>
            </w:r>
          </w:p>
        </w:tc>
        <w:tc>
          <w:tcPr>
            <w:tcW w:w="1812" w:type="dxa"/>
            <w:vAlign w:val="center"/>
          </w:tcPr>
          <w:p w:rsidR="00DA2D60" w:rsidRPr="00F802F6" w:rsidRDefault="00DA2D60" w:rsidP="00F802F6">
            <w:pPr>
              <w:pStyle w:val="Table"/>
              <w:jc w:val="center"/>
              <w:rPr>
                <w:b/>
                <w:noProof/>
                <w:lang w:val="vi-VN"/>
              </w:rPr>
            </w:pPr>
            <w:r w:rsidRPr="00F802F6">
              <w:rPr>
                <w:b/>
                <w:noProof/>
                <w:lang w:val="vi-VN"/>
              </w:rPr>
              <w:t>Run</w:t>
            </w:r>
          </w:p>
        </w:tc>
        <w:tc>
          <w:tcPr>
            <w:tcW w:w="1813" w:type="dxa"/>
            <w:vAlign w:val="center"/>
          </w:tcPr>
          <w:p w:rsidR="00DA2D60" w:rsidRPr="00F802F6" w:rsidRDefault="00DA2D60" w:rsidP="00F802F6">
            <w:pPr>
              <w:pStyle w:val="Table"/>
              <w:jc w:val="center"/>
              <w:rPr>
                <w:b/>
                <w:noProof/>
                <w:lang w:val="vi-VN"/>
              </w:rPr>
            </w:pPr>
            <w:r w:rsidRPr="00F802F6">
              <w:rPr>
                <w:b/>
                <w:noProof/>
                <w:lang w:val="vi-VN"/>
              </w:rPr>
              <w:t>Walk</w:t>
            </w:r>
          </w:p>
        </w:tc>
        <w:tc>
          <w:tcPr>
            <w:tcW w:w="1813" w:type="dxa"/>
            <w:vAlign w:val="center"/>
          </w:tcPr>
          <w:p w:rsidR="00DA2D60" w:rsidRPr="00F802F6" w:rsidRDefault="00DA2D60" w:rsidP="00F802F6">
            <w:pPr>
              <w:pStyle w:val="Table"/>
              <w:jc w:val="center"/>
              <w:rPr>
                <w:b/>
                <w:noProof/>
                <w:lang w:val="vi-VN"/>
              </w:rPr>
            </w:pPr>
            <w:r w:rsidRPr="00F802F6">
              <w:rPr>
                <w:b/>
                <w:noProof/>
                <w:lang w:val="vi-VN"/>
              </w:rPr>
              <w:t>Jump</w:t>
            </w:r>
          </w:p>
        </w:tc>
        <w:tc>
          <w:tcPr>
            <w:tcW w:w="1645" w:type="dxa"/>
            <w:vAlign w:val="center"/>
          </w:tcPr>
          <w:p w:rsidR="00DA2D60" w:rsidRPr="00F802F6" w:rsidRDefault="00DA2D60" w:rsidP="00F802F6">
            <w:pPr>
              <w:pStyle w:val="Table"/>
              <w:jc w:val="center"/>
              <w:rPr>
                <w:b/>
                <w:noProof/>
                <w:lang w:val="vi-VN"/>
              </w:rPr>
            </w:pPr>
            <w:r w:rsidRPr="00F802F6">
              <w:rPr>
                <w:b/>
                <w:noProof/>
                <w:lang w:val="vi-VN"/>
              </w:rPr>
              <w:t>Dance</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Run</w:t>
            </w:r>
          </w:p>
        </w:tc>
        <w:tc>
          <w:tcPr>
            <w:tcW w:w="1812" w:type="dxa"/>
            <w:vAlign w:val="center"/>
          </w:tcPr>
          <w:p w:rsidR="00DA2D60" w:rsidRPr="00F8597F" w:rsidRDefault="00106631" w:rsidP="00F802F6">
            <w:pPr>
              <w:pStyle w:val="Table"/>
              <w:jc w:val="center"/>
              <w:rPr>
                <w:b/>
                <w:noProof/>
              </w:rPr>
            </w:pPr>
            <w:r w:rsidRPr="00F8597F">
              <w:rPr>
                <w:b/>
                <w:noProof/>
              </w:rPr>
              <w:t>69.6%</w:t>
            </w:r>
          </w:p>
        </w:tc>
        <w:tc>
          <w:tcPr>
            <w:tcW w:w="1813" w:type="dxa"/>
            <w:vAlign w:val="center"/>
          </w:tcPr>
          <w:p w:rsidR="00DA2D60" w:rsidRPr="00AC70C3" w:rsidRDefault="005F662F" w:rsidP="00F802F6">
            <w:pPr>
              <w:pStyle w:val="Table"/>
              <w:jc w:val="center"/>
              <w:rPr>
                <w:noProof/>
              </w:rPr>
            </w:pPr>
            <w:r>
              <w:rPr>
                <w:noProof/>
              </w:rPr>
              <w:t>8.7%</w:t>
            </w:r>
          </w:p>
        </w:tc>
        <w:tc>
          <w:tcPr>
            <w:tcW w:w="1813" w:type="dxa"/>
            <w:vAlign w:val="center"/>
          </w:tcPr>
          <w:p w:rsidR="00DA2D60" w:rsidRPr="00AC70C3" w:rsidRDefault="005F662F" w:rsidP="00F802F6">
            <w:pPr>
              <w:pStyle w:val="Table"/>
              <w:jc w:val="center"/>
              <w:rPr>
                <w:noProof/>
              </w:rPr>
            </w:pPr>
            <w:r>
              <w:rPr>
                <w:noProof/>
              </w:rPr>
              <w:t>17.4</w:t>
            </w:r>
            <w:r w:rsidR="00EC073B">
              <w:rPr>
                <w:noProof/>
              </w:rPr>
              <w:t>%</w:t>
            </w:r>
          </w:p>
        </w:tc>
        <w:tc>
          <w:tcPr>
            <w:tcW w:w="1645" w:type="dxa"/>
            <w:vAlign w:val="center"/>
          </w:tcPr>
          <w:p w:rsidR="00DA2D60" w:rsidRPr="00AC70C3" w:rsidRDefault="005F662F" w:rsidP="00F802F6">
            <w:pPr>
              <w:pStyle w:val="Table"/>
              <w:jc w:val="center"/>
              <w:rPr>
                <w:noProof/>
              </w:rPr>
            </w:pPr>
            <w:r>
              <w:rPr>
                <w:noProof/>
              </w:rPr>
              <w:t>4.3</w:t>
            </w:r>
            <w:r w:rsidR="008A486C">
              <w:rPr>
                <w:noProof/>
              </w:rPr>
              <w:t>%</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Walk</w:t>
            </w:r>
          </w:p>
        </w:tc>
        <w:tc>
          <w:tcPr>
            <w:tcW w:w="1812" w:type="dxa"/>
            <w:vAlign w:val="center"/>
          </w:tcPr>
          <w:p w:rsidR="00DA2D60" w:rsidRPr="00875390" w:rsidRDefault="009C076A" w:rsidP="00F802F6">
            <w:pPr>
              <w:pStyle w:val="Table"/>
              <w:jc w:val="center"/>
              <w:rPr>
                <w:noProof/>
              </w:rPr>
            </w:pPr>
            <w:r>
              <w:rPr>
                <w:noProof/>
              </w:rPr>
              <w:t>2.7%</w:t>
            </w:r>
          </w:p>
        </w:tc>
        <w:tc>
          <w:tcPr>
            <w:tcW w:w="1813" w:type="dxa"/>
            <w:vAlign w:val="center"/>
          </w:tcPr>
          <w:p w:rsidR="00DA2D60" w:rsidRPr="00F8597F" w:rsidRDefault="005F662F" w:rsidP="00F802F6">
            <w:pPr>
              <w:pStyle w:val="Table"/>
              <w:jc w:val="center"/>
              <w:rPr>
                <w:b/>
                <w:noProof/>
              </w:rPr>
            </w:pPr>
            <w:r w:rsidRPr="00F8597F">
              <w:rPr>
                <w:b/>
                <w:noProof/>
              </w:rPr>
              <w:t>64.0%</w:t>
            </w:r>
          </w:p>
        </w:tc>
        <w:tc>
          <w:tcPr>
            <w:tcW w:w="1813" w:type="dxa"/>
            <w:vAlign w:val="center"/>
          </w:tcPr>
          <w:p w:rsidR="00DA2D60" w:rsidRPr="00FF6F78" w:rsidRDefault="009C63ED" w:rsidP="00F802F6">
            <w:pPr>
              <w:pStyle w:val="Table"/>
              <w:jc w:val="center"/>
              <w:rPr>
                <w:noProof/>
              </w:rPr>
            </w:pPr>
            <w:r>
              <w:rPr>
                <w:noProof/>
              </w:rPr>
              <w:t>30.7%</w:t>
            </w:r>
          </w:p>
        </w:tc>
        <w:tc>
          <w:tcPr>
            <w:tcW w:w="1645" w:type="dxa"/>
            <w:vAlign w:val="center"/>
          </w:tcPr>
          <w:p w:rsidR="00DA2D60" w:rsidRPr="005A3A17" w:rsidRDefault="009C63ED" w:rsidP="00F802F6">
            <w:pPr>
              <w:pStyle w:val="Table"/>
              <w:jc w:val="center"/>
              <w:rPr>
                <w:noProof/>
              </w:rPr>
            </w:pPr>
            <w:r>
              <w:rPr>
                <w:noProof/>
              </w:rPr>
              <w:t>2.6%</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Jump</w:t>
            </w:r>
          </w:p>
        </w:tc>
        <w:tc>
          <w:tcPr>
            <w:tcW w:w="1812" w:type="dxa"/>
            <w:vAlign w:val="center"/>
          </w:tcPr>
          <w:p w:rsidR="00DA2D60" w:rsidRPr="00AC02E7" w:rsidRDefault="00C123D7" w:rsidP="00F802F6">
            <w:pPr>
              <w:pStyle w:val="Table"/>
              <w:jc w:val="center"/>
              <w:rPr>
                <w:noProof/>
              </w:rPr>
            </w:pPr>
            <w:r>
              <w:rPr>
                <w:noProof/>
              </w:rPr>
              <w:t>0.0%</w:t>
            </w:r>
          </w:p>
        </w:tc>
        <w:tc>
          <w:tcPr>
            <w:tcW w:w="1813" w:type="dxa"/>
            <w:vAlign w:val="center"/>
          </w:tcPr>
          <w:p w:rsidR="00DA2D60" w:rsidRPr="00040DA3" w:rsidRDefault="00A92098" w:rsidP="00F802F6">
            <w:pPr>
              <w:pStyle w:val="Table"/>
              <w:jc w:val="center"/>
              <w:rPr>
                <w:noProof/>
              </w:rPr>
            </w:pPr>
            <w:r>
              <w:rPr>
                <w:noProof/>
              </w:rPr>
              <w:t>9.5%</w:t>
            </w:r>
          </w:p>
        </w:tc>
        <w:tc>
          <w:tcPr>
            <w:tcW w:w="1813" w:type="dxa"/>
            <w:vAlign w:val="center"/>
          </w:tcPr>
          <w:p w:rsidR="00DA2D60" w:rsidRPr="00F8597F" w:rsidRDefault="005F662F" w:rsidP="00F802F6">
            <w:pPr>
              <w:pStyle w:val="Table"/>
              <w:jc w:val="center"/>
              <w:rPr>
                <w:b/>
                <w:noProof/>
              </w:rPr>
            </w:pPr>
            <w:r w:rsidRPr="00F8597F">
              <w:rPr>
                <w:b/>
                <w:noProof/>
              </w:rPr>
              <w:t>90.5%</w:t>
            </w:r>
          </w:p>
        </w:tc>
        <w:tc>
          <w:tcPr>
            <w:tcW w:w="1645" w:type="dxa"/>
            <w:vAlign w:val="center"/>
          </w:tcPr>
          <w:p w:rsidR="00DA2D60" w:rsidRPr="00040DA3" w:rsidRDefault="002000AE" w:rsidP="00F802F6">
            <w:pPr>
              <w:pStyle w:val="Table"/>
              <w:jc w:val="center"/>
              <w:rPr>
                <w:noProof/>
              </w:rPr>
            </w:pPr>
            <w:r>
              <w:rPr>
                <w:noProof/>
              </w:rPr>
              <w:t>0.0%</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Dance</w:t>
            </w:r>
          </w:p>
        </w:tc>
        <w:tc>
          <w:tcPr>
            <w:tcW w:w="1812" w:type="dxa"/>
            <w:vAlign w:val="center"/>
          </w:tcPr>
          <w:p w:rsidR="00DA2D60" w:rsidRPr="001E30ED" w:rsidRDefault="001E30ED" w:rsidP="00F802F6">
            <w:pPr>
              <w:pStyle w:val="Table"/>
              <w:jc w:val="center"/>
              <w:rPr>
                <w:noProof/>
              </w:rPr>
            </w:pPr>
            <w:r>
              <w:rPr>
                <w:noProof/>
              </w:rPr>
              <w:t>13.6%</w:t>
            </w:r>
          </w:p>
        </w:tc>
        <w:tc>
          <w:tcPr>
            <w:tcW w:w="1813" w:type="dxa"/>
            <w:vAlign w:val="center"/>
          </w:tcPr>
          <w:p w:rsidR="00DA2D60" w:rsidRPr="0069755B" w:rsidRDefault="0069755B" w:rsidP="00F802F6">
            <w:pPr>
              <w:pStyle w:val="Table"/>
              <w:jc w:val="center"/>
              <w:rPr>
                <w:noProof/>
              </w:rPr>
            </w:pPr>
            <w:r>
              <w:rPr>
                <w:noProof/>
              </w:rPr>
              <w:t>0.0%</w:t>
            </w:r>
          </w:p>
        </w:tc>
        <w:tc>
          <w:tcPr>
            <w:tcW w:w="1813" w:type="dxa"/>
            <w:vAlign w:val="center"/>
          </w:tcPr>
          <w:p w:rsidR="00DA2D60" w:rsidRPr="00B263A9" w:rsidRDefault="0069755B" w:rsidP="00F802F6">
            <w:pPr>
              <w:pStyle w:val="Table"/>
              <w:jc w:val="center"/>
              <w:rPr>
                <w:noProof/>
              </w:rPr>
            </w:pPr>
            <w:r>
              <w:rPr>
                <w:noProof/>
              </w:rPr>
              <w:t>4.6%</w:t>
            </w:r>
          </w:p>
        </w:tc>
        <w:tc>
          <w:tcPr>
            <w:tcW w:w="1645" w:type="dxa"/>
            <w:vAlign w:val="center"/>
          </w:tcPr>
          <w:p w:rsidR="00DA2D60" w:rsidRPr="00F8597F" w:rsidRDefault="005F662F" w:rsidP="00F802F6">
            <w:pPr>
              <w:pStyle w:val="Table"/>
              <w:jc w:val="center"/>
              <w:rPr>
                <w:b/>
                <w:noProof/>
              </w:rPr>
            </w:pPr>
            <w:r w:rsidRPr="00F8597F">
              <w:rPr>
                <w:b/>
                <w:noProof/>
              </w:rPr>
              <w:t>81.8%</w:t>
            </w:r>
          </w:p>
        </w:tc>
      </w:tr>
    </w:tbl>
    <w:p w:rsidR="004775F0" w:rsidRDefault="005F315C" w:rsidP="004775F0">
      <w:pPr>
        <w:pStyle w:val="000-Noi-Dung"/>
        <w:rPr>
          <w:noProof/>
        </w:rPr>
      </w:pPr>
      <w:r>
        <w:rPr>
          <w:noProof/>
        </w:rPr>
        <w:t>Có thể dễ dàng nhận thấy chỉ cân tăng số chiều lên 1 nhưng kết quả nhận dạng trung bình được cải thiện đáng kể, tăng từ 36.4% lên 74.1%</w:t>
      </w:r>
      <w:r w:rsidR="00A6550E">
        <w:rPr>
          <w:noProof/>
        </w:rPr>
        <w:t>. Như vậy các đặc tính đặc trưng nhất của mỗi loại hành động được trích chọn trước.</w:t>
      </w:r>
    </w:p>
    <w:p w:rsidR="00E96256" w:rsidRPr="00E96256" w:rsidRDefault="00D30295" w:rsidP="004A04EF">
      <w:pPr>
        <w:pStyle w:val="BangC3"/>
        <w:rPr>
          <w:noProof/>
        </w:rPr>
      </w:pPr>
      <w:bookmarkStart w:id="135" w:name="_Toc421348570"/>
      <w:r>
        <w:rPr>
          <w:noProof/>
        </w:rPr>
        <w:lastRenderedPageBreak/>
        <w:t xml:space="preserve">Kết quả nhận dạng chi tiết với số chiều bằng </w:t>
      </w:r>
      <w:r w:rsidR="00627DF9">
        <w:rPr>
          <w:noProof/>
        </w:rPr>
        <w:t>3</w:t>
      </w:r>
      <w:r>
        <w:rPr>
          <w:noProof/>
        </w:rPr>
        <w:t xml:space="preserve"> trong LDA</w:t>
      </w:r>
      <w:bookmarkEnd w:id="135"/>
    </w:p>
    <w:tbl>
      <w:tblPr>
        <w:tblStyle w:val="TableGrid"/>
        <w:tblW w:w="0" w:type="auto"/>
        <w:tblInd w:w="108" w:type="dxa"/>
        <w:tblLook w:val="04A0"/>
      </w:tblPr>
      <w:tblGrid>
        <w:gridCol w:w="1706"/>
        <w:gridCol w:w="1812"/>
        <w:gridCol w:w="1813"/>
        <w:gridCol w:w="1813"/>
        <w:gridCol w:w="1645"/>
      </w:tblGrid>
      <w:tr w:rsidR="001427E7" w:rsidRPr="0034210C" w:rsidTr="0082543D">
        <w:tc>
          <w:tcPr>
            <w:tcW w:w="1706" w:type="dxa"/>
            <w:vAlign w:val="center"/>
          </w:tcPr>
          <w:p w:rsidR="001427E7" w:rsidRPr="0034210C" w:rsidRDefault="001427E7" w:rsidP="0034210C">
            <w:pPr>
              <w:pStyle w:val="Table"/>
              <w:jc w:val="center"/>
              <w:rPr>
                <w:b/>
                <w:noProof/>
                <w:lang w:val="vi-VN"/>
              </w:rPr>
            </w:pPr>
            <w:r w:rsidRPr="0034210C">
              <w:rPr>
                <w:b/>
                <w:noProof/>
                <w:lang w:val="vi-VN"/>
              </w:rPr>
              <w:t>Hoạt động</w:t>
            </w:r>
          </w:p>
        </w:tc>
        <w:tc>
          <w:tcPr>
            <w:tcW w:w="1812" w:type="dxa"/>
            <w:vAlign w:val="center"/>
          </w:tcPr>
          <w:p w:rsidR="001427E7" w:rsidRPr="0034210C" w:rsidRDefault="001427E7" w:rsidP="0034210C">
            <w:pPr>
              <w:pStyle w:val="Table"/>
              <w:jc w:val="center"/>
              <w:rPr>
                <w:b/>
                <w:noProof/>
                <w:lang w:val="vi-VN"/>
              </w:rPr>
            </w:pPr>
            <w:r w:rsidRPr="0034210C">
              <w:rPr>
                <w:b/>
                <w:noProof/>
                <w:lang w:val="vi-VN"/>
              </w:rPr>
              <w:t>Run</w:t>
            </w:r>
          </w:p>
        </w:tc>
        <w:tc>
          <w:tcPr>
            <w:tcW w:w="1813" w:type="dxa"/>
            <w:vAlign w:val="center"/>
          </w:tcPr>
          <w:p w:rsidR="001427E7" w:rsidRPr="0034210C" w:rsidRDefault="001427E7" w:rsidP="0034210C">
            <w:pPr>
              <w:pStyle w:val="Table"/>
              <w:jc w:val="center"/>
              <w:rPr>
                <w:b/>
                <w:noProof/>
                <w:lang w:val="vi-VN"/>
              </w:rPr>
            </w:pPr>
            <w:r w:rsidRPr="0034210C">
              <w:rPr>
                <w:b/>
                <w:noProof/>
                <w:lang w:val="vi-VN"/>
              </w:rPr>
              <w:t>Walk</w:t>
            </w:r>
          </w:p>
        </w:tc>
        <w:tc>
          <w:tcPr>
            <w:tcW w:w="1813" w:type="dxa"/>
            <w:vAlign w:val="center"/>
          </w:tcPr>
          <w:p w:rsidR="001427E7" w:rsidRPr="0034210C" w:rsidRDefault="001427E7" w:rsidP="0034210C">
            <w:pPr>
              <w:pStyle w:val="Table"/>
              <w:jc w:val="center"/>
              <w:rPr>
                <w:b/>
                <w:noProof/>
                <w:lang w:val="vi-VN"/>
              </w:rPr>
            </w:pPr>
            <w:r w:rsidRPr="0034210C">
              <w:rPr>
                <w:b/>
                <w:noProof/>
                <w:lang w:val="vi-VN"/>
              </w:rPr>
              <w:t>Jump</w:t>
            </w:r>
          </w:p>
        </w:tc>
        <w:tc>
          <w:tcPr>
            <w:tcW w:w="1645" w:type="dxa"/>
            <w:vAlign w:val="center"/>
          </w:tcPr>
          <w:p w:rsidR="001427E7" w:rsidRPr="0034210C" w:rsidRDefault="001427E7" w:rsidP="0034210C">
            <w:pPr>
              <w:pStyle w:val="Table"/>
              <w:jc w:val="center"/>
              <w:rPr>
                <w:b/>
                <w:noProof/>
                <w:lang w:val="vi-VN"/>
              </w:rPr>
            </w:pPr>
            <w:r w:rsidRPr="0034210C">
              <w:rPr>
                <w:b/>
                <w:noProof/>
                <w:lang w:val="vi-VN"/>
              </w:rPr>
              <w:t>Dance</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Run</w:t>
            </w:r>
          </w:p>
        </w:tc>
        <w:tc>
          <w:tcPr>
            <w:tcW w:w="1812" w:type="dxa"/>
            <w:vAlign w:val="center"/>
          </w:tcPr>
          <w:p w:rsidR="00B6568C" w:rsidRPr="00712447" w:rsidRDefault="00712447" w:rsidP="0034210C">
            <w:pPr>
              <w:pStyle w:val="Table"/>
              <w:jc w:val="center"/>
              <w:rPr>
                <w:b/>
                <w:noProof/>
              </w:rPr>
            </w:pPr>
            <w:r w:rsidRPr="00712447">
              <w:rPr>
                <w:b/>
                <w:noProof/>
              </w:rPr>
              <w:t>73.9%</w:t>
            </w:r>
          </w:p>
        </w:tc>
        <w:tc>
          <w:tcPr>
            <w:tcW w:w="1813" w:type="dxa"/>
            <w:vAlign w:val="center"/>
          </w:tcPr>
          <w:p w:rsidR="00B6568C" w:rsidRPr="00754979" w:rsidRDefault="00754979" w:rsidP="00754979">
            <w:pPr>
              <w:pStyle w:val="Table"/>
              <w:jc w:val="center"/>
              <w:rPr>
                <w:noProof/>
              </w:rPr>
            </w:pPr>
            <w:r>
              <w:rPr>
                <w:noProof/>
              </w:rPr>
              <w:t>13.1%</w:t>
            </w:r>
          </w:p>
        </w:tc>
        <w:tc>
          <w:tcPr>
            <w:tcW w:w="1813" w:type="dxa"/>
            <w:vAlign w:val="center"/>
          </w:tcPr>
          <w:p w:rsidR="00B6568C" w:rsidRPr="003C0ABA" w:rsidRDefault="003C0ABA" w:rsidP="0034210C">
            <w:pPr>
              <w:pStyle w:val="Table"/>
              <w:jc w:val="center"/>
              <w:rPr>
                <w:noProof/>
              </w:rPr>
            </w:pPr>
            <w:r>
              <w:rPr>
                <w:noProof/>
              </w:rPr>
              <w:t>8.7%</w:t>
            </w:r>
          </w:p>
        </w:tc>
        <w:tc>
          <w:tcPr>
            <w:tcW w:w="1645" w:type="dxa"/>
            <w:vAlign w:val="center"/>
          </w:tcPr>
          <w:p w:rsidR="00B6568C" w:rsidRPr="006D4FB7" w:rsidRDefault="006D4FB7" w:rsidP="0034210C">
            <w:pPr>
              <w:pStyle w:val="Table"/>
              <w:jc w:val="center"/>
              <w:rPr>
                <w:noProof/>
              </w:rPr>
            </w:pPr>
            <w:r>
              <w:rPr>
                <w:noProof/>
              </w:rPr>
              <w:t>4.3%</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Walk</w:t>
            </w:r>
          </w:p>
        </w:tc>
        <w:tc>
          <w:tcPr>
            <w:tcW w:w="1812" w:type="dxa"/>
            <w:vAlign w:val="center"/>
          </w:tcPr>
          <w:p w:rsidR="00B6568C" w:rsidRPr="006472F9" w:rsidRDefault="006472F9" w:rsidP="0034210C">
            <w:pPr>
              <w:pStyle w:val="Table"/>
              <w:jc w:val="center"/>
              <w:rPr>
                <w:noProof/>
              </w:rPr>
            </w:pPr>
            <w:r>
              <w:rPr>
                <w:noProof/>
              </w:rPr>
              <w:t>2.7%</w:t>
            </w:r>
          </w:p>
        </w:tc>
        <w:tc>
          <w:tcPr>
            <w:tcW w:w="1813" w:type="dxa"/>
            <w:vAlign w:val="center"/>
          </w:tcPr>
          <w:p w:rsidR="00B6568C" w:rsidRPr="00475804" w:rsidRDefault="00475804" w:rsidP="0034210C">
            <w:pPr>
              <w:pStyle w:val="Table"/>
              <w:jc w:val="center"/>
              <w:rPr>
                <w:b/>
                <w:noProof/>
              </w:rPr>
            </w:pPr>
            <w:r w:rsidRPr="00475804">
              <w:rPr>
                <w:b/>
                <w:noProof/>
              </w:rPr>
              <w:t>84.0%</w:t>
            </w:r>
          </w:p>
        </w:tc>
        <w:tc>
          <w:tcPr>
            <w:tcW w:w="1813" w:type="dxa"/>
            <w:vAlign w:val="center"/>
          </w:tcPr>
          <w:p w:rsidR="00B6568C" w:rsidRPr="006472F9" w:rsidRDefault="006472F9" w:rsidP="0034210C">
            <w:pPr>
              <w:pStyle w:val="Table"/>
              <w:jc w:val="center"/>
              <w:rPr>
                <w:noProof/>
              </w:rPr>
            </w:pPr>
            <w:r>
              <w:rPr>
                <w:noProof/>
              </w:rPr>
              <w:t>10.7%</w:t>
            </w:r>
          </w:p>
        </w:tc>
        <w:tc>
          <w:tcPr>
            <w:tcW w:w="1645" w:type="dxa"/>
            <w:vAlign w:val="center"/>
          </w:tcPr>
          <w:p w:rsidR="00B6568C" w:rsidRPr="002B6A57" w:rsidRDefault="002B6A57" w:rsidP="0034210C">
            <w:pPr>
              <w:pStyle w:val="Table"/>
              <w:jc w:val="center"/>
              <w:rPr>
                <w:noProof/>
              </w:rPr>
            </w:pPr>
            <w:r>
              <w:rPr>
                <w:noProof/>
              </w:rPr>
              <w:t>2.6%</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Jump</w:t>
            </w:r>
          </w:p>
        </w:tc>
        <w:tc>
          <w:tcPr>
            <w:tcW w:w="1812" w:type="dxa"/>
            <w:vAlign w:val="center"/>
          </w:tcPr>
          <w:p w:rsidR="00B6568C" w:rsidRPr="006D4A0D" w:rsidRDefault="006D4A0D" w:rsidP="0034210C">
            <w:pPr>
              <w:pStyle w:val="Table"/>
              <w:jc w:val="center"/>
              <w:rPr>
                <w:noProof/>
              </w:rPr>
            </w:pPr>
            <w:r>
              <w:rPr>
                <w:noProof/>
              </w:rPr>
              <w:t>0.0%</w:t>
            </w:r>
          </w:p>
        </w:tc>
        <w:tc>
          <w:tcPr>
            <w:tcW w:w="1813" w:type="dxa"/>
            <w:vAlign w:val="center"/>
          </w:tcPr>
          <w:p w:rsidR="00B6568C" w:rsidRPr="008452AA" w:rsidRDefault="008452AA" w:rsidP="0034210C">
            <w:pPr>
              <w:pStyle w:val="Table"/>
              <w:jc w:val="center"/>
              <w:rPr>
                <w:noProof/>
              </w:rPr>
            </w:pPr>
            <w:r>
              <w:rPr>
                <w:noProof/>
              </w:rPr>
              <w:t>7.1%</w:t>
            </w:r>
          </w:p>
        </w:tc>
        <w:tc>
          <w:tcPr>
            <w:tcW w:w="1813" w:type="dxa"/>
            <w:vAlign w:val="center"/>
          </w:tcPr>
          <w:p w:rsidR="00B6568C" w:rsidRPr="00475804" w:rsidRDefault="00475804" w:rsidP="0034210C">
            <w:pPr>
              <w:pStyle w:val="Table"/>
              <w:jc w:val="center"/>
              <w:rPr>
                <w:b/>
                <w:noProof/>
              </w:rPr>
            </w:pPr>
            <w:r w:rsidRPr="00475804">
              <w:rPr>
                <w:b/>
                <w:noProof/>
              </w:rPr>
              <w:t>92.9%</w:t>
            </w:r>
          </w:p>
        </w:tc>
        <w:tc>
          <w:tcPr>
            <w:tcW w:w="1645" w:type="dxa"/>
            <w:vAlign w:val="center"/>
          </w:tcPr>
          <w:p w:rsidR="00B6568C" w:rsidRPr="001D3804" w:rsidRDefault="001D3804" w:rsidP="0034210C">
            <w:pPr>
              <w:pStyle w:val="Table"/>
              <w:jc w:val="center"/>
              <w:rPr>
                <w:noProof/>
              </w:rPr>
            </w:pPr>
            <w:r>
              <w:rPr>
                <w:noProof/>
              </w:rPr>
              <w:t>0.0%</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Dance</w:t>
            </w:r>
          </w:p>
        </w:tc>
        <w:tc>
          <w:tcPr>
            <w:tcW w:w="1812" w:type="dxa"/>
            <w:vAlign w:val="center"/>
          </w:tcPr>
          <w:p w:rsidR="00B6568C" w:rsidRPr="00252B02" w:rsidRDefault="00252B02" w:rsidP="0034210C">
            <w:pPr>
              <w:pStyle w:val="Table"/>
              <w:jc w:val="center"/>
              <w:rPr>
                <w:noProof/>
              </w:rPr>
            </w:pPr>
            <w:r>
              <w:rPr>
                <w:noProof/>
              </w:rPr>
              <w:t>18.2%</w:t>
            </w:r>
          </w:p>
        </w:tc>
        <w:tc>
          <w:tcPr>
            <w:tcW w:w="1813" w:type="dxa"/>
            <w:vAlign w:val="center"/>
          </w:tcPr>
          <w:p w:rsidR="00B6568C" w:rsidRPr="00C35CF1" w:rsidRDefault="00C35CF1" w:rsidP="0034210C">
            <w:pPr>
              <w:pStyle w:val="Table"/>
              <w:jc w:val="center"/>
              <w:rPr>
                <w:noProof/>
              </w:rPr>
            </w:pPr>
            <w:r>
              <w:rPr>
                <w:noProof/>
              </w:rPr>
              <w:t>45.5%</w:t>
            </w:r>
          </w:p>
        </w:tc>
        <w:tc>
          <w:tcPr>
            <w:tcW w:w="1813" w:type="dxa"/>
            <w:vAlign w:val="center"/>
          </w:tcPr>
          <w:p w:rsidR="00B6568C" w:rsidRPr="00C35CF1" w:rsidRDefault="00C35CF1" w:rsidP="0034210C">
            <w:pPr>
              <w:pStyle w:val="Table"/>
              <w:jc w:val="center"/>
              <w:rPr>
                <w:noProof/>
              </w:rPr>
            </w:pPr>
            <w:r>
              <w:rPr>
                <w:noProof/>
              </w:rPr>
              <w:t>0.0%</w:t>
            </w:r>
          </w:p>
        </w:tc>
        <w:tc>
          <w:tcPr>
            <w:tcW w:w="1645" w:type="dxa"/>
            <w:vAlign w:val="center"/>
          </w:tcPr>
          <w:p w:rsidR="00B6568C" w:rsidRPr="000C1324" w:rsidRDefault="000C1324" w:rsidP="0034210C">
            <w:pPr>
              <w:pStyle w:val="Table"/>
              <w:jc w:val="center"/>
              <w:rPr>
                <w:b/>
                <w:noProof/>
              </w:rPr>
            </w:pPr>
            <w:r w:rsidRPr="000C1324">
              <w:rPr>
                <w:b/>
                <w:noProof/>
              </w:rPr>
              <w:t>77.3%</w:t>
            </w:r>
          </w:p>
        </w:tc>
      </w:tr>
    </w:tbl>
    <w:p w:rsidR="009E7C4B" w:rsidRDefault="00812F46" w:rsidP="009E7C4B">
      <w:pPr>
        <w:pStyle w:val="000-Noi-Dung"/>
      </w:pPr>
      <w:r>
        <w:t xml:space="preserve">Dựa vào </w:t>
      </w:r>
      <w:r w:rsidR="00F74F6F">
        <w:t>kết quả ở lần thực nghiệm này có thể thấy LDA tỏ ra rất hiệu quả trong việc làm giảm số chiều của dữ liệu.</w:t>
      </w:r>
      <w:r w:rsidR="00F7180F">
        <w:t xml:space="preserve"> Chỉ với số chiều bằng 3, LDA đã thể hiện được tất cả các đặc trưng của dữ liệu.</w:t>
      </w:r>
      <w:r w:rsidR="007F154A">
        <w:t xml:space="preserve"> Tỉ lệ nhận dạng trung bình lần này là 84%, cao hơn so với lần thực nghiệm sử dụng toàn bộ thuộc tính của dữ liệu (83.3%).</w:t>
      </w:r>
    </w:p>
    <w:p w:rsidR="00CB4CA5" w:rsidRDefault="00ED46E3" w:rsidP="00651CC0">
      <w:pPr>
        <w:pStyle w:val="BangC3"/>
      </w:pPr>
      <w:bookmarkStart w:id="136" w:name="_Toc421348571"/>
      <w:r>
        <w:rPr>
          <w:noProof/>
        </w:rPr>
        <w:t xml:space="preserve">Kết quả nhận dạng chi tiết với số chiều bằng </w:t>
      </w:r>
      <w:r w:rsidR="006A28CC">
        <w:rPr>
          <w:noProof/>
        </w:rPr>
        <w:t>125</w:t>
      </w:r>
      <w:r>
        <w:rPr>
          <w:noProof/>
        </w:rPr>
        <w:t xml:space="preserve"> trong LDA</w:t>
      </w:r>
      <w:bookmarkEnd w:id="136"/>
    </w:p>
    <w:tbl>
      <w:tblPr>
        <w:tblStyle w:val="TableGrid"/>
        <w:tblW w:w="0" w:type="auto"/>
        <w:tblInd w:w="108" w:type="dxa"/>
        <w:tblLook w:val="04A0"/>
      </w:tblPr>
      <w:tblGrid>
        <w:gridCol w:w="1710"/>
        <w:gridCol w:w="1806"/>
        <w:gridCol w:w="1812"/>
        <w:gridCol w:w="1813"/>
        <w:gridCol w:w="1648"/>
      </w:tblGrid>
      <w:tr w:rsidR="00CB4CA5" w:rsidRPr="0034210C" w:rsidTr="0082543D">
        <w:tc>
          <w:tcPr>
            <w:tcW w:w="1710" w:type="dxa"/>
            <w:vAlign w:val="center"/>
          </w:tcPr>
          <w:p w:rsidR="00CB4CA5" w:rsidRPr="0034210C" w:rsidRDefault="00CB4CA5" w:rsidP="00C035F0">
            <w:pPr>
              <w:pStyle w:val="Table"/>
              <w:jc w:val="center"/>
              <w:rPr>
                <w:b/>
                <w:noProof/>
                <w:lang w:val="vi-VN"/>
              </w:rPr>
            </w:pPr>
            <w:r w:rsidRPr="0034210C">
              <w:rPr>
                <w:b/>
                <w:noProof/>
                <w:lang w:val="vi-VN"/>
              </w:rPr>
              <w:t>Hoạt động</w:t>
            </w:r>
          </w:p>
        </w:tc>
        <w:tc>
          <w:tcPr>
            <w:tcW w:w="1806" w:type="dxa"/>
            <w:vAlign w:val="center"/>
          </w:tcPr>
          <w:p w:rsidR="00CB4CA5" w:rsidRPr="0034210C" w:rsidRDefault="00CB4CA5" w:rsidP="00C035F0">
            <w:pPr>
              <w:pStyle w:val="Table"/>
              <w:jc w:val="center"/>
              <w:rPr>
                <w:b/>
                <w:noProof/>
                <w:lang w:val="vi-VN"/>
              </w:rPr>
            </w:pPr>
            <w:r w:rsidRPr="0034210C">
              <w:rPr>
                <w:b/>
                <w:noProof/>
                <w:lang w:val="vi-VN"/>
              </w:rPr>
              <w:t>Run</w:t>
            </w:r>
          </w:p>
        </w:tc>
        <w:tc>
          <w:tcPr>
            <w:tcW w:w="1812" w:type="dxa"/>
            <w:vAlign w:val="center"/>
          </w:tcPr>
          <w:p w:rsidR="00CB4CA5" w:rsidRPr="0034210C" w:rsidRDefault="00CB4CA5" w:rsidP="00C035F0">
            <w:pPr>
              <w:pStyle w:val="Table"/>
              <w:jc w:val="center"/>
              <w:rPr>
                <w:b/>
                <w:noProof/>
                <w:lang w:val="vi-VN"/>
              </w:rPr>
            </w:pPr>
            <w:r w:rsidRPr="0034210C">
              <w:rPr>
                <w:b/>
                <w:noProof/>
                <w:lang w:val="vi-VN"/>
              </w:rPr>
              <w:t>Walk</w:t>
            </w:r>
          </w:p>
        </w:tc>
        <w:tc>
          <w:tcPr>
            <w:tcW w:w="1813" w:type="dxa"/>
            <w:vAlign w:val="center"/>
          </w:tcPr>
          <w:p w:rsidR="00CB4CA5" w:rsidRPr="0034210C" w:rsidRDefault="00CB4CA5" w:rsidP="00C035F0">
            <w:pPr>
              <w:pStyle w:val="Table"/>
              <w:jc w:val="center"/>
              <w:rPr>
                <w:b/>
                <w:noProof/>
                <w:lang w:val="vi-VN"/>
              </w:rPr>
            </w:pPr>
            <w:r w:rsidRPr="0034210C">
              <w:rPr>
                <w:b/>
                <w:noProof/>
                <w:lang w:val="vi-VN"/>
              </w:rPr>
              <w:t>Jump</w:t>
            </w:r>
          </w:p>
        </w:tc>
        <w:tc>
          <w:tcPr>
            <w:tcW w:w="1648" w:type="dxa"/>
            <w:vAlign w:val="center"/>
          </w:tcPr>
          <w:p w:rsidR="00CB4CA5" w:rsidRPr="0034210C" w:rsidRDefault="00CB4CA5" w:rsidP="00C035F0">
            <w:pPr>
              <w:pStyle w:val="Table"/>
              <w:jc w:val="center"/>
              <w:rPr>
                <w:b/>
                <w:noProof/>
                <w:lang w:val="vi-VN"/>
              </w:rPr>
            </w:pPr>
            <w:r w:rsidRPr="0034210C">
              <w:rPr>
                <w:b/>
                <w:noProof/>
                <w:lang w:val="vi-VN"/>
              </w:rPr>
              <w:t>Dance</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Run</w:t>
            </w:r>
          </w:p>
        </w:tc>
        <w:tc>
          <w:tcPr>
            <w:tcW w:w="1806" w:type="dxa"/>
            <w:vAlign w:val="center"/>
          </w:tcPr>
          <w:p w:rsidR="00CB4CA5" w:rsidRPr="00712447" w:rsidRDefault="00DA5FA6" w:rsidP="00C035F0">
            <w:pPr>
              <w:pStyle w:val="Table"/>
              <w:jc w:val="center"/>
              <w:rPr>
                <w:b/>
                <w:noProof/>
              </w:rPr>
            </w:pPr>
            <w:r>
              <w:rPr>
                <w:b/>
                <w:noProof/>
              </w:rPr>
              <w:t>78.3%</w:t>
            </w:r>
          </w:p>
        </w:tc>
        <w:tc>
          <w:tcPr>
            <w:tcW w:w="1812" w:type="dxa"/>
            <w:vAlign w:val="center"/>
          </w:tcPr>
          <w:p w:rsidR="00CB4CA5" w:rsidRPr="00754979" w:rsidRDefault="00BB1C50" w:rsidP="00C035F0">
            <w:pPr>
              <w:pStyle w:val="Table"/>
              <w:jc w:val="center"/>
              <w:rPr>
                <w:noProof/>
              </w:rPr>
            </w:pPr>
            <w:r>
              <w:rPr>
                <w:noProof/>
              </w:rPr>
              <w:t>13.0%</w:t>
            </w:r>
          </w:p>
        </w:tc>
        <w:tc>
          <w:tcPr>
            <w:tcW w:w="1813" w:type="dxa"/>
            <w:vAlign w:val="center"/>
          </w:tcPr>
          <w:p w:rsidR="00CB4CA5" w:rsidRPr="003C0ABA" w:rsidRDefault="0027464C" w:rsidP="00C035F0">
            <w:pPr>
              <w:pStyle w:val="Table"/>
              <w:jc w:val="center"/>
              <w:rPr>
                <w:noProof/>
              </w:rPr>
            </w:pPr>
            <w:r>
              <w:rPr>
                <w:noProof/>
              </w:rPr>
              <w:t>4.3%</w:t>
            </w:r>
          </w:p>
        </w:tc>
        <w:tc>
          <w:tcPr>
            <w:tcW w:w="1648" w:type="dxa"/>
            <w:vAlign w:val="center"/>
          </w:tcPr>
          <w:p w:rsidR="00CB4CA5" w:rsidRPr="006D4FB7" w:rsidRDefault="0027464C" w:rsidP="00C035F0">
            <w:pPr>
              <w:pStyle w:val="Table"/>
              <w:jc w:val="center"/>
              <w:rPr>
                <w:noProof/>
              </w:rPr>
            </w:pPr>
            <w:r>
              <w:rPr>
                <w:noProof/>
              </w:rPr>
              <w:t>4.4%</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Walk</w:t>
            </w:r>
          </w:p>
        </w:tc>
        <w:tc>
          <w:tcPr>
            <w:tcW w:w="1806" w:type="dxa"/>
            <w:vAlign w:val="center"/>
          </w:tcPr>
          <w:p w:rsidR="00CB4CA5" w:rsidRPr="006472F9" w:rsidRDefault="00161032" w:rsidP="00C035F0">
            <w:pPr>
              <w:pStyle w:val="Table"/>
              <w:jc w:val="center"/>
              <w:rPr>
                <w:noProof/>
              </w:rPr>
            </w:pPr>
            <w:r>
              <w:rPr>
                <w:noProof/>
              </w:rPr>
              <w:t>1.3%</w:t>
            </w:r>
          </w:p>
        </w:tc>
        <w:tc>
          <w:tcPr>
            <w:tcW w:w="1812" w:type="dxa"/>
            <w:vAlign w:val="center"/>
          </w:tcPr>
          <w:p w:rsidR="00CB4CA5" w:rsidRPr="00475804" w:rsidRDefault="00AA1040" w:rsidP="00C035F0">
            <w:pPr>
              <w:pStyle w:val="Table"/>
              <w:jc w:val="center"/>
              <w:rPr>
                <w:b/>
                <w:noProof/>
              </w:rPr>
            </w:pPr>
            <w:r>
              <w:rPr>
                <w:b/>
                <w:noProof/>
              </w:rPr>
              <w:t>85.3%</w:t>
            </w:r>
          </w:p>
        </w:tc>
        <w:tc>
          <w:tcPr>
            <w:tcW w:w="1813" w:type="dxa"/>
            <w:vAlign w:val="center"/>
          </w:tcPr>
          <w:p w:rsidR="00CB4CA5" w:rsidRPr="006472F9" w:rsidRDefault="00161032" w:rsidP="00C035F0">
            <w:pPr>
              <w:pStyle w:val="Table"/>
              <w:jc w:val="center"/>
              <w:rPr>
                <w:noProof/>
              </w:rPr>
            </w:pPr>
            <w:r>
              <w:rPr>
                <w:noProof/>
              </w:rPr>
              <w:t>10.7%</w:t>
            </w:r>
          </w:p>
        </w:tc>
        <w:tc>
          <w:tcPr>
            <w:tcW w:w="1648" w:type="dxa"/>
            <w:vAlign w:val="center"/>
          </w:tcPr>
          <w:p w:rsidR="00CB4CA5" w:rsidRPr="002B6A57" w:rsidRDefault="00E44B7A" w:rsidP="00C035F0">
            <w:pPr>
              <w:pStyle w:val="Table"/>
              <w:jc w:val="center"/>
              <w:rPr>
                <w:noProof/>
              </w:rPr>
            </w:pPr>
            <w:r>
              <w:rPr>
                <w:noProof/>
              </w:rPr>
              <w:t>2.7%</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Jump</w:t>
            </w:r>
          </w:p>
        </w:tc>
        <w:tc>
          <w:tcPr>
            <w:tcW w:w="1806" w:type="dxa"/>
            <w:vAlign w:val="center"/>
          </w:tcPr>
          <w:p w:rsidR="00CB4CA5" w:rsidRPr="006D4A0D" w:rsidRDefault="00EF73DB" w:rsidP="00C035F0">
            <w:pPr>
              <w:pStyle w:val="Table"/>
              <w:jc w:val="center"/>
              <w:rPr>
                <w:noProof/>
              </w:rPr>
            </w:pPr>
            <w:r>
              <w:rPr>
                <w:noProof/>
              </w:rPr>
              <w:t>0.0%</w:t>
            </w:r>
          </w:p>
        </w:tc>
        <w:tc>
          <w:tcPr>
            <w:tcW w:w="1812" w:type="dxa"/>
            <w:vAlign w:val="center"/>
          </w:tcPr>
          <w:p w:rsidR="00CB4CA5" w:rsidRPr="008452AA" w:rsidRDefault="00FC5147" w:rsidP="00C035F0">
            <w:pPr>
              <w:pStyle w:val="Table"/>
              <w:jc w:val="center"/>
              <w:rPr>
                <w:noProof/>
              </w:rPr>
            </w:pPr>
            <w:r>
              <w:rPr>
                <w:noProof/>
              </w:rPr>
              <w:t>7.1%</w:t>
            </w:r>
          </w:p>
        </w:tc>
        <w:tc>
          <w:tcPr>
            <w:tcW w:w="1813" w:type="dxa"/>
            <w:vAlign w:val="center"/>
          </w:tcPr>
          <w:p w:rsidR="00CB4CA5" w:rsidRPr="00475804" w:rsidRDefault="00001E33" w:rsidP="00C035F0">
            <w:pPr>
              <w:pStyle w:val="Table"/>
              <w:jc w:val="center"/>
              <w:rPr>
                <w:b/>
                <w:noProof/>
              </w:rPr>
            </w:pPr>
            <w:r>
              <w:rPr>
                <w:b/>
                <w:noProof/>
              </w:rPr>
              <w:t>92.9%</w:t>
            </w:r>
          </w:p>
        </w:tc>
        <w:tc>
          <w:tcPr>
            <w:tcW w:w="1648" w:type="dxa"/>
            <w:vAlign w:val="center"/>
          </w:tcPr>
          <w:p w:rsidR="00CB4CA5" w:rsidRPr="001D3804" w:rsidRDefault="00FC5147" w:rsidP="00C035F0">
            <w:pPr>
              <w:pStyle w:val="Table"/>
              <w:jc w:val="center"/>
              <w:rPr>
                <w:noProof/>
              </w:rPr>
            </w:pPr>
            <w:r>
              <w:rPr>
                <w:noProof/>
              </w:rPr>
              <w:t>0.0%</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Dance</w:t>
            </w:r>
          </w:p>
        </w:tc>
        <w:tc>
          <w:tcPr>
            <w:tcW w:w="1806" w:type="dxa"/>
            <w:vAlign w:val="center"/>
          </w:tcPr>
          <w:p w:rsidR="00CB4CA5" w:rsidRPr="00252B02" w:rsidRDefault="00624F12" w:rsidP="00C035F0">
            <w:pPr>
              <w:pStyle w:val="Table"/>
              <w:jc w:val="center"/>
              <w:rPr>
                <w:noProof/>
              </w:rPr>
            </w:pPr>
            <w:r>
              <w:rPr>
                <w:noProof/>
              </w:rPr>
              <w:t>13.6%</w:t>
            </w:r>
          </w:p>
        </w:tc>
        <w:tc>
          <w:tcPr>
            <w:tcW w:w="1812" w:type="dxa"/>
            <w:vAlign w:val="center"/>
          </w:tcPr>
          <w:p w:rsidR="00CB4CA5" w:rsidRPr="00C35CF1" w:rsidRDefault="00B0028A" w:rsidP="00C035F0">
            <w:pPr>
              <w:pStyle w:val="Table"/>
              <w:jc w:val="center"/>
              <w:rPr>
                <w:noProof/>
              </w:rPr>
            </w:pPr>
            <w:r>
              <w:rPr>
                <w:noProof/>
              </w:rPr>
              <w:t>4.5%</w:t>
            </w:r>
          </w:p>
        </w:tc>
        <w:tc>
          <w:tcPr>
            <w:tcW w:w="1813" w:type="dxa"/>
            <w:vAlign w:val="center"/>
          </w:tcPr>
          <w:p w:rsidR="00CB4CA5" w:rsidRPr="00C35CF1" w:rsidRDefault="00B0028A" w:rsidP="00C035F0">
            <w:pPr>
              <w:pStyle w:val="Table"/>
              <w:jc w:val="center"/>
              <w:rPr>
                <w:noProof/>
              </w:rPr>
            </w:pPr>
            <w:r>
              <w:rPr>
                <w:noProof/>
              </w:rPr>
              <w:t>4.6%</w:t>
            </w:r>
          </w:p>
        </w:tc>
        <w:tc>
          <w:tcPr>
            <w:tcW w:w="1648" w:type="dxa"/>
            <w:vAlign w:val="center"/>
          </w:tcPr>
          <w:p w:rsidR="00CB4CA5" w:rsidRPr="000C1324" w:rsidRDefault="004437D1" w:rsidP="00C035F0">
            <w:pPr>
              <w:pStyle w:val="Table"/>
              <w:jc w:val="center"/>
              <w:rPr>
                <w:b/>
                <w:noProof/>
              </w:rPr>
            </w:pPr>
            <w:r>
              <w:rPr>
                <w:b/>
                <w:noProof/>
              </w:rPr>
              <w:t>77.3%</w:t>
            </w:r>
          </w:p>
        </w:tc>
      </w:tr>
    </w:tbl>
    <w:p w:rsidR="00351EC6" w:rsidRDefault="00AF11D8" w:rsidP="009E7C4B">
      <w:pPr>
        <w:pStyle w:val="000-Noi-Dung"/>
        <w:rPr>
          <w:noProof/>
        </w:rPr>
      </w:pPr>
      <w:r>
        <w:rPr>
          <w:noProof/>
        </w:rPr>
        <w:t xml:space="preserve">Kể từ lần thực nghiệm với số chiều bằng3, mãi đến lần này </w:t>
      </w:r>
      <w:r w:rsidR="00430295">
        <w:rPr>
          <w:noProof/>
        </w:rPr>
        <w:t>tỉ lệ nhận dạng mới có sự thay đổi nhỏ, tăng từ 84% lên 85.2%.</w:t>
      </w:r>
      <w:r w:rsidR="009404C7">
        <w:rPr>
          <w:noProof/>
        </w:rPr>
        <w:t xml:space="preserve"> Điều này cho thấy còn rất ít các đặc trưng ảnh hưởng đến quá trình phân ly dữ liệu.</w:t>
      </w:r>
    </w:p>
    <w:p w:rsidR="00351EC6" w:rsidRDefault="00351EC6" w:rsidP="005478D5">
      <w:pPr>
        <w:pStyle w:val="BangC3"/>
        <w:rPr>
          <w:noProof/>
        </w:rPr>
      </w:pPr>
      <w:bookmarkStart w:id="137" w:name="_Toc421348572"/>
      <w:r>
        <w:rPr>
          <w:noProof/>
        </w:rPr>
        <w:lastRenderedPageBreak/>
        <w:t>Kết quả nhận dạng chi tiết với số chiều bằng 138 trong LDA</w:t>
      </w:r>
      <w:bookmarkEnd w:id="137"/>
    </w:p>
    <w:tbl>
      <w:tblPr>
        <w:tblStyle w:val="TableGrid"/>
        <w:tblW w:w="0" w:type="auto"/>
        <w:tblInd w:w="108" w:type="dxa"/>
        <w:tblLook w:val="04A0"/>
      </w:tblPr>
      <w:tblGrid>
        <w:gridCol w:w="1710"/>
        <w:gridCol w:w="1806"/>
        <w:gridCol w:w="1812"/>
        <w:gridCol w:w="1813"/>
        <w:gridCol w:w="1755"/>
      </w:tblGrid>
      <w:tr w:rsidR="005478D5" w:rsidRPr="0034210C" w:rsidTr="00C035F0">
        <w:tc>
          <w:tcPr>
            <w:tcW w:w="1710" w:type="dxa"/>
            <w:vAlign w:val="center"/>
          </w:tcPr>
          <w:p w:rsidR="005478D5" w:rsidRPr="0034210C" w:rsidRDefault="005478D5" w:rsidP="005478D5">
            <w:pPr>
              <w:pStyle w:val="Table"/>
              <w:keepNext/>
              <w:jc w:val="center"/>
              <w:rPr>
                <w:b/>
                <w:noProof/>
                <w:lang w:val="vi-VN"/>
              </w:rPr>
            </w:pPr>
            <w:r w:rsidRPr="0034210C">
              <w:rPr>
                <w:b/>
                <w:noProof/>
                <w:lang w:val="vi-VN"/>
              </w:rPr>
              <w:t>Hoạt động</w:t>
            </w:r>
          </w:p>
        </w:tc>
        <w:tc>
          <w:tcPr>
            <w:tcW w:w="1806" w:type="dxa"/>
            <w:vAlign w:val="center"/>
          </w:tcPr>
          <w:p w:rsidR="005478D5" w:rsidRPr="0034210C" w:rsidRDefault="005478D5" w:rsidP="005478D5">
            <w:pPr>
              <w:pStyle w:val="Table"/>
              <w:keepNext/>
              <w:jc w:val="center"/>
              <w:rPr>
                <w:b/>
                <w:noProof/>
                <w:lang w:val="vi-VN"/>
              </w:rPr>
            </w:pPr>
            <w:r w:rsidRPr="0034210C">
              <w:rPr>
                <w:b/>
                <w:noProof/>
                <w:lang w:val="vi-VN"/>
              </w:rPr>
              <w:t>Run</w:t>
            </w:r>
          </w:p>
        </w:tc>
        <w:tc>
          <w:tcPr>
            <w:tcW w:w="1812" w:type="dxa"/>
            <w:vAlign w:val="center"/>
          </w:tcPr>
          <w:p w:rsidR="005478D5" w:rsidRPr="0034210C" w:rsidRDefault="005478D5" w:rsidP="005478D5">
            <w:pPr>
              <w:pStyle w:val="Table"/>
              <w:keepNext/>
              <w:jc w:val="center"/>
              <w:rPr>
                <w:b/>
                <w:noProof/>
                <w:lang w:val="vi-VN"/>
              </w:rPr>
            </w:pPr>
            <w:r w:rsidRPr="0034210C">
              <w:rPr>
                <w:b/>
                <w:noProof/>
                <w:lang w:val="vi-VN"/>
              </w:rPr>
              <w:t>Walk</w:t>
            </w:r>
          </w:p>
        </w:tc>
        <w:tc>
          <w:tcPr>
            <w:tcW w:w="1813" w:type="dxa"/>
            <w:vAlign w:val="center"/>
          </w:tcPr>
          <w:p w:rsidR="005478D5" w:rsidRPr="0034210C" w:rsidRDefault="005478D5" w:rsidP="005478D5">
            <w:pPr>
              <w:pStyle w:val="Table"/>
              <w:keepNext/>
              <w:jc w:val="center"/>
              <w:rPr>
                <w:b/>
                <w:noProof/>
                <w:lang w:val="vi-VN"/>
              </w:rPr>
            </w:pPr>
            <w:r w:rsidRPr="0034210C">
              <w:rPr>
                <w:b/>
                <w:noProof/>
                <w:lang w:val="vi-VN"/>
              </w:rPr>
              <w:t>Jump</w:t>
            </w:r>
          </w:p>
        </w:tc>
        <w:tc>
          <w:tcPr>
            <w:tcW w:w="1755" w:type="dxa"/>
            <w:vAlign w:val="center"/>
          </w:tcPr>
          <w:p w:rsidR="005478D5" w:rsidRPr="0034210C" w:rsidRDefault="005478D5" w:rsidP="005478D5">
            <w:pPr>
              <w:pStyle w:val="Table"/>
              <w:keepNext/>
              <w:jc w:val="center"/>
              <w:rPr>
                <w:b/>
                <w:noProof/>
                <w:lang w:val="vi-VN"/>
              </w:rPr>
            </w:pPr>
            <w:r w:rsidRPr="0034210C">
              <w:rPr>
                <w:b/>
                <w:noProof/>
                <w:lang w:val="vi-VN"/>
              </w:rPr>
              <w:t>Dance</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Run</w:t>
            </w:r>
          </w:p>
        </w:tc>
        <w:tc>
          <w:tcPr>
            <w:tcW w:w="1806" w:type="dxa"/>
            <w:vAlign w:val="center"/>
          </w:tcPr>
          <w:p w:rsidR="005478D5" w:rsidRPr="00712447" w:rsidRDefault="00CD370D" w:rsidP="005478D5">
            <w:pPr>
              <w:pStyle w:val="Table"/>
              <w:keepNext/>
              <w:jc w:val="center"/>
              <w:rPr>
                <w:b/>
                <w:noProof/>
              </w:rPr>
            </w:pPr>
            <w:r>
              <w:rPr>
                <w:b/>
                <w:noProof/>
              </w:rPr>
              <w:t>78.3%</w:t>
            </w:r>
          </w:p>
        </w:tc>
        <w:tc>
          <w:tcPr>
            <w:tcW w:w="1812" w:type="dxa"/>
            <w:vAlign w:val="center"/>
          </w:tcPr>
          <w:p w:rsidR="005478D5" w:rsidRPr="00754979" w:rsidRDefault="00793CC4" w:rsidP="005478D5">
            <w:pPr>
              <w:pStyle w:val="Table"/>
              <w:keepNext/>
              <w:jc w:val="center"/>
              <w:rPr>
                <w:noProof/>
              </w:rPr>
            </w:pPr>
            <w:r>
              <w:rPr>
                <w:noProof/>
              </w:rPr>
              <w:t>13.0%</w:t>
            </w:r>
          </w:p>
        </w:tc>
        <w:tc>
          <w:tcPr>
            <w:tcW w:w="1813" w:type="dxa"/>
            <w:vAlign w:val="center"/>
          </w:tcPr>
          <w:p w:rsidR="005478D5" w:rsidRPr="003C0ABA" w:rsidRDefault="00503B89" w:rsidP="005478D5">
            <w:pPr>
              <w:pStyle w:val="Table"/>
              <w:keepNext/>
              <w:jc w:val="center"/>
              <w:rPr>
                <w:noProof/>
              </w:rPr>
            </w:pPr>
            <w:r>
              <w:rPr>
                <w:noProof/>
              </w:rPr>
              <w:t>4.3%</w:t>
            </w:r>
          </w:p>
        </w:tc>
        <w:tc>
          <w:tcPr>
            <w:tcW w:w="1755" w:type="dxa"/>
            <w:vAlign w:val="center"/>
          </w:tcPr>
          <w:p w:rsidR="005478D5" w:rsidRPr="006D4FB7" w:rsidRDefault="00503B89" w:rsidP="005478D5">
            <w:pPr>
              <w:pStyle w:val="Table"/>
              <w:keepNext/>
              <w:jc w:val="center"/>
              <w:rPr>
                <w:noProof/>
              </w:rPr>
            </w:pPr>
            <w:r>
              <w:rPr>
                <w:noProof/>
              </w:rPr>
              <w:t>4.4%</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Walk</w:t>
            </w:r>
          </w:p>
        </w:tc>
        <w:tc>
          <w:tcPr>
            <w:tcW w:w="1806" w:type="dxa"/>
            <w:vAlign w:val="center"/>
          </w:tcPr>
          <w:p w:rsidR="005478D5" w:rsidRPr="006472F9" w:rsidRDefault="007E7306" w:rsidP="005478D5">
            <w:pPr>
              <w:pStyle w:val="Table"/>
              <w:keepNext/>
              <w:jc w:val="center"/>
              <w:rPr>
                <w:noProof/>
              </w:rPr>
            </w:pPr>
            <w:r>
              <w:rPr>
                <w:noProof/>
              </w:rPr>
              <w:t>0.0%</w:t>
            </w:r>
          </w:p>
        </w:tc>
        <w:tc>
          <w:tcPr>
            <w:tcW w:w="1812" w:type="dxa"/>
            <w:vAlign w:val="center"/>
          </w:tcPr>
          <w:p w:rsidR="005478D5" w:rsidRPr="00475804" w:rsidRDefault="00793CC4" w:rsidP="005478D5">
            <w:pPr>
              <w:pStyle w:val="Table"/>
              <w:keepNext/>
              <w:jc w:val="center"/>
              <w:rPr>
                <w:b/>
                <w:noProof/>
              </w:rPr>
            </w:pPr>
            <w:r>
              <w:rPr>
                <w:b/>
                <w:noProof/>
              </w:rPr>
              <w:t>86.7%</w:t>
            </w:r>
          </w:p>
        </w:tc>
        <w:tc>
          <w:tcPr>
            <w:tcW w:w="1813" w:type="dxa"/>
            <w:vAlign w:val="center"/>
          </w:tcPr>
          <w:p w:rsidR="005478D5" w:rsidRPr="006472F9" w:rsidRDefault="003941ED" w:rsidP="005478D5">
            <w:pPr>
              <w:pStyle w:val="Table"/>
              <w:keepNext/>
              <w:jc w:val="center"/>
              <w:rPr>
                <w:noProof/>
              </w:rPr>
            </w:pPr>
            <w:r>
              <w:rPr>
                <w:noProof/>
              </w:rPr>
              <w:t>10.7%</w:t>
            </w:r>
          </w:p>
        </w:tc>
        <w:tc>
          <w:tcPr>
            <w:tcW w:w="1755" w:type="dxa"/>
            <w:vAlign w:val="center"/>
          </w:tcPr>
          <w:p w:rsidR="005478D5" w:rsidRPr="002B6A57" w:rsidRDefault="003941ED" w:rsidP="005478D5">
            <w:pPr>
              <w:pStyle w:val="Table"/>
              <w:keepNext/>
              <w:jc w:val="center"/>
              <w:rPr>
                <w:noProof/>
              </w:rPr>
            </w:pPr>
            <w:r>
              <w:rPr>
                <w:noProof/>
              </w:rPr>
              <w:t>2.6%</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Jump</w:t>
            </w:r>
          </w:p>
        </w:tc>
        <w:tc>
          <w:tcPr>
            <w:tcW w:w="1806" w:type="dxa"/>
            <w:vAlign w:val="center"/>
          </w:tcPr>
          <w:p w:rsidR="005478D5" w:rsidRPr="006D4A0D" w:rsidRDefault="00A93EE5" w:rsidP="005478D5">
            <w:pPr>
              <w:pStyle w:val="Table"/>
              <w:keepNext/>
              <w:jc w:val="center"/>
              <w:rPr>
                <w:noProof/>
              </w:rPr>
            </w:pPr>
            <w:r>
              <w:rPr>
                <w:noProof/>
              </w:rPr>
              <w:t>0.0%</w:t>
            </w:r>
          </w:p>
        </w:tc>
        <w:tc>
          <w:tcPr>
            <w:tcW w:w="1812" w:type="dxa"/>
            <w:vAlign w:val="center"/>
          </w:tcPr>
          <w:p w:rsidR="005478D5" w:rsidRPr="008452AA" w:rsidRDefault="00E26AEB" w:rsidP="005478D5">
            <w:pPr>
              <w:pStyle w:val="Table"/>
              <w:keepNext/>
              <w:jc w:val="center"/>
              <w:rPr>
                <w:noProof/>
              </w:rPr>
            </w:pPr>
            <w:r>
              <w:rPr>
                <w:noProof/>
              </w:rPr>
              <w:t>7.1%</w:t>
            </w:r>
          </w:p>
        </w:tc>
        <w:tc>
          <w:tcPr>
            <w:tcW w:w="1813" w:type="dxa"/>
            <w:vAlign w:val="center"/>
          </w:tcPr>
          <w:p w:rsidR="005478D5" w:rsidRPr="00475804" w:rsidRDefault="00E26AEB" w:rsidP="005478D5">
            <w:pPr>
              <w:pStyle w:val="Table"/>
              <w:keepNext/>
              <w:jc w:val="center"/>
              <w:rPr>
                <w:b/>
                <w:noProof/>
              </w:rPr>
            </w:pPr>
            <w:r>
              <w:rPr>
                <w:b/>
                <w:noProof/>
              </w:rPr>
              <w:t>92.9%</w:t>
            </w:r>
          </w:p>
        </w:tc>
        <w:tc>
          <w:tcPr>
            <w:tcW w:w="1755" w:type="dxa"/>
            <w:vAlign w:val="center"/>
          </w:tcPr>
          <w:p w:rsidR="005478D5" w:rsidRPr="001D3804" w:rsidRDefault="00E26AEB" w:rsidP="005478D5">
            <w:pPr>
              <w:pStyle w:val="Table"/>
              <w:keepNext/>
              <w:jc w:val="center"/>
              <w:rPr>
                <w:noProof/>
              </w:rPr>
            </w:pPr>
            <w:r>
              <w:rPr>
                <w:noProof/>
              </w:rPr>
              <w:t>0.0%</w:t>
            </w:r>
          </w:p>
        </w:tc>
      </w:tr>
      <w:tr w:rsidR="005478D5" w:rsidRPr="00E30E4B" w:rsidTr="00C035F0">
        <w:tc>
          <w:tcPr>
            <w:tcW w:w="1710" w:type="dxa"/>
          </w:tcPr>
          <w:p w:rsidR="005478D5" w:rsidRPr="0034210C" w:rsidRDefault="005478D5" w:rsidP="00C035F0">
            <w:pPr>
              <w:pStyle w:val="Table"/>
              <w:jc w:val="center"/>
              <w:rPr>
                <w:b/>
                <w:noProof/>
                <w:lang w:val="vi-VN"/>
              </w:rPr>
            </w:pPr>
            <w:r w:rsidRPr="0034210C">
              <w:rPr>
                <w:b/>
                <w:noProof/>
                <w:lang w:val="vi-VN"/>
              </w:rPr>
              <w:t>Dance</w:t>
            </w:r>
          </w:p>
        </w:tc>
        <w:tc>
          <w:tcPr>
            <w:tcW w:w="1806" w:type="dxa"/>
            <w:vAlign w:val="center"/>
          </w:tcPr>
          <w:p w:rsidR="005478D5" w:rsidRPr="00252B02" w:rsidRDefault="003E6919" w:rsidP="00C035F0">
            <w:pPr>
              <w:pStyle w:val="Table"/>
              <w:jc w:val="center"/>
              <w:rPr>
                <w:noProof/>
              </w:rPr>
            </w:pPr>
            <w:r>
              <w:rPr>
                <w:noProof/>
              </w:rPr>
              <w:t>9.1%</w:t>
            </w:r>
          </w:p>
        </w:tc>
        <w:tc>
          <w:tcPr>
            <w:tcW w:w="1812" w:type="dxa"/>
            <w:vAlign w:val="center"/>
          </w:tcPr>
          <w:p w:rsidR="005478D5" w:rsidRPr="00C35CF1" w:rsidRDefault="00BE7C73" w:rsidP="00C035F0">
            <w:pPr>
              <w:pStyle w:val="Table"/>
              <w:jc w:val="center"/>
              <w:rPr>
                <w:noProof/>
              </w:rPr>
            </w:pPr>
            <w:r>
              <w:rPr>
                <w:noProof/>
              </w:rPr>
              <w:t>4.5%</w:t>
            </w:r>
          </w:p>
        </w:tc>
        <w:tc>
          <w:tcPr>
            <w:tcW w:w="1813" w:type="dxa"/>
            <w:vAlign w:val="center"/>
          </w:tcPr>
          <w:p w:rsidR="005478D5" w:rsidRPr="00C35CF1" w:rsidRDefault="003E6919" w:rsidP="00C035F0">
            <w:pPr>
              <w:pStyle w:val="Table"/>
              <w:jc w:val="center"/>
              <w:rPr>
                <w:noProof/>
              </w:rPr>
            </w:pPr>
            <w:r>
              <w:rPr>
                <w:noProof/>
              </w:rPr>
              <w:t>9.1%</w:t>
            </w:r>
          </w:p>
        </w:tc>
        <w:tc>
          <w:tcPr>
            <w:tcW w:w="1755" w:type="dxa"/>
            <w:vAlign w:val="center"/>
          </w:tcPr>
          <w:p w:rsidR="005478D5" w:rsidRPr="000C1324" w:rsidRDefault="003E6919" w:rsidP="00C035F0">
            <w:pPr>
              <w:pStyle w:val="Table"/>
              <w:jc w:val="center"/>
              <w:rPr>
                <w:b/>
                <w:noProof/>
              </w:rPr>
            </w:pPr>
            <w:r>
              <w:rPr>
                <w:b/>
                <w:noProof/>
              </w:rPr>
              <w:t>77.3%</w:t>
            </w:r>
          </w:p>
        </w:tc>
      </w:tr>
    </w:tbl>
    <w:p w:rsidR="005478D5" w:rsidRDefault="00ED15AF" w:rsidP="009E7C4B">
      <w:pPr>
        <w:pStyle w:val="000-Noi-Dung"/>
        <w:rPr>
          <w:noProof/>
        </w:rPr>
      </w:pPr>
      <w:r>
        <w:rPr>
          <w:noProof/>
        </w:rPr>
        <w:t>Đây là lần thực nghiệm có kết quả nhận dạng đúng cao nhất của phương pháp LDA. Tuy nhiên số chiều lúc này đã lên tới 138.</w:t>
      </w:r>
      <w:r w:rsidR="00C42C61">
        <w:rPr>
          <w:noProof/>
        </w:rPr>
        <w:t xml:space="preserve"> Kể từ lần này, càng tăng số chiều sẽ làm giảm tỉ lệ nhận dạng.</w:t>
      </w:r>
    </w:p>
    <w:p w:rsidR="00C708F7" w:rsidRDefault="00C708F7" w:rsidP="0035134F">
      <w:pPr>
        <w:pStyle w:val="BangC3"/>
        <w:rPr>
          <w:noProof/>
        </w:rPr>
      </w:pPr>
      <w:bookmarkStart w:id="138" w:name="_Toc421348573"/>
      <w:r>
        <w:rPr>
          <w:noProof/>
        </w:rPr>
        <w:t>Kết quả nhận dạng chi tiết với số chiều bằng 145 trong LDA</w:t>
      </w:r>
      <w:bookmarkEnd w:id="138"/>
    </w:p>
    <w:tbl>
      <w:tblPr>
        <w:tblStyle w:val="TableGrid"/>
        <w:tblW w:w="0" w:type="auto"/>
        <w:tblInd w:w="108" w:type="dxa"/>
        <w:tblLook w:val="04A0"/>
      </w:tblPr>
      <w:tblGrid>
        <w:gridCol w:w="1710"/>
        <w:gridCol w:w="1806"/>
        <w:gridCol w:w="1812"/>
        <w:gridCol w:w="1813"/>
        <w:gridCol w:w="1755"/>
      </w:tblGrid>
      <w:tr w:rsidR="0035134F" w:rsidRPr="0034210C" w:rsidTr="00C035F0">
        <w:tc>
          <w:tcPr>
            <w:tcW w:w="1710" w:type="dxa"/>
            <w:vAlign w:val="center"/>
          </w:tcPr>
          <w:p w:rsidR="0035134F" w:rsidRPr="0034210C" w:rsidRDefault="0035134F" w:rsidP="00C035F0">
            <w:pPr>
              <w:pStyle w:val="Table"/>
              <w:jc w:val="center"/>
              <w:rPr>
                <w:b/>
                <w:noProof/>
                <w:lang w:val="vi-VN"/>
              </w:rPr>
            </w:pPr>
            <w:r w:rsidRPr="0034210C">
              <w:rPr>
                <w:b/>
                <w:noProof/>
                <w:lang w:val="vi-VN"/>
              </w:rPr>
              <w:t>Hoạt động</w:t>
            </w:r>
          </w:p>
        </w:tc>
        <w:tc>
          <w:tcPr>
            <w:tcW w:w="1806" w:type="dxa"/>
            <w:vAlign w:val="center"/>
          </w:tcPr>
          <w:p w:rsidR="0035134F" w:rsidRPr="0034210C" w:rsidRDefault="0035134F" w:rsidP="00C035F0">
            <w:pPr>
              <w:pStyle w:val="Table"/>
              <w:jc w:val="center"/>
              <w:rPr>
                <w:b/>
                <w:noProof/>
                <w:lang w:val="vi-VN"/>
              </w:rPr>
            </w:pPr>
            <w:r w:rsidRPr="0034210C">
              <w:rPr>
                <w:b/>
                <w:noProof/>
                <w:lang w:val="vi-VN"/>
              </w:rPr>
              <w:t>Run</w:t>
            </w:r>
          </w:p>
        </w:tc>
        <w:tc>
          <w:tcPr>
            <w:tcW w:w="1812" w:type="dxa"/>
            <w:vAlign w:val="center"/>
          </w:tcPr>
          <w:p w:rsidR="0035134F" w:rsidRPr="0034210C" w:rsidRDefault="0035134F" w:rsidP="00C035F0">
            <w:pPr>
              <w:pStyle w:val="Table"/>
              <w:jc w:val="center"/>
              <w:rPr>
                <w:b/>
                <w:noProof/>
                <w:lang w:val="vi-VN"/>
              </w:rPr>
            </w:pPr>
            <w:r w:rsidRPr="0034210C">
              <w:rPr>
                <w:b/>
                <w:noProof/>
                <w:lang w:val="vi-VN"/>
              </w:rPr>
              <w:t>Walk</w:t>
            </w:r>
          </w:p>
        </w:tc>
        <w:tc>
          <w:tcPr>
            <w:tcW w:w="1813" w:type="dxa"/>
            <w:vAlign w:val="center"/>
          </w:tcPr>
          <w:p w:rsidR="0035134F" w:rsidRPr="0034210C" w:rsidRDefault="0035134F" w:rsidP="00C035F0">
            <w:pPr>
              <w:pStyle w:val="Table"/>
              <w:jc w:val="center"/>
              <w:rPr>
                <w:b/>
                <w:noProof/>
                <w:lang w:val="vi-VN"/>
              </w:rPr>
            </w:pPr>
            <w:r w:rsidRPr="0034210C">
              <w:rPr>
                <w:b/>
                <w:noProof/>
                <w:lang w:val="vi-VN"/>
              </w:rPr>
              <w:t>Jump</w:t>
            </w:r>
          </w:p>
        </w:tc>
        <w:tc>
          <w:tcPr>
            <w:tcW w:w="1755" w:type="dxa"/>
            <w:vAlign w:val="center"/>
          </w:tcPr>
          <w:p w:rsidR="0035134F" w:rsidRPr="0034210C" w:rsidRDefault="0035134F" w:rsidP="00C035F0">
            <w:pPr>
              <w:pStyle w:val="Table"/>
              <w:jc w:val="center"/>
              <w:rPr>
                <w:b/>
                <w:noProof/>
                <w:lang w:val="vi-VN"/>
              </w:rPr>
            </w:pPr>
            <w:r w:rsidRPr="0034210C">
              <w:rPr>
                <w:b/>
                <w:noProof/>
                <w:lang w:val="vi-VN"/>
              </w:rPr>
              <w:t>Dance</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Run</w:t>
            </w:r>
          </w:p>
        </w:tc>
        <w:tc>
          <w:tcPr>
            <w:tcW w:w="1806" w:type="dxa"/>
            <w:vAlign w:val="center"/>
          </w:tcPr>
          <w:p w:rsidR="00FD6405" w:rsidRPr="00712447" w:rsidRDefault="00FD6405" w:rsidP="00C035F0">
            <w:pPr>
              <w:pStyle w:val="Table"/>
              <w:jc w:val="center"/>
              <w:rPr>
                <w:b/>
                <w:noProof/>
              </w:rPr>
            </w:pPr>
            <w:r>
              <w:rPr>
                <w:b/>
                <w:noProof/>
              </w:rPr>
              <w:t>78.3%</w:t>
            </w:r>
          </w:p>
        </w:tc>
        <w:tc>
          <w:tcPr>
            <w:tcW w:w="1812" w:type="dxa"/>
            <w:vAlign w:val="center"/>
          </w:tcPr>
          <w:p w:rsidR="00FD6405" w:rsidRPr="00754979" w:rsidRDefault="00FD6405" w:rsidP="00C035F0">
            <w:pPr>
              <w:pStyle w:val="Table"/>
              <w:jc w:val="center"/>
              <w:rPr>
                <w:noProof/>
              </w:rPr>
            </w:pPr>
            <w:r>
              <w:rPr>
                <w:noProof/>
              </w:rPr>
              <w:t>13.0%</w:t>
            </w:r>
          </w:p>
        </w:tc>
        <w:tc>
          <w:tcPr>
            <w:tcW w:w="1813" w:type="dxa"/>
            <w:vAlign w:val="center"/>
          </w:tcPr>
          <w:p w:rsidR="00FD6405" w:rsidRPr="003C0ABA" w:rsidRDefault="00FD6405" w:rsidP="00C035F0">
            <w:pPr>
              <w:pStyle w:val="Table"/>
              <w:jc w:val="center"/>
              <w:rPr>
                <w:noProof/>
              </w:rPr>
            </w:pPr>
            <w:r>
              <w:rPr>
                <w:noProof/>
              </w:rPr>
              <w:t>4.3%</w:t>
            </w:r>
          </w:p>
        </w:tc>
        <w:tc>
          <w:tcPr>
            <w:tcW w:w="1755" w:type="dxa"/>
            <w:vAlign w:val="center"/>
          </w:tcPr>
          <w:p w:rsidR="00FD6405" w:rsidRPr="006D4FB7" w:rsidRDefault="00FD6405" w:rsidP="00C035F0">
            <w:pPr>
              <w:pStyle w:val="Table"/>
              <w:jc w:val="center"/>
              <w:rPr>
                <w:noProof/>
              </w:rPr>
            </w:pPr>
            <w:r>
              <w:rPr>
                <w:noProof/>
              </w:rPr>
              <w:t>4.4%</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Walk</w:t>
            </w:r>
          </w:p>
        </w:tc>
        <w:tc>
          <w:tcPr>
            <w:tcW w:w="1806" w:type="dxa"/>
            <w:vAlign w:val="center"/>
          </w:tcPr>
          <w:p w:rsidR="00FD6405" w:rsidRPr="006472F9" w:rsidRDefault="00FD6405" w:rsidP="00C035F0">
            <w:pPr>
              <w:pStyle w:val="Table"/>
              <w:jc w:val="center"/>
              <w:rPr>
                <w:noProof/>
              </w:rPr>
            </w:pPr>
            <w:r>
              <w:rPr>
                <w:noProof/>
              </w:rPr>
              <w:t>1.3%</w:t>
            </w:r>
          </w:p>
        </w:tc>
        <w:tc>
          <w:tcPr>
            <w:tcW w:w="1812" w:type="dxa"/>
            <w:vAlign w:val="center"/>
          </w:tcPr>
          <w:p w:rsidR="00FD6405" w:rsidRPr="00475804" w:rsidRDefault="00FD6405" w:rsidP="00C035F0">
            <w:pPr>
              <w:pStyle w:val="Table"/>
              <w:jc w:val="center"/>
              <w:rPr>
                <w:b/>
                <w:noProof/>
              </w:rPr>
            </w:pPr>
            <w:r>
              <w:rPr>
                <w:b/>
                <w:noProof/>
              </w:rPr>
              <w:t>85.3%</w:t>
            </w:r>
          </w:p>
        </w:tc>
        <w:tc>
          <w:tcPr>
            <w:tcW w:w="1813" w:type="dxa"/>
            <w:vAlign w:val="center"/>
          </w:tcPr>
          <w:p w:rsidR="00FD6405" w:rsidRPr="006472F9" w:rsidRDefault="00FD6405" w:rsidP="00C035F0">
            <w:pPr>
              <w:pStyle w:val="Table"/>
              <w:jc w:val="center"/>
              <w:rPr>
                <w:noProof/>
              </w:rPr>
            </w:pPr>
            <w:r>
              <w:rPr>
                <w:noProof/>
              </w:rPr>
              <w:t>10.7%</w:t>
            </w:r>
          </w:p>
        </w:tc>
        <w:tc>
          <w:tcPr>
            <w:tcW w:w="1755" w:type="dxa"/>
            <w:vAlign w:val="center"/>
          </w:tcPr>
          <w:p w:rsidR="00FD6405" w:rsidRPr="002B6A57" w:rsidRDefault="00FD6405" w:rsidP="00C035F0">
            <w:pPr>
              <w:pStyle w:val="Table"/>
              <w:jc w:val="center"/>
              <w:rPr>
                <w:noProof/>
              </w:rPr>
            </w:pPr>
            <w:r>
              <w:rPr>
                <w:noProof/>
              </w:rPr>
              <w:t>2.7%</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Jump</w:t>
            </w:r>
          </w:p>
        </w:tc>
        <w:tc>
          <w:tcPr>
            <w:tcW w:w="1806" w:type="dxa"/>
            <w:vAlign w:val="center"/>
          </w:tcPr>
          <w:p w:rsidR="00FD6405" w:rsidRPr="006D4A0D" w:rsidRDefault="00FD6405" w:rsidP="00C035F0">
            <w:pPr>
              <w:pStyle w:val="Table"/>
              <w:jc w:val="center"/>
              <w:rPr>
                <w:noProof/>
              </w:rPr>
            </w:pPr>
            <w:r>
              <w:rPr>
                <w:noProof/>
              </w:rPr>
              <w:t>0.0%</w:t>
            </w:r>
          </w:p>
        </w:tc>
        <w:tc>
          <w:tcPr>
            <w:tcW w:w="1812" w:type="dxa"/>
            <w:vAlign w:val="center"/>
          </w:tcPr>
          <w:p w:rsidR="00FD6405" w:rsidRPr="008452AA" w:rsidRDefault="00FD6405" w:rsidP="00C035F0">
            <w:pPr>
              <w:pStyle w:val="Table"/>
              <w:jc w:val="center"/>
              <w:rPr>
                <w:noProof/>
              </w:rPr>
            </w:pPr>
            <w:r>
              <w:rPr>
                <w:noProof/>
              </w:rPr>
              <w:t>7.1%</w:t>
            </w:r>
          </w:p>
        </w:tc>
        <w:tc>
          <w:tcPr>
            <w:tcW w:w="1813" w:type="dxa"/>
            <w:vAlign w:val="center"/>
          </w:tcPr>
          <w:p w:rsidR="00FD6405" w:rsidRPr="00475804" w:rsidRDefault="00FD6405" w:rsidP="00C035F0">
            <w:pPr>
              <w:pStyle w:val="Table"/>
              <w:jc w:val="center"/>
              <w:rPr>
                <w:b/>
                <w:noProof/>
              </w:rPr>
            </w:pPr>
            <w:r>
              <w:rPr>
                <w:b/>
                <w:noProof/>
              </w:rPr>
              <w:t>92.9%</w:t>
            </w:r>
          </w:p>
        </w:tc>
        <w:tc>
          <w:tcPr>
            <w:tcW w:w="1755" w:type="dxa"/>
            <w:vAlign w:val="center"/>
          </w:tcPr>
          <w:p w:rsidR="00FD6405" w:rsidRPr="001D3804" w:rsidRDefault="00FD6405" w:rsidP="00C035F0">
            <w:pPr>
              <w:pStyle w:val="Table"/>
              <w:jc w:val="center"/>
              <w:rPr>
                <w:noProof/>
              </w:rPr>
            </w:pPr>
            <w:r>
              <w:rPr>
                <w:noProof/>
              </w:rPr>
              <w:t>0.0%</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Dance</w:t>
            </w:r>
          </w:p>
        </w:tc>
        <w:tc>
          <w:tcPr>
            <w:tcW w:w="1806" w:type="dxa"/>
            <w:vAlign w:val="center"/>
          </w:tcPr>
          <w:p w:rsidR="00FD6405" w:rsidRPr="00252B02" w:rsidRDefault="00FD6405" w:rsidP="00C035F0">
            <w:pPr>
              <w:pStyle w:val="Table"/>
              <w:jc w:val="center"/>
              <w:rPr>
                <w:noProof/>
              </w:rPr>
            </w:pPr>
            <w:r>
              <w:rPr>
                <w:noProof/>
              </w:rPr>
              <w:t>13.6%</w:t>
            </w:r>
          </w:p>
        </w:tc>
        <w:tc>
          <w:tcPr>
            <w:tcW w:w="1812" w:type="dxa"/>
            <w:vAlign w:val="center"/>
          </w:tcPr>
          <w:p w:rsidR="00FD6405" w:rsidRPr="00C35CF1" w:rsidRDefault="00FD6405" w:rsidP="00C035F0">
            <w:pPr>
              <w:pStyle w:val="Table"/>
              <w:jc w:val="center"/>
              <w:rPr>
                <w:noProof/>
              </w:rPr>
            </w:pPr>
            <w:r>
              <w:rPr>
                <w:noProof/>
              </w:rPr>
              <w:t>4.5%</w:t>
            </w:r>
          </w:p>
        </w:tc>
        <w:tc>
          <w:tcPr>
            <w:tcW w:w="1813" w:type="dxa"/>
            <w:vAlign w:val="center"/>
          </w:tcPr>
          <w:p w:rsidR="00FD6405" w:rsidRPr="00C35CF1" w:rsidRDefault="00FD6405" w:rsidP="00C035F0">
            <w:pPr>
              <w:pStyle w:val="Table"/>
              <w:jc w:val="center"/>
              <w:rPr>
                <w:noProof/>
              </w:rPr>
            </w:pPr>
            <w:r>
              <w:rPr>
                <w:noProof/>
              </w:rPr>
              <w:t>4.6%</w:t>
            </w:r>
          </w:p>
        </w:tc>
        <w:tc>
          <w:tcPr>
            <w:tcW w:w="1755" w:type="dxa"/>
            <w:vAlign w:val="center"/>
          </w:tcPr>
          <w:p w:rsidR="00FD6405" w:rsidRPr="000C1324" w:rsidRDefault="00FD6405" w:rsidP="00C035F0">
            <w:pPr>
              <w:pStyle w:val="Table"/>
              <w:jc w:val="center"/>
              <w:rPr>
                <w:b/>
                <w:noProof/>
              </w:rPr>
            </w:pPr>
            <w:r>
              <w:rPr>
                <w:b/>
                <w:noProof/>
              </w:rPr>
              <w:t>77.3%</w:t>
            </w:r>
          </w:p>
        </w:tc>
      </w:tr>
    </w:tbl>
    <w:p w:rsidR="0035134F" w:rsidRDefault="00B66BCD" w:rsidP="009E7C4B">
      <w:pPr>
        <w:pStyle w:val="000-Noi-Dung"/>
      </w:pPr>
      <w:r>
        <w:t>Tỉ lệ nhận dạng đã bắt đầu giảm</w:t>
      </w:r>
      <w:r w:rsidR="007A6EB8">
        <w:t>, nếu số chiều càng tăng thì thuộc tính nhiễu và thuộc tính dư thừa sẽ tăng, làm giảm độ chính xác cả mô hình</w:t>
      </w:r>
      <w:r w:rsidR="00AA431A">
        <w:t>.</w:t>
      </w:r>
    </w:p>
    <w:p w:rsidR="00845A9D" w:rsidRPr="002F734A" w:rsidRDefault="00845A9D" w:rsidP="002F734A">
      <w:pPr>
        <w:pStyle w:val="Heading3"/>
      </w:pPr>
      <w:bookmarkStart w:id="139" w:name="_Toc421348547"/>
      <w:r w:rsidRPr="002F734A">
        <w:t>Giai đoạn thứ hai</w:t>
      </w:r>
      <w:bookmarkEnd w:id="139"/>
    </w:p>
    <w:p w:rsidR="00EA7D58" w:rsidRDefault="00317AE4" w:rsidP="00E82C06">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w:t>
      </w:r>
      <w:r w:rsidR="00087617">
        <w:t>2</w:t>
      </w:r>
      <w:r w:rsidR="000B48AB">
        <w:t>1.</w:t>
      </w:r>
    </w:p>
    <w:p w:rsidR="00EF1E0E" w:rsidRDefault="00340055" w:rsidP="004A04EF">
      <w:pPr>
        <w:pStyle w:val="BangC3"/>
      </w:pPr>
      <w:bookmarkStart w:id="140" w:name="_Toc421348574"/>
      <w:r>
        <w:lastRenderedPageBreak/>
        <w:t>T</w:t>
      </w:r>
      <w:r w:rsidR="00A97C45">
        <w:t>rọ</w:t>
      </w:r>
      <w:r>
        <w:t>ng số thu được sau giai đoạn kiểm định</w:t>
      </w:r>
      <w:bookmarkEnd w:id="140"/>
    </w:p>
    <w:tbl>
      <w:tblPr>
        <w:tblStyle w:val="TableGrid"/>
        <w:tblW w:w="0" w:type="auto"/>
        <w:jc w:val="center"/>
        <w:tblLook w:val="04A0"/>
      </w:tblPr>
      <w:tblGrid>
        <w:gridCol w:w="2893"/>
        <w:gridCol w:w="3001"/>
        <w:gridCol w:w="2895"/>
      </w:tblGrid>
      <w:tr w:rsidR="005F3CBA" w:rsidRPr="0093356D" w:rsidTr="0093356D">
        <w:trPr>
          <w:jc w:val="center"/>
        </w:trPr>
        <w:tc>
          <w:tcPr>
            <w:tcW w:w="2893" w:type="dxa"/>
            <w:vAlign w:val="center"/>
          </w:tcPr>
          <w:p w:rsidR="005F3CBA" w:rsidRPr="0093356D" w:rsidRDefault="005F3CBA" w:rsidP="00BB6B1B">
            <w:pPr>
              <w:pStyle w:val="Table"/>
              <w:keepNext/>
              <w:jc w:val="center"/>
              <w:rPr>
                <w:b/>
              </w:rPr>
            </w:pPr>
            <w:r w:rsidRPr="0093356D">
              <w:rPr>
                <w:b/>
              </w:rPr>
              <w:t>Phương pháp</w:t>
            </w:r>
          </w:p>
        </w:tc>
        <w:tc>
          <w:tcPr>
            <w:tcW w:w="3001" w:type="dxa"/>
            <w:vAlign w:val="center"/>
          </w:tcPr>
          <w:p w:rsidR="005F3CBA" w:rsidRPr="0093356D" w:rsidRDefault="00336A51" w:rsidP="00BB6B1B">
            <w:pPr>
              <w:pStyle w:val="Table"/>
              <w:keepNext/>
              <w:jc w:val="center"/>
              <w:rPr>
                <w:b/>
              </w:rPr>
            </w:pPr>
            <w:r>
              <w:rPr>
                <w:b/>
              </w:rPr>
              <w:t>Tham số</w:t>
            </w:r>
          </w:p>
        </w:tc>
        <w:tc>
          <w:tcPr>
            <w:tcW w:w="2895" w:type="dxa"/>
            <w:vAlign w:val="center"/>
          </w:tcPr>
          <w:p w:rsidR="005F3CBA" w:rsidRPr="0093356D" w:rsidRDefault="009E618E" w:rsidP="00BB6B1B">
            <w:pPr>
              <w:pStyle w:val="Table"/>
              <w:keepNext/>
              <w:jc w:val="center"/>
              <w:rPr>
                <w:b/>
              </w:rPr>
            </w:pPr>
            <w:r w:rsidRPr="0093356D">
              <w:rPr>
                <w:b/>
              </w:rPr>
              <w:t>Trọng số</w:t>
            </w:r>
          </w:p>
        </w:tc>
      </w:tr>
      <w:tr w:rsidR="005F3CBA" w:rsidTr="0093356D">
        <w:trPr>
          <w:jc w:val="center"/>
        </w:trPr>
        <w:tc>
          <w:tcPr>
            <w:tcW w:w="2893" w:type="dxa"/>
            <w:vAlign w:val="center"/>
          </w:tcPr>
          <w:p w:rsidR="005F3CBA" w:rsidRPr="0093356D" w:rsidRDefault="007C6476" w:rsidP="00334B98">
            <w:pPr>
              <w:pStyle w:val="Table"/>
              <w:keepNext/>
              <w:jc w:val="center"/>
              <w:rPr>
                <w:b/>
              </w:rPr>
            </w:pPr>
            <w:r w:rsidRPr="0093356D">
              <w:rPr>
                <w:b/>
              </w:rPr>
              <w:t xml:space="preserve">Lựa chọn </w:t>
            </w:r>
            <w:r w:rsidR="00334B98">
              <w:rPr>
                <w:b/>
              </w:rPr>
              <w:t>thủ công</w:t>
            </w:r>
          </w:p>
        </w:tc>
        <w:tc>
          <w:tcPr>
            <w:tcW w:w="3001" w:type="dxa"/>
            <w:vAlign w:val="center"/>
          </w:tcPr>
          <w:p w:rsidR="005F3CBA" w:rsidRDefault="005A1BF5" w:rsidP="00BB6B1B">
            <w:pPr>
              <w:pStyle w:val="Table"/>
              <w:keepNext/>
              <w:jc w:val="center"/>
            </w:pPr>
            <w:r>
              <w:t>11</w:t>
            </w:r>
          </w:p>
        </w:tc>
        <w:tc>
          <w:tcPr>
            <w:tcW w:w="2895" w:type="dxa"/>
            <w:vAlign w:val="center"/>
          </w:tcPr>
          <w:p w:rsidR="005F3CBA" w:rsidRDefault="007E2538" w:rsidP="00BB6B1B">
            <w:pPr>
              <w:pStyle w:val="Table"/>
              <w:keepNext/>
              <w:jc w:val="center"/>
            </w:pPr>
            <w:r>
              <w:t>0.83</w:t>
            </w:r>
          </w:p>
        </w:tc>
      </w:tr>
      <w:tr w:rsidR="007C6476" w:rsidTr="0093356D">
        <w:trPr>
          <w:jc w:val="center"/>
        </w:trPr>
        <w:tc>
          <w:tcPr>
            <w:tcW w:w="2893" w:type="dxa"/>
            <w:vAlign w:val="center"/>
          </w:tcPr>
          <w:p w:rsidR="007C6476" w:rsidRPr="0093356D" w:rsidRDefault="007C6476" w:rsidP="00BB6B1B">
            <w:pPr>
              <w:pStyle w:val="Table"/>
              <w:keepNext/>
              <w:jc w:val="center"/>
              <w:rPr>
                <w:b/>
              </w:rPr>
            </w:pPr>
            <w:r w:rsidRPr="0093356D">
              <w:rPr>
                <w:b/>
              </w:rPr>
              <w:t>PCA</w:t>
            </w:r>
          </w:p>
        </w:tc>
        <w:tc>
          <w:tcPr>
            <w:tcW w:w="3001" w:type="dxa"/>
            <w:vAlign w:val="center"/>
          </w:tcPr>
          <w:p w:rsidR="007C6476" w:rsidRDefault="005A1BF5" w:rsidP="00BB6B1B">
            <w:pPr>
              <w:pStyle w:val="Table"/>
              <w:keepNext/>
              <w:jc w:val="center"/>
            </w:pPr>
            <w:r>
              <w:t>49</w:t>
            </w:r>
          </w:p>
        </w:tc>
        <w:tc>
          <w:tcPr>
            <w:tcW w:w="2895" w:type="dxa"/>
            <w:vAlign w:val="center"/>
          </w:tcPr>
          <w:p w:rsidR="007C6476" w:rsidRDefault="002E008E" w:rsidP="0028136F">
            <w:pPr>
              <w:pStyle w:val="Table"/>
              <w:keepNext/>
              <w:jc w:val="center"/>
            </w:pPr>
            <w:r>
              <w:t>0.</w:t>
            </w:r>
            <w:r w:rsidR="0028136F">
              <w:t>9</w:t>
            </w:r>
          </w:p>
        </w:tc>
      </w:tr>
      <w:tr w:rsidR="007C6476" w:rsidTr="0093356D">
        <w:trPr>
          <w:jc w:val="center"/>
        </w:trPr>
        <w:tc>
          <w:tcPr>
            <w:tcW w:w="2893" w:type="dxa"/>
            <w:vAlign w:val="center"/>
          </w:tcPr>
          <w:p w:rsidR="007C6476" w:rsidRPr="0093356D" w:rsidRDefault="007C6476" w:rsidP="0093356D">
            <w:pPr>
              <w:pStyle w:val="Table"/>
              <w:jc w:val="center"/>
              <w:rPr>
                <w:b/>
              </w:rPr>
            </w:pPr>
            <w:r w:rsidRPr="0093356D">
              <w:rPr>
                <w:b/>
              </w:rPr>
              <w:t>LDA</w:t>
            </w:r>
          </w:p>
        </w:tc>
        <w:tc>
          <w:tcPr>
            <w:tcW w:w="3001" w:type="dxa"/>
            <w:vAlign w:val="center"/>
          </w:tcPr>
          <w:p w:rsidR="007C6476" w:rsidRDefault="005C2910" w:rsidP="0093356D">
            <w:pPr>
              <w:pStyle w:val="Table"/>
              <w:jc w:val="center"/>
            </w:pPr>
            <w:r>
              <w:t>138</w:t>
            </w:r>
          </w:p>
        </w:tc>
        <w:tc>
          <w:tcPr>
            <w:tcW w:w="2895" w:type="dxa"/>
            <w:vAlign w:val="center"/>
          </w:tcPr>
          <w:p w:rsidR="007C6476" w:rsidRDefault="002E008E" w:rsidP="0093356D">
            <w:pPr>
              <w:pStyle w:val="Table"/>
              <w:jc w:val="center"/>
            </w:pPr>
            <w:r>
              <w:t>0.</w:t>
            </w:r>
            <w:r w:rsidR="0028136F">
              <w:t>86</w:t>
            </w:r>
          </w:p>
        </w:tc>
      </w:tr>
    </w:tbl>
    <w:p w:rsidR="00340055" w:rsidRDefault="007468E5" w:rsidP="00E82C06">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w:t>
      </w:r>
      <w:r w:rsidR="000146C3">
        <w:t>25</w:t>
      </w:r>
      <w:r w:rsidR="006210B8">
        <w:t xml:space="preserve"> là kết quả thực nghiệm với mô hình nhận dạng kết hợp.</w:t>
      </w:r>
    </w:p>
    <w:p w:rsidR="006210B8" w:rsidRDefault="0043125D" w:rsidP="004A04EF">
      <w:pPr>
        <w:pStyle w:val="BangC3"/>
      </w:pPr>
      <w:bookmarkStart w:id="141" w:name="_Toc421348575"/>
      <w:r>
        <w:t>Kết quả giai đoạn thực nghiệm thứ hai</w:t>
      </w:r>
      <w:bookmarkEnd w:id="141"/>
    </w:p>
    <w:tbl>
      <w:tblPr>
        <w:tblStyle w:val="TableGrid"/>
        <w:tblW w:w="0" w:type="auto"/>
        <w:tblInd w:w="108" w:type="dxa"/>
        <w:tblLook w:val="04A0"/>
      </w:tblPr>
      <w:tblGrid>
        <w:gridCol w:w="1707"/>
        <w:gridCol w:w="1812"/>
        <w:gridCol w:w="1811"/>
        <w:gridCol w:w="1813"/>
        <w:gridCol w:w="1753"/>
      </w:tblGrid>
      <w:tr w:rsidR="0043125D" w:rsidRPr="003324B0" w:rsidTr="0008611C">
        <w:tc>
          <w:tcPr>
            <w:tcW w:w="1740" w:type="dxa"/>
            <w:vAlign w:val="center"/>
          </w:tcPr>
          <w:p w:rsidR="0043125D" w:rsidRPr="003324B0" w:rsidRDefault="0043125D" w:rsidP="003324B0">
            <w:pPr>
              <w:pStyle w:val="Table"/>
              <w:jc w:val="center"/>
              <w:rPr>
                <w:b/>
                <w:noProof/>
                <w:lang w:val="vi-VN"/>
              </w:rPr>
            </w:pPr>
            <w:r w:rsidRPr="003324B0">
              <w:rPr>
                <w:b/>
                <w:noProof/>
                <w:lang w:val="vi-VN"/>
              </w:rPr>
              <w:t>Hoạt động</w:t>
            </w:r>
          </w:p>
        </w:tc>
        <w:tc>
          <w:tcPr>
            <w:tcW w:w="1848" w:type="dxa"/>
            <w:vAlign w:val="center"/>
          </w:tcPr>
          <w:p w:rsidR="0043125D" w:rsidRPr="003324B0" w:rsidRDefault="0043125D" w:rsidP="003324B0">
            <w:pPr>
              <w:pStyle w:val="Table"/>
              <w:jc w:val="center"/>
              <w:rPr>
                <w:b/>
                <w:noProof/>
                <w:lang w:val="vi-VN"/>
              </w:rPr>
            </w:pPr>
            <w:r w:rsidRPr="003324B0">
              <w:rPr>
                <w:b/>
                <w:noProof/>
                <w:lang w:val="vi-VN"/>
              </w:rPr>
              <w:t>Run</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Walk</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Jump</w:t>
            </w:r>
          </w:p>
        </w:tc>
        <w:tc>
          <w:tcPr>
            <w:tcW w:w="1786" w:type="dxa"/>
            <w:vAlign w:val="center"/>
          </w:tcPr>
          <w:p w:rsidR="0043125D" w:rsidRPr="003324B0" w:rsidRDefault="0043125D" w:rsidP="003324B0">
            <w:pPr>
              <w:pStyle w:val="Table"/>
              <w:jc w:val="center"/>
              <w:rPr>
                <w:b/>
                <w:noProof/>
                <w:lang w:val="vi-VN"/>
              </w:rPr>
            </w:pPr>
            <w:r w:rsidRPr="003324B0">
              <w:rPr>
                <w:b/>
                <w:noProof/>
                <w:lang w:val="vi-VN"/>
              </w:rPr>
              <w:t>Dance</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Run</w:t>
            </w:r>
          </w:p>
        </w:tc>
        <w:tc>
          <w:tcPr>
            <w:tcW w:w="1848" w:type="dxa"/>
            <w:vAlign w:val="center"/>
          </w:tcPr>
          <w:p w:rsidR="0043125D" w:rsidRPr="00CB1B62" w:rsidRDefault="00BC4D85" w:rsidP="003324B0">
            <w:pPr>
              <w:pStyle w:val="Table"/>
              <w:jc w:val="center"/>
              <w:rPr>
                <w:b/>
                <w:noProof/>
              </w:rPr>
            </w:pPr>
            <w:r w:rsidRPr="00CB1B62">
              <w:rPr>
                <w:b/>
                <w:noProof/>
              </w:rPr>
              <w:t>78.3%</w:t>
            </w:r>
          </w:p>
        </w:tc>
        <w:tc>
          <w:tcPr>
            <w:tcW w:w="1849" w:type="dxa"/>
            <w:vAlign w:val="center"/>
          </w:tcPr>
          <w:p w:rsidR="0043125D" w:rsidRPr="002B04DC" w:rsidRDefault="002B04DC" w:rsidP="003324B0">
            <w:pPr>
              <w:pStyle w:val="Table"/>
              <w:jc w:val="center"/>
              <w:rPr>
                <w:noProof/>
              </w:rPr>
            </w:pPr>
            <w:r>
              <w:rPr>
                <w:noProof/>
              </w:rPr>
              <w:t>17.4%</w:t>
            </w:r>
          </w:p>
        </w:tc>
        <w:tc>
          <w:tcPr>
            <w:tcW w:w="1849" w:type="dxa"/>
            <w:vAlign w:val="center"/>
          </w:tcPr>
          <w:p w:rsidR="0043125D" w:rsidRPr="002B04DC" w:rsidRDefault="002B04DC" w:rsidP="003324B0">
            <w:pPr>
              <w:pStyle w:val="Table"/>
              <w:jc w:val="center"/>
              <w:rPr>
                <w:noProof/>
              </w:rPr>
            </w:pPr>
            <w:r>
              <w:rPr>
                <w:noProof/>
              </w:rPr>
              <w:t>4.3%</w:t>
            </w:r>
          </w:p>
        </w:tc>
        <w:tc>
          <w:tcPr>
            <w:tcW w:w="1786" w:type="dxa"/>
            <w:vAlign w:val="center"/>
          </w:tcPr>
          <w:p w:rsidR="0043125D" w:rsidRPr="002B04DC" w:rsidRDefault="002B04DC" w:rsidP="003324B0">
            <w:pPr>
              <w:pStyle w:val="Table"/>
              <w:jc w:val="center"/>
              <w:rPr>
                <w:noProof/>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Walk</w:t>
            </w:r>
          </w:p>
        </w:tc>
        <w:tc>
          <w:tcPr>
            <w:tcW w:w="1848" w:type="dxa"/>
            <w:vAlign w:val="center"/>
          </w:tcPr>
          <w:p w:rsidR="0043125D" w:rsidRPr="0080152C" w:rsidRDefault="0080152C" w:rsidP="003324B0">
            <w:pPr>
              <w:pStyle w:val="Table"/>
              <w:jc w:val="center"/>
              <w:rPr>
                <w:noProof/>
              </w:rPr>
            </w:pPr>
            <w:r>
              <w:rPr>
                <w:noProof/>
              </w:rPr>
              <w:t>0.0%</w:t>
            </w:r>
          </w:p>
        </w:tc>
        <w:tc>
          <w:tcPr>
            <w:tcW w:w="1849" w:type="dxa"/>
            <w:vAlign w:val="center"/>
          </w:tcPr>
          <w:p w:rsidR="0043125D" w:rsidRPr="00CB1B62" w:rsidRDefault="0080152C" w:rsidP="003324B0">
            <w:pPr>
              <w:pStyle w:val="Table"/>
              <w:jc w:val="center"/>
              <w:rPr>
                <w:b/>
                <w:noProof/>
              </w:rPr>
            </w:pPr>
            <w:r w:rsidRPr="00CB1B62">
              <w:rPr>
                <w:b/>
                <w:noProof/>
              </w:rPr>
              <w:t>100%</w:t>
            </w:r>
          </w:p>
        </w:tc>
        <w:tc>
          <w:tcPr>
            <w:tcW w:w="1849" w:type="dxa"/>
            <w:vAlign w:val="center"/>
          </w:tcPr>
          <w:p w:rsidR="0043125D" w:rsidRPr="00E30E4B" w:rsidRDefault="0080152C" w:rsidP="003324B0">
            <w:pPr>
              <w:pStyle w:val="Table"/>
              <w:jc w:val="center"/>
              <w:rPr>
                <w:noProof/>
                <w:lang w:val="vi-VN"/>
              </w:rPr>
            </w:pPr>
            <w:r>
              <w:rPr>
                <w:noProof/>
              </w:rPr>
              <w:t>0.0%</w:t>
            </w:r>
          </w:p>
        </w:tc>
        <w:tc>
          <w:tcPr>
            <w:tcW w:w="1786" w:type="dxa"/>
            <w:vAlign w:val="center"/>
          </w:tcPr>
          <w:p w:rsidR="0043125D" w:rsidRPr="00E30E4B" w:rsidRDefault="0080152C" w:rsidP="003324B0">
            <w:pPr>
              <w:pStyle w:val="Table"/>
              <w:jc w:val="center"/>
              <w:rPr>
                <w:noProof/>
                <w:lang w:val="vi-VN"/>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Jump</w:t>
            </w:r>
          </w:p>
        </w:tc>
        <w:tc>
          <w:tcPr>
            <w:tcW w:w="1848" w:type="dxa"/>
            <w:vAlign w:val="center"/>
          </w:tcPr>
          <w:p w:rsidR="0043125D" w:rsidRPr="00886BE7" w:rsidRDefault="00886BE7" w:rsidP="003324B0">
            <w:pPr>
              <w:pStyle w:val="Table"/>
              <w:jc w:val="center"/>
              <w:rPr>
                <w:noProof/>
              </w:rPr>
            </w:pPr>
            <w:r>
              <w:rPr>
                <w:noProof/>
              </w:rPr>
              <w:t>0.0%</w:t>
            </w:r>
          </w:p>
        </w:tc>
        <w:tc>
          <w:tcPr>
            <w:tcW w:w="1849" w:type="dxa"/>
            <w:vAlign w:val="center"/>
          </w:tcPr>
          <w:p w:rsidR="0043125D" w:rsidRPr="00886BE7" w:rsidRDefault="00886BE7" w:rsidP="003324B0">
            <w:pPr>
              <w:pStyle w:val="Table"/>
              <w:jc w:val="center"/>
              <w:rPr>
                <w:noProof/>
              </w:rPr>
            </w:pPr>
            <w:r>
              <w:rPr>
                <w:noProof/>
              </w:rPr>
              <w:t>14.3%</w:t>
            </w:r>
          </w:p>
        </w:tc>
        <w:tc>
          <w:tcPr>
            <w:tcW w:w="1849" w:type="dxa"/>
            <w:vAlign w:val="center"/>
          </w:tcPr>
          <w:p w:rsidR="0043125D" w:rsidRPr="00CB1B62" w:rsidRDefault="008A0DA0" w:rsidP="003324B0">
            <w:pPr>
              <w:pStyle w:val="Table"/>
              <w:jc w:val="center"/>
              <w:rPr>
                <w:b/>
                <w:noProof/>
              </w:rPr>
            </w:pPr>
            <w:r w:rsidRPr="00CB1B62">
              <w:rPr>
                <w:b/>
                <w:noProof/>
              </w:rPr>
              <w:t>85.7%</w:t>
            </w:r>
          </w:p>
        </w:tc>
        <w:tc>
          <w:tcPr>
            <w:tcW w:w="1786" w:type="dxa"/>
            <w:vAlign w:val="center"/>
          </w:tcPr>
          <w:p w:rsidR="0043125D" w:rsidRPr="00AB6D2E" w:rsidRDefault="00AB6D2E" w:rsidP="003324B0">
            <w:pPr>
              <w:pStyle w:val="Table"/>
              <w:jc w:val="center"/>
              <w:rPr>
                <w:noProof/>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Dance</w:t>
            </w:r>
          </w:p>
        </w:tc>
        <w:tc>
          <w:tcPr>
            <w:tcW w:w="1848" w:type="dxa"/>
            <w:vAlign w:val="center"/>
          </w:tcPr>
          <w:p w:rsidR="0043125D" w:rsidRPr="00E7207B" w:rsidRDefault="00E7207B" w:rsidP="003324B0">
            <w:pPr>
              <w:pStyle w:val="Table"/>
              <w:jc w:val="center"/>
              <w:rPr>
                <w:noProof/>
              </w:rPr>
            </w:pPr>
            <w:r>
              <w:rPr>
                <w:noProof/>
              </w:rPr>
              <w:t>0.0%</w:t>
            </w:r>
          </w:p>
        </w:tc>
        <w:tc>
          <w:tcPr>
            <w:tcW w:w="1849" w:type="dxa"/>
            <w:vAlign w:val="center"/>
          </w:tcPr>
          <w:p w:rsidR="0043125D" w:rsidRPr="001D09F3" w:rsidRDefault="001D09F3" w:rsidP="003324B0">
            <w:pPr>
              <w:pStyle w:val="Table"/>
              <w:jc w:val="center"/>
              <w:rPr>
                <w:noProof/>
              </w:rPr>
            </w:pPr>
            <w:r>
              <w:rPr>
                <w:noProof/>
              </w:rPr>
              <w:t>9.1%</w:t>
            </w:r>
          </w:p>
        </w:tc>
        <w:tc>
          <w:tcPr>
            <w:tcW w:w="1849" w:type="dxa"/>
            <w:vAlign w:val="center"/>
          </w:tcPr>
          <w:p w:rsidR="0043125D" w:rsidRPr="001D09F3" w:rsidRDefault="001D09F3" w:rsidP="003324B0">
            <w:pPr>
              <w:pStyle w:val="Table"/>
              <w:jc w:val="center"/>
              <w:rPr>
                <w:noProof/>
              </w:rPr>
            </w:pPr>
            <w:r>
              <w:rPr>
                <w:noProof/>
              </w:rPr>
              <w:t>9.1%</w:t>
            </w:r>
          </w:p>
        </w:tc>
        <w:tc>
          <w:tcPr>
            <w:tcW w:w="1786" w:type="dxa"/>
            <w:vAlign w:val="center"/>
          </w:tcPr>
          <w:p w:rsidR="0043125D" w:rsidRPr="00CB1B62" w:rsidRDefault="00FC7FE3" w:rsidP="003324B0">
            <w:pPr>
              <w:pStyle w:val="Table"/>
              <w:jc w:val="center"/>
              <w:rPr>
                <w:b/>
                <w:noProof/>
              </w:rPr>
            </w:pPr>
            <w:r w:rsidRPr="00CB1B62">
              <w:rPr>
                <w:b/>
                <w:noProof/>
              </w:rPr>
              <w:t>81.8%</w:t>
            </w:r>
          </w:p>
        </w:tc>
      </w:tr>
    </w:tbl>
    <w:p w:rsidR="0043125D" w:rsidRPr="00EB1A59" w:rsidRDefault="003918A3" w:rsidP="00E82C06">
      <w:pPr>
        <w:pStyle w:val="000-Noi-Dung"/>
      </w:pPr>
      <w: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804A10" w:rsidRDefault="001B6970" w:rsidP="00804A10">
      <w:pPr>
        <w:pStyle w:val="Heading2"/>
      </w:pPr>
      <w:bookmarkStart w:id="142" w:name="_Toc421348548"/>
      <w:r w:rsidRPr="00804A10">
        <w:lastRenderedPageBreak/>
        <w:t>Đánh giá</w:t>
      </w:r>
      <w:bookmarkEnd w:id="142"/>
    </w:p>
    <w:p w:rsidR="00F90674" w:rsidRDefault="00DB619E" w:rsidP="00E82C06">
      <w:pPr>
        <w:pStyle w:val="000-Noi-Dung"/>
      </w:pPr>
      <w:r>
        <w:t xml:space="preserve">Với bài toán nhận dạng hành động trong không gian 3D, </w:t>
      </w:r>
      <w:r w:rsidR="00994AAF">
        <w:t>với phương pháp trích chọn đặc tính thủ cô</w:t>
      </w:r>
      <w:r w:rsidR="00D425C9">
        <w:t xml:space="preserve">ng có thể </w:t>
      </w:r>
      <w:r w:rsidR="00994AAF">
        <w:t>sử dụng nhóm có 11 xương để xây dựng mô hình huấn luyện và nhận dạng.</w:t>
      </w:r>
    </w:p>
    <w:p w:rsidR="00E45D55" w:rsidRDefault="000136E7" w:rsidP="00E82C06">
      <w:pPr>
        <w:pStyle w:val="000-Noi-Dung"/>
      </w:pPr>
      <w:r>
        <w:t xml:space="preserve">Từ kết quả </w:t>
      </w:r>
      <w:r w:rsidR="007E20D4">
        <w:t xml:space="preserve">thực nghiệm </w:t>
      </w:r>
      <w:r w:rsidR="00F90674">
        <w:t>với hai phương pháp trích chọn đặc tính PCA, LDA</w:t>
      </w:r>
      <w:r w:rsidR="007E20D4">
        <w:t xml:space="preserve"> ta thấy: với cùng cở sở dữ liệu thì độ chính xác</w:t>
      </w:r>
      <w:r w:rsidR="006F4CC6">
        <w:t xml:space="preserve"> cao nhất</w:t>
      </w:r>
      <w:r w:rsidR="007E20D4">
        <w:t xml:space="preserve"> </w:t>
      </w:r>
      <w:r w:rsidR="006F4CC6">
        <w:t>của PCA là</w:t>
      </w:r>
      <w:r w:rsidR="00F30BCC">
        <w:t xml:space="preserve"> </w:t>
      </w:r>
      <w:r w:rsidR="00772160">
        <w:t>90.1</w:t>
      </w:r>
      <w:r w:rsidR="00F30BCC">
        <w:t xml:space="preserve">%, độ chính xác cao nhất của LDA là </w:t>
      </w:r>
      <w:r w:rsidR="00FA4055">
        <w:t>85.8</w:t>
      </w:r>
      <w:r w:rsidR="00F30BCC">
        <w:t>%</w:t>
      </w:r>
      <w:r w:rsidR="006E1FDD">
        <w:t xml:space="preserve">. Như vậy trong </w:t>
      </w:r>
      <w:r w:rsidR="003B18D4">
        <w:t>trường hợp</w:t>
      </w:r>
      <w:r w:rsidR="006E1FDD">
        <w:t xml:space="preserve"> này, PCA cho kết quả </w:t>
      </w:r>
      <w:r w:rsidR="004E73D0">
        <w:t>tốt</w:t>
      </w:r>
      <w:r w:rsidR="006E1FDD">
        <w:t xml:space="preserve"> hơn LDA.</w:t>
      </w:r>
      <w:r w:rsidR="00D23716">
        <w:t xml:space="preserve"> </w:t>
      </w:r>
      <w:r w:rsidR="00CA4B67">
        <w:t xml:space="preserve">Kết quả thực nghiệm cũng cho thấy PCA hiệu quả hơn trong việc </w:t>
      </w:r>
      <w:r w:rsidR="00D6147C">
        <w:t>tối ưu hóa việc thể hiện sự biên thiên của dữ liệu.</w:t>
      </w:r>
      <w:r w:rsidR="00FD3776">
        <w:t xml:space="preserve"> Còn LDA hiệu quả hơn trong việc phân ly dữ liệu dựa vào sự đo lường các đặc trưng.</w:t>
      </w:r>
    </w:p>
    <w:p w:rsidR="00152AAE" w:rsidRDefault="006C1E25" w:rsidP="00152AAE">
      <w:pPr>
        <w:pStyle w:val="000-Noi-Dung"/>
        <w:rPr>
          <w:noProof/>
        </w:rPr>
      </w:pPr>
      <w:r>
        <w:t xml:space="preserve">Ngoài ra, nếu sử dụng kết hợp </w:t>
      </w:r>
      <w:r w:rsidR="000B0AC0">
        <w:t xml:space="preserve">có trọng số </w:t>
      </w:r>
      <w:r>
        <w:t>các phương pháp trích chọn đặc tính</w:t>
      </w:r>
      <w:r w:rsidR="000B0AC0">
        <w:t xml:space="preserve"> khác nhau thì độ chính xác của mô hình nhận dạng sẽ được cải thiện (</w:t>
      </w:r>
      <w:r w:rsidR="003A5684">
        <w:t>90.7</w:t>
      </w:r>
      <w:r w:rsidR="000B0AC0">
        <w:t xml:space="preserve">% so với phương pháp tốt nhất là </w:t>
      </w:r>
      <w:r w:rsidR="003A5684">
        <w:t>90</w:t>
      </w:r>
      <w:r w:rsidR="000B0AC0">
        <w:t>.</w:t>
      </w:r>
      <w:r w:rsidR="003A5684">
        <w:t>1</w:t>
      </w:r>
      <w:r w:rsidR="000B0AC0">
        <w:t>%).</w:t>
      </w:r>
      <w:r w:rsidR="000C2BB0">
        <w:t xml:space="preserve"> Nếu sử dụng nhiều phương pháp hơn thì tỉ lệ nhận dạng sẽ cao hơn vì mô hình kết hợp trọng số khai thác tốt các thế mạnh của từng phương pháp riêng lẻ.</w:t>
      </w:r>
      <w:r w:rsidR="0018732C">
        <w:t xml:space="preserve"> Tuy nhiên việc sử dụng tất cả các phương pháp sẽ làm giảm hiệu năng của mô hình nhận dạng, thời gian nhận dạng sẽ lâu hơn.</w:t>
      </w:r>
      <w:r w:rsidR="00152AAE">
        <w:t xml:space="preserve"> </w:t>
      </w:r>
      <w:r w:rsidR="00152AAE">
        <w:rPr>
          <w:noProof/>
        </w:rPr>
        <w:t>Bảng 3.26 so sánh thời gian thực hiện của mỗi phương pháp.</w:t>
      </w:r>
    </w:p>
    <w:p w:rsidR="00152AAE" w:rsidRDefault="00152AAE" w:rsidP="00E94943">
      <w:pPr>
        <w:pStyle w:val="BangC3"/>
        <w:rPr>
          <w:noProof/>
        </w:rPr>
      </w:pPr>
      <w:bookmarkStart w:id="143" w:name="_Toc421348576"/>
      <w:r>
        <w:rPr>
          <w:noProof/>
        </w:rPr>
        <w:t>So sánh thời gian giữa các phương pháp</w:t>
      </w:r>
      <w:bookmarkEnd w:id="143"/>
    </w:p>
    <w:tbl>
      <w:tblPr>
        <w:tblStyle w:val="TableGrid"/>
        <w:tblW w:w="0" w:type="auto"/>
        <w:jc w:val="center"/>
        <w:tblLook w:val="04A0"/>
      </w:tblPr>
      <w:tblGrid>
        <w:gridCol w:w="2410"/>
        <w:gridCol w:w="1701"/>
        <w:gridCol w:w="1559"/>
        <w:gridCol w:w="1701"/>
        <w:gridCol w:w="1418"/>
      </w:tblGrid>
      <w:tr w:rsidR="00152AAE" w:rsidRPr="00A00093" w:rsidTr="00C035F0">
        <w:trPr>
          <w:jc w:val="center"/>
        </w:trPr>
        <w:tc>
          <w:tcPr>
            <w:tcW w:w="2410" w:type="dxa"/>
            <w:vAlign w:val="center"/>
          </w:tcPr>
          <w:p w:rsidR="00152AAE" w:rsidRPr="00A00093" w:rsidRDefault="00152AAE" w:rsidP="00C035F0">
            <w:pPr>
              <w:pStyle w:val="000-Noi-Dung"/>
              <w:ind w:firstLine="0"/>
              <w:jc w:val="center"/>
              <w:rPr>
                <w:b/>
                <w:noProof/>
              </w:rPr>
            </w:pPr>
            <w:r w:rsidRPr="00A00093">
              <w:rPr>
                <w:b/>
                <w:noProof/>
              </w:rPr>
              <w:t>Phương pháp</w:t>
            </w:r>
          </w:p>
        </w:tc>
        <w:tc>
          <w:tcPr>
            <w:tcW w:w="1701" w:type="dxa"/>
            <w:vAlign w:val="center"/>
          </w:tcPr>
          <w:p w:rsidR="00152AAE" w:rsidRPr="00A00093" w:rsidRDefault="00152AAE" w:rsidP="00C035F0">
            <w:pPr>
              <w:pStyle w:val="000-Noi-Dung"/>
              <w:ind w:firstLine="0"/>
              <w:jc w:val="center"/>
              <w:rPr>
                <w:b/>
                <w:noProof/>
              </w:rPr>
            </w:pPr>
            <w:r w:rsidRPr="00A00093">
              <w:rPr>
                <w:b/>
                <w:noProof/>
              </w:rPr>
              <w:t>Thủ công</w:t>
            </w:r>
          </w:p>
        </w:tc>
        <w:tc>
          <w:tcPr>
            <w:tcW w:w="1559" w:type="dxa"/>
            <w:vAlign w:val="center"/>
          </w:tcPr>
          <w:p w:rsidR="00152AAE" w:rsidRPr="00A00093" w:rsidRDefault="00152AAE" w:rsidP="00C035F0">
            <w:pPr>
              <w:pStyle w:val="000-Noi-Dung"/>
              <w:ind w:firstLine="0"/>
              <w:jc w:val="center"/>
              <w:rPr>
                <w:b/>
                <w:noProof/>
              </w:rPr>
            </w:pPr>
            <w:r w:rsidRPr="00A00093">
              <w:rPr>
                <w:b/>
                <w:noProof/>
              </w:rPr>
              <w:t>PCA</w:t>
            </w:r>
          </w:p>
        </w:tc>
        <w:tc>
          <w:tcPr>
            <w:tcW w:w="1701" w:type="dxa"/>
            <w:vAlign w:val="center"/>
          </w:tcPr>
          <w:p w:rsidR="00152AAE" w:rsidRPr="00A00093" w:rsidRDefault="00152AAE" w:rsidP="00C035F0">
            <w:pPr>
              <w:pStyle w:val="000-Noi-Dung"/>
              <w:ind w:firstLine="0"/>
              <w:jc w:val="center"/>
              <w:rPr>
                <w:b/>
                <w:noProof/>
              </w:rPr>
            </w:pPr>
            <w:r w:rsidRPr="00A00093">
              <w:rPr>
                <w:b/>
                <w:noProof/>
              </w:rPr>
              <w:t>LDA</w:t>
            </w:r>
          </w:p>
        </w:tc>
        <w:tc>
          <w:tcPr>
            <w:tcW w:w="1418" w:type="dxa"/>
            <w:vAlign w:val="center"/>
          </w:tcPr>
          <w:p w:rsidR="00152AAE" w:rsidRPr="00A00093" w:rsidRDefault="00152AAE" w:rsidP="00C035F0">
            <w:pPr>
              <w:pStyle w:val="000-Noi-Dung"/>
              <w:ind w:firstLine="0"/>
              <w:jc w:val="center"/>
              <w:rPr>
                <w:b/>
                <w:noProof/>
              </w:rPr>
            </w:pPr>
            <w:r w:rsidRPr="00A00093">
              <w:rPr>
                <w:b/>
                <w:noProof/>
              </w:rPr>
              <w:t>Tổng hợp</w:t>
            </w:r>
          </w:p>
        </w:tc>
      </w:tr>
      <w:tr w:rsidR="00152AAE" w:rsidTr="00C035F0">
        <w:trPr>
          <w:jc w:val="center"/>
        </w:trPr>
        <w:tc>
          <w:tcPr>
            <w:tcW w:w="2410" w:type="dxa"/>
            <w:vAlign w:val="center"/>
          </w:tcPr>
          <w:p w:rsidR="00152AAE" w:rsidRDefault="00152AAE" w:rsidP="00C035F0">
            <w:pPr>
              <w:pStyle w:val="000-Noi-Dung"/>
              <w:ind w:firstLine="0"/>
              <w:jc w:val="center"/>
              <w:rPr>
                <w:noProof/>
              </w:rPr>
            </w:pPr>
            <w:r>
              <w:rPr>
                <w:noProof/>
              </w:rPr>
              <w:t>Thời gian (giây)</w:t>
            </w:r>
          </w:p>
        </w:tc>
        <w:tc>
          <w:tcPr>
            <w:tcW w:w="1701" w:type="dxa"/>
            <w:vAlign w:val="center"/>
          </w:tcPr>
          <w:p w:rsidR="00152AAE" w:rsidRDefault="00152AAE" w:rsidP="00C035F0">
            <w:pPr>
              <w:pStyle w:val="000-Noi-Dung"/>
              <w:ind w:firstLine="0"/>
              <w:jc w:val="center"/>
              <w:rPr>
                <w:noProof/>
              </w:rPr>
            </w:pPr>
            <w:r>
              <w:rPr>
                <w:noProof/>
              </w:rPr>
              <w:t>1</w:t>
            </w:r>
          </w:p>
        </w:tc>
        <w:tc>
          <w:tcPr>
            <w:tcW w:w="1559" w:type="dxa"/>
            <w:vAlign w:val="center"/>
          </w:tcPr>
          <w:p w:rsidR="00152AAE" w:rsidRDefault="00152AAE" w:rsidP="00C035F0">
            <w:pPr>
              <w:pStyle w:val="000-Noi-Dung"/>
              <w:ind w:firstLine="0"/>
              <w:jc w:val="center"/>
              <w:rPr>
                <w:noProof/>
              </w:rPr>
            </w:pPr>
            <w:r>
              <w:rPr>
                <w:noProof/>
              </w:rPr>
              <w:t>9</w:t>
            </w:r>
          </w:p>
        </w:tc>
        <w:tc>
          <w:tcPr>
            <w:tcW w:w="1701" w:type="dxa"/>
            <w:vAlign w:val="center"/>
          </w:tcPr>
          <w:p w:rsidR="00152AAE" w:rsidRDefault="00152AAE" w:rsidP="00C035F0">
            <w:pPr>
              <w:pStyle w:val="000-Noi-Dung"/>
              <w:ind w:firstLine="0"/>
              <w:jc w:val="center"/>
              <w:rPr>
                <w:noProof/>
              </w:rPr>
            </w:pPr>
            <w:r>
              <w:rPr>
                <w:noProof/>
              </w:rPr>
              <w:t>8</w:t>
            </w:r>
          </w:p>
        </w:tc>
        <w:tc>
          <w:tcPr>
            <w:tcW w:w="1418" w:type="dxa"/>
            <w:vAlign w:val="center"/>
          </w:tcPr>
          <w:p w:rsidR="00152AAE" w:rsidRDefault="00152AAE" w:rsidP="00C035F0">
            <w:pPr>
              <w:pStyle w:val="000-Noi-Dung"/>
              <w:ind w:firstLine="0"/>
              <w:jc w:val="center"/>
              <w:rPr>
                <w:noProof/>
              </w:rPr>
            </w:pPr>
            <w:r>
              <w:rPr>
                <w:noProof/>
              </w:rPr>
              <w:t>12</w:t>
            </w:r>
          </w:p>
        </w:tc>
      </w:tr>
    </w:tbl>
    <w:p w:rsidR="006C1E25" w:rsidRDefault="006C1E25" w:rsidP="00E82C06">
      <w:pPr>
        <w:pStyle w:val="000-Noi-Dung"/>
      </w:pPr>
    </w:p>
    <w:p w:rsidR="00E45D55" w:rsidRDefault="00E45D55" w:rsidP="004A04EF">
      <w:pPr>
        <w:pStyle w:val="Paragraph"/>
        <w:jc w:val="center"/>
      </w:pPr>
    </w:p>
    <w:p w:rsidR="00E45D55" w:rsidRPr="00E45D55" w:rsidRDefault="00E45D55" w:rsidP="004A04EF">
      <w:pPr>
        <w:pStyle w:val="Paragraph"/>
        <w:jc w:val="center"/>
        <w:sectPr w:rsidR="00E45D55" w:rsidRPr="00E45D55" w:rsidSect="00146FE4">
          <w:pgSz w:w="11907" w:h="16840" w:code="9"/>
          <w:pgMar w:top="1985" w:right="1134" w:bottom="1985" w:left="1985" w:header="862" w:footer="720" w:gutter="0"/>
          <w:cols w:space="720"/>
          <w:titlePg/>
        </w:sectPr>
      </w:pPr>
    </w:p>
    <w:p w:rsidR="007900C4" w:rsidRDefault="00B05006" w:rsidP="004A04EF">
      <w:pPr>
        <w:pStyle w:val="Heading1"/>
        <w:rPr>
          <w:noProof/>
        </w:rPr>
      </w:pPr>
      <w:bookmarkStart w:id="144" w:name="_Toc421348549"/>
      <w:r w:rsidRPr="00E30E4B">
        <w:rPr>
          <w:noProof/>
          <w:lang w:val="vi-VN"/>
        </w:rPr>
        <w:lastRenderedPageBreak/>
        <w:t>KẾT LUẬN</w:t>
      </w:r>
      <w:bookmarkEnd w:id="144"/>
    </w:p>
    <w:p w:rsidR="00E86433" w:rsidRPr="00E86433" w:rsidRDefault="00E86433" w:rsidP="004A04EF">
      <w:pPr>
        <w:pStyle w:val="Paragraph"/>
        <w:jc w:val="center"/>
      </w:pPr>
    </w:p>
    <w:p w:rsidR="00B05006" w:rsidRDefault="0067608F" w:rsidP="00E82C06">
      <w:pPr>
        <w:pStyle w:val="000-Noi-Dung"/>
        <w:rPr>
          <w:noProof/>
        </w:rPr>
      </w:pPr>
      <w:r>
        <w:rPr>
          <w:noProof/>
        </w:rPr>
        <w:t>Nhận dạng hành động người được ứng dụng rộng rãi trong nhiều lĩnh vực khác nhau của cuộc sống.</w:t>
      </w:r>
      <w:r w:rsidR="00E1640F">
        <w:rPr>
          <w:noProof/>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Pr>
          <w:noProof/>
        </w:rPr>
        <w:t xml:space="preserve"> Bên cạnh đó, luận</w:t>
      </w:r>
      <w:r w:rsidR="009905AA">
        <w:rPr>
          <w:noProof/>
        </w:rPr>
        <w:t xml:space="preserve"> vă</w:t>
      </w:r>
      <w:r w:rsidR="00060C6D">
        <w:rPr>
          <w:noProof/>
        </w:rPr>
        <w:t>n đã nghiên cứu và đề xuất mô hình nhận dạng kết hợp có trọng số các phương pháp trích chọn đặc tính khác nhau với độ chính xác cao.</w:t>
      </w:r>
      <w:r w:rsidR="00827F2A">
        <w:rPr>
          <w:noProof/>
        </w:rPr>
        <w:t xml:space="preserve"> Kết quả thực nghiệm cho thấy mô hình đề xuất cho kết quả nhận dạng tốt hơn so với mô hình truyền thống.</w:t>
      </w:r>
    </w:p>
    <w:p w:rsidR="00964ED6" w:rsidRDefault="00297FDA" w:rsidP="00152AAE">
      <w:pPr>
        <w:pStyle w:val="000-Noi-Dung"/>
        <w:rPr>
          <w:noProof/>
        </w:rPr>
      </w:pPr>
      <w:r>
        <w:rPr>
          <w:noProof/>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7D337D" w:rsidRDefault="009F222B" w:rsidP="00E82C06">
      <w:pPr>
        <w:pStyle w:val="000-Noi-Dung"/>
        <w:rPr>
          <w:noProof/>
        </w:rPr>
      </w:pPr>
    </w:p>
    <w:p w:rsidR="00D934EA" w:rsidRDefault="00D934EA" w:rsidP="004A04EF">
      <w:pPr>
        <w:pStyle w:val="Paragraph"/>
        <w:ind w:firstLine="0"/>
        <w:jc w:val="center"/>
        <w:rPr>
          <w:noProof/>
          <w:sz w:val="26"/>
          <w:szCs w:val="22"/>
        </w:rPr>
      </w:pPr>
    </w:p>
    <w:p w:rsidR="00D934EA" w:rsidRPr="00D934EA" w:rsidRDefault="00D934EA" w:rsidP="004A04EF">
      <w:pPr>
        <w:pStyle w:val="Paragraph"/>
        <w:jc w:val="center"/>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4A04EF">
      <w:pPr>
        <w:pStyle w:val="Heading1"/>
        <w:rPr>
          <w:noProof/>
          <w:lang w:val="vi-VN"/>
        </w:rPr>
      </w:pPr>
      <w:bookmarkStart w:id="145" w:name="_Toc421348550"/>
      <w:r w:rsidRPr="00E30E4B">
        <w:rPr>
          <w:noProof/>
          <w:lang w:val="vi-VN"/>
        </w:rPr>
        <w:lastRenderedPageBreak/>
        <w:t>TÀI LIỆU THAM KHẢO</w:t>
      </w:r>
      <w:bookmarkEnd w:id="145"/>
    </w:p>
    <w:p w:rsidR="00AE2EEE" w:rsidRPr="00E30E4B" w:rsidRDefault="00AE2EEE" w:rsidP="004A04EF">
      <w:pPr>
        <w:jc w:val="center"/>
        <w:rPr>
          <w:noProof/>
          <w:lang w:val="vi-VN"/>
        </w:rPr>
      </w:pPr>
    </w:p>
    <w:p w:rsidR="00755433" w:rsidRPr="00E30E4B" w:rsidRDefault="00755433" w:rsidP="00E82C06">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E82C06">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E82C06">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E82C06">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E82C06">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E82C06">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E82C06">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E82C06">
      <w:pPr>
        <w:pStyle w:val="000-TLTK"/>
        <w:rPr>
          <w:noProof/>
        </w:rPr>
      </w:pPr>
      <w:r w:rsidRPr="00E30E4B">
        <w:rPr>
          <w:noProof/>
        </w:rPr>
        <w:t>http://mocap.cs.cmu.edu/</w:t>
      </w:r>
    </w:p>
    <w:p w:rsidR="00755433" w:rsidRPr="00E30E4B" w:rsidRDefault="00755433" w:rsidP="00E82C06">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E82C06">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E82C06">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E82C06">
      <w:pPr>
        <w:pStyle w:val="000-TLTK"/>
        <w:rPr>
          <w:noProof/>
        </w:rPr>
      </w:pPr>
      <w:r w:rsidRPr="00E30E4B">
        <w:rPr>
          <w:noProof/>
        </w:rPr>
        <w:t>Gita Sukthankar, Katia Sycara (2005), “A Cost Minimization Approach to Human Behavior Recognition”.</w:t>
      </w:r>
    </w:p>
    <w:p w:rsidR="00755433" w:rsidRPr="00E30E4B" w:rsidRDefault="00755433" w:rsidP="00E82C06">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E82C06">
      <w:pPr>
        <w:pStyle w:val="000-TLTK"/>
        <w:rPr>
          <w:noProof/>
        </w:rPr>
      </w:pPr>
      <w:r w:rsidRPr="00E30E4B">
        <w:rPr>
          <w:noProof/>
        </w:rPr>
        <w:t>Lasitha Piyathilaka, Sarah Kodagoda (2013), “Human Activity Recognition for Domestic Robots”.</w:t>
      </w:r>
    </w:p>
    <w:p w:rsidR="00755433" w:rsidRPr="00E30E4B" w:rsidRDefault="00755433" w:rsidP="00E82C06">
      <w:pPr>
        <w:pStyle w:val="000-TLTK"/>
        <w:rPr>
          <w:noProof/>
        </w:rPr>
      </w:pPr>
      <w:r w:rsidRPr="00E30E4B">
        <w:rPr>
          <w:noProof/>
        </w:rPr>
        <w:t>Mi Zhang, Alexander A. Sawchuk (2012), “Motion Primitive-Based Human Activity Recognition Using a Bag-of-Features Approach”.</w:t>
      </w:r>
    </w:p>
    <w:p w:rsidR="00755433" w:rsidRPr="00E30E4B" w:rsidRDefault="00755433" w:rsidP="00E82C06">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E82C06">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E82C06">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6137FA" w:rsidRDefault="00D64461" w:rsidP="00D64461">
      <w:pPr>
        <w:overflowPunct/>
        <w:autoSpaceDE/>
        <w:autoSpaceDN/>
        <w:adjustRightInd/>
        <w:textAlignment w:val="auto"/>
        <w:rPr>
          <w:noProof/>
        </w:rPr>
        <w:sectPr w:rsidR="007900C4" w:rsidRPr="006137FA" w:rsidSect="005F29F1">
          <w:footerReference w:type="first" r:id="rId40"/>
          <w:type w:val="oddPage"/>
          <w:pgSz w:w="11907" w:h="16840" w:code="9"/>
          <w:pgMar w:top="1985" w:right="1134" w:bottom="1985" w:left="1985" w:header="567" w:footer="567" w:gutter="0"/>
          <w:cols w:space="720"/>
        </w:sectPr>
      </w:pPr>
      <w:r>
        <w:rPr>
          <w:noProof/>
          <w:lang w:val="vi-VN"/>
        </w:rPr>
        <w:br w:type="page"/>
      </w:r>
    </w:p>
    <w:p w:rsidR="00D27864" w:rsidRPr="00402908" w:rsidRDefault="00D27864" w:rsidP="004A04EF">
      <w:pPr>
        <w:spacing w:before="120" w:after="180"/>
        <w:jc w:val="center"/>
        <w:rPr>
          <w:b/>
          <w:bCs/>
          <w:noProof/>
          <w:sz w:val="38"/>
          <w:szCs w:val="34"/>
        </w:rPr>
      </w:pPr>
    </w:p>
    <w:sectPr w:rsidR="00D27864" w:rsidRPr="00402908" w:rsidSect="00146FE4">
      <w:headerReference w:type="default" r:id="rId41"/>
      <w:footerReference w:type="default" r:id="rId42"/>
      <w:footerReference w:type="first" r:id="rId43"/>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0D78" w:rsidRDefault="00D30D78">
      <w:r>
        <w:separator/>
      </w:r>
    </w:p>
  </w:endnote>
  <w:endnote w:type="continuationSeparator" w:id="1">
    <w:p w:rsidR="00D30D78" w:rsidRDefault="00D30D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Default="005071AD" w:rsidP="00792D69">
    <w:pPr>
      <w:pStyle w:val="Footer"/>
      <w:framePr w:wrap="around" w:vAnchor="text" w:hAnchor="margin" w:xAlign="right" w:y="1"/>
      <w:rPr>
        <w:rStyle w:val="PageNumber"/>
      </w:rPr>
    </w:pPr>
    <w:r>
      <w:rPr>
        <w:rStyle w:val="PageNumber"/>
      </w:rPr>
      <w:fldChar w:fldCharType="begin"/>
    </w:r>
    <w:r w:rsidR="00A9122B">
      <w:rPr>
        <w:rStyle w:val="PageNumber"/>
      </w:rPr>
      <w:instrText xml:space="preserve">PAGE  </w:instrText>
    </w:r>
    <w:r>
      <w:rPr>
        <w:rStyle w:val="PageNumber"/>
      </w:rPr>
      <w:fldChar w:fldCharType="separate"/>
    </w:r>
    <w:r w:rsidR="00A9122B">
      <w:rPr>
        <w:rStyle w:val="PageNumber"/>
        <w:noProof/>
      </w:rPr>
      <w:t>lix</w:t>
    </w:r>
    <w:r>
      <w:rPr>
        <w:rStyle w:val="PageNumber"/>
      </w:rPr>
      <w:fldChar w:fldCharType="end"/>
    </w:r>
  </w:p>
  <w:p w:rsidR="00A9122B" w:rsidRDefault="00A9122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63D68" w:rsidRDefault="005071AD"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A9122B" w:rsidRPr="00C63D68">
      <w:rPr>
        <w:rStyle w:val="PageNumber"/>
        <w:sz w:val="22"/>
        <w:szCs w:val="22"/>
      </w:rPr>
      <w:instrText xml:space="preserve"> PAGE </w:instrText>
    </w:r>
    <w:r w:rsidRPr="00C63D68">
      <w:rPr>
        <w:rStyle w:val="PageNumber"/>
        <w:sz w:val="22"/>
        <w:szCs w:val="22"/>
      </w:rPr>
      <w:fldChar w:fldCharType="separate"/>
    </w:r>
    <w:r w:rsidR="00A9122B">
      <w:rPr>
        <w:rStyle w:val="PageNumber"/>
        <w:noProof/>
        <w:sz w:val="22"/>
        <w:szCs w:val="22"/>
      </w:rPr>
      <w:t>59</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D27864" w:rsidRDefault="00A9122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5071AD" w:rsidRPr="00D27864">
      <w:rPr>
        <w:rStyle w:val="PageNumber"/>
      </w:rPr>
      <w:fldChar w:fldCharType="begin"/>
    </w:r>
    <w:r w:rsidRPr="00D27864">
      <w:rPr>
        <w:rStyle w:val="PageNumber"/>
      </w:rPr>
      <w:instrText xml:space="preserve"> PAGE </w:instrText>
    </w:r>
    <w:r w:rsidR="005071AD" w:rsidRPr="00D27864">
      <w:rPr>
        <w:rStyle w:val="PageNumber"/>
      </w:rPr>
      <w:fldChar w:fldCharType="separate"/>
    </w:r>
    <w:r w:rsidR="00D64461">
      <w:rPr>
        <w:rStyle w:val="PageNumber"/>
        <w:noProof/>
      </w:rPr>
      <w:t>3</w:t>
    </w:r>
    <w:r w:rsidR="005071AD"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0D78" w:rsidRDefault="00D30D78">
      <w:r>
        <w:separator/>
      </w:r>
    </w:p>
  </w:footnote>
  <w:footnote w:type="continuationSeparator" w:id="1">
    <w:p w:rsidR="00D30D78" w:rsidRDefault="00D30D78">
      <w:r>
        <w:continuationSeparator/>
      </w:r>
    </w:p>
  </w:footnote>
  <w:footnote w:id="2">
    <w:p w:rsidR="00A9122B" w:rsidRPr="00503B13" w:rsidRDefault="00A9122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A9122B" w:rsidRPr="00F847BF" w:rsidRDefault="00A9122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A9122B" w:rsidRDefault="00A9122B">
      <w:pPr>
        <w:pStyle w:val="FootnoteText"/>
      </w:pPr>
      <w:r>
        <w:rPr>
          <w:rStyle w:val="FootnoteReference"/>
        </w:rPr>
        <w:footnoteRef/>
      </w:r>
      <w:r>
        <w:t xml:space="preserve"> Mocap (Motion Capture) là hệ thống chuyên biệt dùng để chụp chuyển động.</w:t>
      </w:r>
    </w:p>
  </w:footnote>
  <w:footnote w:id="5">
    <w:p w:rsidR="00A9122B" w:rsidRDefault="00A9122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A9122B" w:rsidRDefault="00A9122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A9122B" w:rsidRDefault="00A9122B"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A9122B" w:rsidRDefault="00A9122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A9122B" w:rsidRDefault="00A9122B">
      <w:pPr>
        <w:pStyle w:val="FootnoteText"/>
      </w:pPr>
      <w:r>
        <w:rPr>
          <w:rStyle w:val="FootnoteReference"/>
        </w:rPr>
        <w:footnoteRef/>
      </w:r>
      <w:r>
        <w:t xml:space="preserve"> </w:t>
      </w:r>
      <w:r w:rsidRPr="00AF7254">
        <w:t>http://mocap.cs.cmu.edu</w:t>
      </w:r>
      <w:r>
        <w:t>/.</w:t>
      </w:r>
    </w:p>
  </w:footnote>
  <w:footnote w:id="10">
    <w:p w:rsidR="00A9122B" w:rsidRDefault="00A9122B">
      <w:pPr>
        <w:pStyle w:val="FootnoteText"/>
      </w:pPr>
      <w:r>
        <w:rPr>
          <w:rStyle w:val="FootnoteReference"/>
        </w:rPr>
        <w:footnoteRef/>
      </w:r>
      <w:r>
        <w:t xml:space="preserve"> </w:t>
      </w:r>
      <w:r w:rsidRPr="00AF7254">
        <w:t>http://www.mpi-inf.mpg.de/resources/HDM05/</w:t>
      </w:r>
      <w:r>
        <w:t>.</w:t>
      </w:r>
    </w:p>
  </w:footnote>
  <w:footnote w:id="11">
    <w:p w:rsidR="00A9122B" w:rsidRDefault="00A9122B">
      <w:pPr>
        <w:pStyle w:val="FootnoteText"/>
      </w:pPr>
      <w:r>
        <w:rPr>
          <w:rStyle w:val="FootnoteReference"/>
        </w:rPr>
        <w:footnoteRef/>
      </w:r>
      <w:r>
        <w:t xml:space="preserve"> </w:t>
      </w:r>
      <w:r w:rsidRPr="00AF7254">
        <w:t>http://kitchen.cs.cmu.edu/</w:t>
      </w:r>
      <w:r>
        <w:t>.</w:t>
      </w:r>
    </w:p>
  </w:footnote>
  <w:footnote w:id="12">
    <w:p w:rsidR="00A9122B" w:rsidRDefault="00A9122B">
      <w:pPr>
        <w:pStyle w:val="FootnoteText"/>
      </w:pPr>
      <w:r>
        <w:rPr>
          <w:rStyle w:val="FootnoteReference"/>
        </w:rPr>
        <w:footnoteRef/>
      </w:r>
      <w:r>
        <w:t xml:space="preserve"> </w:t>
      </w:r>
      <w:r w:rsidRPr="00AF7254">
        <w:t>http://www.cs.rochester.edu/%18spark/muri/.</w:t>
      </w:r>
    </w:p>
  </w:footnote>
  <w:footnote w:id="13">
    <w:p w:rsidR="00A9122B" w:rsidRDefault="00A9122B">
      <w:pPr>
        <w:pStyle w:val="FootnoteText"/>
      </w:pPr>
      <w:r>
        <w:rPr>
          <w:rStyle w:val="FootnoteReference"/>
        </w:rPr>
        <w:footnoteRef/>
      </w:r>
      <w:r>
        <w:t xml:space="preserve"> </w:t>
      </w:r>
      <w:r w:rsidRPr="00057A56">
        <w:t>http://ias.in.tum.de/software/kitchen-activity-data/.</w:t>
      </w:r>
    </w:p>
  </w:footnote>
  <w:footnote w:id="14">
    <w:p w:rsidR="00A9122B" w:rsidRDefault="00A9122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A9122B" w:rsidRDefault="00A9122B">
      <w:pPr>
        <w:pStyle w:val="FootnoteText"/>
      </w:pPr>
      <w:r>
        <w:rPr>
          <w:rStyle w:val="FootnoteReference"/>
        </w:rPr>
        <w:footnoteRef/>
      </w:r>
      <w:r>
        <w:t xml:space="preserve"> </w:t>
      </w:r>
      <w:r w:rsidRPr="00D32B62">
        <w:t>http://mocap.cs.cmu.edu/resources.php</w:t>
      </w:r>
    </w:p>
  </w:footnote>
  <w:footnote w:id="16">
    <w:p w:rsidR="00A9122B" w:rsidRDefault="00A9122B">
      <w:pPr>
        <w:pStyle w:val="FootnoteText"/>
      </w:pPr>
      <w:r>
        <w:rPr>
          <w:rStyle w:val="FootnoteReference"/>
        </w:rPr>
        <w:footnoteRef/>
      </w:r>
      <w:r>
        <w:t xml:space="preserve"> </w:t>
      </w:r>
      <w:r w:rsidRPr="007B20C0">
        <w:t>http://accord-framework.net/</w:t>
      </w:r>
    </w:p>
  </w:footnote>
  <w:footnote w:id="17">
    <w:p w:rsidR="00A9122B" w:rsidRDefault="00A9122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Default="005071AD" w:rsidP="00792D69">
    <w:pPr>
      <w:pStyle w:val="Header"/>
      <w:framePr w:wrap="around" w:vAnchor="text" w:hAnchor="margin" w:xAlign="center" w:y="1"/>
      <w:rPr>
        <w:rStyle w:val="PageNumber"/>
      </w:rPr>
    </w:pPr>
    <w:r>
      <w:rPr>
        <w:rStyle w:val="PageNumber"/>
      </w:rPr>
      <w:fldChar w:fldCharType="begin"/>
    </w:r>
    <w:r w:rsidR="00A9122B">
      <w:rPr>
        <w:rStyle w:val="PageNumber"/>
      </w:rPr>
      <w:instrText xml:space="preserve">PAGE  </w:instrText>
    </w:r>
    <w:r>
      <w:rPr>
        <w:rStyle w:val="PageNumber"/>
      </w:rPr>
      <w:fldChar w:fldCharType="separate"/>
    </w:r>
    <w:r w:rsidR="00A9122B">
      <w:rPr>
        <w:rStyle w:val="PageNumber"/>
        <w:noProof/>
      </w:rPr>
      <w:t>lix</w:t>
    </w:r>
    <w:r>
      <w:rPr>
        <w:rStyle w:val="PageNumber"/>
      </w:rPr>
      <w:fldChar w:fldCharType="end"/>
    </w:r>
  </w:p>
  <w:p w:rsidR="00A9122B" w:rsidRDefault="00A9122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861A3" w:rsidRDefault="00A9122B">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32F18" w:rsidRDefault="005071AD" w:rsidP="00FB3C5D">
    <w:pPr>
      <w:pStyle w:val="Header"/>
      <w:tabs>
        <w:tab w:val="clear" w:pos="4320"/>
        <w:tab w:val="clear" w:pos="8640"/>
        <w:tab w:val="right" w:pos="8820"/>
      </w:tabs>
      <w:spacing w:before="60"/>
      <w:jc w:val="center"/>
    </w:pPr>
    <w:r w:rsidRPr="00B32F18">
      <w:rPr>
        <w:rStyle w:val="PageNumber"/>
      </w:rPr>
      <w:fldChar w:fldCharType="begin"/>
    </w:r>
    <w:r w:rsidR="00A9122B" w:rsidRPr="00B32F18">
      <w:rPr>
        <w:rStyle w:val="PageNumber"/>
      </w:rPr>
      <w:instrText xml:space="preserve"> PAGE </w:instrText>
    </w:r>
    <w:r w:rsidRPr="00B32F18">
      <w:rPr>
        <w:rStyle w:val="PageNumber"/>
      </w:rPr>
      <w:fldChar w:fldCharType="separate"/>
    </w:r>
    <w:r w:rsidR="00DC4577">
      <w:rPr>
        <w:rStyle w:val="PageNumber"/>
        <w:noProof/>
      </w:rPr>
      <w:t>1</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66220" w:rsidRDefault="005071AD" w:rsidP="0060513F">
    <w:pPr>
      <w:pStyle w:val="Header"/>
      <w:tabs>
        <w:tab w:val="clear" w:pos="4320"/>
        <w:tab w:val="clear" w:pos="8640"/>
        <w:tab w:val="right" w:pos="8820"/>
      </w:tabs>
      <w:spacing w:before="60"/>
      <w:jc w:val="center"/>
    </w:pPr>
    <w:r w:rsidRPr="00666220">
      <w:rPr>
        <w:rStyle w:val="PageNumber"/>
      </w:rPr>
      <w:fldChar w:fldCharType="begin"/>
    </w:r>
    <w:r w:rsidR="00A9122B" w:rsidRPr="00666220">
      <w:rPr>
        <w:rStyle w:val="PageNumber"/>
      </w:rPr>
      <w:instrText xml:space="preserve"> PAGE </w:instrText>
    </w:r>
    <w:r w:rsidRPr="00666220">
      <w:rPr>
        <w:rStyle w:val="PageNumber"/>
      </w:rPr>
      <w:fldChar w:fldCharType="separate"/>
    </w:r>
    <w:r w:rsidR="00DC4577">
      <w:rPr>
        <w:rStyle w:val="PageNumber"/>
        <w:noProof/>
      </w:rPr>
      <w:t>30</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5071AD" w:rsidP="0060513F">
    <w:pPr>
      <w:pStyle w:val="Header"/>
      <w:jc w:val="center"/>
    </w:pPr>
    <w:r>
      <w:rPr>
        <w:rStyle w:val="PageNumber"/>
      </w:rPr>
      <w:fldChar w:fldCharType="begin"/>
    </w:r>
    <w:r w:rsidR="00A9122B">
      <w:rPr>
        <w:rStyle w:val="PageNumber"/>
      </w:rPr>
      <w:instrText xml:space="preserve"> PAGE </w:instrText>
    </w:r>
    <w:r>
      <w:rPr>
        <w:rStyle w:val="PageNumber"/>
      </w:rPr>
      <w:fldChar w:fldCharType="separate"/>
    </w:r>
    <w:r w:rsidR="00DC4577">
      <w:rPr>
        <w:rStyle w:val="PageNumber"/>
        <w:noProof/>
      </w:rPr>
      <w:t>62</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5071AD">
      <w:rPr>
        <w:rStyle w:val="PageNumber"/>
      </w:rPr>
      <w:fldChar w:fldCharType="begin"/>
    </w:r>
    <w:r>
      <w:rPr>
        <w:rStyle w:val="PageNumber"/>
      </w:rPr>
      <w:instrText xml:space="preserve"> PAGE </w:instrText>
    </w:r>
    <w:r w:rsidR="005071AD">
      <w:rPr>
        <w:rStyle w:val="PageNumber"/>
      </w:rPr>
      <w:fldChar w:fldCharType="separate"/>
    </w:r>
    <w:r w:rsidR="00D64461">
      <w:rPr>
        <w:rStyle w:val="PageNumber"/>
        <w:noProof/>
      </w:rPr>
      <w:t>3</w:t>
    </w:r>
    <w:r w:rsidR="005071AD">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99330"/>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E33"/>
    <w:rsid w:val="00002501"/>
    <w:rsid w:val="0000276F"/>
    <w:rsid w:val="000029F8"/>
    <w:rsid w:val="00002BA3"/>
    <w:rsid w:val="00003391"/>
    <w:rsid w:val="0000361A"/>
    <w:rsid w:val="000036AD"/>
    <w:rsid w:val="00003B78"/>
    <w:rsid w:val="00004FE8"/>
    <w:rsid w:val="00005266"/>
    <w:rsid w:val="000062F1"/>
    <w:rsid w:val="00006871"/>
    <w:rsid w:val="00007085"/>
    <w:rsid w:val="00007C64"/>
    <w:rsid w:val="000105A1"/>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73EF"/>
    <w:rsid w:val="00017621"/>
    <w:rsid w:val="00020ABE"/>
    <w:rsid w:val="00021156"/>
    <w:rsid w:val="0002156B"/>
    <w:rsid w:val="00021A83"/>
    <w:rsid w:val="000225DE"/>
    <w:rsid w:val="00022B27"/>
    <w:rsid w:val="00024ED6"/>
    <w:rsid w:val="00026FE7"/>
    <w:rsid w:val="00031569"/>
    <w:rsid w:val="00032556"/>
    <w:rsid w:val="0003259D"/>
    <w:rsid w:val="00032878"/>
    <w:rsid w:val="00033BD6"/>
    <w:rsid w:val="00034AC5"/>
    <w:rsid w:val="000366EA"/>
    <w:rsid w:val="00036B81"/>
    <w:rsid w:val="00040AF1"/>
    <w:rsid w:val="00040DA3"/>
    <w:rsid w:val="0004280C"/>
    <w:rsid w:val="0004280D"/>
    <w:rsid w:val="00042B3F"/>
    <w:rsid w:val="000435BD"/>
    <w:rsid w:val="00043696"/>
    <w:rsid w:val="00044569"/>
    <w:rsid w:val="00044E48"/>
    <w:rsid w:val="00044E9E"/>
    <w:rsid w:val="000459F3"/>
    <w:rsid w:val="00047410"/>
    <w:rsid w:val="00050284"/>
    <w:rsid w:val="000515AD"/>
    <w:rsid w:val="000515E7"/>
    <w:rsid w:val="00051AF9"/>
    <w:rsid w:val="00053A99"/>
    <w:rsid w:val="000549BA"/>
    <w:rsid w:val="00055635"/>
    <w:rsid w:val="00055BC0"/>
    <w:rsid w:val="0005686C"/>
    <w:rsid w:val="00056B81"/>
    <w:rsid w:val="00056D34"/>
    <w:rsid w:val="00057A56"/>
    <w:rsid w:val="00057C25"/>
    <w:rsid w:val="00060C6D"/>
    <w:rsid w:val="00060C82"/>
    <w:rsid w:val="00060E86"/>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D33"/>
    <w:rsid w:val="00071FD3"/>
    <w:rsid w:val="000722E0"/>
    <w:rsid w:val="00073652"/>
    <w:rsid w:val="000739EB"/>
    <w:rsid w:val="000740F5"/>
    <w:rsid w:val="00075BE5"/>
    <w:rsid w:val="00076166"/>
    <w:rsid w:val="00076232"/>
    <w:rsid w:val="00077357"/>
    <w:rsid w:val="00077801"/>
    <w:rsid w:val="00077E70"/>
    <w:rsid w:val="0008064F"/>
    <w:rsid w:val="0008235A"/>
    <w:rsid w:val="00082380"/>
    <w:rsid w:val="000824F2"/>
    <w:rsid w:val="00084E0A"/>
    <w:rsid w:val="00084FB4"/>
    <w:rsid w:val="00085378"/>
    <w:rsid w:val="00085882"/>
    <w:rsid w:val="00085F2D"/>
    <w:rsid w:val="0008611C"/>
    <w:rsid w:val="000869FA"/>
    <w:rsid w:val="00087245"/>
    <w:rsid w:val="000873E4"/>
    <w:rsid w:val="000874F7"/>
    <w:rsid w:val="00087617"/>
    <w:rsid w:val="00087691"/>
    <w:rsid w:val="00090329"/>
    <w:rsid w:val="00091002"/>
    <w:rsid w:val="00092FA9"/>
    <w:rsid w:val="00092FB2"/>
    <w:rsid w:val="00093038"/>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C60"/>
    <w:rsid w:val="000A41A5"/>
    <w:rsid w:val="000A4AC0"/>
    <w:rsid w:val="000A51CC"/>
    <w:rsid w:val="000A53E8"/>
    <w:rsid w:val="000A6B1F"/>
    <w:rsid w:val="000A716E"/>
    <w:rsid w:val="000A7620"/>
    <w:rsid w:val="000A7A0B"/>
    <w:rsid w:val="000A7C13"/>
    <w:rsid w:val="000B0AC0"/>
    <w:rsid w:val="000B1327"/>
    <w:rsid w:val="000B1953"/>
    <w:rsid w:val="000B2AD6"/>
    <w:rsid w:val="000B489E"/>
    <w:rsid w:val="000B48AB"/>
    <w:rsid w:val="000B4C20"/>
    <w:rsid w:val="000B5C90"/>
    <w:rsid w:val="000B5DDF"/>
    <w:rsid w:val="000B72BB"/>
    <w:rsid w:val="000C0137"/>
    <w:rsid w:val="000C04B0"/>
    <w:rsid w:val="000C0EC4"/>
    <w:rsid w:val="000C1324"/>
    <w:rsid w:val="000C178D"/>
    <w:rsid w:val="000C19B8"/>
    <w:rsid w:val="000C24DA"/>
    <w:rsid w:val="000C2AD0"/>
    <w:rsid w:val="000C2BB0"/>
    <w:rsid w:val="000C2BB2"/>
    <w:rsid w:val="000C2ECF"/>
    <w:rsid w:val="000C2F22"/>
    <w:rsid w:val="000C4261"/>
    <w:rsid w:val="000C4F33"/>
    <w:rsid w:val="000C5622"/>
    <w:rsid w:val="000C6943"/>
    <w:rsid w:val="000C6D1D"/>
    <w:rsid w:val="000C7647"/>
    <w:rsid w:val="000D09C4"/>
    <w:rsid w:val="000D3AB5"/>
    <w:rsid w:val="000D3D11"/>
    <w:rsid w:val="000D4AC3"/>
    <w:rsid w:val="000D6727"/>
    <w:rsid w:val="000D6833"/>
    <w:rsid w:val="000E01EA"/>
    <w:rsid w:val="000E0FB4"/>
    <w:rsid w:val="000E1510"/>
    <w:rsid w:val="000E3B42"/>
    <w:rsid w:val="000E41C8"/>
    <w:rsid w:val="000E45A7"/>
    <w:rsid w:val="000E46EA"/>
    <w:rsid w:val="000E4CCC"/>
    <w:rsid w:val="000E4E36"/>
    <w:rsid w:val="000E57A4"/>
    <w:rsid w:val="000E59FF"/>
    <w:rsid w:val="000E6F5B"/>
    <w:rsid w:val="000E74A6"/>
    <w:rsid w:val="000E74E1"/>
    <w:rsid w:val="000F00AD"/>
    <w:rsid w:val="000F0DF4"/>
    <w:rsid w:val="000F10D4"/>
    <w:rsid w:val="000F1F13"/>
    <w:rsid w:val="000F2772"/>
    <w:rsid w:val="000F2ADF"/>
    <w:rsid w:val="000F2F45"/>
    <w:rsid w:val="000F3920"/>
    <w:rsid w:val="000F3ACC"/>
    <w:rsid w:val="000F3D41"/>
    <w:rsid w:val="000F3EE6"/>
    <w:rsid w:val="000F4540"/>
    <w:rsid w:val="000F4E3A"/>
    <w:rsid w:val="000F6148"/>
    <w:rsid w:val="000F763D"/>
    <w:rsid w:val="000F7E0F"/>
    <w:rsid w:val="001002FF"/>
    <w:rsid w:val="001012A7"/>
    <w:rsid w:val="00101C1C"/>
    <w:rsid w:val="00103AB5"/>
    <w:rsid w:val="00104632"/>
    <w:rsid w:val="00104E62"/>
    <w:rsid w:val="00104F23"/>
    <w:rsid w:val="00104FD8"/>
    <w:rsid w:val="00105870"/>
    <w:rsid w:val="00105B0F"/>
    <w:rsid w:val="00106631"/>
    <w:rsid w:val="001077E8"/>
    <w:rsid w:val="0010786F"/>
    <w:rsid w:val="00107F22"/>
    <w:rsid w:val="0011031D"/>
    <w:rsid w:val="001105E4"/>
    <w:rsid w:val="00110D44"/>
    <w:rsid w:val="00110EAD"/>
    <w:rsid w:val="001110C4"/>
    <w:rsid w:val="00111C66"/>
    <w:rsid w:val="00111DF3"/>
    <w:rsid w:val="001122C5"/>
    <w:rsid w:val="00112401"/>
    <w:rsid w:val="0011250C"/>
    <w:rsid w:val="0011320C"/>
    <w:rsid w:val="0011352E"/>
    <w:rsid w:val="00113D93"/>
    <w:rsid w:val="00115783"/>
    <w:rsid w:val="00115CC3"/>
    <w:rsid w:val="00115F3A"/>
    <w:rsid w:val="001164E1"/>
    <w:rsid w:val="00116639"/>
    <w:rsid w:val="0011664A"/>
    <w:rsid w:val="00117B4B"/>
    <w:rsid w:val="001201B3"/>
    <w:rsid w:val="00120DDD"/>
    <w:rsid w:val="00121005"/>
    <w:rsid w:val="00121B06"/>
    <w:rsid w:val="001222CD"/>
    <w:rsid w:val="001227BB"/>
    <w:rsid w:val="0012356A"/>
    <w:rsid w:val="00123ADB"/>
    <w:rsid w:val="00123CC5"/>
    <w:rsid w:val="00123DB5"/>
    <w:rsid w:val="001244B3"/>
    <w:rsid w:val="001244CC"/>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A5C"/>
    <w:rsid w:val="00140820"/>
    <w:rsid w:val="001409BF"/>
    <w:rsid w:val="00141818"/>
    <w:rsid w:val="00141847"/>
    <w:rsid w:val="0014197C"/>
    <w:rsid w:val="001427E7"/>
    <w:rsid w:val="001438C7"/>
    <w:rsid w:val="0014440D"/>
    <w:rsid w:val="00144BA8"/>
    <w:rsid w:val="00144D04"/>
    <w:rsid w:val="00144E55"/>
    <w:rsid w:val="001452A9"/>
    <w:rsid w:val="001460F7"/>
    <w:rsid w:val="00146FE4"/>
    <w:rsid w:val="00147076"/>
    <w:rsid w:val="001471D2"/>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DEA"/>
    <w:rsid w:val="001620ED"/>
    <w:rsid w:val="00162181"/>
    <w:rsid w:val="001642B2"/>
    <w:rsid w:val="0016448B"/>
    <w:rsid w:val="001645EB"/>
    <w:rsid w:val="001655B9"/>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624"/>
    <w:rsid w:val="001807FB"/>
    <w:rsid w:val="001815E8"/>
    <w:rsid w:val="00181816"/>
    <w:rsid w:val="00181D60"/>
    <w:rsid w:val="0018227A"/>
    <w:rsid w:val="001823A4"/>
    <w:rsid w:val="001827B1"/>
    <w:rsid w:val="00182C20"/>
    <w:rsid w:val="00182D29"/>
    <w:rsid w:val="001837B3"/>
    <w:rsid w:val="001839C3"/>
    <w:rsid w:val="00183F06"/>
    <w:rsid w:val="001843F1"/>
    <w:rsid w:val="001844EF"/>
    <w:rsid w:val="0018467E"/>
    <w:rsid w:val="0018519D"/>
    <w:rsid w:val="001858AE"/>
    <w:rsid w:val="00186077"/>
    <w:rsid w:val="00186C7F"/>
    <w:rsid w:val="00186FC4"/>
    <w:rsid w:val="00187149"/>
    <w:rsid w:val="0018732C"/>
    <w:rsid w:val="00187436"/>
    <w:rsid w:val="001874DC"/>
    <w:rsid w:val="00187D11"/>
    <w:rsid w:val="0019011D"/>
    <w:rsid w:val="00190A89"/>
    <w:rsid w:val="00191AC4"/>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D42"/>
    <w:rsid w:val="001A613B"/>
    <w:rsid w:val="001A6246"/>
    <w:rsid w:val="001A68BC"/>
    <w:rsid w:val="001A7A7F"/>
    <w:rsid w:val="001A7BCF"/>
    <w:rsid w:val="001A7C3F"/>
    <w:rsid w:val="001B09D8"/>
    <w:rsid w:val="001B139A"/>
    <w:rsid w:val="001B1C62"/>
    <w:rsid w:val="001B2A0A"/>
    <w:rsid w:val="001B2C1D"/>
    <w:rsid w:val="001B32BE"/>
    <w:rsid w:val="001B44F6"/>
    <w:rsid w:val="001B6970"/>
    <w:rsid w:val="001C2B76"/>
    <w:rsid w:val="001C2DBC"/>
    <w:rsid w:val="001C465D"/>
    <w:rsid w:val="001C4D39"/>
    <w:rsid w:val="001C54EE"/>
    <w:rsid w:val="001C5CB1"/>
    <w:rsid w:val="001C6444"/>
    <w:rsid w:val="001C7DBB"/>
    <w:rsid w:val="001C7EEA"/>
    <w:rsid w:val="001D01CB"/>
    <w:rsid w:val="001D09F3"/>
    <w:rsid w:val="001D1971"/>
    <w:rsid w:val="001D3314"/>
    <w:rsid w:val="001D3804"/>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794"/>
    <w:rsid w:val="001E1D99"/>
    <w:rsid w:val="001E21CD"/>
    <w:rsid w:val="001E2CA8"/>
    <w:rsid w:val="001E30ED"/>
    <w:rsid w:val="001E3511"/>
    <w:rsid w:val="001E3C58"/>
    <w:rsid w:val="001E4062"/>
    <w:rsid w:val="001E46D9"/>
    <w:rsid w:val="001E46EA"/>
    <w:rsid w:val="001E5F73"/>
    <w:rsid w:val="001E6712"/>
    <w:rsid w:val="001E6899"/>
    <w:rsid w:val="001E6D5C"/>
    <w:rsid w:val="001E71C2"/>
    <w:rsid w:val="001E74B4"/>
    <w:rsid w:val="001E7DAC"/>
    <w:rsid w:val="001F1CED"/>
    <w:rsid w:val="001F2C38"/>
    <w:rsid w:val="001F4088"/>
    <w:rsid w:val="001F5264"/>
    <w:rsid w:val="001F5740"/>
    <w:rsid w:val="001F782C"/>
    <w:rsid w:val="0020004C"/>
    <w:rsid w:val="002000AE"/>
    <w:rsid w:val="0020083B"/>
    <w:rsid w:val="00201550"/>
    <w:rsid w:val="00201944"/>
    <w:rsid w:val="00203747"/>
    <w:rsid w:val="00203DC8"/>
    <w:rsid w:val="002047F4"/>
    <w:rsid w:val="00205653"/>
    <w:rsid w:val="002068AE"/>
    <w:rsid w:val="0020747E"/>
    <w:rsid w:val="00207772"/>
    <w:rsid w:val="00210291"/>
    <w:rsid w:val="00210452"/>
    <w:rsid w:val="002107DC"/>
    <w:rsid w:val="00212341"/>
    <w:rsid w:val="00212529"/>
    <w:rsid w:val="002125CE"/>
    <w:rsid w:val="0021282D"/>
    <w:rsid w:val="0021495F"/>
    <w:rsid w:val="00215199"/>
    <w:rsid w:val="00215CFF"/>
    <w:rsid w:val="002164FB"/>
    <w:rsid w:val="00216AE4"/>
    <w:rsid w:val="00216EA4"/>
    <w:rsid w:val="002170AD"/>
    <w:rsid w:val="00217CB6"/>
    <w:rsid w:val="00217D3D"/>
    <w:rsid w:val="00220DAE"/>
    <w:rsid w:val="00222001"/>
    <w:rsid w:val="00222149"/>
    <w:rsid w:val="00222D39"/>
    <w:rsid w:val="00222EFB"/>
    <w:rsid w:val="002230EB"/>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32D"/>
    <w:rsid w:val="00240DEA"/>
    <w:rsid w:val="00242BB0"/>
    <w:rsid w:val="00242BB8"/>
    <w:rsid w:val="002435CE"/>
    <w:rsid w:val="002435FA"/>
    <w:rsid w:val="00243DB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53"/>
    <w:rsid w:val="00255A9F"/>
    <w:rsid w:val="00256081"/>
    <w:rsid w:val="00256363"/>
    <w:rsid w:val="002566A0"/>
    <w:rsid w:val="00256C47"/>
    <w:rsid w:val="00257740"/>
    <w:rsid w:val="002607CA"/>
    <w:rsid w:val="00260A38"/>
    <w:rsid w:val="00261A21"/>
    <w:rsid w:val="00261ADB"/>
    <w:rsid w:val="00261AFE"/>
    <w:rsid w:val="00263112"/>
    <w:rsid w:val="00263BCC"/>
    <w:rsid w:val="00265103"/>
    <w:rsid w:val="00265AAB"/>
    <w:rsid w:val="00265BAA"/>
    <w:rsid w:val="0026608D"/>
    <w:rsid w:val="00266942"/>
    <w:rsid w:val="00266DC3"/>
    <w:rsid w:val="00266EE7"/>
    <w:rsid w:val="00266FD8"/>
    <w:rsid w:val="00270299"/>
    <w:rsid w:val="00270402"/>
    <w:rsid w:val="00270A41"/>
    <w:rsid w:val="00270CA6"/>
    <w:rsid w:val="00271129"/>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8136F"/>
    <w:rsid w:val="00281583"/>
    <w:rsid w:val="00282940"/>
    <w:rsid w:val="00283177"/>
    <w:rsid w:val="002835BE"/>
    <w:rsid w:val="00283802"/>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B09"/>
    <w:rsid w:val="002B20F7"/>
    <w:rsid w:val="002B3CCB"/>
    <w:rsid w:val="002B43F6"/>
    <w:rsid w:val="002B5C70"/>
    <w:rsid w:val="002B6A57"/>
    <w:rsid w:val="002B7637"/>
    <w:rsid w:val="002B7AF7"/>
    <w:rsid w:val="002B7B31"/>
    <w:rsid w:val="002C1D60"/>
    <w:rsid w:val="002C268F"/>
    <w:rsid w:val="002C277F"/>
    <w:rsid w:val="002C29CB"/>
    <w:rsid w:val="002C2AF8"/>
    <w:rsid w:val="002C2F1C"/>
    <w:rsid w:val="002C3267"/>
    <w:rsid w:val="002C3748"/>
    <w:rsid w:val="002C3C2C"/>
    <w:rsid w:val="002C40F4"/>
    <w:rsid w:val="002C4349"/>
    <w:rsid w:val="002C4E06"/>
    <w:rsid w:val="002C60CA"/>
    <w:rsid w:val="002C64A4"/>
    <w:rsid w:val="002C6C80"/>
    <w:rsid w:val="002C79F2"/>
    <w:rsid w:val="002C7EF6"/>
    <w:rsid w:val="002D0094"/>
    <w:rsid w:val="002D0549"/>
    <w:rsid w:val="002D0875"/>
    <w:rsid w:val="002D0973"/>
    <w:rsid w:val="002D1D03"/>
    <w:rsid w:val="002D1DA5"/>
    <w:rsid w:val="002D2AD9"/>
    <w:rsid w:val="002D2BCD"/>
    <w:rsid w:val="002D2F47"/>
    <w:rsid w:val="002D5F67"/>
    <w:rsid w:val="002D6228"/>
    <w:rsid w:val="002D6D05"/>
    <w:rsid w:val="002D7070"/>
    <w:rsid w:val="002D762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EAA"/>
    <w:rsid w:val="002F3E93"/>
    <w:rsid w:val="002F47CB"/>
    <w:rsid w:val="002F6E88"/>
    <w:rsid w:val="002F7101"/>
    <w:rsid w:val="002F734A"/>
    <w:rsid w:val="002F741A"/>
    <w:rsid w:val="002F7B2E"/>
    <w:rsid w:val="00300348"/>
    <w:rsid w:val="003006DA"/>
    <w:rsid w:val="003017F3"/>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2309"/>
    <w:rsid w:val="00312466"/>
    <w:rsid w:val="003130E1"/>
    <w:rsid w:val="0031355A"/>
    <w:rsid w:val="003144F6"/>
    <w:rsid w:val="00315FE8"/>
    <w:rsid w:val="00316A61"/>
    <w:rsid w:val="00316C6C"/>
    <w:rsid w:val="00317A91"/>
    <w:rsid w:val="00317AE4"/>
    <w:rsid w:val="00317DF8"/>
    <w:rsid w:val="00322057"/>
    <w:rsid w:val="00323487"/>
    <w:rsid w:val="00323D9A"/>
    <w:rsid w:val="0032422E"/>
    <w:rsid w:val="00324236"/>
    <w:rsid w:val="00324505"/>
    <w:rsid w:val="00324536"/>
    <w:rsid w:val="00324E37"/>
    <w:rsid w:val="00325F6C"/>
    <w:rsid w:val="0032677E"/>
    <w:rsid w:val="003268A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7A8"/>
    <w:rsid w:val="00334B98"/>
    <w:rsid w:val="00334B9F"/>
    <w:rsid w:val="00334C2D"/>
    <w:rsid w:val="00336A51"/>
    <w:rsid w:val="00337470"/>
    <w:rsid w:val="0033758D"/>
    <w:rsid w:val="003377C2"/>
    <w:rsid w:val="00340055"/>
    <w:rsid w:val="003410A2"/>
    <w:rsid w:val="003412FC"/>
    <w:rsid w:val="00341790"/>
    <w:rsid w:val="0034210C"/>
    <w:rsid w:val="003428C5"/>
    <w:rsid w:val="00342B4E"/>
    <w:rsid w:val="00342F52"/>
    <w:rsid w:val="003431D6"/>
    <w:rsid w:val="0034351B"/>
    <w:rsid w:val="00343B1A"/>
    <w:rsid w:val="00345771"/>
    <w:rsid w:val="00345F35"/>
    <w:rsid w:val="0034618B"/>
    <w:rsid w:val="0034746A"/>
    <w:rsid w:val="00347F78"/>
    <w:rsid w:val="0035044C"/>
    <w:rsid w:val="00350651"/>
    <w:rsid w:val="0035134F"/>
    <w:rsid w:val="003515A5"/>
    <w:rsid w:val="00351EB7"/>
    <w:rsid w:val="00351EC6"/>
    <w:rsid w:val="0035297D"/>
    <w:rsid w:val="00353650"/>
    <w:rsid w:val="003544C0"/>
    <w:rsid w:val="003550D0"/>
    <w:rsid w:val="0035526B"/>
    <w:rsid w:val="00355E34"/>
    <w:rsid w:val="003570B0"/>
    <w:rsid w:val="00361D5F"/>
    <w:rsid w:val="0036248E"/>
    <w:rsid w:val="003626C2"/>
    <w:rsid w:val="003643B6"/>
    <w:rsid w:val="003646C7"/>
    <w:rsid w:val="0036601D"/>
    <w:rsid w:val="003669A4"/>
    <w:rsid w:val="00371A96"/>
    <w:rsid w:val="00371DB3"/>
    <w:rsid w:val="003722E4"/>
    <w:rsid w:val="003725F5"/>
    <w:rsid w:val="00372B26"/>
    <w:rsid w:val="0037398C"/>
    <w:rsid w:val="003743B1"/>
    <w:rsid w:val="003743E9"/>
    <w:rsid w:val="00375140"/>
    <w:rsid w:val="003759B2"/>
    <w:rsid w:val="00375F6D"/>
    <w:rsid w:val="00376DE0"/>
    <w:rsid w:val="003809BD"/>
    <w:rsid w:val="00380C3A"/>
    <w:rsid w:val="00381F2F"/>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9EE"/>
    <w:rsid w:val="00396AC5"/>
    <w:rsid w:val="00397128"/>
    <w:rsid w:val="00397BE8"/>
    <w:rsid w:val="00397F0C"/>
    <w:rsid w:val="003A0275"/>
    <w:rsid w:val="003A058B"/>
    <w:rsid w:val="003A0C6E"/>
    <w:rsid w:val="003A156A"/>
    <w:rsid w:val="003A175A"/>
    <w:rsid w:val="003A1E44"/>
    <w:rsid w:val="003A29E9"/>
    <w:rsid w:val="003A2B8E"/>
    <w:rsid w:val="003A2D54"/>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3DAA"/>
    <w:rsid w:val="003B3EE6"/>
    <w:rsid w:val="003B5590"/>
    <w:rsid w:val="003B653B"/>
    <w:rsid w:val="003C0A78"/>
    <w:rsid w:val="003C0ABA"/>
    <w:rsid w:val="003C0CAB"/>
    <w:rsid w:val="003C1276"/>
    <w:rsid w:val="003C1628"/>
    <w:rsid w:val="003C17EB"/>
    <w:rsid w:val="003C20DC"/>
    <w:rsid w:val="003C22F8"/>
    <w:rsid w:val="003C2665"/>
    <w:rsid w:val="003C35F8"/>
    <w:rsid w:val="003C4443"/>
    <w:rsid w:val="003C4CE4"/>
    <w:rsid w:val="003C4E62"/>
    <w:rsid w:val="003C5997"/>
    <w:rsid w:val="003C6050"/>
    <w:rsid w:val="003C7D06"/>
    <w:rsid w:val="003D0DFF"/>
    <w:rsid w:val="003D13DC"/>
    <w:rsid w:val="003D1BBB"/>
    <w:rsid w:val="003D33BC"/>
    <w:rsid w:val="003D3591"/>
    <w:rsid w:val="003D38D5"/>
    <w:rsid w:val="003D4358"/>
    <w:rsid w:val="003D55C0"/>
    <w:rsid w:val="003D7489"/>
    <w:rsid w:val="003D7854"/>
    <w:rsid w:val="003D7CD3"/>
    <w:rsid w:val="003E0270"/>
    <w:rsid w:val="003E114E"/>
    <w:rsid w:val="003E1367"/>
    <w:rsid w:val="003E160D"/>
    <w:rsid w:val="003E1776"/>
    <w:rsid w:val="003E1AA1"/>
    <w:rsid w:val="003E2119"/>
    <w:rsid w:val="003E2EAA"/>
    <w:rsid w:val="003E2F1D"/>
    <w:rsid w:val="003E30DC"/>
    <w:rsid w:val="003E33D3"/>
    <w:rsid w:val="003E604B"/>
    <w:rsid w:val="003E6919"/>
    <w:rsid w:val="003E6EC1"/>
    <w:rsid w:val="003E7F8D"/>
    <w:rsid w:val="003F0003"/>
    <w:rsid w:val="003F0EB5"/>
    <w:rsid w:val="003F1905"/>
    <w:rsid w:val="003F1B7A"/>
    <w:rsid w:val="003F28C8"/>
    <w:rsid w:val="003F3AC9"/>
    <w:rsid w:val="003F4E2B"/>
    <w:rsid w:val="003F5B7D"/>
    <w:rsid w:val="003F60D6"/>
    <w:rsid w:val="003F654E"/>
    <w:rsid w:val="003F6882"/>
    <w:rsid w:val="003F6A79"/>
    <w:rsid w:val="003F75E7"/>
    <w:rsid w:val="003F7B43"/>
    <w:rsid w:val="003F7D57"/>
    <w:rsid w:val="00400A99"/>
    <w:rsid w:val="00401319"/>
    <w:rsid w:val="0040194F"/>
    <w:rsid w:val="0040242D"/>
    <w:rsid w:val="00402908"/>
    <w:rsid w:val="0040314F"/>
    <w:rsid w:val="00404944"/>
    <w:rsid w:val="00404E81"/>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1314"/>
    <w:rsid w:val="004214EB"/>
    <w:rsid w:val="004215FA"/>
    <w:rsid w:val="00422A9F"/>
    <w:rsid w:val="004234E9"/>
    <w:rsid w:val="00423FD1"/>
    <w:rsid w:val="00424613"/>
    <w:rsid w:val="00425473"/>
    <w:rsid w:val="0042601A"/>
    <w:rsid w:val="004266BD"/>
    <w:rsid w:val="004272F5"/>
    <w:rsid w:val="0042779A"/>
    <w:rsid w:val="0042784B"/>
    <w:rsid w:val="004278FF"/>
    <w:rsid w:val="00427C8D"/>
    <w:rsid w:val="00430295"/>
    <w:rsid w:val="00430A99"/>
    <w:rsid w:val="00430E85"/>
    <w:rsid w:val="00431024"/>
    <w:rsid w:val="0043125D"/>
    <w:rsid w:val="0043165B"/>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798"/>
    <w:rsid w:val="004449FE"/>
    <w:rsid w:val="00444D46"/>
    <w:rsid w:val="004454FF"/>
    <w:rsid w:val="00445CFF"/>
    <w:rsid w:val="00447233"/>
    <w:rsid w:val="0044746A"/>
    <w:rsid w:val="00447607"/>
    <w:rsid w:val="00447658"/>
    <w:rsid w:val="00450B6B"/>
    <w:rsid w:val="00452086"/>
    <w:rsid w:val="00452170"/>
    <w:rsid w:val="004528BD"/>
    <w:rsid w:val="00453988"/>
    <w:rsid w:val="00453A00"/>
    <w:rsid w:val="004546A2"/>
    <w:rsid w:val="00454B87"/>
    <w:rsid w:val="00456595"/>
    <w:rsid w:val="004572C3"/>
    <w:rsid w:val="00457715"/>
    <w:rsid w:val="00457D7C"/>
    <w:rsid w:val="00457E3B"/>
    <w:rsid w:val="00457E4E"/>
    <w:rsid w:val="00460903"/>
    <w:rsid w:val="0046122A"/>
    <w:rsid w:val="00461346"/>
    <w:rsid w:val="00461490"/>
    <w:rsid w:val="004617A7"/>
    <w:rsid w:val="00462385"/>
    <w:rsid w:val="00463776"/>
    <w:rsid w:val="00464DD9"/>
    <w:rsid w:val="00465339"/>
    <w:rsid w:val="0046550C"/>
    <w:rsid w:val="004656D4"/>
    <w:rsid w:val="00465BD6"/>
    <w:rsid w:val="0046691C"/>
    <w:rsid w:val="00466FE0"/>
    <w:rsid w:val="004671DB"/>
    <w:rsid w:val="00467B1C"/>
    <w:rsid w:val="00470D40"/>
    <w:rsid w:val="00472090"/>
    <w:rsid w:val="00472475"/>
    <w:rsid w:val="004733D4"/>
    <w:rsid w:val="00473C78"/>
    <w:rsid w:val="004744CE"/>
    <w:rsid w:val="00474DF9"/>
    <w:rsid w:val="00475804"/>
    <w:rsid w:val="0047689A"/>
    <w:rsid w:val="00477526"/>
    <w:rsid w:val="004775F0"/>
    <w:rsid w:val="00480451"/>
    <w:rsid w:val="00480CD1"/>
    <w:rsid w:val="00480E0E"/>
    <w:rsid w:val="00481020"/>
    <w:rsid w:val="00481052"/>
    <w:rsid w:val="00481075"/>
    <w:rsid w:val="00481286"/>
    <w:rsid w:val="004826AF"/>
    <w:rsid w:val="00482AE5"/>
    <w:rsid w:val="00483CBC"/>
    <w:rsid w:val="004845D2"/>
    <w:rsid w:val="004848EC"/>
    <w:rsid w:val="00484ACF"/>
    <w:rsid w:val="00485391"/>
    <w:rsid w:val="00485A77"/>
    <w:rsid w:val="00485AB7"/>
    <w:rsid w:val="004864CC"/>
    <w:rsid w:val="0048761E"/>
    <w:rsid w:val="004903C3"/>
    <w:rsid w:val="00490A6B"/>
    <w:rsid w:val="004910DD"/>
    <w:rsid w:val="004912C6"/>
    <w:rsid w:val="0049276C"/>
    <w:rsid w:val="00492E0A"/>
    <w:rsid w:val="00492F4C"/>
    <w:rsid w:val="004934FC"/>
    <w:rsid w:val="0049394F"/>
    <w:rsid w:val="00493A0C"/>
    <w:rsid w:val="00493B2B"/>
    <w:rsid w:val="004948A5"/>
    <w:rsid w:val="00495225"/>
    <w:rsid w:val="00495436"/>
    <w:rsid w:val="00495AD0"/>
    <w:rsid w:val="00495D47"/>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6563"/>
    <w:rsid w:val="004A6CAF"/>
    <w:rsid w:val="004A73FC"/>
    <w:rsid w:val="004A76D4"/>
    <w:rsid w:val="004B1B7F"/>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E4E"/>
    <w:rsid w:val="004C2E57"/>
    <w:rsid w:val="004C448D"/>
    <w:rsid w:val="004C4FD1"/>
    <w:rsid w:val="004C59ED"/>
    <w:rsid w:val="004C661E"/>
    <w:rsid w:val="004C6770"/>
    <w:rsid w:val="004C6A4A"/>
    <w:rsid w:val="004C773E"/>
    <w:rsid w:val="004C7EF0"/>
    <w:rsid w:val="004D024F"/>
    <w:rsid w:val="004D0787"/>
    <w:rsid w:val="004D0A03"/>
    <w:rsid w:val="004D0AFF"/>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644"/>
    <w:rsid w:val="00505C09"/>
    <w:rsid w:val="005065BC"/>
    <w:rsid w:val="00506626"/>
    <w:rsid w:val="00506AD1"/>
    <w:rsid w:val="005071AD"/>
    <w:rsid w:val="00507464"/>
    <w:rsid w:val="005079FB"/>
    <w:rsid w:val="0051098B"/>
    <w:rsid w:val="005110AE"/>
    <w:rsid w:val="00511189"/>
    <w:rsid w:val="00511524"/>
    <w:rsid w:val="00511608"/>
    <w:rsid w:val="00511C1C"/>
    <w:rsid w:val="005138D9"/>
    <w:rsid w:val="00513DA3"/>
    <w:rsid w:val="00513F47"/>
    <w:rsid w:val="0051430B"/>
    <w:rsid w:val="00514645"/>
    <w:rsid w:val="0051474C"/>
    <w:rsid w:val="00516361"/>
    <w:rsid w:val="00516A5F"/>
    <w:rsid w:val="00517266"/>
    <w:rsid w:val="0051748D"/>
    <w:rsid w:val="00517CAF"/>
    <w:rsid w:val="00520695"/>
    <w:rsid w:val="00520DF8"/>
    <w:rsid w:val="005215C5"/>
    <w:rsid w:val="005226CF"/>
    <w:rsid w:val="005227A0"/>
    <w:rsid w:val="0052316D"/>
    <w:rsid w:val="00523333"/>
    <w:rsid w:val="0052357C"/>
    <w:rsid w:val="0052370F"/>
    <w:rsid w:val="0052495C"/>
    <w:rsid w:val="00524BBB"/>
    <w:rsid w:val="005250D3"/>
    <w:rsid w:val="0052534A"/>
    <w:rsid w:val="0052551A"/>
    <w:rsid w:val="00525F0A"/>
    <w:rsid w:val="00525F28"/>
    <w:rsid w:val="005261F9"/>
    <w:rsid w:val="005263E3"/>
    <w:rsid w:val="00527199"/>
    <w:rsid w:val="00530286"/>
    <w:rsid w:val="00530628"/>
    <w:rsid w:val="00530672"/>
    <w:rsid w:val="005317B2"/>
    <w:rsid w:val="005328EF"/>
    <w:rsid w:val="005337C2"/>
    <w:rsid w:val="0053472C"/>
    <w:rsid w:val="005348CE"/>
    <w:rsid w:val="005359E3"/>
    <w:rsid w:val="00536A2C"/>
    <w:rsid w:val="00537268"/>
    <w:rsid w:val="00540525"/>
    <w:rsid w:val="00540559"/>
    <w:rsid w:val="00542186"/>
    <w:rsid w:val="005422B4"/>
    <w:rsid w:val="00542879"/>
    <w:rsid w:val="00542B5D"/>
    <w:rsid w:val="00543667"/>
    <w:rsid w:val="00546F10"/>
    <w:rsid w:val="005478D5"/>
    <w:rsid w:val="00551CED"/>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FCC"/>
    <w:rsid w:val="00564081"/>
    <w:rsid w:val="00564222"/>
    <w:rsid w:val="00565A37"/>
    <w:rsid w:val="00566C07"/>
    <w:rsid w:val="005679D1"/>
    <w:rsid w:val="00567A94"/>
    <w:rsid w:val="00567B0D"/>
    <w:rsid w:val="00567C85"/>
    <w:rsid w:val="00570D5E"/>
    <w:rsid w:val="00571220"/>
    <w:rsid w:val="0057174F"/>
    <w:rsid w:val="00571F5F"/>
    <w:rsid w:val="0057265D"/>
    <w:rsid w:val="005729D4"/>
    <w:rsid w:val="00572AD7"/>
    <w:rsid w:val="00572B05"/>
    <w:rsid w:val="00573855"/>
    <w:rsid w:val="00573858"/>
    <w:rsid w:val="00573E1A"/>
    <w:rsid w:val="00574582"/>
    <w:rsid w:val="00575841"/>
    <w:rsid w:val="0057598D"/>
    <w:rsid w:val="00576963"/>
    <w:rsid w:val="005770BC"/>
    <w:rsid w:val="0057756B"/>
    <w:rsid w:val="00577802"/>
    <w:rsid w:val="00580501"/>
    <w:rsid w:val="00581633"/>
    <w:rsid w:val="00582120"/>
    <w:rsid w:val="00583059"/>
    <w:rsid w:val="0058364C"/>
    <w:rsid w:val="00583A88"/>
    <w:rsid w:val="0058431C"/>
    <w:rsid w:val="005846B6"/>
    <w:rsid w:val="00584DFD"/>
    <w:rsid w:val="00585C56"/>
    <w:rsid w:val="00585CED"/>
    <w:rsid w:val="00585D30"/>
    <w:rsid w:val="0058612D"/>
    <w:rsid w:val="005863F7"/>
    <w:rsid w:val="00586CE7"/>
    <w:rsid w:val="0059118B"/>
    <w:rsid w:val="00591973"/>
    <w:rsid w:val="0059279C"/>
    <w:rsid w:val="00593355"/>
    <w:rsid w:val="00593842"/>
    <w:rsid w:val="005938AE"/>
    <w:rsid w:val="005941DD"/>
    <w:rsid w:val="0059452D"/>
    <w:rsid w:val="00594995"/>
    <w:rsid w:val="00594CC3"/>
    <w:rsid w:val="00596B4A"/>
    <w:rsid w:val="00597DC5"/>
    <w:rsid w:val="00597E5C"/>
    <w:rsid w:val="00597FDE"/>
    <w:rsid w:val="005A1708"/>
    <w:rsid w:val="005A1BF5"/>
    <w:rsid w:val="005A272F"/>
    <w:rsid w:val="005A274F"/>
    <w:rsid w:val="005A2876"/>
    <w:rsid w:val="005A289E"/>
    <w:rsid w:val="005A322B"/>
    <w:rsid w:val="005A33FE"/>
    <w:rsid w:val="005A3A17"/>
    <w:rsid w:val="005A3AC7"/>
    <w:rsid w:val="005A3D2A"/>
    <w:rsid w:val="005A69B6"/>
    <w:rsid w:val="005A7D9A"/>
    <w:rsid w:val="005B0857"/>
    <w:rsid w:val="005B1989"/>
    <w:rsid w:val="005B1DC9"/>
    <w:rsid w:val="005B3D85"/>
    <w:rsid w:val="005B4524"/>
    <w:rsid w:val="005B4D94"/>
    <w:rsid w:val="005B53A8"/>
    <w:rsid w:val="005B6F86"/>
    <w:rsid w:val="005B7170"/>
    <w:rsid w:val="005B7355"/>
    <w:rsid w:val="005B73E0"/>
    <w:rsid w:val="005C0091"/>
    <w:rsid w:val="005C07F8"/>
    <w:rsid w:val="005C0DFB"/>
    <w:rsid w:val="005C0F72"/>
    <w:rsid w:val="005C2910"/>
    <w:rsid w:val="005C361E"/>
    <w:rsid w:val="005C4093"/>
    <w:rsid w:val="005C40F2"/>
    <w:rsid w:val="005C414D"/>
    <w:rsid w:val="005C4180"/>
    <w:rsid w:val="005C44D3"/>
    <w:rsid w:val="005C4724"/>
    <w:rsid w:val="005C5B06"/>
    <w:rsid w:val="005C5BB6"/>
    <w:rsid w:val="005C5DF7"/>
    <w:rsid w:val="005C64F2"/>
    <w:rsid w:val="005C6F3F"/>
    <w:rsid w:val="005D02ED"/>
    <w:rsid w:val="005D096A"/>
    <w:rsid w:val="005D09CF"/>
    <w:rsid w:val="005D105D"/>
    <w:rsid w:val="005D2AF2"/>
    <w:rsid w:val="005D2D2E"/>
    <w:rsid w:val="005D3999"/>
    <w:rsid w:val="005D3EC2"/>
    <w:rsid w:val="005D43CD"/>
    <w:rsid w:val="005D458F"/>
    <w:rsid w:val="005D6B87"/>
    <w:rsid w:val="005D73C5"/>
    <w:rsid w:val="005D7F62"/>
    <w:rsid w:val="005E0124"/>
    <w:rsid w:val="005E043F"/>
    <w:rsid w:val="005E09D4"/>
    <w:rsid w:val="005E124E"/>
    <w:rsid w:val="005E12E2"/>
    <w:rsid w:val="005E1408"/>
    <w:rsid w:val="005E15B7"/>
    <w:rsid w:val="005E2786"/>
    <w:rsid w:val="005E2869"/>
    <w:rsid w:val="005E2D26"/>
    <w:rsid w:val="005E40CD"/>
    <w:rsid w:val="005E415D"/>
    <w:rsid w:val="005E41F6"/>
    <w:rsid w:val="005E5722"/>
    <w:rsid w:val="005E5A1D"/>
    <w:rsid w:val="005E72CA"/>
    <w:rsid w:val="005E7517"/>
    <w:rsid w:val="005E76C3"/>
    <w:rsid w:val="005F0D37"/>
    <w:rsid w:val="005F1436"/>
    <w:rsid w:val="005F2622"/>
    <w:rsid w:val="005F29F1"/>
    <w:rsid w:val="005F2FAA"/>
    <w:rsid w:val="005F315C"/>
    <w:rsid w:val="005F3CBA"/>
    <w:rsid w:val="005F4395"/>
    <w:rsid w:val="005F4518"/>
    <w:rsid w:val="005F65AE"/>
    <w:rsid w:val="005F662F"/>
    <w:rsid w:val="005F6A15"/>
    <w:rsid w:val="005F71E6"/>
    <w:rsid w:val="005F745D"/>
    <w:rsid w:val="00600427"/>
    <w:rsid w:val="00600954"/>
    <w:rsid w:val="00601380"/>
    <w:rsid w:val="0060142A"/>
    <w:rsid w:val="00601A13"/>
    <w:rsid w:val="00602CC8"/>
    <w:rsid w:val="0060304B"/>
    <w:rsid w:val="006047C7"/>
    <w:rsid w:val="0060513F"/>
    <w:rsid w:val="006053CB"/>
    <w:rsid w:val="00606DEF"/>
    <w:rsid w:val="0060755D"/>
    <w:rsid w:val="00607931"/>
    <w:rsid w:val="00611B1D"/>
    <w:rsid w:val="00611C7F"/>
    <w:rsid w:val="0061340A"/>
    <w:rsid w:val="006137FA"/>
    <w:rsid w:val="006143B5"/>
    <w:rsid w:val="006169AC"/>
    <w:rsid w:val="00616EC1"/>
    <w:rsid w:val="006176E4"/>
    <w:rsid w:val="00620BC0"/>
    <w:rsid w:val="00620D7F"/>
    <w:rsid w:val="006210B8"/>
    <w:rsid w:val="00621172"/>
    <w:rsid w:val="006211DA"/>
    <w:rsid w:val="00621CBF"/>
    <w:rsid w:val="00621EFD"/>
    <w:rsid w:val="006228BD"/>
    <w:rsid w:val="00622A1F"/>
    <w:rsid w:val="00623895"/>
    <w:rsid w:val="00623A12"/>
    <w:rsid w:val="00623A1D"/>
    <w:rsid w:val="00623A27"/>
    <w:rsid w:val="00623FF5"/>
    <w:rsid w:val="00624EC7"/>
    <w:rsid w:val="00624F12"/>
    <w:rsid w:val="006253B0"/>
    <w:rsid w:val="00625AB1"/>
    <w:rsid w:val="0062619E"/>
    <w:rsid w:val="006264E2"/>
    <w:rsid w:val="00626678"/>
    <w:rsid w:val="00626CC7"/>
    <w:rsid w:val="00627DF9"/>
    <w:rsid w:val="006300FD"/>
    <w:rsid w:val="00630E2F"/>
    <w:rsid w:val="00631348"/>
    <w:rsid w:val="00631DB9"/>
    <w:rsid w:val="006323F3"/>
    <w:rsid w:val="006333B8"/>
    <w:rsid w:val="00633A7A"/>
    <w:rsid w:val="0063468C"/>
    <w:rsid w:val="00634CE3"/>
    <w:rsid w:val="0063532F"/>
    <w:rsid w:val="0063583B"/>
    <w:rsid w:val="006361C5"/>
    <w:rsid w:val="00637565"/>
    <w:rsid w:val="00637E56"/>
    <w:rsid w:val="00637EF6"/>
    <w:rsid w:val="00640954"/>
    <w:rsid w:val="006419F2"/>
    <w:rsid w:val="00641CF1"/>
    <w:rsid w:val="00644264"/>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1503"/>
    <w:rsid w:val="0067261F"/>
    <w:rsid w:val="00672CDC"/>
    <w:rsid w:val="00672D31"/>
    <w:rsid w:val="0067391E"/>
    <w:rsid w:val="00673EA8"/>
    <w:rsid w:val="00673F79"/>
    <w:rsid w:val="006748EB"/>
    <w:rsid w:val="00674B67"/>
    <w:rsid w:val="0067573B"/>
    <w:rsid w:val="006758CE"/>
    <w:rsid w:val="0067608F"/>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385C"/>
    <w:rsid w:val="00685B94"/>
    <w:rsid w:val="00686566"/>
    <w:rsid w:val="00686679"/>
    <w:rsid w:val="006866DC"/>
    <w:rsid w:val="00686DE6"/>
    <w:rsid w:val="00686FFA"/>
    <w:rsid w:val="00687BDF"/>
    <w:rsid w:val="00690088"/>
    <w:rsid w:val="006908CE"/>
    <w:rsid w:val="006919F7"/>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1317"/>
    <w:rsid w:val="006A1CA9"/>
    <w:rsid w:val="006A1CE9"/>
    <w:rsid w:val="006A1DCD"/>
    <w:rsid w:val="006A2425"/>
    <w:rsid w:val="006A2863"/>
    <w:rsid w:val="006A2885"/>
    <w:rsid w:val="006A28CC"/>
    <w:rsid w:val="006A4289"/>
    <w:rsid w:val="006A45D9"/>
    <w:rsid w:val="006A4CAD"/>
    <w:rsid w:val="006A5317"/>
    <w:rsid w:val="006A6168"/>
    <w:rsid w:val="006A61FF"/>
    <w:rsid w:val="006A63CB"/>
    <w:rsid w:val="006A6AB3"/>
    <w:rsid w:val="006A7114"/>
    <w:rsid w:val="006A72E1"/>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1753"/>
    <w:rsid w:val="006C1E25"/>
    <w:rsid w:val="006C31FF"/>
    <w:rsid w:val="006C42FF"/>
    <w:rsid w:val="006C5087"/>
    <w:rsid w:val="006C7B05"/>
    <w:rsid w:val="006C7BA1"/>
    <w:rsid w:val="006D0D4C"/>
    <w:rsid w:val="006D0DF8"/>
    <w:rsid w:val="006D1FB0"/>
    <w:rsid w:val="006D209D"/>
    <w:rsid w:val="006D2AB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539C"/>
    <w:rsid w:val="006F5CF5"/>
    <w:rsid w:val="006F6846"/>
    <w:rsid w:val="006F685A"/>
    <w:rsid w:val="007003EE"/>
    <w:rsid w:val="00700816"/>
    <w:rsid w:val="00701E37"/>
    <w:rsid w:val="00701FC4"/>
    <w:rsid w:val="00703A13"/>
    <w:rsid w:val="00703FC2"/>
    <w:rsid w:val="007041DF"/>
    <w:rsid w:val="00704544"/>
    <w:rsid w:val="00704BCE"/>
    <w:rsid w:val="00704C6F"/>
    <w:rsid w:val="0070542E"/>
    <w:rsid w:val="007065E1"/>
    <w:rsid w:val="00707AC3"/>
    <w:rsid w:val="007101A3"/>
    <w:rsid w:val="007101CD"/>
    <w:rsid w:val="00710272"/>
    <w:rsid w:val="00710273"/>
    <w:rsid w:val="00712447"/>
    <w:rsid w:val="00712876"/>
    <w:rsid w:val="00714E27"/>
    <w:rsid w:val="00715B34"/>
    <w:rsid w:val="00716B0D"/>
    <w:rsid w:val="00716B7E"/>
    <w:rsid w:val="00716CFD"/>
    <w:rsid w:val="007171F8"/>
    <w:rsid w:val="007173C3"/>
    <w:rsid w:val="00720FC5"/>
    <w:rsid w:val="0072190C"/>
    <w:rsid w:val="00722572"/>
    <w:rsid w:val="00722AE4"/>
    <w:rsid w:val="00722AFD"/>
    <w:rsid w:val="00722B20"/>
    <w:rsid w:val="00723189"/>
    <w:rsid w:val="007233B7"/>
    <w:rsid w:val="00724189"/>
    <w:rsid w:val="007250E8"/>
    <w:rsid w:val="007253DC"/>
    <w:rsid w:val="007255C5"/>
    <w:rsid w:val="0072571A"/>
    <w:rsid w:val="007265DE"/>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41A7"/>
    <w:rsid w:val="00734F47"/>
    <w:rsid w:val="00735CC7"/>
    <w:rsid w:val="00736274"/>
    <w:rsid w:val="00736703"/>
    <w:rsid w:val="0073677D"/>
    <w:rsid w:val="00736A9D"/>
    <w:rsid w:val="00736FEF"/>
    <w:rsid w:val="007370D5"/>
    <w:rsid w:val="0073764E"/>
    <w:rsid w:val="00737FAC"/>
    <w:rsid w:val="007404C9"/>
    <w:rsid w:val="00741B6D"/>
    <w:rsid w:val="00743043"/>
    <w:rsid w:val="00744244"/>
    <w:rsid w:val="00744ADB"/>
    <w:rsid w:val="007450E9"/>
    <w:rsid w:val="00745132"/>
    <w:rsid w:val="00745374"/>
    <w:rsid w:val="00745894"/>
    <w:rsid w:val="00745B02"/>
    <w:rsid w:val="007468E5"/>
    <w:rsid w:val="00747415"/>
    <w:rsid w:val="00747523"/>
    <w:rsid w:val="007477D4"/>
    <w:rsid w:val="00747A45"/>
    <w:rsid w:val="00750424"/>
    <w:rsid w:val="0075046A"/>
    <w:rsid w:val="007511BC"/>
    <w:rsid w:val="00751C13"/>
    <w:rsid w:val="007521AE"/>
    <w:rsid w:val="0075244F"/>
    <w:rsid w:val="0075253C"/>
    <w:rsid w:val="00752991"/>
    <w:rsid w:val="00752DAC"/>
    <w:rsid w:val="00753B11"/>
    <w:rsid w:val="00753E7D"/>
    <w:rsid w:val="007543B9"/>
    <w:rsid w:val="00754979"/>
    <w:rsid w:val="00754E14"/>
    <w:rsid w:val="00755342"/>
    <w:rsid w:val="00755433"/>
    <w:rsid w:val="0075595D"/>
    <w:rsid w:val="00755D44"/>
    <w:rsid w:val="007563E8"/>
    <w:rsid w:val="00756CCE"/>
    <w:rsid w:val="007570CD"/>
    <w:rsid w:val="00757391"/>
    <w:rsid w:val="00757B54"/>
    <w:rsid w:val="00757DC8"/>
    <w:rsid w:val="00760991"/>
    <w:rsid w:val="00761951"/>
    <w:rsid w:val="00761A4C"/>
    <w:rsid w:val="007626B1"/>
    <w:rsid w:val="00764BA6"/>
    <w:rsid w:val="00764BA9"/>
    <w:rsid w:val="00765B40"/>
    <w:rsid w:val="00765F37"/>
    <w:rsid w:val="007662EF"/>
    <w:rsid w:val="007679C4"/>
    <w:rsid w:val="0077058B"/>
    <w:rsid w:val="00771FB9"/>
    <w:rsid w:val="00772160"/>
    <w:rsid w:val="00773F6D"/>
    <w:rsid w:val="00774EE0"/>
    <w:rsid w:val="00774F0A"/>
    <w:rsid w:val="00775234"/>
    <w:rsid w:val="00775FA5"/>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12AE"/>
    <w:rsid w:val="007915C8"/>
    <w:rsid w:val="00791BB1"/>
    <w:rsid w:val="00791C3B"/>
    <w:rsid w:val="00792D69"/>
    <w:rsid w:val="00792D87"/>
    <w:rsid w:val="00792FC3"/>
    <w:rsid w:val="00792FFF"/>
    <w:rsid w:val="00793193"/>
    <w:rsid w:val="0079369E"/>
    <w:rsid w:val="00793CC4"/>
    <w:rsid w:val="007952BF"/>
    <w:rsid w:val="0079574D"/>
    <w:rsid w:val="007959DB"/>
    <w:rsid w:val="00795FB5"/>
    <w:rsid w:val="0079608D"/>
    <w:rsid w:val="007963E0"/>
    <w:rsid w:val="00796BB2"/>
    <w:rsid w:val="00796EA5"/>
    <w:rsid w:val="00796EB5"/>
    <w:rsid w:val="007970E5"/>
    <w:rsid w:val="007A1279"/>
    <w:rsid w:val="007A1808"/>
    <w:rsid w:val="007A219F"/>
    <w:rsid w:val="007A29B7"/>
    <w:rsid w:val="007A2A18"/>
    <w:rsid w:val="007A2A82"/>
    <w:rsid w:val="007A364B"/>
    <w:rsid w:val="007A3F02"/>
    <w:rsid w:val="007A48BB"/>
    <w:rsid w:val="007A4AFE"/>
    <w:rsid w:val="007A4EFC"/>
    <w:rsid w:val="007A6477"/>
    <w:rsid w:val="007A67A5"/>
    <w:rsid w:val="007A6C2C"/>
    <w:rsid w:val="007A6E16"/>
    <w:rsid w:val="007A6EB8"/>
    <w:rsid w:val="007A71CF"/>
    <w:rsid w:val="007A75C2"/>
    <w:rsid w:val="007A78C8"/>
    <w:rsid w:val="007B0516"/>
    <w:rsid w:val="007B0618"/>
    <w:rsid w:val="007B096B"/>
    <w:rsid w:val="007B0FFA"/>
    <w:rsid w:val="007B1367"/>
    <w:rsid w:val="007B1D38"/>
    <w:rsid w:val="007B20C0"/>
    <w:rsid w:val="007B2DC6"/>
    <w:rsid w:val="007B31FA"/>
    <w:rsid w:val="007B40DD"/>
    <w:rsid w:val="007B44E8"/>
    <w:rsid w:val="007B47AF"/>
    <w:rsid w:val="007B7585"/>
    <w:rsid w:val="007C04CF"/>
    <w:rsid w:val="007C0EBD"/>
    <w:rsid w:val="007C1139"/>
    <w:rsid w:val="007C14A7"/>
    <w:rsid w:val="007C286B"/>
    <w:rsid w:val="007C2998"/>
    <w:rsid w:val="007C4ACF"/>
    <w:rsid w:val="007C6476"/>
    <w:rsid w:val="007C718F"/>
    <w:rsid w:val="007C798C"/>
    <w:rsid w:val="007C7B7E"/>
    <w:rsid w:val="007D04BF"/>
    <w:rsid w:val="007D0C26"/>
    <w:rsid w:val="007D15CA"/>
    <w:rsid w:val="007D1D60"/>
    <w:rsid w:val="007D1EF8"/>
    <w:rsid w:val="007D207E"/>
    <w:rsid w:val="007D26FC"/>
    <w:rsid w:val="007D2B81"/>
    <w:rsid w:val="007D337D"/>
    <w:rsid w:val="007D439D"/>
    <w:rsid w:val="007D4649"/>
    <w:rsid w:val="007D4DF6"/>
    <w:rsid w:val="007D5E93"/>
    <w:rsid w:val="007D5FAC"/>
    <w:rsid w:val="007D6A28"/>
    <w:rsid w:val="007D6DEA"/>
    <w:rsid w:val="007D754B"/>
    <w:rsid w:val="007D7635"/>
    <w:rsid w:val="007D7BB6"/>
    <w:rsid w:val="007E05F8"/>
    <w:rsid w:val="007E20D4"/>
    <w:rsid w:val="007E2538"/>
    <w:rsid w:val="007E2904"/>
    <w:rsid w:val="007E2A57"/>
    <w:rsid w:val="007E388A"/>
    <w:rsid w:val="007E52AD"/>
    <w:rsid w:val="007E53EC"/>
    <w:rsid w:val="007E54A7"/>
    <w:rsid w:val="007E5E42"/>
    <w:rsid w:val="007E6653"/>
    <w:rsid w:val="007E6850"/>
    <w:rsid w:val="007E6B50"/>
    <w:rsid w:val="007E7306"/>
    <w:rsid w:val="007E737D"/>
    <w:rsid w:val="007E795A"/>
    <w:rsid w:val="007F0F79"/>
    <w:rsid w:val="007F0FA1"/>
    <w:rsid w:val="007F154A"/>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A"/>
    <w:rsid w:val="008023C2"/>
    <w:rsid w:val="00804A10"/>
    <w:rsid w:val="00805298"/>
    <w:rsid w:val="008055EC"/>
    <w:rsid w:val="00805601"/>
    <w:rsid w:val="00805CD9"/>
    <w:rsid w:val="00805E64"/>
    <w:rsid w:val="008062B1"/>
    <w:rsid w:val="00806435"/>
    <w:rsid w:val="00806867"/>
    <w:rsid w:val="00806DA3"/>
    <w:rsid w:val="00806E8C"/>
    <w:rsid w:val="00810359"/>
    <w:rsid w:val="00810D58"/>
    <w:rsid w:val="008122CD"/>
    <w:rsid w:val="00812801"/>
    <w:rsid w:val="00812A67"/>
    <w:rsid w:val="00812F46"/>
    <w:rsid w:val="00814593"/>
    <w:rsid w:val="00814786"/>
    <w:rsid w:val="00815670"/>
    <w:rsid w:val="00815F29"/>
    <w:rsid w:val="00815F45"/>
    <w:rsid w:val="00815F8C"/>
    <w:rsid w:val="00815FDE"/>
    <w:rsid w:val="0081615D"/>
    <w:rsid w:val="008164A9"/>
    <w:rsid w:val="00816AAF"/>
    <w:rsid w:val="00816F52"/>
    <w:rsid w:val="00817A37"/>
    <w:rsid w:val="00820864"/>
    <w:rsid w:val="00821028"/>
    <w:rsid w:val="008213F2"/>
    <w:rsid w:val="008223C7"/>
    <w:rsid w:val="00822718"/>
    <w:rsid w:val="00822B81"/>
    <w:rsid w:val="008235F2"/>
    <w:rsid w:val="00824C24"/>
    <w:rsid w:val="0082543D"/>
    <w:rsid w:val="00825501"/>
    <w:rsid w:val="008256CE"/>
    <w:rsid w:val="008260EB"/>
    <w:rsid w:val="00826687"/>
    <w:rsid w:val="008267DD"/>
    <w:rsid w:val="008269BB"/>
    <w:rsid w:val="00827CE4"/>
    <w:rsid w:val="00827D3C"/>
    <w:rsid w:val="00827F2A"/>
    <w:rsid w:val="00830B06"/>
    <w:rsid w:val="00831524"/>
    <w:rsid w:val="00833174"/>
    <w:rsid w:val="0083336F"/>
    <w:rsid w:val="00833385"/>
    <w:rsid w:val="0083415A"/>
    <w:rsid w:val="00834640"/>
    <w:rsid w:val="00835251"/>
    <w:rsid w:val="00835EE1"/>
    <w:rsid w:val="0083664F"/>
    <w:rsid w:val="00836E02"/>
    <w:rsid w:val="00837A7D"/>
    <w:rsid w:val="00837C3D"/>
    <w:rsid w:val="00840F68"/>
    <w:rsid w:val="00841364"/>
    <w:rsid w:val="00841DF3"/>
    <w:rsid w:val="00842A6C"/>
    <w:rsid w:val="00842A74"/>
    <w:rsid w:val="00842F53"/>
    <w:rsid w:val="00843EAA"/>
    <w:rsid w:val="008452AA"/>
    <w:rsid w:val="00845A9D"/>
    <w:rsid w:val="0084669A"/>
    <w:rsid w:val="00846DDE"/>
    <w:rsid w:val="00847F5E"/>
    <w:rsid w:val="008501A5"/>
    <w:rsid w:val="00850511"/>
    <w:rsid w:val="00850E0F"/>
    <w:rsid w:val="00850F87"/>
    <w:rsid w:val="00851282"/>
    <w:rsid w:val="0085148F"/>
    <w:rsid w:val="00851572"/>
    <w:rsid w:val="008530EA"/>
    <w:rsid w:val="0085314A"/>
    <w:rsid w:val="00854138"/>
    <w:rsid w:val="008541C6"/>
    <w:rsid w:val="00854691"/>
    <w:rsid w:val="00854812"/>
    <w:rsid w:val="00854E67"/>
    <w:rsid w:val="00854F90"/>
    <w:rsid w:val="00855AAA"/>
    <w:rsid w:val="0085769B"/>
    <w:rsid w:val="00857A94"/>
    <w:rsid w:val="00857F2B"/>
    <w:rsid w:val="008604E0"/>
    <w:rsid w:val="00860A2A"/>
    <w:rsid w:val="00860E0A"/>
    <w:rsid w:val="00861880"/>
    <w:rsid w:val="00861C6E"/>
    <w:rsid w:val="008622DC"/>
    <w:rsid w:val="00862EFC"/>
    <w:rsid w:val="00862EFF"/>
    <w:rsid w:val="008638E5"/>
    <w:rsid w:val="0086493E"/>
    <w:rsid w:val="00865662"/>
    <w:rsid w:val="00865688"/>
    <w:rsid w:val="008668FB"/>
    <w:rsid w:val="00866E89"/>
    <w:rsid w:val="0086708A"/>
    <w:rsid w:val="0086716F"/>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EC0"/>
    <w:rsid w:val="008801E4"/>
    <w:rsid w:val="00880AB0"/>
    <w:rsid w:val="00880CF9"/>
    <w:rsid w:val="00881347"/>
    <w:rsid w:val="008816D5"/>
    <w:rsid w:val="0088245E"/>
    <w:rsid w:val="00883287"/>
    <w:rsid w:val="00883A8B"/>
    <w:rsid w:val="00883C7A"/>
    <w:rsid w:val="00883FC1"/>
    <w:rsid w:val="00885C58"/>
    <w:rsid w:val="00886608"/>
    <w:rsid w:val="0088675A"/>
    <w:rsid w:val="008867A4"/>
    <w:rsid w:val="00886978"/>
    <w:rsid w:val="00886BE7"/>
    <w:rsid w:val="00887AF8"/>
    <w:rsid w:val="00887D00"/>
    <w:rsid w:val="00887FF3"/>
    <w:rsid w:val="00890395"/>
    <w:rsid w:val="00890F25"/>
    <w:rsid w:val="00892F9F"/>
    <w:rsid w:val="008938C8"/>
    <w:rsid w:val="008939A9"/>
    <w:rsid w:val="00893E4F"/>
    <w:rsid w:val="00893EC9"/>
    <w:rsid w:val="00893F0A"/>
    <w:rsid w:val="00894FAF"/>
    <w:rsid w:val="00895802"/>
    <w:rsid w:val="00897BE4"/>
    <w:rsid w:val="008A065C"/>
    <w:rsid w:val="008A0DA0"/>
    <w:rsid w:val="008A156E"/>
    <w:rsid w:val="008A1AAB"/>
    <w:rsid w:val="008A1FA4"/>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6615"/>
    <w:rsid w:val="008B6C6E"/>
    <w:rsid w:val="008B75E1"/>
    <w:rsid w:val="008C02FE"/>
    <w:rsid w:val="008C0C6D"/>
    <w:rsid w:val="008C119B"/>
    <w:rsid w:val="008C199F"/>
    <w:rsid w:val="008C2E9F"/>
    <w:rsid w:val="008C2FB9"/>
    <w:rsid w:val="008C47D0"/>
    <w:rsid w:val="008C5050"/>
    <w:rsid w:val="008C509E"/>
    <w:rsid w:val="008C552D"/>
    <w:rsid w:val="008C58C2"/>
    <w:rsid w:val="008C5C86"/>
    <w:rsid w:val="008C5F99"/>
    <w:rsid w:val="008C6682"/>
    <w:rsid w:val="008C69A8"/>
    <w:rsid w:val="008C7035"/>
    <w:rsid w:val="008C70C6"/>
    <w:rsid w:val="008C74A5"/>
    <w:rsid w:val="008C79D7"/>
    <w:rsid w:val="008C7D9F"/>
    <w:rsid w:val="008C7DD7"/>
    <w:rsid w:val="008D0367"/>
    <w:rsid w:val="008D03A5"/>
    <w:rsid w:val="008D089A"/>
    <w:rsid w:val="008D1137"/>
    <w:rsid w:val="008D1F1D"/>
    <w:rsid w:val="008D22D6"/>
    <w:rsid w:val="008D2AB6"/>
    <w:rsid w:val="008D2CA7"/>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D02"/>
    <w:rsid w:val="008F3174"/>
    <w:rsid w:val="008F3523"/>
    <w:rsid w:val="008F3830"/>
    <w:rsid w:val="008F4DAB"/>
    <w:rsid w:val="008F571F"/>
    <w:rsid w:val="008F5B65"/>
    <w:rsid w:val="008F5B94"/>
    <w:rsid w:val="008F5E52"/>
    <w:rsid w:val="008F7121"/>
    <w:rsid w:val="008F7730"/>
    <w:rsid w:val="0090038F"/>
    <w:rsid w:val="00900855"/>
    <w:rsid w:val="00900C11"/>
    <w:rsid w:val="0090142F"/>
    <w:rsid w:val="00901FB7"/>
    <w:rsid w:val="009024F3"/>
    <w:rsid w:val="0090348D"/>
    <w:rsid w:val="0090365F"/>
    <w:rsid w:val="0090444B"/>
    <w:rsid w:val="009048E8"/>
    <w:rsid w:val="009049A7"/>
    <w:rsid w:val="00904C6C"/>
    <w:rsid w:val="009051D9"/>
    <w:rsid w:val="00906053"/>
    <w:rsid w:val="00906702"/>
    <w:rsid w:val="00906A82"/>
    <w:rsid w:val="00906C4A"/>
    <w:rsid w:val="00907F82"/>
    <w:rsid w:val="00911619"/>
    <w:rsid w:val="00911BEE"/>
    <w:rsid w:val="00911FFF"/>
    <w:rsid w:val="00912712"/>
    <w:rsid w:val="00912C82"/>
    <w:rsid w:val="00916080"/>
    <w:rsid w:val="00916B42"/>
    <w:rsid w:val="00917187"/>
    <w:rsid w:val="0091773D"/>
    <w:rsid w:val="00917B2A"/>
    <w:rsid w:val="00917EAD"/>
    <w:rsid w:val="0092017C"/>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25B4"/>
    <w:rsid w:val="009326F3"/>
    <w:rsid w:val="00932941"/>
    <w:rsid w:val="00933081"/>
    <w:rsid w:val="00933545"/>
    <w:rsid w:val="0093356D"/>
    <w:rsid w:val="0093402D"/>
    <w:rsid w:val="00936DFF"/>
    <w:rsid w:val="00937817"/>
    <w:rsid w:val="00937F47"/>
    <w:rsid w:val="009400D5"/>
    <w:rsid w:val="009404C7"/>
    <w:rsid w:val="009431B5"/>
    <w:rsid w:val="0094397D"/>
    <w:rsid w:val="00943AC9"/>
    <w:rsid w:val="009451C0"/>
    <w:rsid w:val="009454BD"/>
    <w:rsid w:val="009456C1"/>
    <w:rsid w:val="00945BC9"/>
    <w:rsid w:val="00945D26"/>
    <w:rsid w:val="00945FFC"/>
    <w:rsid w:val="00946573"/>
    <w:rsid w:val="00946B36"/>
    <w:rsid w:val="00946D21"/>
    <w:rsid w:val="0094789F"/>
    <w:rsid w:val="00951565"/>
    <w:rsid w:val="00952279"/>
    <w:rsid w:val="0095300D"/>
    <w:rsid w:val="00954F85"/>
    <w:rsid w:val="009551D7"/>
    <w:rsid w:val="0095541B"/>
    <w:rsid w:val="009563BB"/>
    <w:rsid w:val="00957D3E"/>
    <w:rsid w:val="009615F3"/>
    <w:rsid w:val="009616A1"/>
    <w:rsid w:val="0096234C"/>
    <w:rsid w:val="009623A5"/>
    <w:rsid w:val="00962669"/>
    <w:rsid w:val="00963A5E"/>
    <w:rsid w:val="00964D6F"/>
    <w:rsid w:val="00964ED6"/>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6448"/>
    <w:rsid w:val="00976ABA"/>
    <w:rsid w:val="00977B96"/>
    <w:rsid w:val="00977C70"/>
    <w:rsid w:val="0098195B"/>
    <w:rsid w:val="00981C4B"/>
    <w:rsid w:val="009839CC"/>
    <w:rsid w:val="00984C44"/>
    <w:rsid w:val="00985116"/>
    <w:rsid w:val="009852CD"/>
    <w:rsid w:val="00986825"/>
    <w:rsid w:val="009868E6"/>
    <w:rsid w:val="009876D4"/>
    <w:rsid w:val="009878DA"/>
    <w:rsid w:val="009905AA"/>
    <w:rsid w:val="00990797"/>
    <w:rsid w:val="009909E4"/>
    <w:rsid w:val="009913D9"/>
    <w:rsid w:val="00992695"/>
    <w:rsid w:val="009929C5"/>
    <w:rsid w:val="00992E5B"/>
    <w:rsid w:val="00992F18"/>
    <w:rsid w:val="009935E1"/>
    <w:rsid w:val="00994AAF"/>
    <w:rsid w:val="0099568E"/>
    <w:rsid w:val="0099573E"/>
    <w:rsid w:val="00995792"/>
    <w:rsid w:val="00995A1B"/>
    <w:rsid w:val="00995B11"/>
    <w:rsid w:val="00995E70"/>
    <w:rsid w:val="00996F1F"/>
    <w:rsid w:val="00996FB3"/>
    <w:rsid w:val="00997612"/>
    <w:rsid w:val="009A0760"/>
    <w:rsid w:val="009A13F1"/>
    <w:rsid w:val="009A264F"/>
    <w:rsid w:val="009A282B"/>
    <w:rsid w:val="009A301E"/>
    <w:rsid w:val="009A38A7"/>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9D4"/>
    <w:rsid w:val="009B0DB3"/>
    <w:rsid w:val="009B1ACB"/>
    <w:rsid w:val="009B3A2F"/>
    <w:rsid w:val="009B3A4F"/>
    <w:rsid w:val="009B434F"/>
    <w:rsid w:val="009B4AD5"/>
    <w:rsid w:val="009B4BB1"/>
    <w:rsid w:val="009B533A"/>
    <w:rsid w:val="009B5A7A"/>
    <w:rsid w:val="009B67EE"/>
    <w:rsid w:val="009B6DE1"/>
    <w:rsid w:val="009B7078"/>
    <w:rsid w:val="009B77A9"/>
    <w:rsid w:val="009C02B4"/>
    <w:rsid w:val="009C076A"/>
    <w:rsid w:val="009C0900"/>
    <w:rsid w:val="009C1500"/>
    <w:rsid w:val="009C1571"/>
    <w:rsid w:val="009C196C"/>
    <w:rsid w:val="009C2568"/>
    <w:rsid w:val="009C2583"/>
    <w:rsid w:val="009C27A2"/>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7778"/>
    <w:rsid w:val="009D77ED"/>
    <w:rsid w:val="009D7DED"/>
    <w:rsid w:val="009E05B1"/>
    <w:rsid w:val="009E06FD"/>
    <w:rsid w:val="009E08EA"/>
    <w:rsid w:val="009E3222"/>
    <w:rsid w:val="009E3240"/>
    <w:rsid w:val="009E3C51"/>
    <w:rsid w:val="009E514E"/>
    <w:rsid w:val="009E5785"/>
    <w:rsid w:val="009E5D05"/>
    <w:rsid w:val="009E5E6D"/>
    <w:rsid w:val="009E618E"/>
    <w:rsid w:val="009E7C4B"/>
    <w:rsid w:val="009F0C77"/>
    <w:rsid w:val="009F222B"/>
    <w:rsid w:val="009F2EC8"/>
    <w:rsid w:val="009F3444"/>
    <w:rsid w:val="009F34A5"/>
    <w:rsid w:val="009F3658"/>
    <w:rsid w:val="009F371C"/>
    <w:rsid w:val="009F4062"/>
    <w:rsid w:val="009F440A"/>
    <w:rsid w:val="009F53D4"/>
    <w:rsid w:val="009F59F5"/>
    <w:rsid w:val="009F71C1"/>
    <w:rsid w:val="009F783E"/>
    <w:rsid w:val="009F7D6C"/>
    <w:rsid w:val="009F7DB0"/>
    <w:rsid w:val="00A00093"/>
    <w:rsid w:val="00A0013D"/>
    <w:rsid w:val="00A005A7"/>
    <w:rsid w:val="00A01272"/>
    <w:rsid w:val="00A01579"/>
    <w:rsid w:val="00A0163D"/>
    <w:rsid w:val="00A0270F"/>
    <w:rsid w:val="00A0376F"/>
    <w:rsid w:val="00A06323"/>
    <w:rsid w:val="00A06A32"/>
    <w:rsid w:val="00A07B61"/>
    <w:rsid w:val="00A07E86"/>
    <w:rsid w:val="00A119F0"/>
    <w:rsid w:val="00A11E8D"/>
    <w:rsid w:val="00A12629"/>
    <w:rsid w:val="00A141C9"/>
    <w:rsid w:val="00A148E3"/>
    <w:rsid w:val="00A15573"/>
    <w:rsid w:val="00A15D2D"/>
    <w:rsid w:val="00A15FCE"/>
    <w:rsid w:val="00A16B44"/>
    <w:rsid w:val="00A20F18"/>
    <w:rsid w:val="00A21BA7"/>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06B"/>
    <w:rsid w:val="00A3060B"/>
    <w:rsid w:val="00A30CD5"/>
    <w:rsid w:val="00A30EEE"/>
    <w:rsid w:val="00A3230A"/>
    <w:rsid w:val="00A325B2"/>
    <w:rsid w:val="00A32EB5"/>
    <w:rsid w:val="00A32F9D"/>
    <w:rsid w:val="00A3305F"/>
    <w:rsid w:val="00A3361B"/>
    <w:rsid w:val="00A3392D"/>
    <w:rsid w:val="00A33C5B"/>
    <w:rsid w:val="00A34648"/>
    <w:rsid w:val="00A34B45"/>
    <w:rsid w:val="00A34DE4"/>
    <w:rsid w:val="00A35599"/>
    <w:rsid w:val="00A358F2"/>
    <w:rsid w:val="00A36583"/>
    <w:rsid w:val="00A36599"/>
    <w:rsid w:val="00A365AF"/>
    <w:rsid w:val="00A36E97"/>
    <w:rsid w:val="00A3759D"/>
    <w:rsid w:val="00A378B2"/>
    <w:rsid w:val="00A37FB3"/>
    <w:rsid w:val="00A41E0E"/>
    <w:rsid w:val="00A42B81"/>
    <w:rsid w:val="00A42DC9"/>
    <w:rsid w:val="00A44A1E"/>
    <w:rsid w:val="00A4574D"/>
    <w:rsid w:val="00A45E7B"/>
    <w:rsid w:val="00A462D7"/>
    <w:rsid w:val="00A4721D"/>
    <w:rsid w:val="00A47888"/>
    <w:rsid w:val="00A47DCB"/>
    <w:rsid w:val="00A50661"/>
    <w:rsid w:val="00A507D5"/>
    <w:rsid w:val="00A50CBA"/>
    <w:rsid w:val="00A51762"/>
    <w:rsid w:val="00A517BE"/>
    <w:rsid w:val="00A52BB6"/>
    <w:rsid w:val="00A52F87"/>
    <w:rsid w:val="00A53712"/>
    <w:rsid w:val="00A55E96"/>
    <w:rsid w:val="00A56BA8"/>
    <w:rsid w:val="00A5794D"/>
    <w:rsid w:val="00A6066F"/>
    <w:rsid w:val="00A62CF1"/>
    <w:rsid w:val="00A631DF"/>
    <w:rsid w:val="00A63BDB"/>
    <w:rsid w:val="00A63C32"/>
    <w:rsid w:val="00A63D2D"/>
    <w:rsid w:val="00A646C0"/>
    <w:rsid w:val="00A6550E"/>
    <w:rsid w:val="00A65C2F"/>
    <w:rsid w:val="00A6676A"/>
    <w:rsid w:val="00A67CB1"/>
    <w:rsid w:val="00A67E48"/>
    <w:rsid w:val="00A70A9D"/>
    <w:rsid w:val="00A70C78"/>
    <w:rsid w:val="00A70DF9"/>
    <w:rsid w:val="00A718A1"/>
    <w:rsid w:val="00A720F1"/>
    <w:rsid w:val="00A72314"/>
    <w:rsid w:val="00A7258B"/>
    <w:rsid w:val="00A728BC"/>
    <w:rsid w:val="00A72A8F"/>
    <w:rsid w:val="00A7387D"/>
    <w:rsid w:val="00A7491E"/>
    <w:rsid w:val="00A74DB9"/>
    <w:rsid w:val="00A7551D"/>
    <w:rsid w:val="00A7607C"/>
    <w:rsid w:val="00A7654E"/>
    <w:rsid w:val="00A76B90"/>
    <w:rsid w:val="00A77401"/>
    <w:rsid w:val="00A7749C"/>
    <w:rsid w:val="00A801C4"/>
    <w:rsid w:val="00A80EB8"/>
    <w:rsid w:val="00A81839"/>
    <w:rsid w:val="00A831E8"/>
    <w:rsid w:val="00A842DE"/>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3EE5"/>
    <w:rsid w:val="00A95800"/>
    <w:rsid w:val="00A960CF"/>
    <w:rsid w:val="00A9617A"/>
    <w:rsid w:val="00A96280"/>
    <w:rsid w:val="00A9653F"/>
    <w:rsid w:val="00A96BF8"/>
    <w:rsid w:val="00A97C45"/>
    <w:rsid w:val="00A97ED9"/>
    <w:rsid w:val="00AA0767"/>
    <w:rsid w:val="00AA090D"/>
    <w:rsid w:val="00AA0AB5"/>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66B2"/>
    <w:rsid w:val="00AA6C35"/>
    <w:rsid w:val="00AB08FC"/>
    <w:rsid w:val="00AB1420"/>
    <w:rsid w:val="00AB1880"/>
    <w:rsid w:val="00AB344C"/>
    <w:rsid w:val="00AB3AA5"/>
    <w:rsid w:val="00AB4A8D"/>
    <w:rsid w:val="00AB5F00"/>
    <w:rsid w:val="00AB5F1C"/>
    <w:rsid w:val="00AB5FDE"/>
    <w:rsid w:val="00AB69B3"/>
    <w:rsid w:val="00AB6D2E"/>
    <w:rsid w:val="00AB7546"/>
    <w:rsid w:val="00AB7636"/>
    <w:rsid w:val="00AB7A50"/>
    <w:rsid w:val="00AB7D14"/>
    <w:rsid w:val="00AC02E7"/>
    <w:rsid w:val="00AC0EC1"/>
    <w:rsid w:val="00AC113D"/>
    <w:rsid w:val="00AC166A"/>
    <w:rsid w:val="00AC265A"/>
    <w:rsid w:val="00AC2B0A"/>
    <w:rsid w:val="00AC30B4"/>
    <w:rsid w:val="00AC33EE"/>
    <w:rsid w:val="00AC3967"/>
    <w:rsid w:val="00AC3AC5"/>
    <w:rsid w:val="00AC3CCA"/>
    <w:rsid w:val="00AC3FB3"/>
    <w:rsid w:val="00AC4509"/>
    <w:rsid w:val="00AC4F68"/>
    <w:rsid w:val="00AC5636"/>
    <w:rsid w:val="00AC61EE"/>
    <w:rsid w:val="00AC70C3"/>
    <w:rsid w:val="00AC7EC8"/>
    <w:rsid w:val="00AD0000"/>
    <w:rsid w:val="00AD113D"/>
    <w:rsid w:val="00AD1821"/>
    <w:rsid w:val="00AD2E1A"/>
    <w:rsid w:val="00AD35C4"/>
    <w:rsid w:val="00AD3AF4"/>
    <w:rsid w:val="00AD5602"/>
    <w:rsid w:val="00AD5887"/>
    <w:rsid w:val="00AD5E94"/>
    <w:rsid w:val="00AD5FC4"/>
    <w:rsid w:val="00AD621E"/>
    <w:rsid w:val="00AD6B2C"/>
    <w:rsid w:val="00AD6B36"/>
    <w:rsid w:val="00AD7A52"/>
    <w:rsid w:val="00AD7A74"/>
    <w:rsid w:val="00AE205C"/>
    <w:rsid w:val="00AE205D"/>
    <w:rsid w:val="00AE2639"/>
    <w:rsid w:val="00AE2EEE"/>
    <w:rsid w:val="00AE34F9"/>
    <w:rsid w:val="00AE3A7E"/>
    <w:rsid w:val="00AE3D60"/>
    <w:rsid w:val="00AE496D"/>
    <w:rsid w:val="00AE4EF8"/>
    <w:rsid w:val="00AE561A"/>
    <w:rsid w:val="00AE5776"/>
    <w:rsid w:val="00AE62CE"/>
    <w:rsid w:val="00AE63FA"/>
    <w:rsid w:val="00AE68D1"/>
    <w:rsid w:val="00AE6B85"/>
    <w:rsid w:val="00AE7451"/>
    <w:rsid w:val="00AE76F2"/>
    <w:rsid w:val="00AE7D97"/>
    <w:rsid w:val="00AE7F15"/>
    <w:rsid w:val="00AF0285"/>
    <w:rsid w:val="00AF06C8"/>
    <w:rsid w:val="00AF092E"/>
    <w:rsid w:val="00AF11D8"/>
    <w:rsid w:val="00AF12E8"/>
    <w:rsid w:val="00AF1FE1"/>
    <w:rsid w:val="00AF2129"/>
    <w:rsid w:val="00AF2B1E"/>
    <w:rsid w:val="00AF3022"/>
    <w:rsid w:val="00AF3207"/>
    <w:rsid w:val="00AF4485"/>
    <w:rsid w:val="00AF5941"/>
    <w:rsid w:val="00AF62DC"/>
    <w:rsid w:val="00AF6D84"/>
    <w:rsid w:val="00AF6F4A"/>
    <w:rsid w:val="00AF7069"/>
    <w:rsid w:val="00AF7163"/>
    <w:rsid w:val="00AF7254"/>
    <w:rsid w:val="00AF7AC3"/>
    <w:rsid w:val="00AF7F73"/>
    <w:rsid w:val="00B0028A"/>
    <w:rsid w:val="00B00343"/>
    <w:rsid w:val="00B00C24"/>
    <w:rsid w:val="00B00DED"/>
    <w:rsid w:val="00B019AC"/>
    <w:rsid w:val="00B0261F"/>
    <w:rsid w:val="00B02846"/>
    <w:rsid w:val="00B0299E"/>
    <w:rsid w:val="00B02ABA"/>
    <w:rsid w:val="00B02BF2"/>
    <w:rsid w:val="00B02CFD"/>
    <w:rsid w:val="00B03131"/>
    <w:rsid w:val="00B04511"/>
    <w:rsid w:val="00B04986"/>
    <w:rsid w:val="00B04CF2"/>
    <w:rsid w:val="00B05006"/>
    <w:rsid w:val="00B05D1D"/>
    <w:rsid w:val="00B06016"/>
    <w:rsid w:val="00B0634A"/>
    <w:rsid w:val="00B0652E"/>
    <w:rsid w:val="00B1037D"/>
    <w:rsid w:val="00B103BE"/>
    <w:rsid w:val="00B10CBD"/>
    <w:rsid w:val="00B11A09"/>
    <w:rsid w:val="00B11C6B"/>
    <w:rsid w:val="00B11D01"/>
    <w:rsid w:val="00B12684"/>
    <w:rsid w:val="00B13A51"/>
    <w:rsid w:val="00B14EBE"/>
    <w:rsid w:val="00B15075"/>
    <w:rsid w:val="00B1585D"/>
    <w:rsid w:val="00B166C3"/>
    <w:rsid w:val="00B16818"/>
    <w:rsid w:val="00B16904"/>
    <w:rsid w:val="00B16DA2"/>
    <w:rsid w:val="00B1731D"/>
    <w:rsid w:val="00B1736F"/>
    <w:rsid w:val="00B17798"/>
    <w:rsid w:val="00B2026B"/>
    <w:rsid w:val="00B20811"/>
    <w:rsid w:val="00B215E9"/>
    <w:rsid w:val="00B21910"/>
    <w:rsid w:val="00B22711"/>
    <w:rsid w:val="00B227D9"/>
    <w:rsid w:val="00B23553"/>
    <w:rsid w:val="00B246BF"/>
    <w:rsid w:val="00B25404"/>
    <w:rsid w:val="00B25795"/>
    <w:rsid w:val="00B25C82"/>
    <w:rsid w:val="00B26287"/>
    <w:rsid w:val="00B263A9"/>
    <w:rsid w:val="00B26C4D"/>
    <w:rsid w:val="00B2703F"/>
    <w:rsid w:val="00B3083E"/>
    <w:rsid w:val="00B309E6"/>
    <w:rsid w:val="00B30ACD"/>
    <w:rsid w:val="00B312BC"/>
    <w:rsid w:val="00B313C6"/>
    <w:rsid w:val="00B31483"/>
    <w:rsid w:val="00B315A1"/>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53BE"/>
    <w:rsid w:val="00B45D44"/>
    <w:rsid w:val="00B460A5"/>
    <w:rsid w:val="00B46F0B"/>
    <w:rsid w:val="00B47685"/>
    <w:rsid w:val="00B47773"/>
    <w:rsid w:val="00B5051E"/>
    <w:rsid w:val="00B50797"/>
    <w:rsid w:val="00B50DA9"/>
    <w:rsid w:val="00B50DAE"/>
    <w:rsid w:val="00B511CF"/>
    <w:rsid w:val="00B51488"/>
    <w:rsid w:val="00B514BF"/>
    <w:rsid w:val="00B517E3"/>
    <w:rsid w:val="00B5215E"/>
    <w:rsid w:val="00B522DE"/>
    <w:rsid w:val="00B525EB"/>
    <w:rsid w:val="00B52847"/>
    <w:rsid w:val="00B53B1D"/>
    <w:rsid w:val="00B54256"/>
    <w:rsid w:val="00B54F87"/>
    <w:rsid w:val="00B57478"/>
    <w:rsid w:val="00B574BE"/>
    <w:rsid w:val="00B6042E"/>
    <w:rsid w:val="00B60D4C"/>
    <w:rsid w:val="00B60E7F"/>
    <w:rsid w:val="00B61318"/>
    <w:rsid w:val="00B615F9"/>
    <w:rsid w:val="00B61998"/>
    <w:rsid w:val="00B637DB"/>
    <w:rsid w:val="00B63F9F"/>
    <w:rsid w:val="00B64805"/>
    <w:rsid w:val="00B64A56"/>
    <w:rsid w:val="00B64FF7"/>
    <w:rsid w:val="00B65380"/>
    <w:rsid w:val="00B65437"/>
    <w:rsid w:val="00B6568C"/>
    <w:rsid w:val="00B66645"/>
    <w:rsid w:val="00B66BCD"/>
    <w:rsid w:val="00B67530"/>
    <w:rsid w:val="00B677EC"/>
    <w:rsid w:val="00B67A74"/>
    <w:rsid w:val="00B67C94"/>
    <w:rsid w:val="00B72F08"/>
    <w:rsid w:val="00B73FB0"/>
    <w:rsid w:val="00B745C1"/>
    <w:rsid w:val="00B746CA"/>
    <w:rsid w:val="00B75B9F"/>
    <w:rsid w:val="00B76D08"/>
    <w:rsid w:val="00B76E85"/>
    <w:rsid w:val="00B77806"/>
    <w:rsid w:val="00B77B1C"/>
    <w:rsid w:val="00B8042A"/>
    <w:rsid w:val="00B814D4"/>
    <w:rsid w:val="00B81AB4"/>
    <w:rsid w:val="00B81E43"/>
    <w:rsid w:val="00B8254F"/>
    <w:rsid w:val="00B84A11"/>
    <w:rsid w:val="00B858DA"/>
    <w:rsid w:val="00B85EC9"/>
    <w:rsid w:val="00B861A3"/>
    <w:rsid w:val="00B8639C"/>
    <w:rsid w:val="00B87201"/>
    <w:rsid w:val="00B87202"/>
    <w:rsid w:val="00B87A2D"/>
    <w:rsid w:val="00B90A25"/>
    <w:rsid w:val="00B923E7"/>
    <w:rsid w:val="00B9279A"/>
    <w:rsid w:val="00B92C8C"/>
    <w:rsid w:val="00B92F86"/>
    <w:rsid w:val="00B93B81"/>
    <w:rsid w:val="00B93D36"/>
    <w:rsid w:val="00B9415B"/>
    <w:rsid w:val="00B9425E"/>
    <w:rsid w:val="00B945B1"/>
    <w:rsid w:val="00B95051"/>
    <w:rsid w:val="00B954F0"/>
    <w:rsid w:val="00B95563"/>
    <w:rsid w:val="00B97480"/>
    <w:rsid w:val="00BA0767"/>
    <w:rsid w:val="00BA142F"/>
    <w:rsid w:val="00BA1870"/>
    <w:rsid w:val="00BA21D9"/>
    <w:rsid w:val="00BA2C3B"/>
    <w:rsid w:val="00BA3579"/>
    <w:rsid w:val="00BA35E1"/>
    <w:rsid w:val="00BA3648"/>
    <w:rsid w:val="00BA3E9C"/>
    <w:rsid w:val="00BA4943"/>
    <w:rsid w:val="00BA57D8"/>
    <w:rsid w:val="00BA67A7"/>
    <w:rsid w:val="00BA67F6"/>
    <w:rsid w:val="00BA6ECB"/>
    <w:rsid w:val="00BA7784"/>
    <w:rsid w:val="00BA7F61"/>
    <w:rsid w:val="00BB0AB6"/>
    <w:rsid w:val="00BB1455"/>
    <w:rsid w:val="00BB1A43"/>
    <w:rsid w:val="00BB1C50"/>
    <w:rsid w:val="00BB4D87"/>
    <w:rsid w:val="00BB6004"/>
    <w:rsid w:val="00BB64A9"/>
    <w:rsid w:val="00BB6B1B"/>
    <w:rsid w:val="00BB6C14"/>
    <w:rsid w:val="00BB70D4"/>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311A"/>
    <w:rsid w:val="00BD34EE"/>
    <w:rsid w:val="00BD3B78"/>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1779"/>
    <w:rsid w:val="00C02550"/>
    <w:rsid w:val="00C027FF"/>
    <w:rsid w:val="00C03915"/>
    <w:rsid w:val="00C03D07"/>
    <w:rsid w:val="00C03FB5"/>
    <w:rsid w:val="00C04027"/>
    <w:rsid w:val="00C047E5"/>
    <w:rsid w:val="00C05383"/>
    <w:rsid w:val="00C05466"/>
    <w:rsid w:val="00C0570D"/>
    <w:rsid w:val="00C05939"/>
    <w:rsid w:val="00C0604D"/>
    <w:rsid w:val="00C06BBD"/>
    <w:rsid w:val="00C06D60"/>
    <w:rsid w:val="00C07E5A"/>
    <w:rsid w:val="00C11F50"/>
    <w:rsid w:val="00C120F5"/>
    <w:rsid w:val="00C123D7"/>
    <w:rsid w:val="00C123FA"/>
    <w:rsid w:val="00C126D2"/>
    <w:rsid w:val="00C1275E"/>
    <w:rsid w:val="00C12A87"/>
    <w:rsid w:val="00C13E45"/>
    <w:rsid w:val="00C14F14"/>
    <w:rsid w:val="00C14F62"/>
    <w:rsid w:val="00C16CE8"/>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A02"/>
    <w:rsid w:val="00C4051B"/>
    <w:rsid w:val="00C41356"/>
    <w:rsid w:val="00C4217D"/>
    <w:rsid w:val="00C4273E"/>
    <w:rsid w:val="00C42A20"/>
    <w:rsid w:val="00C42C61"/>
    <w:rsid w:val="00C4370D"/>
    <w:rsid w:val="00C43A26"/>
    <w:rsid w:val="00C462D5"/>
    <w:rsid w:val="00C47789"/>
    <w:rsid w:val="00C47F87"/>
    <w:rsid w:val="00C51240"/>
    <w:rsid w:val="00C51267"/>
    <w:rsid w:val="00C51A7F"/>
    <w:rsid w:val="00C52CA7"/>
    <w:rsid w:val="00C534A5"/>
    <w:rsid w:val="00C537D4"/>
    <w:rsid w:val="00C53A8C"/>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3D68"/>
    <w:rsid w:val="00C6403D"/>
    <w:rsid w:val="00C64080"/>
    <w:rsid w:val="00C640AF"/>
    <w:rsid w:val="00C641C6"/>
    <w:rsid w:val="00C64202"/>
    <w:rsid w:val="00C64E2F"/>
    <w:rsid w:val="00C673A2"/>
    <w:rsid w:val="00C676A8"/>
    <w:rsid w:val="00C70239"/>
    <w:rsid w:val="00C708F7"/>
    <w:rsid w:val="00C70D21"/>
    <w:rsid w:val="00C7177C"/>
    <w:rsid w:val="00C71E7F"/>
    <w:rsid w:val="00C72108"/>
    <w:rsid w:val="00C724AE"/>
    <w:rsid w:val="00C733E7"/>
    <w:rsid w:val="00C736C5"/>
    <w:rsid w:val="00C74396"/>
    <w:rsid w:val="00C76067"/>
    <w:rsid w:val="00C76241"/>
    <w:rsid w:val="00C76ED0"/>
    <w:rsid w:val="00C7773E"/>
    <w:rsid w:val="00C80C0F"/>
    <w:rsid w:val="00C81E0B"/>
    <w:rsid w:val="00C81F5F"/>
    <w:rsid w:val="00C8307A"/>
    <w:rsid w:val="00C841BD"/>
    <w:rsid w:val="00C851C9"/>
    <w:rsid w:val="00C852B6"/>
    <w:rsid w:val="00C85707"/>
    <w:rsid w:val="00C863B9"/>
    <w:rsid w:val="00C8739B"/>
    <w:rsid w:val="00C8741F"/>
    <w:rsid w:val="00C9009B"/>
    <w:rsid w:val="00C909B2"/>
    <w:rsid w:val="00C90AAE"/>
    <w:rsid w:val="00C91064"/>
    <w:rsid w:val="00C910D8"/>
    <w:rsid w:val="00C931F3"/>
    <w:rsid w:val="00C9327A"/>
    <w:rsid w:val="00C93CD2"/>
    <w:rsid w:val="00C94E0B"/>
    <w:rsid w:val="00C95158"/>
    <w:rsid w:val="00C956C9"/>
    <w:rsid w:val="00C95F89"/>
    <w:rsid w:val="00C96688"/>
    <w:rsid w:val="00C977B8"/>
    <w:rsid w:val="00CA0295"/>
    <w:rsid w:val="00CA08F8"/>
    <w:rsid w:val="00CA09B2"/>
    <w:rsid w:val="00CA1596"/>
    <w:rsid w:val="00CA1BA0"/>
    <w:rsid w:val="00CA24E3"/>
    <w:rsid w:val="00CA2AA5"/>
    <w:rsid w:val="00CA2CBF"/>
    <w:rsid w:val="00CA35B7"/>
    <w:rsid w:val="00CA3F44"/>
    <w:rsid w:val="00CA4312"/>
    <w:rsid w:val="00CA4373"/>
    <w:rsid w:val="00CA4A79"/>
    <w:rsid w:val="00CA4B67"/>
    <w:rsid w:val="00CA4C8B"/>
    <w:rsid w:val="00CA5F4F"/>
    <w:rsid w:val="00CA5FBD"/>
    <w:rsid w:val="00CA6037"/>
    <w:rsid w:val="00CA609E"/>
    <w:rsid w:val="00CA6BA3"/>
    <w:rsid w:val="00CB04DF"/>
    <w:rsid w:val="00CB1B62"/>
    <w:rsid w:val="00CB1BFF"/>
    <w:rsid w:val="00CB1CE6"/>
    <w:rsid w:val="00CB220A"/>
    <w:rsid w:val="00CB3159"/>
    <w:rsid w:val="00CB39D8"/>
    <w:rsid w:val="00CB3DEA"/>
    <w:rsid w:val="00CB3E5E"/>
    <w:rsid w:val="00CB411F"/>
    <w:rsid w:val="00CB44E2"/>
    <w:rsid w:val="00CB4636"/>
    <w:rsid w:val="00CB4A58"/>
    <w:rsid w:val="00CB4CA5"/>
    <w:rsid w:val="00CB4E3E"/>
    <w:rsid w:val="00CB548E"/>
    <w:rsid w:val="00CB69D1"/>
    <w:rsid w:val="00CB6A69"/>
    <w:rsid w:val="00CB6C5F"/>
    <w:rsid w:val="00CB71D1"/>
    <w:rsid w:val="00CB746A"/>
    <w:rsid w:val="00CB7789"/>
    <w:rsid w:val="00CC06B4"/>
    <w:rsid w:val="00CC089C"/>
    <w:rsid w:val="00CC098E"/>
    <w:rsid w:val="00CC0B61"/>
    <w:rsid w:val="00CC0F20"/>
    <w:rsid w:val="00CC121A"/>
    <w:rsid w:val="00CC1635"/>
    <w:rsid w:val="00CC1809"/>
    <w:rsid w:val="00CC2D7E"/>
    <w:rsid w:val="00CC313A"/>
    <w:rsid w:val="00CC4221"/>
    <w:rsid w:val="00CC4C1D"/>
    <w:rsid w:val="00CC5164"/>
    <w:rsid w:val="00CC538C"/>
    <w:rsid w:val="00CC56F1"/>
    <w:rsid w:val="00CC5906"/>
    <w:rsid w:val="00CC6593"/>
    <w:rsid w:val="00CC659F"/>
    <w:rsid w:val="00CC6ED2"/>
    <w:rsid w:val="00CC765D"/>
    <w:rsid w:val="00CC7BDB"/>
    <w:rsid w:val="00CD09E1"/>
    <w:rsid w:val="00CD0B65"/>
    <w:rsid w:val="00CD0CBE"/>
    <w:rsid w:val="00CD1846"/>
    <w:rsid w:val="00CD2094"/>
    <w:rsid w:val="00CD2C29"/>
    <w:rsid w:val="00CD370D"/>
    <w:rsid w:val="00CD3BD2"/>
    <w:rsid w:val="00CD45C1"/>
    <w:rsid w:val="00CD572E"/>
    <w:rsid w:val="00CD5BAB"/>
    <w:rsid w:val="00CD6A75"/>
    <w:rsid w:val="00CD6C0C"/>
    <w:rsid w:val="00CD72F2"/>
    <w:rsid w:val="00CD73B9"/>
    <w:rsid w:val="00CD750C"/>
    <w:rsid w:val="00CD75AB"/>
    <w:rsid w:val="00CD784A"/>
    <w:rsid w:val="00CD7C81"/>
    <w:rsid w:val="00CD7D0E"/>
    <w:rsid w:val="00CD7D6A"/>
    <w:rsid w:val="00CE00ED"/>
    <w:rsid w:val="00CE0206"/>
    <w:rsid w:val="00CE07B3"/>
    <w:rsid w:val="00CE0A3D"/>
    <w:rsid w:val="00CE0E5C"/>
    <w:rsid w:val="00CE17D8"/>
    <w:rsid w:val="00CE1ED4"/>
    <w:rsid w:val="00CE22FB"/>
    <w:rsid w:val="00CE2D02"/>
    <w:rsid w:val="00CE2EBF"/>
    <w:rsid w:val="00CE4712"/>
    <w:rsid w:val="00CE4E22"/>
    <w:rsid w:val="00CE5303"/>
    <w:rsid w:val="00CE60D6"/>
    <w:rsid w:val="00CE66F2"/>
    <w:rsid w:val="00CE6E20"/>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B8F"/>
    <w:rsid w:val="00D0029C"/>
    <w:rsid w:val="00D00869"/>
    <w:rsid w:val="00D00F73"/>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49BE"/>
    <w:rsid w:val="00D14C30"/>
    <w:rsid w:val="00D155C5"/>
    <w:rsid w:val="00D15BA8"/>
    <w:rsid w:val="00D17099"/>
    <w:rsid w:val="00D176EB"/>
    <w:rsid w:val="00D17D6A"/>
    <w:rsid w:val="00D17F24"/>
    <w:rsid w:val="00D20E31"/>
    <w:rsid w:val="00D2121E"/>
    <w:rsid w:val="00D21D10"/>
    <w:rsid w:val="00D22284"/>
    <w:rsid w:val="00D2277B"/>
    <w:rsid w:val="00D22D8F"/>
    <w:rsid w:val="00D23716"/>
    <w:rsid w:val="00D25481"/>
    <w:rsid w:val="00D259E5"/>
    <w:rsid w:val="00D25E2D"/>
    <w:rsid w:val="00D25FC2"/>
    <w:rsid w:val="00D26269"/>
    <w:rsid w:val="00D26323"/>
    <w:rsid w:val="00D26A5C"/>
    <w:rsid w:val="00D26AB1"/>
    <w:rsid w:val="00D26FB4"/>
    <w:rsid w:val="00D27864"/>
    <w:rsid w:val="00D27F5B"/>
    <w:rsid w:val="00D30295"/>
    <w:rsid w:val="00D30D78"/>
    <w:rsid w:val="00D310FC"/>
    <w:rsid w:val="00D3116D"/>
    <w:rsid w:val="00D3142E"/>
    <w:rsid w:val="00D31AD5"/>
    <w:rsid w:val="00D32282"/>
    <w:rsid w:val="00D32B62"/>
    <w:rsid w:val="00D336B0"/>
    <w:rsid w:val="00D33BAB"/>
    <w:rsid w:val="00D34921"/>
    <w:rsid w:val="00D3523A"/>
    <w:rsid w:val="00D3550A"/>
    <w:rsid w:val="00D36381"/>
    <w:rsid w:val="00D36A9B"/>
    <w:rsid w:val="00D373C9"/>
    <w:rsid w:val="00D37BB5"/>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65C"/>
    <w:rsid w:val="00D50A38"/>
    <w:rsid w:val="00D50A8F"/>
    <w:rsid w:val="00D5102C"/>
    <w:rsid w:val="00D51AE2"/>
    <w:rsid w:val="00D52378"/>
    <w:rsid w:val="00D52680"/>
    <w:rsid w:val="00D5440D"/>
    <w:rsid w:val="00D54916"/>
    <w:rsid w:val="00D55CB4"/>
    <w:rsid w:val="00D55CD0"/>
    <w:rsid w:val="00D56583"/>
    <w:rsid w:val="00D60A51"/>
    <w:rsid w:val="00D61242"/>
    <w:rsid w:val="00D61420"/>
    <w:rsid w:val="00D6147C"/>
    <w:rsid w:val="00D618EF"/>
    <w:rsid w:val="00D64461"/>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106E"/>
    <w:rsid w:val="00D81296"/>
    <w:rsid w:val="00D81543"/>
    <w:rsid w:val="00D82784"/>
    <w:rsid w:val="00D82D42"/>
    <w:rsid w:val="00D83B5F"/>
    <w:rsid w:val="00D843AB"/>
    <w:rsid w:val="00D84920"/>
    <w:rsid w:val="00D84FA8"/>
    <w:rsid w:val="00D8503A"/>
    <w:rsid w:val="00D8596A"/>
    <w:rsid w:val="00D86C5F"/>
    <w:rsid w:val="00D870C7"/>
    <w:rsid w:val="00D8752B"/>
    <w:rsid w:val="00D87997"/>
    <w:rsid w:val="00D90657"/>
    <w:rsid w:val="00D9237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21B8"/>
    <w:rsid w:val="00DA29A3"/>
    <w:rsid w:val="00DA2D60"/>
    <w:rsid w:val="00DA32C3"/>
    <w:rsid w:val="00DA55FF"/>
    <w:rsid w:val="00DA5FA6"/>
    <w:rsid w:val="00DA60C0"/>
    <w:rsid w:val="00DA619E"/>
    <w:rsid w:val="00DA629D"/>
    <w:rsid w:val="00DA6BCF"/>
    <w:rsid w:val="00DA7114"/>
    <w:rsid w:val="00DB07B2"/>
    <w:rsid w:val="00DB10FA"/>
    <w:rsid w:val="00DB1B66"/>
    <w:rsid w:val="00DB3660"/>
    <w:rsid w:val="00DB3BE6"/>
    <w:rsid w:val="00DB49F9"/>
    <w:rsid w:val="00DB5DFE"/>
    <w:rsid w:val="00DB619E"/>
    <w:rsid w:val="00DB62E0"/>
    <w:rsid w:val="00DB635C"/>
    <w:rsid w:val="00DB7EB7"/>
    <w:rsid w:val="00DC0BBD"/>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E003E6"/>
    <w:rsid w:val="00E00E32"/>
    <w:rsid w:val="00E0219B"/>
    <w:rsid w:val="00E022A9"/>
    <w:rsid w:val="00E02319"/>
    <w:rsid w:val="00E0280F"/>
    <w:rsid w:val="00E033D9"/>
    <w:rsid w:val="00E03895"/>
    <w:rsid w:val="00E03B0C"/>
    <w:rsid w:val="00E03FCB"/>
    <w:rsid w:val="00E04E86"/>
    <w:rsid w:val="00E051FB"/>
    <w:rsid w:val="00E05C27"/>
    <w:rsid w:val="00E062E8"/>
    <w:rsid w:val="00E071DA"/>
    <w:rsid w:val="00E07711"/>
    <w:rsid w:val="00E10039"/>
    <w:rsid w:val="00E10BDA"/>
    <w:rsid w:val="00E10DFD"/>
    <w:rsid w:val="00E1162D"/>
    <w:rsid w:val="00E119AA"/>
    <w:rsid w:val="00E126A7"/>
    <w:rsid w:val="00E13607"/>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4D23"/>
    <w:rsid w:val="00E25649"/>
    <w:rsid w:val="00E2566B"/>
    <w:rsid w:val="00E256CB"/>
    <w:rsid w:val="00E257E2"/>
    <w:rsid w:val="00E26AEB"/>
    <w:rsid w:val="00E26EFF"/>
    <w:rsid w:val="00E30E4B"/>
    <w:rsid w:val="00E31FA6"/>
    <w:rsid w:val="00E3207D"/>
    <w:rsid w:val="00E32388"/>
    <w:rsid w:val="00E336BB"/>
    <w:rsid w:val="00E34D62"/>
    <w:rsid w:val="00E35485"/>
    <w:rsid w:val="00E363BD"/>
    <w:rsid w:val="00E36F0B"/>
    <w:rsid w:val="00E37871"/>
    <w:rsid w:val="00E37D9B"/>
    <w:rsid w:val="00E4020C"/>
    <w:rsid w:val="00E40EA1"/>
    <w:rsid w:val="00E41039"/>
    <w:rsid w:val="00E412D8"/>
    <w:rsid w:val="00E413B9"/>
    <w:rsid w:val="00E41CE5"/>
    <w:rsid w:val="00E42463"/>
    <w:rsid w:val="00E42489"/>
    <w:rsid w:val="00E42752"/>
    <w:rsid w:val="00E44087"/>
    <w:rsid w:val="00E44596"/>
    <w:rsid w:val="00E44B7A"/>
    <w:rsid w:val="00E45090"/>
    <w:rsid w:val="00E4549A"/>
    <w:rsid w:val="00E458B8"/>
    <w:rsid w:val="00E45D55"/>
    <w:rsid w:val="00E468FC"/>
    <w:rsid w:val="00E46B42"/>
    <w:rsid w:val="00E47D50"/>
    <w:rsid w:val="00E51D4A"/>
    <w:rsid w:val="00E51D91"/>
    <w:rsid w:val="00E51E8C"/>
    <w:rsid w:val="00E527E1"/>
    <w:rsid w:val="00E52ECE"/>
    <w:rsid w:val="00E536EB"/>
    <w:rsid w:val="00E53869"/>
    <w:rsid w:val="00E53FC3"/>
    <w:rsid w:val="00E54155"/>
    <w:rsid w:val="00E54187"/>
    <w:rsid w:val="00E54431"/>
    <w:rsid w:val="00E54FFE"/>
    <w:rsid w:val="00E55F3B"/>
    <w:rsid w:val="00E5624F"/>
    <w:rsid w:val="00E5690A"/>
    <w:rsid w:val="00E56F05"/>
    <w:rsid w:val="00E57501"/>
    <w:rsid w:val="00E57536"/>
    <w:rsid w:val="00E60014"/>
    <w:rsid w:val="00E602F4"/>
    <w:rsid w:val="00E60876"/>
    <w:rsid w:val="00E62261"/>
    <w:rsid w:val="00E627E8"/>
    <w:rsid w:val="00E62848"/>
    <w:rsid w:val="00E62DF3"/>
    <w:rsid w:val="00E62EF0"/>
    <w:rsid w:val="00E6360F"/>
    <w:rsid w:val="00E63BAA"/>
    <w:rsid w:val="00E641D4"/>
    <w:rsid w:val="00E64E26"/>
    <w:rsid w:val="00E657DE"/>
    <w:rsid w:val="00E66836"/>
    <w:rsid w:val="00E7065E"/>
    <w:rsid w:val="00E715C1"/>
    <w:rsid w:val="00E71810"/>
    <w:rsid w:val="00E71CDE"/>
    <w:rsid w:val="00E7207B"/>
    <w:rsid w:val="00E720E8"/>
    <w:rsid w:val="00E725F3"/>
    <w:rsid w:val="00E7399E"/>
    <w:rsid w:val="00E74A6A"/>
    <w:rsid w:val="00E7512E"/>
    <w:rsid w:val="00E7541F"/>
    <w:rsid w:val="00E75FDE"/>
    <w:rsid w:val="00E76132"/>
    <w:rsid w:val="00E76E93"/>
    <w:rsid w:val="00E76EE9"/>
    <w:rsid w:val="00E77374"/>
    <w:rsid w:val="00E80A86"/>
    <w:rsid w:val="00E80D4E"/>
    <w:rsid w:val="00E81408"/>
    <w:rsid w:val="00E821D4"/>
    <w:rsid w:val="00E82C06"/>
    <w:rsid w:val="00E8300F"/>
    <w:rsid w:val="00E84000"/>
    <w:rsid w:val="00E84F13"/>
    <w:rsid w:val="00E85132"/>
    <w:rsid w:val="00E85BF6"/>
    <w:rsid w:val="00E85DDC"/>
    <w:rsid w:val="00E86433"/>
    <w:rsid w:val="00E874D1"/>
    <w:rsid w:val="00E87A12"/>
    <w:rsid w:val="00E87A66"/>
    <w:rsid w:val="00E87B2F"/>
    <w:rsid w:val="00E87E38"/>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E04"/>
    <w:rsid w:val="00EA11C3"/>
    <w:rsid w:val="00EA19A1"/>
    <w:rsid w:val="00EA1B09"/>
    <w:rsid w:val="00EA2EB3"/>
    <w:rsid w:val="00EA37D5"/>
    <w:rsid w:val="00EA4C31"/>
    <w:rsid w:val="00EA4C9D"/>
    <w:rsid w:val="00EA4D0F"/>
    <w:rsid w:val="00EA5C83"/>
    <w:rsid w:val="00EA6CD5"/>
    <w:rsid w:val="00EA79CD"/>
    <w:rsid w:val="00EA7D58"/>
    <w:rsid w:val="00EB10A7"/>
    <w:rsid w:val="00EB1A59"/>
    <w:rsid w:val="00EB1D2E"/>
    <w:rsid w:val="00EB2703"/>
    <w:rsid w:val="00EB2CCA"/>
    <w:rsid w:val="00EB36B4"/>
    <w:rsid w:val="00EB3835"/>
    <w:rsid w:val="00EB3D3E"/>
    <w:rsid w:val="00EB449E"/>
    <w:rsid w:val="00EB488B"/>
    <w:rsid w:val="00EB4BA8"/>
    <w:rsid w:val="00EB50E5"/>
    <w:rsid w:val="00EB598C"/>
    <w:rsid w:val="00EB5D06"/>
    <w:rsid w:val="00EB5E32"/>
    <w:rsid w:val="00EB608F"/>
    <w:rsid w:val="00EB7333"/>
    <w:rsid w:val="00EB7C82"/>
    <w:rsid w:val="00EB7CFC"/>
    <w:rsid w:val="00EC053E"/>
    <w:rsid w:val="00EC05C9"/>
    <w:rsid w:val="00EC0624"/>
    <w:rsid w:val="00EC073B"/>
    <w:rsid w:val="00EC1CA3"/>
    <w:rsid w:val="00EC2BB4"/>
    <w:rsid w:val="00EC3048"/>
    <w:rsid w:val="00EC38DE"/>
    <w:rsid w:val="00EC3E02"/>
    <w:rsid w:val="00EC451E"/>
    <w:rsid w:val="00EC518F"/>
    <w:rsid w:val="00EC51DD"/>
    <w:rsid w:val="00EC553A"/>
    <w:rsid w:val="00EC55FC"/>
    <w:rsid w:val="00EC5C82"/>
    <w:rsid w:val="00EC76B6"/>
    <w:rsid w:val="00EC776B"/>
    <w:rsid w:val="00ED06C7"/>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E0121"/>
    <w:rsid w:val="00EE080F"/>
    <w:rsid w:val="00EE084E"/>
    <w:rsid w:val="00EE09CD"/>
    <w:rsid w:val="00EE09EB"/>
    <w:rsid w:val="00EE0AF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E9E"/>
    <w:rsid w:val="00F0394E"/>
    <w:rsid w:val="00F048BB"/>
    <w:rsid w:val="00F04B14"/>
    <w:rsid w:val="00F05429"/>
    <w:rsid w:val="00F05766"/>
    <w:rsid w:val="00F05835"/>
    <w:rsid w:val="00F0628A"/>
    <w:rsid w:val="00F070CE"/>
    <w:rsid w:val="00F07F17"/>
    <w:rsid w:val="00F10299"/>
    <w:rsid w:val="00F10A83"/>
    <w:rsid w:val="00F10F68"/>
    <w:rsid w:val="00F11484"/>
    <w:rsid w:val="00F11BD9"/>
    <w:rsid w:val="00F12F99"/>
    <w:rsid w:val="00F13EF1"/>
    <w:rsid w:val="00F141BB"/>
    <w:rsid w:val="00F14C08"/>
    <w:rsid w:val="00F14EEE"/>
    <w:rsid w:val="00F16CCC"/>
    <w:rsid w:val="00F1704A"/>
    <w:rsid w:val="00F178F2"/>
    <w:rsid w:val="00F17A96"/>
    <w:rsid w:val="00F200BA"/>
    <w:rsid w:val="00F20560"/>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30C4"/>
    <w:rsid w:val="00F3356E"/>
    <w:rsid w:val="00F33D13"/>
    <w:rsid w:val="00F3402D"/>
    <w:rsid w:val="00F34AEE"/>
    <w:rsid w:val="00F3600D"/>
    <w:rsid w:val="00F3620A"/>
    <w:rsid w:val="00F362E8"/>
    <w:rsid w:val="00F367BB"/>
    <w:rsid w:val="00F3697E"/>
    <w:rsid w:val="00F36A50"/>
    <w:rsid w:val="00F36B75"/>
    <w:rsid w:val="00F36EBF"/>
    <w:rsid w:val="00F37932"/>
    <w:rsid w:val="00F379C9"/>
    <w:rsid w:val="00F408F6"/>
    <w:rsid w:val="00F40AD0"/>
    <w:rsid w:val="00F40E8C"/>
    <w:rsid w:val="00F41155"/>
    <w:rsid w:val="00F416A2"/>
    <w:rsid w:val="00F42032"/>
    <w:rsid w:val="00F42504"/>
    <w:rsid w:val="00F42DCE"/>
    <w:rsid w:val="00F42F1D"/>
    <w:rsid w:val="00F4427E"/>
    <w:rsid w:val="00F44649"/>
    <w:rsid w:val="00F4553F"/>
    <w:rsid w:val="00F456F8"/>
    <w:rsid w:val="00F458C6"/>
    <w:rsid w:val="00F460F4"/>
    <w:rsid w:val="00F46892"/>
    <w:rsid w:val="00F468DC"/>
    <w:rsid w:val="00F472AF"/>
    <w:rsid w:val="00F47643"/>
    <w:rsid w:val="00F47B33"/>
    <w:rsid w:val="00F47E84"/>
    <w:rsid w:val="00F47F5F"/>
    <w:rsid w:val="00F50B1B"/>
    <w:rsid w:val="00F50D1E"/>
    <w:rsid w:val="00F51F04"/>
    <w:rsid w:val="00F52193"/>
    <w:rsid w:val="00F52AFC"/>
    <w:rsid w:val="00F52D6E"/>
    <w:rsid w:val="00F52DD9"/>
    <w:rsid w:val="00F5346D"/>
    <w:rsid w:val="00F54AFE"/>
    <w:rsid w:val="00F5654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70B"/>
    <w:rsid w:val="00F700F2"/>
    <w:rsid w:val="00F70B84"/>
    <w:rsid w:val="00F70F81"/>
    <w:rsid w:val="00F710C7"/>
    <w:rsid w:val="00F7180F"/>
    <w:rsid w:val="00F71A14"/>
    <w:rsid w:val="00F7309C"/>
    <w:rsid w:val="00F730AC"/>
    <w:rsid w:val="00F73975"/>
    <w:rsid w:val="00F74089"/>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9E6"/>
    <w:rsid w:val="00F81E0F"/>
    <w:rsid w:val="00F81EE9"/>
    <w:rsid w:val="00F82F0F"/>
    <w:rsid w:val="00F82F50"/>
    <w:rsid w:val="00F847BF"/>
    <w:rsid w:val="00F8493E"/>
    <w:rsid w:val="00F850AD"/>
    <w:rsid w:val="00F8597F"/>
    <w:rsid w:val="00F87C97"/>
    <w:rsid w:val="00F87D05"/>
    <w:rsid w:val="00F90674"/>
    <w:rsid w:val="00F91E68"/>
    <w:rsid w:val="00F924F1"/>
    <w:rsid w:val="00F92FB4"/>
    <w:rsid w:val="00F94597"/>
    <w:rsid w:val="00F9519D"/>
    <w:rsid w:val="00F96277"/>
    <w:rsid w:val="00FA1041"/>
    <w:rsid w:val="00FA19CC"/>
    <w:rsid w:val="00FA1C1D"/>
    <w:rsid w:val="00FA1CDF"/>
    <w:rsid w:val="00FA23F8"/>
    <w:rsid w:val="00FA2887"/>
    <w:rsid w:val="00FA3960"/>
    <w:rsid w:val="00FA3A22"/>
    <w:rsid w:val="00FA4055"/>
    <w:rsid w:val="00FA4BE3"/>
    <w:rsid w:val="00FA5031"/>
    <w:rsid w:val="00FA5131"/>
    <w:rsid w:val="00FA5373"/>
    <w:rsid w:val="00FA54FC"/>
    <w:rsid w:val="00FA5AF1"/>
    <w:rsid w:val="00FA5E0C"/>
    <w:rsid w:val="00FA62B9"/>
    <w:rsid w:val="00FA63C0"/>
    <w:rsid w:val="00FA6414"/>
    <w:rsid w:val="00FA670C"/>
    <w:rsid w:val="00FA6BB3"/>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CEF"/>
    <w:rsid w:val="00FC6F77"/>
    <w:rsid w:val="00FC7866"/>
    <w:rsid w:val="00FC7B01"/>
    <w:rsid w:val="00FC7E07"/>
    <w:rsid w:val="00FC7FE3"/>
    <w:rsid w:val="00FD03AF"/>
    <w:rsid w:val="00FD0892"/>
    <w:rsid w:val="00FD097F"/>
    <w:rsid w:val="00FD0A38"/>
    <w:rsid w:val="00FD0B8D"/>
    <w:rsid w:val="00FD0E81"/>
    <w:rsid w:val="00FD0F20"/>
    <w:rsid w:val="00FD15A4"/>
    <w:rsid w:val="00FD1D39"/>
    <w:rsid w:val="00FD1D69"/>
    <w:rsid w:val="00FD2289"/>
    <w:rsid w:val="00FD34DC"/>
    <w:rsid w:val="00FD3524"/>
    <w:rsid w:val="00FD3776"/>
    <w:rsid w:val="00FD3D48"/>
    <w:rsid w:val="00FD4663"/>
    <w:rsid w:val="00FD4D2A"/>
    <w:rsid w:val="00FD5C1F"/>
    <w:rsid w:val="00FD62D3"/>
    <w:rsid w:val="00FD635F"/>
    <w:rsid w:val="00FD6405"/>
    <w:rsid w:val="00FD6584"/>
    <w:rsid w:val="00FD7CFD"/>
    <w:rsid w:val="00FD7DCE"/>
    <w:rsid w:val="00FE02E7"/>
    <w:rsid w:val="00FE1A18"/>
    <w:rsid w:val="00FE2281"/>
    <w:rsid w:val="00FE486F"/>
    <w:rsid w:val="00FE4E20"/>
    <w:rsid w:val="00FE4F82"/>
    <w:rsid w:val="00FE63B3"/>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9330"/>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gif"/><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eader" Target="header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43"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0.66000000000000036</c:v>
                </c:pt>
                <c:pt idx="3">
                  <c:v>0.66700000000000048</c:v>
                </c:pt>
                <c:pt idx="4">
                  <c:v>0.66000000000000036</c:v>
                </c:pt>
                <c:pt idx="5">
                  <c:v>0.7160000000000003</c:v>
                </c:pt>
                <c:pt idx="6">
                  <c:v>0.72200000000000031</c:v>
                </c:pt>
                <c:pt idx="7">
                  <c:v>0.7090000000000003</c:v>
                </c:pt>
                <c:pt idx="8">
                  <c:v>0.79</c:v>
                </c:pt>
                <c:pt idx="9">
                  <c:v>0.80900000000000005</c:v>
                </c:pt>
                <c:pt idx="10">
                  <c:v>0.80900000000000005</c:v>
                </c:pt>
                <c:pt idx="11">
                  <c:v>0.82099999999999995</c:v>
                </c:pt>
                <c:pt idx="12">
                  <c:v>0.8400000000000003</c:v>
                </c:pt>
                <c:pt idx="13">
                  <c:v>0.87000000000000033</c:v>
                </c:pt>
                <c:pt idx="14">
                  <c:v>0.87700000000000033</c:v>
                </c:pt>
                <c:pt idx="15">
                  <c:v>0.86400000000000032</c:v>
                </c:pt>
                <c:pt idx="16">
                  <c:v>0.84600000000000031</c:v>
                </c:pt>
                <c:pt idx="17">
                  <c:v>0.88300000000000001</c:v>
                </c:pt>
                <c:pt idx="18">
                  <c:v>0.88900000000000001</c:v>
                </c:pt>
                <c:pt idx="19">
                  <c:v>0.89500000000000002</c:v>
                </c:pt>
                <c:pt idx="20">
                  <c:v>0.91100000000000003</c:v>
                </c:pt>
                <c:pt idx="21">
                  <c:v>0.88900000000000001</c:v>
                </c:pt>
                <c:pt idx="22">
                  <c:v>0.89500000000000002</c:v>
                </c:pt>
                <c:pt idx="23">
                  <c:v>0.88900000000000001</c:v>
                </c:pt>
                <c:pt idx="24">
                  <c:v>0.89500000000000002</c:v>
                </c:pt>
                <c:pt idx="25">
                  <c:v>0.88900000000000001</c:v>
                </c:pt>
                <c:pt idx="26">
                  <c:v>0.89500000000000002</c:v>
                </c:pt>
                <c:pt idx="27">
                  <c:v>0.88900000000000001</c:v>
                </c:pt>
              </c:numCache>
            </c:numRef>
          </c:val>
        </c:ser>
        <c:marker val="1"/>
        <c:axId val="176476928"/>
        <c:axId val="176478464"/>
      </c:lineChart>
      <c:catAx>
        <c:axId val="176476928"/>
        <c:scaling>
          <c:orientation val="minMax"/>
        </c:scaling>
        <c:axPos val="b"/>
        <c:numFmt formatCode="General" sourceLinked="1"/>
        <c:tickLblPos val="nextTo"/>
        <c:crossAx val="176478464"/>
        <c:crosses val="autoZero"/>
        <c:auto val="1"/>
        <c:lblAlgn val="ctr"/>
        <c:lblOffset val="100"/>
      </c:catAx>
      <c:valAx>
        <c:axId val="176478464"/>
        <c:scaling>
          <c:orientation val="minMax"/>
        </c:scaling>
        <c:axPos val="l"/>
        <c:majorGridlines/>
        <c:numFmt formatCode="0.00%" sourceLinked="1"/>
        <c:tickLblPos val="nextTo"/>
        <c:crossAx val="17647692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575"/>
          <c:y val="7.3888298198461169E-2"/>
          <c:w val="0.84662553219858472"/>
          <c:h val="0.6665788113415213"/>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0.36400000000000021</c:v>
                </c:pt>
                <c:pt idx="1">
                  <c:v>0.74100000000000033</c:v>
                </c:pt>
                <c:pt idx="2">
                  <c:v>0.8400000000000003</c:v>
                </c:pt>
                <c:pt idx="3">
                  <c:v>0.8400000000000003</c:v>
                </c:pt>
                <c:pt idx="4">
                  <c:v>0.8400000000000003</c:v>
                </c:pt>
                <c:pt idx="5">
                  <c:v>0.8400000000000003</c:v>
                </c:pt>
                <c:pt idx="6">
                  <c:v>0.8400000000000003</c:v>
                </c:pt>
                <c:pt idx="7">
                  <c:v>0.8400000000000003</c:v>
                </c:pt>
                <c:pt idx="8">
                  <c:v>0.84600000000000031</c:v>
                </c:pt>
                <c:pt idx="9">
                  <c:v>0.84600000000000031</c:v>
                </c:pt>
                <c:pt idx="10">
                  <c:v>0.85200000000000031</c:v>
                </c:pt>
                <c:pt idx="11">
                  <c:v>0.85200000000000031</c:v>
                </c:pt>
                <c:pt idx="12">
                  <c:v>0.85800000000000032</c:v>
                </c:pt>
                <c:pt idx="13">
                  <c:v>0.85800000000000032</c:v>
                </c:pt>
                <c:pt idx="14">
                  <c:v>0.85200000000000031</c:v>
                </c:pt>
                <c:pt idx="15">
                  <c:v>0.85200000000000031</c:v>
                </c:pt>
                <c:pt idx="16">
                  <c:v>0.84600000000000031</c:v>
                </c:pt>
                <c:pt idx="17">
                  <c:v>0.84600000000000031</c:v>
                </c:pt>
                <c:pt idx="18">
                  <c:v>0.76000000000000034</c:v>
                </c:pt>
                <c:pt idx="19">
                  <c:v>0.14200000000000004</c:v>
                </c:pt>
                <c:pt idx="20">
                  <c:v>0.14200000000000004</c:v>
                </c:pt>
              </c:numCache>
            </c:numRef>
          </c:val>
        </c:ser>
        <c:marker val="1"/>
        <c:axId val="182004352"/>
        <c:axId val="182010240"/>
      </c:lineChart>
      <c:catAx>
        <c:axId val="182004352"/>
        <c:scaling>
          <c:orientation val="minMax"/>
        </c:scaling>
        <c:axPos val="b"/>
        <c:numFmt formatCode="General" sourceLinked="1"/>
        <c:tickLblPos val="nextTo"/>
        <c:crossAx val="182010240"/>
        <c:crosses val="autoZero"/>
        <c:auto val="1"/>
        <c:lblAlgn val="ctr"/>
        <c:lblOffset val="100"/>
      </c:catAx>
      <c:valAx>
        <c:axId val="182010240"/>
        <c:scaling>
          <c:orientation val="minMax"/>
        </c:scaling>
        <c:axPos val="l"/>
        <c:majorGridlines/>
        <c:numFmt formatCode="0.00%" sourceLinked="1"/>
        <c:tickLblPos val="nextTo"/>
        <c:crossAx val="182004352"/>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15485F-7F09-49A6-8655-EE352ECD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5069</TotalTime>
  <Pages>73</Pages>
  <Words>11108</Words>
  <Characters>63318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74278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4458</cp:revision>
  <cp:lastPrinted>2015-06-05T09:01:00Z</cp:lastPrinted>
  <dcterms:created xsi:type="dcterms:W3CDTF">2015-04-21T17:23:00Z</dcterms:created>
  <dcterms:modified xsi:type="dcterms:W3CDTF">2015-06-06T03:07:00Z</dcterms:modified>
</cp:coreProperties>
</file>