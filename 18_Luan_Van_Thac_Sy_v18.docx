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C57CBE">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C57CBE">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493B2B" w:rsidP="00C57CBE">
      <w:pPr>
        <w:spacing w:before="60" w:after="60"/>
        <w:jc w:val="center"/>
        <w:rPr>
          <w:noProof/>
          <w:lang w:val="vi-VN"/>
        </w:rPr>
      </w:pPr>
      <w:r w:rsidRPr="00E30E4B">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6B432E" w:rsidP="00C57CBE">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0"/>
          <w:szCs w:val="40"/>
          <w:lang w:val="vi-VN"/>
        </w:rPr>
      </w:pPr>
    </w:p>
    <w:p w:rsidR="004546A2" w:rsidRPr="00E30E4B" w:rsidRDefault="00273FA2" w:rsidP="00C57CBE">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C57CBE">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C57CBE">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C57CBE">
      <w:pPr>
        <w:spacing w:before="60" w:after="60"/>
        <w:jc w:val="center"/>
        <w:rPr>
          <w:b/>
          <w:bCs/>
          <w:noProof/>
          <w:lang w:val="vi-VN"/>
        </w:rPr>
      </w:pPr>
    </w:p>
    <w:p w:rsidR="004546A2" w:rsidRPr="00E30E4B" w:rsidRDefault="004546A2" w:rsidP="00C57CBE">
      <w:pPr>
        <w:spacing w:before="60" w:after="60"/>
        <w:jc w:val="center"/>
        <w:rPr>
          <w:noProof/>
          <w:lang w:val="vi-VN"/>
        </w:rPr>
      </w:pPr>
    </w:p>
    <w:p w:rsidR="00F325B4" w:rsidRPr="00E30E4B" w:rsidRDefault="00F325B4" w:rsidP="00C57CBE">
      <w:pPr>
        <w:spacing w:before="60" w:after="60"/>
        <w:jc w:val="center"/>
        <w:rPr>
          <w:noProof/>
          <w:lang w:val="vi-VN"/>
        </w:rPr>
      </w:pPr>
    </w:p>
    <w:p w:rsidR="0004280D" w:rsidRPr="00E30E4B" w:rsidRDefault="0004280D"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noProof/>
          <w:szCs w:val="28"/>
          <w:lang w:val="vi-VN"/>
        </w:rPr>
      </w:pPr>
    </w:p>
    <w:p w:rsidR="00F325B4" w:rsidRPr="00E30E4B" w:rsidRDefault="00F325B4" w:rsidP="00C57CBE">
      <w:pPr>
        <w:spacing w:before="60" w:after="60"/>
        <w:jc w:val="center"/>
        <w:rPr>
          <w:noProof/>
          <w:szCs w:val="28"/>
          <w:lang w:val="vi-VN"/>
        </w:rPr>
      </w:pPr>
    </w:p>
    <w:p w:rsidR="00092FB2" w:rsidRPr="00E30E4B" w:rsidRDefault="00092FB2" w:rsidP="00B3083E">
      <w:pPr>
        <w:spacing w:before="60" w:after="60"/>
        <w:jc w:val="center"/>
        <w:rPr>
          <w:noProof/>
          <w:szCs w:val="28"/>
          <w:lang w:val="vi-VN"/>
        </w:rPr>
      </w:pPr>
    </w:p>
    <w:p w:rsidR="00092FB2" w:rsidRPr="00E30E4B" w:rsidRDefault="00092FB2" w:rsidP="00B3083E">
      <w:pPr>
        <w:spacing w:before="60" w:after="60"/>
        <w:jc w:val="center"/>
        <w:rPr>
          <w:noProof/>
          <w:szCs w:val="24"/>
          <w:lang w:val="vi-VN"/>
        </w:rPr>
      </w:pPr>
    </w:p>
    <w:p w:rsidR="003969EE" w:rsidRPr="00E30E4B" w:rsidRDefault="004546A2" w:rsidP="0004280D">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546A2">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546A2">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546A2">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493B2B" w:rsidP="00DF15AA">
      <w:pPr>
        <w:spacing w:before="60" w:after="60"/>
        <w:jc w:val="center"/>
        <w:rPr>
          <w:noProof/>
          <w:lang w:val="vi-VN"/>
        </w:rPr>
      </w:pPr>
      <w:r w:rsidRPr="00E30E4B">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4546A2" w:rsidRPr="00E30E4B" w:rsidRDefault="004546A2" w:rsidP="004546A2">
      <w:pPr>
        <w:spacing w:before="60" w:after="60"/>
        <w:jc w:val="center"/>
        <w:rPr>
          <w:noProof/>
          <w:lang w:val="vi-VN"/>
        </w:rPr>
      </w:pPr>
    </w:p>
    <w:p w:rsidR="004546A2" w:rsidRPr="00E30E4B" w:rsidRDefault="00D310FC" w:rsidP="004546A2">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546A2">
      <w:pPr>
        <w:spacing w:before="60" w:after="60"/>
        <w:ind w:left="284" w:right="380"/>
        <w:jc w:val="center"/>
        <w:rPr>
          <w:b/>
          <w:bCs/>
          <w:noProof/>
          <w:sz w:val="48"/>
          <w:szCs w:val="40"/>
          <w:lang w:val="vi-VN"/>
        </w:rPr>
      </w:pPr>
    </w:p>
    <w:p w:rsidR="001B1C62" w:rsidRPr="00E30E4B" w:rsidRDefault="001B1C62" w:rsidP="004546A2">
      <w:pPr>
        <w:spacing w:before="60" w:after="60"/>
        <w:ind w:left="284" w:right="380"/>
        <w:jc w:val="center"/>
        <w:rPr>
          <w:b/>
          <w:bCs/>
          <w:noProof/>
          <w:sz w:val="48"/>
          <w:szCs w:val="40"/>
          <w:lang w:val="vi-VN"/>
        </w:rPr>
      </w:pPr>
    </w:p>
    <w:p w:rsidR="004546A2" w:rsidRPr="00E30E4B" w:rsidRDefault="004546A2" w:rsidP="004546A2">
      <w:pPr>
        <w:spacing w:before="60" w:after="60"/>
        <w:ind w:left="284" w:right="380"/>
        <w:jc w:val="center"/>
        <w:rPr>
          <w:b/>
          <w:bCs/>
          <w:noProof/>
          <w:sz w:val="40"/>
          <w:szCs w:val="40"/>
          <w:lang w:val="vi-VN"/>
        </w:rPr>
      </w:pP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EC05C9">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546A2">
      <w:pPr>
        <w:spacing w:before="60" w:after="60"/>
        <w:jc w:val="center"/>
        <w:rPr>
          <w:b/>
          <w:bCs/>
          <w:noProof/>
          <w:lang w:val="vi-VN"/>
        </w:rPr>
      </w:pPr>
    </w:p>
    <w:p w:rsidR="00DE26DD" w:rsidRPr="00E30E4B" w:rsidRDefault="00DE26DD" w:rsidP="004546A2">
      <w:pPr>
        <w:spacing w:before="60" w:after="60"/>
        <w:jc w:val="center"/>
        <w:rPr>
          <w:b/>
          <w:bCs/>
          <w:noProof/>
          <w:lang w:val="vi-VN"/>
        </w:rPr>
      </w:pPr>
    </w:p>
    <w:p w:rsidR="004546A2" w:rsidRPr="00E30E4B" w:rsidRDefault="004546A2" w:rsidP="004546A2">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DE26DD">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546A2">
      <w:pPr>
        <w:spacing w:before="60" w:after="60"/>
        <w:jc w:val="center"/>
        <w:rPr>
          <w:noProof/>
          <w:lang w:val="vi-VN"/>
        </w:rPr>
      </w:pPr>
    </w:p>
    <w:p w:rsidR="004546A2" w:rsidRPr="00E30E4B" w:rsidRDefault="004546A2" w:rsidP="004546A2">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546A2">
      <w:pPr>
        <w:spacing w:before="60" w:after="60"/>
        <w:jc w:val="center"/>
        <w:rPr>
          <w:b/>
          <w:noProof/>
          <w:sz w:val="36"/>
          <w:szCs w:val="36"/>
          <w:lang w:val="vi-VN"/>
        </w:rPr>
      </w:pPr>
    </w:p>
    <w:p w:rsidR="001B1C62" w:rsidRPr="00E30E4B" w:rsidRDefault="001B1C62" w:rsidP="004546A2">
      <w:pPr>
        <w:spacing w:before="60" w:after="60"/>
        <w:jc w:val="center"/>
        <w:rPr>
          <w:b/>
          <w:noProof/>
          <w:sz w:val="36"/>
          <w:szCs w:val="36"/>
          <w:lang w:val="vi-VN"/>
        </w:rPr>
      </w:pPr>
    </w:p>
    <w:p w:rsidR="004546A2" w:rsidRPr="00E30E4B" w:rsidRDefault="004546A2" w:rsidP="00EF4463">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546A2">
      <w:pPr>
        <w:spacing w:before="60" w:after="60"/>
        <w:jc w:val="center"/>
        <w:rPr>
          <w:b/>
          <w:bCs/>
          <w:noProof/>
          <w:sz w:val="48"/>
          <w:szCs w:val="28"/>
          <w:lang w:val="vi-VN"/>
        </w:rPr>
      </w:pPr>
    </w:p>
    <w:p w:rsidR="00E96843" w:rsidRPr="00E30E4B" w:rsidRDefault="00E96843" w:rsidP="004546A2">
      <w:pPr>
        <w:spacing w:before="60" w:after="60"/>
        <w:jc w:val="center"/>
        <w:rPr>
          <w:b/>
          <w:bCs/>
          <w:noProof/>
          <w:sz w:val="40"/>
          <w:szCs w:val="40"/>
          <w:lang w:val="vi-VN"/>
        </w:rPr>
      </w:pPr>
    </w:p>
    <w:p w:rsidR="0072190C" w:rsidRPr="00E30E4B" w:rsidRDefault="004546A2" w:rsidP="0072190C">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72190C">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8B43CE">
      <w:pPr>
        <w:rPr>
          <w:noProof/>
          <w:lang w:val="vi-VN"/>
        </w:rPr>
      </w:pPr>
    </w:p>
    <w:p w:rsidR="00EB598C" w:rsidRPr="00E30E4B" w:rsidRDefault="004B485D" w:rsidP="00F82F50">
      <w:pPr>
        <w:ind w:left="720" w:right="387" w:firstLine="360"/>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3268A1">
      <w:pPr>
        <w:ind w:right="387"/>
        <w:rPr>
          <w:i/>
          <w:iCs/>
          <w:noProof/>
          <w:sz w:val="26"/>
          <w:szCs w:val="22"/>
          <w:lang w:val="vi-VN"/>
        </w:rPr>
      </w:pPr>
    </w:p>
    <w:p w:rsidR="00C93CD2" w:rsidRPr="00E30E4B" w:rsidRDefault="007900C4" w:rsidP="00C93CD2">
      <w:pPr>
        <w:tabs>
          <w:tab w:val="center" w:pos="6237"/>
        </w:tabs>
        <w:ind w:right="595"/>
        <w:rPr>
          <w:noProof/>
          <w:lang w:val="vi-VN"/>
        </w:rPr>
      </w:pPr>
      <w:r w:rsidRPr="00E30E4B">
        <w:rPr>
          <w:noProof/>
          <w:lang w:val="vi-VN"/>
        </w:rPr>
        <w:br w:type="page"/>
      </w:r>
    </w:p>
    <w:p w:rsidR="00C93CD2" w:rsidRPr="00E30E4B" w:rsidRDefault="00C93CD2" w:rsidP="00B05006">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C93CD2">
      <w:pPr>
        <w:ind w:right="387"/>
        <w:rPr>
          <w:i/>
          <w:iCs/>
          <w:noProof/>
          <w:sz w:val="26"/>
          <w:szCs w:val="26"/>
          <w:lang w:val="vi-VN"/>
        </w:rPr>
      </w:pPr>
      <w:r w:rsidRPr="00E30E4B">
        <w:rPr>
          <w:i/>
          <w:iCs/>
          <w:noProof/>
          <w:sz w:val="26"/>
          <w:szCs w:val="26"/>
          <w:lang w:val="vi-VN"/>
        </w:rPr>
        <w:t>Tôi xin cam đoan :</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C93CD2">
      <w:pPr>
        <w:tabs>
          <w:tab w:val="center" w:pos="6237"/>
        </w:tabs>
        <w:ind w:left="1134" w:right="851" w:hanging="567"/>
        <w:rPr>
          <w:noProof/>
          <w:sz w:val="26"/>
          <w:szCs w:val="26"/>
          <w:lang w:val="vi-VN"/>
        </w:rPr>
      </w:pPr>
    </w:p>
    <w:p w:rsidR="00C93CD2" w:rsidRPr="00E30E4B" w:rsidRDefault="00C93CD2" w:rsidP="00B05006">
      <w:pPr>
        <w:tabs>
          <w:tab w:val="center" w:pos="6237"/>
        </w:tabs>
        <w:spacing w:before="420"/>
        <w:ind w:left="1134" w:right="851" w:hanging="567"/>
        <w:rPr>
          <w:i/>
          <w:iCs/>
          <w:noProof/>
          <w:sz w:val="26"/>
          <w:szCs w:val="26"/>
          <w:lang w:val="vi-VN"/>
        </w:rPr>
      </w:pPr>
      <w:r w:rsidRPr="00E30E4B">
        <w:rPr>
          <w:i/>
          <w:iCs/>
          <w:noProof/>
          <w:sz w:val="26"/>
          <w:szCs w:val="26"/>
          <w:lang w:val="vi-VN"/>
        </w:rPr>
        <w:tab/>
      </w:r>
      <w:r w:rsidRPr="00E30E4B">
        <w:rPr>
          <w:i/>
          <w:iCs/>
          <w:noProof/>
          <w:sz w:val="26"/>
          <w:szCs w:val="26"/>
          <w:lang w:val="vi-VN"/>
        </w:rPr>
        <w:tab/>
        <w:t>Tác giả</w:t>
      </w:r>
    </w:p>
    <w:p w:rsidR="00561CB2" w:rsidRPr="00E30E4B" w:rsidRDefault="00561CB2" w:rsidP="00561CB2">
      <w:pPr>
        <w:tabs>
          <w:tab w:val="center" w:pos="6237"/>
        </w:tabs>
        <w:spacing w:before="420"/>
        <w:ind w:left="1134" w:right="2038" w:hanging="567"/>
        <w:jc w:val="right"/>
        <w:rPr>
          <w:i/>
          <w:iCs/>
          <w:noProof/>
          <w:sz w:val="26"/>
          <w:szCs w:val="26"/>
          <w:lang w:val="vi-VN"/>
        </w:rPr>
      </w:pPr>
    </w:p>
    <w:p w:rsidR="00C93CD2" w:rsidRPr="00E30E4B" w:rsidRDefault="00C93CD2" w:rsidP="00561CB2">
      <w:pPr>
        <w:tabs>
          <w:tab w:val="center" w:pos="6237"/>
        </w:tabs>
        <w:spacing w:before="420"/>
        <w:ind w:left="1134" w:right="851" w:hanging="567"/>
        <w:rPr>
          <w:b/>
          <w:noProof/>
          <w:sz w:val="26"/>
          <w:szCs w:val="26"/>
          <w:lang w:val="vi-VN"/>
        </w:rPr>
      </w:pPr>
      <w:r w:rsidRPr="00E30E4B">
        <w:rPr>
          <w:b/>
          <w:i/>
          <w:noProof/>
          <w:sz w:val="26"/>
          <w:szCs w:val="26"/>
          <w:lang w:val="vi-VN"/>
        </w:rPr>
        <w:tab/>
      </w:r>
      <w:r w:rsidRPr="00E30E4B">
        <w:rPr>
          <w:b/>
          <w:i/>
          <w:noProof/>
          <w:sz w:val="26"/>
          <w:szCs w:val="26"/>
          <w:lang w:val="vi-VN"/>
        </w:rPr>
        <w:tab/>
      </w:r>
      <w:r w:rsidR="008F571F" w:rsidRPr="00E30E4B">
        <w:rPr>
          <w:b/>
          <w:noProof/>
          <w:sz w:val="26"/>
          <w:szCs w:val="26"/>
          <w:lang w:val="vi-VN"/>
        </w:rPr>
        <w:t>UNG NHO DÃI</w:t>
      </w:r>
    </w:p>
    <w:p w:rsidR="00C93CD2" w:rsidRPr="00E30E4B" w:rsidRDefault="00C93CD2" w:rsidP="00B05006">
      <w:pPr>
        <w:pStyle w:val="Title"/>
        <w:jc w:val="left"/>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7900C4">
      <w:pP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A87ED2">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7900C4">
      <w:pPr>
        <w:rPr>
          <w:noProof/>
          <w:lang w:val="vi-VN"/>
        </w:rPr>
      </w:pPr>
    </w:p>
    <w:p w:rsidR="00A36599" w:rsidRDefault="00B11A09">
      <w:pPr>
        <w:pStyle w:val="TOC1"/>
        <w:rPr>
          <w:rFonts w:asciiTheme="minorHAnsi" w:eastAsiaTheme="minorEastAsia" w:hAnsiTheme="minorHAnsi" w:cstheme="minorBidi"/>
          <w:b w:val="0"/>
          <w:sz w:val="22"/>
          <w:szCs w:val="22"/>
        </w:rPr>
      </w:pPr>
      <w:r>
        <w:rPr>
          <w:b w:val="0"/>
          <w:szCs w:val="28"/>
          <w:lang w:val="vi-VN"/>
        </w:rPr>
        <w:fldChar w:fldCharType="begin"/>
      </w:r>
      <w:r>
        <w:rPr>
          <w:b w:val="0"/>
          <w:szCs w:val="28"/>
          <w:lang w:val="vi-VN"/>
        </w:rPr>
        <w:instrText xml:space="preserve"> TOC \o "1-1" \f \u \t "Heading 2,2,Heading 3,3,Heading 4,4" </w:instrText>
      </w:r>
      <w:r>
        <w:rPr>
          <w:b w:val="0"/>
          <w:szCs w:val="28"/>
          <w:lang w:val="vi-VN"/>
        </w:rPr>
        <w:fldChar w:fldCharType="separate"/>
      </w:r>
      <w:r w:rsidR="00A36599" w:rsidRPr="004F7687">
        <w:rPr>
          <w:lang w:val="vi-VN"/>
        </w:rPr>
        <w:t>MỞ ĐẦU</w:t>
      </w:r>
      <w:r w:rsidR="00A36599">
        <w:tab/>
      </w:r>
      <w:r w:rsidR="00A36599">
        <w:fldChar w:fldCharType="begin"/>
      </w:r>
      <w:r w:rsidR="00A36599">
        <w:instrText xml:space="preserve"> PAGEREF _Toc420623333 \h </w:instrText>
      </w:r>
      <w:r w:rsidR="00A36599">
        <w:fldChar w:fldCharType="separate"/>
      </w:r>
      <w:r w:rsidR="00A36599">
        <w:t>3</w:t>
      </w:r>
      <w:r w:rsidR="00A36599">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NGHIÊN CỨU TỔNG QUAN</w:t>
      </w:r>
      <w:r>
        <w:tab/>
      </w:r>
      <w:r>
        <w:fldChar w:fldCharType="begin"/>
      </w:r>
      <w:r>
        <w:instrText xml:space="preserve"> PAGEREF _Toc420623334 \h </w:instrText>
      </w:r>
      <w:r>
        <w:fldChar w:fldCharType="separate"/>
      </w:r>
      <w:r>
        <w:t>10</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Nhận dạng hành động người trong không gian 3D</w:t>
      </w:r>
      <w:r>
        <w:tab/>
      </w:r>
      <w:r>
        <w:fldChar w:fldCharType="begin"/>
      </w:r>
      <w:r>
        <w:instrText xml:space="preserve"> PAGEREF _Toc420623335 \h </w:instrText>
      </w:r>
      <w:r>
        <w:fldChar w:fldCharType="separate"/>
      </w:r>
      <w:r>
        <w:t>10</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1.1.</w:t>
      </w:r>
      <w:r>
        <w:rPr>
          <w:rFonts w:asciiTheme="minorHAnsi" w:eastAsiaTheme="minorEastAsia" w:hAnsiTheme="minorHAnsi" w:cstheme="minorBidi"/>
          <w:sz w:val="22"/>
          <w:szCs w:val="22"/>
        </w:rPr>
        <w:tab/>
      </w:r>
      <w:r w:rsidRPr="004F7687">
        <w:rPr>
          <w:lang w:val="vi-VN"/>
        </w:rPr>
        <w:t>Các phương pháp thu thập dữ liệu chuyển động 3D</w:t>
      </w:r>
      <w:r>
        <w:tab/>
      </w:r>
      <w:r>
        <w:fldChar w:fldCharType="begin"/>
      </w:r>
      <w:r>
        <w:instrText xml:space="preserve"> PAGEREF _Toc420623336 \h </w:instrText>
      </w:r>
      <w:r>
        <w:fldChar w:fldCharType="separate"/>
      </w:r>
      <w:r>
        <w:t>10</w:t>
      </w:r>
      <w: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1.1.1.</w:t>
      </w:r>
      <w:r>
        <w:rPr>
          <w:rFonts w:asciiTheme="minorHAnsi" w:eastAsiaTheme="minorEastAsia" w:hAnsiTheme="minorHAnsi" w:cstheme="minorBidi"/>
          <w:noProof/>
          <w:sz w:val="22"/>
          <w:szCs w:val="22"/>
        </w:rPr>
        <w:tab/>
      </w:r>
      <w:r w:rsidRPr="004F7687">
        <w:rPr>
          <w:noProof/>
          <w:lang w:val="vi-VN"/>
        </w:rPr>
        <w:t>Phương pháp sử dụng stereo camera</w:t>
      </w:r>
      <w:r>
        <w:rPr>
          <w:noProof/>
        </w:rPr>
        <w:tab/>
      </w:r>
      <w:r>
        <w:rPr>
          <w:noProof/>
        </w:rPr>
        <w:fldChar w:fldCharType="begin"/>
      </w:r>
      <w:r>
        <w:rPr>
          <w:noProof/>
        </w:rPr>
        <w:instrText xml:space="preserve"> PAGEREF _Toc420623337 \h </w:instrText>
      </w:r>
      <w:r>
        <w:rPr>
          <w:noProof/>
        </w:rPr>
      </w:r>
      <w:r>
        <w:rPr>
          <w:noProof/>
        </w:rPr>
        <w:fldChar w:fldCharType="separate"/>
      </w:r>
      <w:r>
        <w:rPr>
          <w:noProof/>
        </w:rPr>
        <w:t>11</w:t>
      </w:r>
      <w:r>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1.1.2.</w:t>
      </w:r>
      <w:r>
        <w:rPr>
          <w:rFonts w:asciiTheme="minorHAnsi" w:eastAsiaTheme="minorEastAsia" w:hAnsiTheme="minorHAnsi" w:cstheme="minorBidi"/>
          <w:noProof/>
          <w:sz w:val="22"/>
          <w:szCs w:val="22"/>
        </w:rPr>
        <w:tab/>
      </w:r>
      <w:r w:rsidRPr="004F7687">
        <w:rPr>
          <w:noProof/>
          <w:lang w:val="vi-VN"/>
        </w:rPr>
        <w:t>Phương pháp sử dụng Mocap</w:t>
      </w:r>
      <w:r>
        <w:rPr>
          <w:noProof/>
        </w:rPr>
        <w:tab/>
      </w:r>
      <w:r>
        <w:rPr>
          <w:noProof/>
        </w:rPr>
        <w:fldChar w:fldCharType="begin"/>
      </w:r>
      <w:r>
        <w:rPr>
          <w:noProof/>
        </w:rPr>
        <w:instrText xml:space="preserve"> PAGEREF _Toc420623338 \h </w:instrText>
      </w:r>
      <w:r>
        <w:rPr>
          <w:noProof/>
        </w:rPr>
      </w:r>
      <w:r>
        <w:rPr>
          <w:noProof/>
        </w:rPr>
        <w:fldChar w:fldCharType="separate"/>
      </w:r>
      <w:r>
        <w:rPr>
          <w:noProof/>
        </w:rPr>
        <w:t>12</w:t>
      </w:r>
      <w:r>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1.1.3.</w:t>
      </w:r>
      <w:r>
        <w:rPr>
          <w:rFonts w:asciiTheme="minorHAnsi" w:eastAsiaTheme="minorEastAsia" w:hAnsiTheme="minorHAnsi" w:cstheme="minorBidi"/>
          <w:noProof/>
          <w:sz w:val="22"/>
          <w:szCs w:val="22"/>
        </w:rPr>
        <w:tab/>
      </w:r>
      <w:r w:rsidRPr="004F7687">
        <w:rPr>
          <w:noProof/>
          <w:lang w:val="vi-VN"/>
        </w:rPr>
        <w:t>Phương pháp sử dụng range sensor</w:t>
      </w:r>
      <w:r>
        <w:rPr>
          <w:noProof/>
        </w:rPr>
        <w:tab/>
      </w:r>
      <w:r>
        <w:rPr>
          <w:noProof/>
        </w:rPr>
        <w:fldChar w:fldCharType="begin"/>
      </w:r>
      <w:r>
        <w:rPr>
          <w:noProof/>
        </w:rPr>
        <w:instrText xml:space="preserve"> PAGEREF _Toc420623339 \h </w:instrText>
      </w:r>
      <w:r>
        <w:rPr>
          <w:noProof/>
        </w:rPr>
      </w:r>
      <w:r>
        <w:rPr>
          <w:noProof/>
        </w:rPr>
        <w:fldChar w:fldCharType="separate"/>
      </w:r>
      <w:r>
        <w:rPr>
          <w:noProof/>
        </w:rPr>
        <w:t>14</w:t>
      </w:r>
      <w:r>
        <w:rPr>
          <w:noProof/>
        </w:rP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1.2.</w:t>
      </w:r>
      <w:r>
        <w:rPr>
          <w:rFonts w:asciiTheme="minorHAnsi" w:eastAsiaTheme="minorEastAsia" w:hAnsiTheme="minorHAnsi" w:cstheme="minorBidi"/>
          <w:sz w:val="22"/>
          <w:szCs w:val="22"/>
        </w:rPr>
        <w:tab/>
      </w:r>
      <w:r w:rsidRPr="004F7687">
        <w:rPr>
          <w:lang w:val="vi-VN"/>
        </w:rPr>
        <w:t>Các phương pháp học máy thường sử dụng</w:t>
      </w:r>
      <w:r>
        <w:tab/>
      </w:r>
      <w:r>
        <w:fldChar w:fldCharType="begin"/>
      </w:r>
      <w:r>
        <w:instrText xml:space="preserve"> PAGEREF _Toc420623340 \h </w:instrText>
      </w:r>
      <w:r>
        <w:fldChar w:fldCharType="separate"/>
      </w:r>
      <w:r>
        <w:t>15</w:t>
      </w:r>
      <w: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1.2.1.</w:t>
      </w:r>
      <w:r>
        <w:rPr>
          <w:rFonts w:asciiTheme="minorHAnsi" w:eastAsiaTheme="minorEastAsia" w:hAnsiTheme="minorHAnsi" w:cstheme="minorBidi"/>
          <w:noProof/>
          <w:sz w:val="22"/>
          <w:szCs w:val="22"/>
        </w:rPr>
        <w:tab/>
      </w:r>
      <w:r w:rsidRPr="004F7687">
        <w:rPr>
          <w:noProof/>
          <w:lang w:val="vi-VN"/>
        </w:rPr>
        <w:t>Máy vectơ hỗ trợ</w:t>
      </w:r>
      <w:r>
        <w:rPr>
          <w:noProof/>
        </w:rPr>
        <w:tab/>
      </w:r>
      <w:r>
        <w:rPr>
          <w:noProof/>
        </w:rPr>
        <w:fldChar w:fldCharType="begin"/>
      </w:r>
      <w:r>
        <w:rPr>
          <w:noProof/>
        </w:rPr>
        <w:instrText xml:space="preserve"> PAGEREF _Toc420623341 \h </w:instrText>
      </w:r>
      <w:r>
        <w:rPr>
          <w:noProof/>
        </w:rPr>
      </w:r>
      <w:r>
        <w:rPr>
          <w:noProof/>
        </w:rPr>
        <w:fldChar w:fldCharType="separate"/>
      </w:r>
      <w:r>
        <w:rPr>
          <w:noProof/>
        </w:rPr>
        <w:t>15</w:t>
      </w:r>
      <w:r>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1.2.2.</w:t>
      </w:r>
      <w:r>
        <w:rPr>
          <w:rFonts w:asciiTheme="minorHAnsi" w:eastAsiaTheme="minorEastAsia" w:hAnsiTheme="minorHAnsi" w:cstheme="minorBidi"/>
          <w:noProof/>
          <w:sz w:val="22"/>
          <w:szCs w:val="22"/>
        </w:rPr>
        <w:tab/>
      </w:r>
      <w:r w:rsidRPr="004F7687">
        <w:rPr>
          <w:noProof/>
          <w:lang w:val="vi-VN"/>
        </w:rPr>
        <w:t>Mô hình Markov ẩn</w:t>
      </w:r>
      <w:r>
        <w:rPr>
          <w:noProof/>
        </w:rPr>
        <w:tab/>
      </w:r>
      <w:r>
        <w:rPr>
          <w:noProof/>
        </w:rPr>
        <w:fldChar w:fldCharType="begin"/>
      </w:r>
      <w:r>
        <w:rPr>
          <w:noProof/>
        </w:rPr>
        <w:instrText xml:space="preserve"> PAGEREF _Toc420623342 \h </w:instrText>
      </w:r>
      <w:r>
        <w:rPr>
          <w:noProof/>
        </w:rPr>
      </w:r>
      <w:r>
        <w:rPr>
          <w:noProof/>
        </w:rPr>
        <w:fldChar w:fldCharType="separate"/>
      </w:r>
      <w:r>
        <w:rPr>
          <w:noProof/>
        </w:rPr>
        <w:t>17</w:t>
      </w:r>
      <w:r>
        <w:rPr>
          <w:noProof/>
        </w:rP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Hệ thống chụp chuyển động – Mocap</w:t>
      </w:r>
      <w:r>
        <w:tab/>
      </w:r>
      <w:r>
        <w:fldChar w:fldCharType="begin"/>
      </w:r>
      <w:r>
        <w:instrText xml:space="preserve"> PAGEREF _Toc420623343 \h </w:instrText>
      </w:r>
      <w:r>
        <w:fldChar w:fldCharType="separate"/>
      </w:r>
      <w:r>
        <w:t>18</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Mocap</w:t>
      </w:r>
      <w:r>
        <w:tab/>
      </w:r>
      <w:r>
        <w:fldChar w:fldCharType="begin"/>
      </w:r>
      <w:r>
        <w:instrText xml:space="preserve"> PAGEREF _Toc420623344 \h </w:instrText>
      </w:r>
      <w:r>
        <w:fldChar w:fldCharType="separate"/>
      </w:r>
      <w:r>
        <w:t>18</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2.2.</w:t>
      </w:r>
      <w:r>
        <w:rPr>
          <w:rFonts w:asciiTheme="minorHAnsi" w:eastAsiaTheme="minorEastAsia" w:hAnsiTheme="minorHAnsi" w:cstheme="minorBidi"/>
          <w:sz w:val="22"/>
          <w:szCs w:val="22"/>
        </w:rPr>
        <w:tab/>
      </w:r>
      <w:r w:rsidRPr="004F7687">
        <w:rPr>
          <w:lang w:val="vi-VN"/>
        </w:rPr>
        <w:t>Dữ liệu thu được từ Mocap</w:t>
      </w:r>
      <w:r>
        <w:tab/>
      </w:r>
      <w:r>
        <w:fldChar w:fldCharType="begin"/>
      </w:r>
      <w:r>
        <w:instrText xml:space="preserve"> PAGEREF _Toc420623345 \h </w:instrText>
      </w:r>
      <w:r>
        <w:fldChar w:fldCharType="separate"/>
      </w:r>
      <w:r>
        <w:t>19</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2.3.</w:t>
      </w:r>
      <w:r>
        <w:rPr>
          <w:rFonts w:asciiTheme="minorHAnsi" w:eastAsiaTheme="minorEastAsia" w:hAnsiTheme="minorHAnsi" w:cstheme="minorBidi"/>
          <w:sz w:val="22"/>
          <w:szCs w:val="22"/>
        </w:rPr>
        <w:tab/>
      </w:r>
      <w:r w:rsidRPr="004F7687">
        <w:rPr>
          <w:lang w:val="vi-VN"/>
        </w:rPr>
        <w:t>Cấu trúc Acclaim</w:t>
      </w:r>
      <w:r>
        <w:tab/>
      </w:r>
      <w:r>
        <w:fldChar w:fldCharType="begin"/>
      </w:r>
      <w:r>
        <w:instrText xml:space="preserve"> PAGEREF _Toc420623346 \h </w:instrText>
      </w:r>
      <w:r>
        <w:fldChar w:fldCharType="separate"/>
      </w:r>
      <w:r>
        <w:t>20</w:t>
      </w:r>
      <w: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2.3.1.</w:t>
      </w:r>
      <w:r>
        <w:rPr>
          <w:rFonts w:asciiTheme="minorHAnsi" w:eastAsiaTheme="minorEastAsia" w:hAnsiTheme="minorHAnsi" w:cstheme="minorBidi"/>
          <w:noProof/>
          <w:sz w:val="22"/>
          <w:szCs w:val="22"/>
        </w:rPr>
        <w:tab/>
      </w:r>
      <w:r w:rsidRPr="004F7687">
        <w:rPr>
          <w:noProof/>
          <w:lang w:val="vi-VN"/>
        </w:rPr>
        <w:t>Cấu trúc tệp ASF</w:t>
      </w:r>
      <w:r>
        <w:rPr>
          <w:noProof/>
        </w:rPr>
        <w:tab/>
      </w:r>
      <w:r>
        <w:rPr>
          <w:noProof/>
        </w:rPr>
        <w:fldChar w:fldCharType="begin"/>
      </w:r>
      <w:r>
        <w:rPr>
          <w:noProof/>
        </w:rPr>
        <w:instrText xml:space="preserve"> PAGEREF _Toc420623347 \h </w:instrText>
      </w:r>
      <w:r>
        <w:rPr>
          <w:noProof/>
        </w:rPr>
      </w:r>
      <w:r>
        <w:rPr>
          <w:noProof/>
        </w:rPr>
        <w:fldChar w:fldCharType="separate"/>
      </w:r>
      <w:r>
        <w:rPr>
          <w:noProof/>
        </w:rPr>
        <w:t>21</w:t>
      </w:r>
      <w:r>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2.3.2.</w:t>
      </w:r>
      <w:r>
        <w:rPr>
          <w:rFonts w:asciiTheme="minorHAnsi" w:eastAsiaTheme="minorEastAsia" w:hAnsiTheme="minorHAnsi" w:cstheme="minorBidi"/>
          <w:noProof/>
          <w:sz w:val="22"/>
          <w:szCs w:val="22"/>
        </w:rPr>
        <w:tab/>
      </w:r>
      <w:r w:rsidRPr="004F7687">
        <w:rPr>
          <w:noProof/>
          <w:lang w:val="vi-VN"/>
        </w:rPr>
        <w:t>Cấu trúc tệp AMC</w:t>
      </w:r>
      <w:r>
        <w:rPr>
          <w:noProof/>
        </w:rPr>
        <w:tab/>
      </w:r>
      <w:r>
        <w:rPr>
          <w:noProof/>
        </w:rPr>
        <w:fldChar w:fldCharType="begin"/>
      </w:r>
      <w:r>
        <w:rPr>
          <w:noProof/>
        </w:rPr>
        <w:instrText xml:space="preserve"> PAGEREF _Toc420623348 \h </w:instrText>
      </w:r>
      <w:r>
        <w:rPr>
          <w:noProof/>
        </w:rPr>
      </w:r>
      <w:r>
        <w:rPr>
          <w:noProof/>
        </w:rPr>
        <w:fldChar w:fldCharType="separate"/>
      </w:r>
      <w:r>
        <w:rPr>
          <w:noProof/>
        </w:rPr>
        <w:t>23</w:t>
      </w:r>
      <w:r>
        <w:rPr>
          <w:noProof/>
        </w:rP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Trích chọn, lựa chọn đặc tính</w:t>
      </w:r>
      <w:r>
        <w:tab/>
      </w:r>
      <w:r>
        <w:fldChar w:fldCharType="begin"/>
      </w:r>
      <w:r>
        <w:instrText xml:space="preserve"> PAGEREF _Toc420623349 \h </w:instrText>
      </w:r>
      <w:r>
        <w:fldChar w:fldCharType="separate"/>
      </w:r>
      <w:r>
        <w:t>25</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3.1.</w:t>
      </w:r>
      <w:r>
        <w:rPr>
          <w:rFonts w:asciiTheme="minorHAnsi" w:eastAsiaTheme="minorEastAsia" w:hAnsiTheme="minorHAnsi" w:cstheme="minorBidi"/>
          <w:sz w:val="22"/>
          <w:szCs w:val="22"/>
        </w:rPr>
        <w:tab/>
      </w:r>
      <w:r w:rsidRPr="004F7687">
        <w:rPr>
          <w:lang w:val="vi-VN"/>
        </w:rPr>
        <w:t>Phương pháp phân tích thành phần chính – PCA</w:t>
      </w:r>
      <w:r>
        <w:tab/>
      </w:r>
      <w:r>
        <w:fldChar w:fldCharType="begin"/>
      </w:r>
      <w:r>
        <w:instrText xml:space="preserve"> PAGEREF _Toc420623350 \h </w:instrText>
      </w:r>
      <w:r>
        <w:fldChar w:fldCharType="separate"/>
      </w:r>
      <w:r>
        <w:t>26</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3.2.</w:t>
      </w:r>
      <w:r>
        <w:rPr>
          <w:rFonts w:asciiTheme="minorHAnsi" w:eastAsiaTheme="minorEastAsia" w:hAnsiTheme="minorHAnsi" w:cstheme="minorBidi"/>
          <w:sz w:val="22"/>
          <w:szCs w:val="22"/>
        </w:rPr>
        <w:tab/>
      </w:r>
      <w:r w:rsidRPr="004F7687">
        <w:rPr>
          <w:lang w:val="vi-VN"/>
        </w:rPr>
        <w:t>Phương pháp phân tích biệt thức tuyến tính – LDA</w:t>
      </w:r>
      <w:r>
        <w:tab/>
      </w:r>
      <w:r>
        <w:fldChar w:fldCharType="begin"/>
      </w:r>
      <w:r>
        <w:instrText xml:space="preserve"> PAGEREF _Toc420623351 \h </w:instrText>
      </w:r>
      <w:r>
        <w:fldChar w:fldCharType="separate"/>
      </w:r>
      <w:r>
        <w:t>30</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3.3.</w:t>
      </w:r>
      <w:r>
        <w:rPr>
          <w:rFonts w:asciiTheme="minorHAnsi" w:eastAsiaTheme="minorEastAsia" w:hAnsiTheme="minorHAnsi" w:cstheme="minorBidi"/>
          <w:sz w:val="22"/>
          <w:szCs w:val="22"/>
        </w:rPr>
        <w:tab/>
      </w:r>
      <w:r w:rsidRPr="004F7687">
        <w:rPr>
          <w:lang w:val="vi-VN"/>
        </w:rPr>
        <w:t>Sequential Forward Selection - SFS</w:t>
      </w:r>
      <w:r>
        <w:tab/>
      </w:r>
      <w:r>
        <w:fldChar w:fldCharType="begin"/>
      </w:r>
      <w:r>
        <w:instrText xml:space="preserve"> PAGEREF _Toc420623352 \h </w:instrText>
      </w:r>
      <w:r>
        <w:fldChar w:fldCharType="separate"/>
      </w:r>
      <w:r>
        <w:t>30</w:t>
      </w:r>
      <w:r>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GIẢI PHÁP ĐỀ XUẤT</w:t>
      </w:r>
      <w:r>
        <w:tab/>
      </w:r>
      <w:r>
        <w:fldChar w:fldCharType="begin"/>
      </w:r>
      <w:r>
        <w:instrText xml:space="preserve"> PAGEREF _Toc420623353 \h </w:instrText>
      </w:r>
      <w:r>
        <w:fldChar w:fldCharType="separate"/>
      </w:r>
      <w:r>
        <w:t>31</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Tiền xử lý</w:t>
      </w:r>
      <w:r>
        <w:tab/>
      </w:r>
      <w:r>
        <w:fldChar w:fldCharType="begin"/>
      </w:r>
      <w:r>
        <w:instrText xml:space="preserve"> PAGEREF _Toc420623354 \h </w:instrText>
      </w:r>
      <w:r>
        <w:fldChar w:fldCharType="separate"/>
      </w:r>
      <w:r>
        <w:t>35</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Trích chọn đặc tính</w:t>
      </w:r>
      <w:r>
        <w:tab/>
      </w:r>
      <w:r>
        <w:fldChar w:fldCharType="begin"/>
      </w:r>
      <w:r>
        <w:instrText xml:space="preserve"> PAGEREF _Toc420623355 \h </w:instrText>
      </w:r>
      <w:r>
        <w:fldChar w:fldCharType="separate"/>
      </w:r>
      <w:r>
        <w:t>37</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PCA</w:t>
      </w:r>
      <w:r>
        <w:tab/>
      </w:r>
      <w:r>
        <w:fldChar w:fldCharType="begin"/>
      </w:r>
      <w:r>
        <w:instrText xml:space="preserve"> PAGEREF _Toc420623356 \h </w:instrText>
      </w:r>
      <w:r>
        <w:fldChar w:fldCharType="separate"/>
      </w:r>
      <w:r>
        <w:t>37</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lastRenderedPageBreak/>
        <w:t>2.2.</w:t>
      </w:r>
      <w:r>
        <w:rPr>
          <w:rFonts w:asciiTheme="minorHAnsi" w:eastAsiaTheme="minorEastAsia" w:hAnsiTheme="minorHAnsi" w:cstheme="minorBidi"/>
          <w:sz w:val="22"/>
          <w:szCs w:val="22"/>
        </w:rPr>
        <w:tab/>
      </w:r>
      <w:r w:rsidRPr="004F7687">
        <w:rPr>
          <w:lang w:val="vi-VN"/>
        </w:rPr>
        <w:t>LDA</w:t>
      </w:r>
      <w:r>
        <w:tab/>
      </w:r>
      <w:r>
        <w:fldChar w:fldCharType="begin"/>
      </w:r>
      <w:r>
        <w:instrText xml:space="preserve"> PAGEREF _Toc420623357 \h </w:instrText>
      </w:r>
      <w:r>
        <w:fldChar w:fldCharType="separate"/>
      </w:r>
      <w:r>
        <w:t>38</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2.3.</w:t>
      </w:r>
      <w:r>
        <w:rPr>
          <w:rFonts w:asciiTheme="minorHAnsi" w:eastAsiaTheme="minorEastAsia" w:hAnsiTheme="minorHAnsi" w:cstheme="minorBidi"/>
          <w:sz w:val="22"/>
          <w:szCs w:val="22"/>
        </w:rPr>
        <w:tab/>
      </w:r>
      <w:r w:rsidRPr="004F7687">
        <w:rPr>
          <w:lang w:val="vi-VN"/>
        </w:rPr>
        <w:t>SFS</w:t>
      </w:r>
      <w:r>
        <w:tab/>
      </w:r>
      <w:r>
        <w:fldChar w:fldCharType="begin"/>
      </w:r>
      <w:r>
        <w:instrText xml:space="preserve"> PAGEREF _Toc420623358 \h </w:instrText>
      </w:r>
      <w:r>
        <w:fldChar w:fldCharType="separate"/>
      </w:r>
      <w:r>
        <w:t>38</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Học máy</w:t>
      </w:r>
      <w:r>
        <w:tab/>
      </w:r>
      <w:r>
        <w:fldChar w:fldCharType="begin"/>
      </w:r>
      <w:r>
        <w:instrText xml:space="preserve"> PAGEREF _Toc420623359 \h </w:instrText>
      </w:r>
      <w:r>
        <w:fldChar w:fldCharType="separate"/>
      </w:r>
      <w:r>
        <w:t>38</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4.</w:t>
      </w:r>
      <w:r>
        <w:rPr>
          <w:rFonts w:asciiTheme="minorHAnsi" w:eastAsiaTheme="minorEastAsia" w:hAnsiTheme="minorHAnsi" w:cstheme="minorBidi"/>
          <w:sz w:val="22"/>
          <w:szCs w:val="22"/>
        </w:rPr>
        <w:tab/>
      </w:r>
      <w:r w:rsidRPr="004F7687">
        <w:rPr>
          <w:lang w:val="vi-VN"/>
        </w:rPr>
        <w:t>Mô hình nhận dạng</w:t>
      </w:r>
      <w:r>
        <w:tab/>
      </w:r>
      <w:r>
        <w:fldChar w:fldCharType="begin"/>
      </w:r>
      <w:r>
        <w:instrText xml:space="preserve"> PAGEREF _Toc420623360 \h </w:instrText>
      </w:r>
      <w:r>
        <w:fldChar w:fldCharType="separate"/>
      </w:r>
      <w:r>
        <w:t>39</w:t>
      </w:r>
      <w:r>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THỰC NGHIỆM VÀ ĐÁNH GIÁ KẾT QUẢ</w:t>
      </w:r>
      <w:r>
        <w:tab/>
      </w:r>
      <w:r>
        <w:fldChar w:fldCharType="begin"/>
      </w:r>
      <w:r>
        <w:instrText xml:space="preserve"> PAGEREF _Toc420623361 \h </w:instrText>
      </w:r>
      <w:r>
        <w:fldChar w:fldCharType="separate"/>
      </w:r>
      <w:r>
        <w:t>40</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Thông tin chung</w:t>
      </w:r>
      <w:r>
        <w:tab/>
      </w:r>
      <w:r>
        <w:fldChar w:fldCharType="begin"/>
      </w:r>
      <w:r>
        <w:instrText xml:space="preserve"> PAGEREF _Toc420623362 \h </w:instrText>
      </w:r>
      <w:r>
        <w:fldChar w:fldCharType="separate"/>
      </w:r>
      <w:r>
        <w:t>41</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1.1.</w:t>
      </w:r>
      <w:r>
        <w:rPr>
          <w:rFonts w:asciiTheme="minorHAnsi" w:eastAsiaTheme="minorEastAsia" w:hAnsiTheme="minorHAnsi" w:cstheme="minorBidi"/>
          <w:sz w:val="22"/>
          <w:szCs w:val="22"/>
        </w:rPr>
        <w:tab/>
      </w:r>
      <w:r w:rsidRPr="004F7687">
        <w:rPr>
          <w:lang w:val="vi-VN"/>
        </w:rPr>
        <w:t>Dữ liệu sử dụng</w:t>
      </w:r>
      <w:r>
        <w:tab/>
      </w:r>
      <w:r>
        <w:fldChar w:fldCharType="begin"/>
      </w:r>
      <w:r>
        <w:instrText xml:space="preserve"> PAGEREF _Toc420623363 \h </w:instrText>
      </w:r>
      <w:r>
        <w:fldChar w:fldCharType="separate"/>
      </w:r>
      <w:r>
        <w:t>41</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1.2.</w:t>
      </w:r>
      <w:r>
        <w:rPr>
          <w:rFonts w:asciiTheme="minorHAnsi" w:eastAsiaTheme="minorEastAsia" w:hAnsiTheme="minorHAnsi" w:cstheme="minorBidi"/>
          <w:sz w:val="22"/>
          <w:szCs w:val="22"/>
        </w:rPr>
        <w:tab/>
      </w:r>
      <w:r w:rsidRPr="004F7687">
        <w:rPr>
          <w:lang w:val="vi-VN"/>
        </w:rPr>
        <w:t>Môi trường triển khai</w:t>
      </w:r>
      <w:r>
        <w:tab/>
      </w:r>
      <w:r>
        <w:fldChar w:fldCharType="begin"/>
      </w:r>
      <w:r>
        <w:instrText xml:space="preserve"> PAGEREF _Toc420623364 \h </w:instrText>
      </w:r>
      <w:r>
        <w:fldChar w:fldCharType="separate"/>
      </w:r>
      <w:r>
        <w:t>41</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Các giai đoạn thực nghiệm</w:t>
      </w:r>
      <w:r>
        <w:tab/>
      </w:r>
      <w:r>
        <w:fldChar w:fldCharType="begin"/>
      </w:r>
      <w:r>
        <w:instrText xml:space="preserve"> PAGEREF _Toc420623365 \h </w:instrText>
      </w:r>
      <w:r>
        <w:fldChar w:fldCharType="separate"/>
      </w:r>
      <w:r>
        <w:t>42</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Giai đoạn thứ nhất</w:t>
      </w:r>
      <w:r>
        <w:tab/>
      </w:r>
      <w:r>
        <w:fldChar w:fldCharType="begin"/>
      </w:r>
      <w:r>
        <w:instrText xml:space="preserve"> PAGEREF _Toc420623366 \h </w:instrText>
      </w:r>
      <w:r>
        <w:fldChar w:fldCharType="separate"/>
      </w:r>
      <w:r>
        <w:t>42</w:t>
      </w:r>
      <w: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2.2.</w:t>
      </w:r>
      <w:r>
        <w:rPr>
          <w:rFonts w:asciiTheme="minorHAnsi" w:eastAsiaTheme="minorEastAsia" w:hAnsiTheme="minorHAnsi" w:cstheme="minorBidi"/>
          <w:sz w:val="22"/>
          <w:szCs w:val="22"/>
        </w:rPr>
        <w:tab/>
      </w:r>
      <w:r w:rsidRPr="004F7687">
        <w:rPr>
          <w:lang w:val="vi-VN"/>
        </w:rPr>
        <w:t>Giai đoạn thứ hai</w:t>
      </w:r>
      <w:r>
        <w:tab/>
      </w:r>
      <w:r>
        <w:fldChar w:fldCharType="begin"/>
      </w:r>
      <w:r>
        <w:instrText xml:space="preserve"> PAGEREF _Toc420623367 \h </w:instrText>
      </w:r>
      <w:r>
        <w:fldChar w:fldCharType="separate"/>
      </w:r>
      <w:r>
        <w:t>44</w:t>
      </w:r>
      <w: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Đánh giá</w:t>
      </w:r>
      <w:r>
        <w:tab/>
      </w:r>
      <w:r>
        <w:fldChar w:fldCharType="begin"/>
      </w:r>
      <w:r>
        <w:instrText xml:space="preserve"> PAGEREF _Toc420623368 \h </w:instrText>
      </w:r>
      <w:r>
        <w:fldChar w:fldCharType="separate"/>
      </w:r>
      <w:r>
        <w:t>44</w:t>
      </w:r>
      <w:r>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KẾT LUẬN</w:t>
      </w:r>
      <w:r>
        <w:tab/>
      </w:r>
      <w:r>
        <w:fldChar w:fldCharType="begin"/>
      </w:r>
      <w:r>
        <w:instrText xml:space="preserve"> PAGEREF _Toc420623369 \h </w:instrText>
      </w:r>
      <w:r>
        <w:fldChar w:fldCharType="separate"/>
      </w:r>
      <w:r>
        <w:t>45</w:t>
      </w:r>
      <w:r>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TÀI LIỆU THAM KHẢO</w:t>
      </w:r>
      <w:r>
        <w:tab/>
      </w:r>
      <w:r>
        <w:fldChar w:fldCharType="begin"/>
      </w:r>
      <w:r>
        <w:instrText xml:space="preserve"> PAGEREF _Toc420623370 \h </w:instrText>
      </w:r>
      <w:r>
        <w:fldChar w:fldCharType="separate"/>
      </w:r>
      <w:r>
        <w:t>47</w:t>
      </w:r>
      <w:r>
        <w:fldChar w:fldCharType="end"/>
      </w:r>
    </w:p>
    <w:p w:rsidR="007900C4" w:rsidRPr="00E30E4B" w:rsidRDefault="00B11A09" w:rsidP="008B43CE">
      <w:pPr>
        <w:rPr>
          <w:noProof/>
          <w:lang w:val="vi-VN"/>
        </w:rPr>
      </w:pPr>
      <w:r>
        <w:rPr>
          <w:b/>
          <w:noProof/>
          <w:szCs w:val="28"/>
          <w:lang w:val="vi-VN"/>
        </w:rPr>
        <w:fldChar w:fldCharType="end"/>
      </w:r>
    </w:p>
    <w:p w:rsidR="007900C4" w:rsidRPr="00E30E4B" w:rsidRDefault="007900C4" w:rsidP="007900C4">
      <w:pPr>
        <w:rPr>
          <w:noProof/>
          <w:lang w:val="vi-VN"/>
        </w:rPr>
      </w:pPr>
    </w:p>
    <w:p w:rsidR="00C93CD2" w:rsidRPr="00E30E4B" w:rsidRDefault="00C93CD2" w:rsidP="00862EFF">
      <w:pP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862EFF">
      <w:pPr>
        <w:rPr>
          <w:noProof/>
          <w:lang w:val="vi-VN"/>
        </w:rPr>
      </w:pPr>
      <w:r w:rsidRPr="00E30E4B">
        <w:rPr>
          <w:noProof/>
          <w:lang w:val="vi-VN"/>
        </w:rPr>
        <w:lastRenderedPageBreak/>
        <w:br w:type="page"/>
      </w:r>
    </w:p>
    <w:p w:rsidR="00C93CD2" w:rsidRPr="00E30E4B" w:rsidRDefault="00C93CD2" w:rsidP="00C93CD2">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2D</w:t>
            </w:r>
          </w:p>
        </w:tc>
        <w:tc>
          <w:tcPr>
            <w:tcW w:w="6825" w:type="dxa"/>
          </w:tcPr>
          <w:p w:rsidR="00981C4B" w:rsidRPr="00E30E4B" w:rsidRDefault="00981C4B" w:rsidP="0060513F">
            <w:pPr>
              <w:pStyle w:val="ChuBang"/>
              <w:rPr>
                <w:noProof/>
                <w:szCs w:val="28"/>
                <w:lang w:val="vi-VN"/>
              </w:rPr>
            </w:pPr>
            <w:r w:rsidRPr="00E30E4B">
              <w:rPr>
                <w:noProof/>
                <w:szCs w:val="28"/>
                <w:lang w:val="vi-VN"/>
              </w:rPr>
              <w:t>Two Dimensional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3D</w:t>
            </w:r>
          </w:p>
        </w:tc>
        <w:tc>
          <w:tcPr>
            <w:tcW w:w="6825" w:type="dxa"/>
          </w:tcPr>
          <w:p w:rsidR="00981C4B" w:rsidRPr="00E30E4B" w:rsidRDefault="00981C4B" w:rsidP="0060513F">
            <w:pPr>
              <w:pStyle w:val="ChuBang"/>
              <w:rPr>
                <w:noProof/>
                <w:szCs w:val="28"/>
                <w:lang w:val="vi-VN"/>
              </w:rPr>
            </w:pPr>
            <w:r w:rsidRPr="00E30E4B">
              <w:rPr>
                <w:noProof/>
                <w:szCs w:val="28"/>
                <w:lang w:val="vi-VN"/>
              </w:rPr>
              <w:t>Three Dimensional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AMC</w:t>
            </w:r>
          </w:p>
        </w:tc>
        <w:tc>
          <w:tcPr>
            <w:tcW w:w="6825" w:type="dxa"/>
          </w:tcPr>
          <w:p w:rsidR="00981C4B" w:rsidRPr="00E30E4B" w:rsidRDefault="00981C4B" w:rsidP="0060513F">
            <w:pPr>
              <w:pStyle w:val="ChuBang"/>
              <w:rPr>
                <w:noProof/>
                <w:szCs w:val="28"/>
                <w:lang w:val="vi-VN"/>
              </w:rPr>
            </w:pPr>
            <w:r w:rsidRPr="00E30E4B">
              <w:rPr>
                <w:noProof/>
                <w:szCs w:val="28"/>
                <w:lang w:val="vi-VN"/>
              </w:rPr>
              <w:t>Acclaim Motion Capture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ASF</w:t>
            </w:r>
          </w:p>
        </w:tc>
        <w:tc>
          <w:tcPr>
            <w:tcW w:w="6825" w:type="dxa"/>
          </w:tcPr>
          <w:p w:rsidR="00981C4B" w:rsidRPr="00E30E4B" w:rsidRDefault="00981C4B" w:rsidP="0060513F">
            <w:pPr>
              <w:pStyle w:val="ChuBang"/>
              <w:rPr>
                <w:noProof/>
                <w:szCs w:val="28"/>
                <w:lang w:val="vi-VN"/>
              </w:rPr>
            </w:pPr>
            <w:r w:rsidRPr="00E30E4B">
              <w:rPr>
                <w:noProof/>
                <w:szCs w:val="28"/>
                <w:lang w:val="vi-VN"/>
              </w:rPr>
              <w:t>Acclaim Skeleton File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CMU</w:t>
            </w:r>
          </w:p>
        </w:tc>
        <w:tc>
          <w:tcPr>
            <w:tcW w:w="6825" w:type="dxa"/>
          </w:tcPr>
          <w:p w:rsidR="00981C4B" w:rsidRPr="00E30E4B" w:rsidRDefault="00981C4B" w:rsidP="0060513F">
            <w:pPr>
              <w:pStyle w:val="ChuBang"/>
              <w:rPr>
                <w:noProof/>
                <w:szCs w:val="28"/>
                <w:lang w:val="vi-VN"/>
              </w:rPr>
            </w:pPr>
            <w:r w:rsidRPr="00E30E4B">
              <w:rPr>
                <w:noProof/>
                <w:szCs w:val="28"/>
                <w:lang w:val="vi-VN"/>
              </w:rPr>
              <w:t>Carnegie Mellon University</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FE</w:t>
            </w:r>
          </w:p>
        </w:tc>
        <w:tc>
          <w:tcPr>
            <w:tcW w:w="6825" w:type="dxa"/>
          </w:tcPr>
          <w:p w:rsidR="00981C4B" w:rsidRPr="00E30E4B" w:rsidRDefault="00981C4B" w:rsidP="0060513F">
            <w:pPr>
              <w:pStyle w:val="ChuBang"/>
              <w:rPr>
                <w:noProof/>
                <w:szCs w:val="28"/>
                <w:lang w:val="vi-VN"/>
              </w:rPr>
            </w:pPr>
            <w:r w:rsidRPr="00E30E4B">
              <w:rPr>
                <w:noProof/>
                <w:szCs w:val="28"/>
                <w:lang w:val="vi-VN"/>
              </w:rPr>
              <w:t>Feature Extraction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FS</w:t>
            </w:r>
          </w:p>
        </w:tc>
        <w:tc>
          <w:tcPr>
            <w:tcW w:w="6825" w:type="dxa"/>
          </w:tcPr>
          <w:p w:rsidR="00981C4B" w:rsidRPr="00E30E4B" w:rsidRDefault="00981C4B" w:rsidP="0060513F">
            <w:pPr>
              <w:pStyle w:val="ChuBang"/>
              <w:rPr>
                <w:noProof/>
                <w:szCs w:val="28"/>
                <w:lang w:val="vi-VN"/>
              </w:rPr>
            </w:pPr>
            <w:r w:rsidRPr="00E30E4B">
              <w:rPr>
                <w:noProof/>
                <w:szCs w:val="28"/>
                <w:lang w:val="vi-VN"/>
              </w:rPr>
              <w:t>Feature Selection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HMM</w:t>
            </w:r>
          </w:p>
        </w:tc>
        <w:tc>
          <w:tcPr>
            <w:tcW w:w="6825" w:type="dxa"/>
          </w:tcPr>
          <w:p w:rsidR="00981C4B" w:rsidRPr="00E30E4B" w:rsidRDefault="00981C4B" w:rsidP="0060513F">
            <w:pPr>
              <w:pStyle w:val="ChuBang"/>
              <w:rPr>
                <w:noProof/>
                <w:szCs w:val="28"/>
                <w:lang w:val="vi-VN"/>
              </w:rPr>
            </w:pPr>
            <w:r w:rsidRPr="00E30E4B">
              <w:rPr>
                <w:noProof/>
                <w:szCs w:val="28"/>
                <w:lang w:val="vi-VN"/>
              </w:rPr>
              <w:t>Hidden Markov Model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LDA</w:t>
            </w:r>
          </w:p>
        </w:tc>
        <w:tc>
          <w:tcPr>
            <w:tcW w:w="6825" w:type="dxa"/>
          </w:tcPr>
          <w:p w:rsidR="00981C4B" w:rsidRPr="00E30E4B" w:rsidRDefault="00981C4B" w:rsidP="0060513F">
            <w:pPr>
              <w:pStyle w:val="ChuBang"/>
              <w:rPr>
                <w:noProof/>
                <w:szCs w:val="28"/>
                <w:lang w:val="vi-VN"/>
              </w:rPr>
            </w:pPr>
            <w:r w:rsidRPr="00E30E4B">
              <w:rPr>
                <w:noProof/>
                <w:szCs w:val="28"/>
                <w:lang w:val="vi-VN"/>
              </w:rPr>
              <w:t>Linear Discriminant Analysis</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Mocap</w:t>
            </w:r>
          </w:p>
        </w:tc>
        <w:tc>
          <w:tcPr>
            <w:tcW w:w="6825" w:type="dxa"/>
          </w:tcPr>
          <w:p w:rsidR="00981C4B" w:rsidRPr="00E30E4B" w:rsidRDefault="00981C4B" w:rsidP="0060513F">
            <w:pPr>
              <w:pStyle w:val="ChuBang"/>
              <w:rPr>
                <w:noProof/>
                <w:szCs w:val="28"/>
                <w:lang w:val="vi-VN"/>
              </w:rPr>
            </w:pPr>
            <w:r w:rsidRPr="00E30E4B">
              <w:rPr>
                <w:noProof/>
                <w:szCs w:val="28"/>
                <w:lang w:val="vi-VN"/>
              </w:rPr>
              <w:t>Motion Capture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PCA</w:t>
            </w:r>
          </w:p>
        </w:tc>
        <w:tc>
          <w:tcPr>
            <w:tcW w:w="6825" w:type="dxa"/>
          </w:tcPr>
          <w:p w:rsidR="00981C4B" w:rsidRPr="00E30E4B" w:rsidRDefault="00981C4B" w:rsidP="0060513F">
            <w:pPr>
              <w:pStyle w:val="ChuBang"/>
              <w:rPr>
                <w:noProof/>
                <w:szCs w:val="28"/>
                <w:lang w:val="vi-VN"/>
              </w:rPr>
            </w:pPr>
            <w:r w:rsidRPr="00E30E4B">
              <w:rPr>
                <w:noProof/>
                <w:szCs w:val="28"/>
                <w:lang w:val="vi-VN"/>
              </w:rPr>
              <w:t>Principal Component Analysis</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RFID</w:t>
            </w:r>
          </w:p>
        </w:tc>
        <w:tc>
          <w:tcPr>
            <w:tcW w:w="6825" w:type="dxa"/>
          </w:tcPr>
          <w:p w:rsidR="00981C4B" w:rsidRPr="00E30E4B" w:rsidRDefault="00981C4B" w:rsidP="0060513F">
            <w:pPr>
              <w:pStyle w:val="ChuBang"/>
              <w:rPr>
                <w:noProof/>
                <w:szCs w:val="28"/>
                <w:lang w:val="vi-VN"/>
              </w:rPr>
            </w:pPr>
            <w:r w:rsidRPr="00E30E4B">
              <w:rPr>
                <w:noProof/>
                <w:szCs w:val="28"/>
                <w:lang w:val="vi-VN"/>
              </w:rPr>
              <w:t>Radio Frequency Identification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RGBD</w:t>
            </w:r>
          </w:p>
        </w:tc>
        <w:tc>
          <w:tcPr>
            <w:tcW w:w="6825" w:type="dxa"/>
          </w:tcPr>
          <w:p w:rsidR="00981C4B" w:rsidRPr="00E30E4B" w:rsidRDefault="00981C4B" w:rsidP="0060513F">
            <w:pPr>
              <w:pStyle w:val="ChuBang"/>
              <w:rPr>
                <w:noProof/>
                <w:szCs w:val="28"/>
                <w:lang w:val="vi-VN"/>
              </w:rPr>
            </w:pPr>
            <w:r w:rsidRPr="00E30E4B">
              <w:rPr>
                <w:noProof/>
                <w:szCs w:val="28"/>
                <w:lang w:val="vi-VN"/>
              </w:rPr>
              <w:t>Red Green Blue Depth</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SFS</w:t>
            </w:r>
          </w:p>
        </w:tc>
        <w:tc>
          <w:tcPr>
            <w:tcW w:w="6825" w:type="dxa"/>
          </w:tcPr>
          <w:p w:rsidR="00981C4B" w:rsidRPr="00E30E4B" w:rsidRDefault="00981C4B" w:rsidP="0060513F">
            <w:pPr>
              <w:pStyle w:val="ChuBang"/>
              <w:rPr>
                <w:noProof/>
                <w:szCs w:val="28"/>
                <w:lang w:val="vi-VN"/>
              </w:rPr>
            </w:pPr>
            <w:r w:rsidRPr="00E30E4B">
              <w:rPr>
                <w:noProof/>
                <w:szCs w:val="28"/>
                <w:lang w:val="vi-VN"/>
              </w:rPr>
              <w:t xml:space="preserve">Sequential Forward Selection </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SVM</w:t>
            </w:r>
          </w:p>
        </w:tc>
        <w:tc>
          <w:tcPr>
            <w:tcW w:w="6825" w:type="dxa"/>
          </w:tcPr>
          <w:p w:rsidR="00981C4B" w:rsidRPr="00E30E4B" w:rsidRDefault="00981C4B" w:rsidP="0060513F">
            <w:pPr>
              <w:pStyle w:val="ChuBang"/>
              <w:rPr>
                <w:noProof/>
                <w:szCs w:val="28"/>
                <w:lang w:val="vi-VN"/>
              </w:rPr>
            </w:pPr>
            <w:r w:rsidRPr="00E30E4B">
              <w:rPr>
                <w:noProof/>
                <w:szCs w:val="28"/>
                <w:lang w:val="vi-VN"/>
              </w:rPr>
              <w:t>Support Vector Machine</w:t>
            </w:r>
          </w:p>
        </w:tc>
      </w:tr>
    </w:tbl>
    <w:p w:rsidR="00C93CD2" w:rsidRPr="00E30E4B" w:rsidRDefault="00C93CD2" w:rsidP="00C93CD2">
      <w:pPr>
        <w:rPr>
          <w:noProof/>
          <w:lang w:val="vi-VN"/>
        </w:rPr>
      </w:pPr>
    </w:p>
    <w:p w:rsidR="00C93CD2" w:rsidRPr="00E30E4B" w:rsidRDefault="00C93CD2" w:rsidP="00C93CD2">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CA2AA5" w:rsidRDefault="00CA2AA5">
      <w:pPr>
        <w:pStyle w:val="TOC5"/>
        <w:tabs>
          <w:tab w:val="left" w:pos="1287"/>
        </w:tabs>
        <w:rPr>
          <w:rFonts w:asciiTheme="minorHAnsi" w:eastAsiaTheme="minorEastAsia" w:hAnsiTheme="minorHAnsi" w:cstheme="minorBidi"/>
          <w:noProof/>
          <w:sz w:val="22"/>
          <w:szCs w:val="22"/>
        </w:rPr>
      </w:pPr>
      <w:r>
        <w:rPr>
          <w:b/>
          <w:noProof/>
          <w:sz w:val="24"/>
        </w:rPr>
        <w:fldChar w:fldCharType="begin"/>
      </w:r>
      <w:r>
        <w:rPr>
          <w:b/>
          <w:noProof/>
          <w:sz w:val="24"/>
        </w:rPr>
        <w:instrText xml:space="preserve"> TOC \f \t "BangC3,5" </w:instrText>
      </w:r>
      <w:r>
        <w:rPr>
          <w:b/>
          <w:noProof/>
          <w:sz w:val="24"/>
        </w:rPr>
        <w:fldChar w:fldCharType="separate"/>
      </w:r>
      <w:r w:rsidRPr="00B85F92">
        <w:rPr>
          <w:noProof/>
          <w:lang w:val="vi-VN"/>
        </w:rPr>
        <w:t>Bảng 3.1</w:t>
      </w:r>
      <w:r>
        <w:rPr>
          <w:rFonts w:asciiTheme="minorHAnsi" w:eastAsiaTheme="minorEastAsia" w:hAnsiTheme="minorHAnsi" w:cstheme="minorBidi"/>
          <w:noProof/>
          <w:sz w:val="22"/>
          <w:szCs w:val="22"/>
        </w:rPr>
        <w:tab/>
      </w:r>
      <w:r w:rsidRPr="00B85F92">
        <w:rPr>
          <w:noProof/>
          <w:lang w:val="vi-VN"/>
        </w:rPr>
        <w:t>Thống kê số lượng dữ liệu</w:t>
      </w:r>
      <w:r>
        <w:rPr>
          <w:noProof/>
        </w:rPr>
        <w:tab/>
      </w:r>
      <w:r>
        <w:rPr>
          <w:noProof/>
        </w:rPr>
        <w:fldChar w:fldCharType="begin"/>
      </w:r>
      <w:r>
        <w:rPr>
          <w:noProof/>
        </w:rPr>
        <w:instrText xml:space="preserve"> PAGEREF _Toc420623188 \h </w:instrText>
      </w:r>
      <w:r>
        <w:rPr>
          <w:noProof/>
        </w:rPr>
      </w:r>
      <w:r>
        <w:rPr>
          <w:noProof/>
        </w:rPr>
        <w:fldChar w:fldCharType="separate"/>
      </w:r>
      <w:r>
        <w:rPr>
          <w:noProof/>
        </w:rPr>
        <w:t>41</w:t>
      </w:r>
      <w:r>
        <w:rPr>
          <w:noProof/>
        </w:rPr>
        <w:fldChar w:fldCharType="end"/>
      </w:r>
    </w:p>
    <w:p w:rsidR="00CA2AA5" w:rsidRDefault="00CA2AA5">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_Toc420623189 \h </w:instrText>
      </w:r>
      <w:r>
        <w:rPr>
          <w:noProof/>
        </w:rPr>
      </w:r>
      <w:r>
        <w:rPr>
          <w:noProof/>
        </w:rPr>
        <w:fldChar w:fldCharType="separate"/>
      </w:r>
      <w:r>
        <w:rPr>
          <w:noProof/>
        </w:rPr>
        <w:t>43</w:t>
      </w:r>
      <w:r>
        <w:rPr>
          <w:noProof/>
        </w:rPr>
        <w:fldChar w:fldCharType="end"/>
      </w:r>
    </w:p>
    <w:p w:rsidR="00CA2AA5" w:rsidRDefault="00CA2AA5">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thực nghiệm với phương pháp LDA</w:t>
      </w:r>
      <w:r>
        <w:rPr>
          <w:noProof/>
        </w:rPr>
        <w:tab/>
      </w:r>
      <w:r>
        <w:rPr>
          <w:noProof/>
        </w:rPr>
        <w:fldChar w:fldCharType="begin"/>
      </w:r>
      <w:r>
        <w:rPr>
          <w:noProof/>
        </w:rPr>
        <w:instrText xml:space="preserve"> PAGEREF _Toc420623190 \h </w:instrText>
      </w:r>
      <w:r>
        <w:rPr>
          <w:noProof/>
        </w:rPr>
      </w:r>
      <w:r>
        <w:rPr>
          <w:noProof/>
        </w:rPr>
        <w:fldChar w:fldCharType="separate"/>
      </w:r>
      <w:r>
        <w:rPr>
          <w:noProof/>
        </w:rPr>
        <w:t>43</w:t>
      </w:r>
      <w:r>
        <w:rPr>
          <w:noProof/>
        </w:rPr>
        <w:fldChar w:fldCharType="end"/>
      </w:r>
    </w:p>
    <w:p w:rsidR="00C93CD2" w:rsidRPr="00E30E4B" w:rsidRDefault="00CA2AA5" w:rsidP="000A10B1">
      <w:pPr>
        <w:pStyle w:val="Title"/>
        <w:rPr>
          <w:noProof/>
          <w:lang w:val="vi-VN"/>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p>
    <w:p w:rsidR="009656A0" w:rsidRDefault="00493B2B" w:rsidP="009656A0">
      <w:pPr>
        <w:pStyle w:val="TableofFigures"/>
        <w:tabs>
          <w:tab w:val="right" w:leader="dot" w:pos="8778"/>
        </w:tabs>
        <w:ind w:left="0" w:firstLine="0"/>
        <w:rPr>
          <w:noProof/>
        </w:rPr>
      </w:pPr>
      <w:r w:rsidRPr="00E30E4B">
        <w:rPr>
          <w:noProof/>
          <w:sz w:val="24"/>
          <w:lang w:val="vi-VN"/>
        </w:rPr>
        <w:fldChar w:fldCharType="begin"/>
      </w:r>
      <w:r w:rsidR="00C93CD2" w:rsidRPr="00E30E4B">
        <w:rPr>
          <w:noProof/>
          <w:sz w:val="24"/>
          <w:lang w:val="vi-VN"/>
        </w:rPr>
        <w:instrText xml:space="preserve"> TOC \h \z \c "Hình " </w:instrText>
      </w:r>
      <w:r w:rsidRPr="00E30E4B">
        <w:rPr>
          <w:noProof/>
          <w:sz w:val="24"/>
          <w:lang w:val="vi-VN"/>
        </w:rPr>
        <w:fldChar w:fldCharType="separate"/>
      </w:r>
      <w:r w:rsidR="009656A0">
        <w:rPr>
          <w:noProof/>
          <w:lang w:val="vi-VN"/>
        </w:rPr>
        <w:fldChar w:fldCharType="begin"/>
      </w:r>
      <w:r w:rsidR="009656A0">
        <w:rPr>
          <w:noProof/>
          <w:lang w:val="vi-VN"/>
        </w:rPr>
        <w:instrText xml:space="preserve"> TOC \t "HinhC0,6,HinhC1,6,HinhC2,6" </w:instrText>
      </w:r>
      <w:r w:rsidR="009656A0">
        <w:rPr>
          <w:noProof/>
          <w:lang w:val="vi-VN"/>
        </w:rPr>
        <w:fldChar w:fldCharType="separate"/>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0.1</w:t>
      </w:r>
      <w:r>
        <w:rPr>
          <w:rFonts w:asciiTheme="minorHAnsi" w:eastAsiaTheme="minorEastAsia" w:hAnsiTheme="minorHAnsi" w:cstheme="minorBidi"/>
          <w:noProof/>
          <w:sz w:val="22"/>
          <w:szCs w:val="22"/>
        </w:rPr>
        <w:tab/>
      </w:r>
      <w:r w:rsidRPr="002D7EF0">
        <w:rPr>
          <w:noProof/>
          <w:lang w:val="vi-VN"/>
        </w:rPr>
        <w:t>Microsoft Kinect Camera</w:t>
      </w:r>
      <w:r>
        <w:rPr>
          <w:noProof/>
        </w:rPr>
        <w:tab/>
      </w:r>
      <w:r>
        <w:rPr>
          <w:noProof/>
        </w:rPr>
        <w:fldChar w:fldCharType="begin"/>
      </w:r>
      <w:r>
        <w:rPr>
          <w:noProof/>
        </w:rPr>
        <w:instrText xml:space="preserve"> PAGEREF _Toc420623276 \h </w:instrText>
      </w:r>
      <w:r>
        <w:rPr>
          <w:noProof/>
        </w:rPr>
      </w:r>
      <w:r>
        <w:rPr>
          <w:noProof/>
        </w:rPr>
        <w:fldChar w:fldCharType="separate"/>
      </w:r>
      <w:r>
        <w:rPr>
          <w:noProof/>
        </w:rPr>
        <w:t>4</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0.2</w:t>
      </w:r>
      <w:r>
        <w:rPr>
          <w:rFonts w:asciiTheme="minorHAnsi" w:eastAsiaTheme="minorEastAsia" w:hAnsiTheme="minorHAnsi" w:cstheme="minorBidi"/>
          <w:noProof/>
          <w:sz w:val="22"/>
          <w:szCs w:val="22"/>
        </w:rPr>
        <w:tab/>
      </w:r>
      <w:r w:rsidRPr="002D7EF0">
        <w:rPr>
          <w:noProof/>
          <w:lang w:val="vi-VN"/>
        </w:rPr>
        <w:t>So sánh kết quả giữa các phương pháp trích chọn đặc tính</w:t>
      </w:r>
      <w:r>
        <w:rPr>
          <w:noProof/>
        </w:rPr>
        <w:tab/>
      </w:r>
      <w:r>
        <w:rPr>
          <w:noProof/>
        </w:rPr>
        <w:fldChar w:fldCharType="begin"/>
      </w:r>
      <w:r>
        <w:rPr>
          <w:noProof/>
        </w:rPr>
        <w:instrText xml:space="preserve"> PAGEREF _Toc420623277 \h </w:instrText>
      </w:r>
      <w:r>
        <w:rPr>
          <w:noProof/>
        </w:rPr>
      </w:r>
      <w:r>
        <w:rPr>
          <w:noProof/>
        </w:rPr>
        <w:fldChar w:fldCharType="separate"/>
      </w:r>
      <w:r>
        <w:rPr>
          <w:noProof/>
        </w:rPr>
        <w:t>5</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0.3</w:t>
      </w:r>
      <w:r>
        <w:rPr>
          <w:rFonts w:asciiTheme="minorHAnsi" w:eastAsiaTheme="minorEastAsia" w:hAnsiTheme="minorHAnsi" w:cstheme="minorBidi"/>
          <w:noProof/>
          <w:sz w:val="22"/>
          <w:szCs w:val="22"/>
        </w:rPr>
        <w:tab/>
      </w:r>
      <w:r w:rsidRPr="002D7EF0">
        <w:rPr>
          <w:noProof/>
          <w:lang w:val="vi-VN"/>
        </w:rPr>
        <w:t xml:space="preserve">Kết quả nhận </w:t>
      </w:r>
      <w:r>
        <w:rPr>
          <w:noProof/>
        </w:rPr>
        <w:t xml:space="preserve">dạng </w:t>
      </w:r>
      <w:r w:rsidRPr="002D7EF0">
        <w:rPr>
          <w:noProof/>
          <w:lang w:val="vi-VN"/>
        </w:rPr>
        <w:t>dùng bảy loại đặc tính do L. Fengjun [5] đề xuất</w:t>
      </w:r>
      <w:r>
        <w:rPr>
          <w:noProof/>
        </w:rPr>
        <w:tab/>
      </w:r>
      <w:r w:rsidR="0099573E">
        <w:rPr>
          <w:noProof/>
        </w:rPr>
        <w:tab/>
      </w:r>
      <w:r>
        <w:rPr>
          <w:noProof/>
        </w:rPr>
        <w:fldChar w:fldCharType="begin"/>
      </w:r>
      <w:r>
        <w:rPr>
          <w:noProof/>
        </w:rPr>
        <w:instrText xml:space="preserve"> PAGEREF _Toc420623278 \h </w:instrText>
      </w:r>
      <w:r>
        <w:rPr>
          <w:noProof/>
        </w:rPr>
      </w:r>
      <w:r>
        <w:rPr>
          <w:noProof/>
        </w:rPr>
        <w:fldChar w:fldCharType="separate"/>
      </w:r>
      <w:r>
        <w:rPr>
          <w:noProof/>
        </w:rPr>
        <w:t>6</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Pr>
          <w:noProof/>
        </w:rPr>
        <w:fldChar w:fldCharType="begin"/>
      </w:r>
      <w:r>
        <w:rPr>
          <w:noProof/>
        </w:rPr>
        <w:instrText xml:space="preserve"> PAGEREF _Toc420623279 \h </w:instrText>
      </w:r>
      <w:r>
        <w:rPr>
          <w:noProof/>
        </w:rPr>
      </w:r>
      <w:r>
        <w:rPr>
          <w:noProof/>
        </w:rPr>
        <w:fldChar w:fldCharType="separate"/>
      </w:r>
      <w:r>
        <w:rPr>
          <w:noProof/>
        </w:rPr>
        <w:t>11</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Pr>
          <w:noProof/>
        </w:rPr>
        <w:fldChar w:fldCharType="begin"/>
      </w:r>
      <w:r>
        <w:rPr>
          <w:noProof/>
        </w:rPr>
        <w:instrText xml:space="preserve"> PAGEREF _Toc420623280 \h </w:instrText>
      </w:r>
      <w:r>
        <w:rPr>
          <w:noProof/>
        </w:rPr>
      </w:r>
      <w:r>
        <w:rPr>
          <w:noProof/>
        </w:rPr>
        <w:fldChar w:fldCharType="separate"/>
      </w:r>
      <w:r>
        <w:rPr>
          <w:noProof/>
        </w:rPr>
        <w:t>12</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Pr>
          <w:noProof/>
        </w:rPr>
        <w:fldChar w:fldCharType="begin"/>
      </w:r>
      <w:r>
        <w:rPr>
          <w:noProof/>
        </w:rPr>
        <w:instrText xml:space="preserve"> PAGEREF _Toc420623281 \h </w:instrText>
      </w:r>
      <w:r>
        <w:rPr>
          <w:noProof/>
        </w:rPr>
      </w:r>
      <w:r>
        <w:rPr>
          <w:noProof/>
        </w:rPr>
        <w:fldChar w:fldCharType="separate"/>
      </w:r>
      <w:r>
        <w:rPr>
          <w:noProof/>
        </w:rPr>
        <w:t>13</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Pr>
          <w:noProof/>
        </w:rPr>
        <w:fldChar w:fldCharType="begin"/>
      </w:r>
      <w:r>
        <w:rPr>
          <w:noProof/>
        </w:rPr>
        <w:instrText xml:space="preserve"> PAGEREF _Toc420623282 \h </w:instrText>
      </w:r>
      <w:r>
        <w:rPr>
          <w:noProof/>
        </w:rPr>
      </w:r>
      <w:r>
        <w:rPr>
          <w:noProof/>
        </w:rPr>
        <w:fldChar w:fldCharType="separate"/>
      </w:r>
      <w:r>
        <w:rPr>
          <w:noProof/>
        </w:rPr>
        <w:t>14</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Pr>
          <w:noProof/>
        </w:rPr>
        <w:fldChar w:fldCharType="begin"/>
      </w:r>
      <w:r>
        <w:rPr>
          <w:noProof/>
        </w:rPr>
        <w:instrText xml:space="preserve"> PAGEREF _Toc420623283 \h </w:instrText>
      </w:r>
      <w:r>
        <w:rPr>
          <w:noProof/>
        </w:rPr>
      </w:r>
      <w:r>
        <w:rPr>
          <w:noProof/>
        </w:rPr>
        <w:fldChar w:fldCharType="separate"/>
      </w:r>
      <w:r>
        <w:rPr>
          <w:noProof/>
        </w:rPr>
        <w:t>16</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Pr>
          <w:noProof/>
        </w:rPr>
        <w:fldChar w:fldCharType="begin"/>
      </w:r>
      <w:r>
        <w:rPr>
          <w:noProof/>
        </w:rPr>
        <w:instrText xml:space="preserve"> PAGEREF _Toc420623284 \h </w:instrText>
      </w:r>
      <w:r>
        <w:rPr>
          <w:noProof/>
        </w:rPr>
      </w:r>
      <w:r>
        <w:rPr>
          <w:noProof/>
        </w:rPr>
        <w:fldChar w:fldCharType="separate"/>
      </w:r>
      <w:r>
        <w:rPr>
          <w:noProof/>
        </w:rPr>
        <w:t>17</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Pr>
          <w:noProof/>
        </w:rPr>
        <w:fldChar w:fldCharType="begin"/>
      </w:r>
      <w:r>
        <w:rPr>
          <w:noProof/>
        </w:rPr>
        <w:instrText xml:space="preserve"> PAGEREF _Toc420623285 \h </w:instrText>
      </w:r>
      <w:r>
        <w:rPr>
          <w:noProof/>
        </w:rPr>
      </w:r>
      <w:r>
        <w:rPr>
          <w:noProof/>
        </w:rPr>
        <w:fldChar w:fldCharType="separate"/>
      </w:r>
      <w:r>
        <w:rPr>
          <w:noProof/>
        </w:rPr>
        <w:t>19</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Pr>
          <w:noProof/>
        </w:rPr>
        <w:fldChar w:fldCharType="begin"/>
      </w:r>
      <w:r>
        <w:rPr>
          <w:noProof/>
        </w:rPr>
        <w:instrText xml:space="preserve"> PAGEREF _Toc420623286 \h </w:instrText>
      </w:r>
      <w:r>
        <w:rPr>
          <w:noProof/>
        </w:rPr>
      </w:r>
      <w:r>
        <w:rPr>
          <w:noProof/>
        </w:rPr>
        <w:fldChar w:fldCharType="separate"/>
      </w:r>
      <w:r>
        <w:rPr>
          <w:noProof/>
        </w:rPr>
        <w:t>21</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Pr>
          <w:noProof/>
        </w:rPr>
        <w:fldChar w:fldCharType="begin"/>
      </w:r>
      <w:r>
        <w:rPr>
          <w:noProof/>
        </w:rPr>
        <w:instrText xml:space="preserve"> PAGEREF _Toc420623287 \h </w:instrText>
      </w:r>
      <w:r>
        <w:rPr>
          <w:noProof/>
        </w:rPr>
      </w:r>
      <w:r>
        <w:rPr>
          <w:noProof/>
        </w:rPr>
        <w:fldChar w:fldCharType="separate"/>
      </w:r>
      <w:r>
        <w:rPr>
          <w:noProof/>
        </w:rPr>
        <w:t>23</w:t>
      </w:r>
      <w:r>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Pr>
          <w:noProof/>
        </w:rPr>
        <w:fldChar w:fldCharType="begin"/>
      </w:r>
      <w:r>
        <w:rPr>
          <w:noProof/>
        </w:rPr>
        <w:instrText xml:space="preserve"> PAGEREF _Toc420623288 \h </w:instrText>
      </w:r>
      <w:r>
        <w:rPr>
          <w:noProof/>
        </w:rPr>
      </w:r>
      <w:r>
        <w:rPr>
          <w:noProof/>
        </w:rPr>
        <w:fldChar w:fldCharType="separate"/>
      </w:r>
      <w:r>
        <w:rPr>
          <w:noProof/>
        </w:rPr>
        <w:t>24</w:t>
      </w:r>
      <w:r>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Pr>
          <w:noProof/>
        </w:rPr>
        <w:t>So sánh giữa lựa chon đặc tính (a) và trích chọn đặc tính (b)</w:t>
      </w:r>
      <w:r>
        <w:rPr>
          <w:noProof/>
        </w:rPr>
        <w:tab/>
      </w:r>
      <w:r>
        <w:rPr>
          <w:noProof/>
        </w:rPr>
        <w:fldChar w:fldCharType="begin"/>
      </w:r>
      <w:r>
        <w:rPr>
          <w:noProof/>
        </w:rPr>
        <w:instrText xml:space="preserve"> PAGEREF _Toc420623289 \h </w:instrText>
      </w:r>
      <w:r>
        <w:rPr>
          <w:noProof/>
        </w:rPr>
      </w:r>
      <w:r>
        <w:rPr>
          <w:noProof/>
        </w:rPr>
        <w:fldChar w:fldCharType="separate"/>
      </w:r>
      <w:r>
        <w:rPr>
          <w:noProof/>
        </w:rPr>
        <w:t>25</w:t>
      </w:r>
      <w:r>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Pr>
          <w:noProof/>
        </w:rPr>
        <w:t>Phép chiếu lên các trục tọa độ khác nhau có thể cho cách nhìn rất khác nhau về cùng một dữ liệu</w:t>
      </w:r>
      <w:r>
        <w:rPr>
          <w:noProof/>
        </w:rPr>
        <w:tab/>
      </w:r>
      <w:r>
        <w:rPr>
          <w:noProof/>
        </w:rPr>
        <w:fldChar w:fldCharType="begin"/>
      </w:r>
      <w:r>
        <w:rPr>
          <w:noProof/>
        </w:rPr>
        <w:instrText xml:space="preserve"> PAGEREF _Toc420623290 \h </w:instrText>
      </w:r>
      <w:r>
        <w:rPr>
          <w:noProof/>
        </w:rPr>
      </w:r>
      <w:r>
        <w:rPr>
          <w:noProof/>
        </w:rPr>
        <w:fldChar w:fldCharType="separate"/>
      </w:r>
      <w:r>
        <w:rPr>
          <w:noProof/>
        </w:rPr>
        <w:t>27</w:t>
      </w:r>
      <w:r>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Pr>
          <w:noProof/>
        </w:rPr>
        <w:fldChar w:fldCharType="begin"/>
      </w:r>
      <w:r>
        <w:rPr>
          <w:noProof/>
        </w:rPr>
        <w:instrText xml:space="preserve"> PAGEREF _Toc420623291 \h </w:instrText>
      </w:r>
      <w:r>
        <w:rPr>
          <w:noProof/>
        </w:rPr>
      </w:r>
      <w:r>
        <w:rPr>
          <w:noProof/>
        </w:rPr>
        <w:fldChar w:fldCharType="separate"/>
      </w:r>
      <w:r>
        <w:rPr>
          <w:noProof/>
        </w:rPr>
        <w:t>27</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Pr>
          <w:noProof/>
        </w:rPr>
        <w:fldChar w:fldCharType="begin"/>
      </w:r>
      <w:r>
        <w:rPr>
          <w:noProof/>
        </w:rPr>
        <w:instrText xml:space="preserve"> PAGEREF _Toc420623292 \h </w:instrText>
      </w:r>
      <w:r>
        <w:rPr>
          <w:noProof/>
        </w:rPr>
      </w:r>
      <w:r>
        <w:rPr>
          <w:noProof/>
        </w:rPr>
        <w:fldChar w:fldCharType="separate"/>
      </w:r>
      <w:r>
        <w:rPr>
          <w:noProof/>
        </w:rPr>
        <w:t>32</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Pr>
          <w:noProof/>
        </w:rPr>
        <w:fldChar w:fldCharType="begin"/>
      </w:r>
      <w:r>
        <w:rPr>
          <w:noProof/>
        </w:rPr>
        <w:instrText xml:space="preserve"> PAGEREF _Toc420623293 \h </w:instrText>
      </w:r>
      <w:r>
        <w:rPr>
          <w:noProof/>
        </w:rPr>
      </w:r>
      <w:r>
        <w:rPr>
          <w:noProof/>
        </w:rPr>
        <w:fldChar w:fldCharType="separate"/>
      </w:r>
      <w:r>
        <w:rPr>
          <w:noProof/>
        </w:rPr>
        <w:t>32</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2.3</w:t>
      </w:r>
      <w:r>
        <w:rPr>
          <w:rFonts w:asciiTheme="minorHAnsi" w:eastAsiaTheme="minorEastAsia" w:hAnsiTheme="minorHAnsi" w:cstheme="minorBidi"/>
          <w:noProof/>
          <w:sz w:val="22"/>
          <w:szCs w:val="22"/>
        </w:rPr>
        <w:tab/>
      </w:r>
      <w:r w:rsidRPr="002D7EF0">
        <w:rPr>
          <w:noProof/>
          <w:lang w:val="vi-VN"/>
        </w:rPr>
        <w:t>Luồng dữ liệu đối với dữ liệu kiểm định</w:t>
      </w:r>
      <w:r>
        <w:rPr>
          <w:noProof/>
        </w:rPr>
        <w:tab/>
      </w:r>
      <w:r>
        <w:rPr>
          <w:noProof/>
        </w:rPr>
        <w:fldChar w:fldCharType="begin"/>
      </w:r>
      <w:r>
        <w:rPr>
          <w:noProof/>
        </w:rPr>
        <w:instrText xml:space="preserve"> PAGEREF _Toc420623294 \h </w:instrText>
      </w:r>
      <w:r>
        <w:rPr>
          <w:noProof/>
        </w:rPr>
      </w:r>
      <w:r>
        <w:rPr>
          <w:noProof/>
        </w:rPr>
        <w:fldChar w:fldCharType="separate"/>
      </w:r>
      <w:r>
        <w:rPr>
          <w:noProof/>
        </w:rPr>
        <w:t>33</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2.4</w:t>
      </w:r>
      <w:r>
        <w:rPr>
          <w:rFonts w:asciiTheme="minorHAnsi" w:eastAsiaTheme="minorEastAsia" w:hAnsiTheme="minorHAnsi" w:cstheme="minorBidi"/>
          <w:noProof/>
          <w:sz w:val="22"/>
          <w:szCs w:val="22"/>
        </w:rPr>
        <w:tab/>
      </w:r>
      <w:r w:rsidRPr="002D7EF0">
        <w:rPr>
          <w:noProof/>
          <w:lang w:val="vi-VN"/>
        </w:rPr>
        <w:t>Luồng dữ liệu đối với dữ liệu kiểm thử</w:t>
      </w:r>
      <w:r>
        <w:rPr>
          <w:noProof/>
        </w:rPr>
        <w:tab/>
      </w:r>
      <w:r>
        <w:rPr>
          <w:noProof/>
        </w:rPr>
        <w:fldChar w:fldCharType="begin"/>
      </w:r>
      <w:r>
        <w:rPr>
          <w:noProof/>
        </w:rPr>
        <w:instrText xml:space="preserve"> PAGEREF _Toc420623295 \h </w:instrText>
      </w:r>
      <w:r>
        <w:rPr>
          <w:noProof/>
        </w:rPr>
      </w:r>
      <w:r>
        <w:rPr>
          <w:noProof/>
        </w:rPr>
        <w:fldChar w:fldCharType="separate"/>
      </w:r>
      <w:r>
        <w:rPr>
          <w:noProof/>
        </w:rPr>
        <w:t>34</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2.5</w:t>
      </w:r>
      <w:r>
        <w:rPr>
          <w:rFonts w:asciiTheme="minorHAnsi" w:eastAsiaTheme="minorEastAsia" w:hAnsiTheme="minorHAnsi" w:cstheme="minorBidi"/>
          <w:noProof/>
          <w:sz w:val="22"/>
          <w:szCs w:val="22"/>
        </w:rPr>
        <w:tab/>
      </w:r>
      <w:r w:rsidRPr="002D7EF0">
        <w:rPr>
          <w:noProof/>
          <w:lang w:val="vi-VN"/>
        </w:rPr>
        <w:t>Mô tả vị trí các khớp</w:t>
      </w:r>
      <w:r>
        <w:rPr>
          <w:noProof/>
        </w:rPr>
        <w:tab/>
      </w:r>
      <w:r>
        <w:rPr>
          <w:noProof/>
        </w:rPr>
        <w:fldChar w:fldCharType="begin"/>
      </w:r>
      <w:r>
        <w:rPr>
          <w:noProof/>
        </w:rPr>
        <w:instrText xml:space="preserve"> PAGEREF _Toc420623296 \h </w:instrText>
      </w:r>
      <w:r>
        <w:rPr>
          <w:noProof/>
        </w:rPr>
      </w:r>
      <w:r>
        <w:rPr>
          <w:noProof/>
        </w:rPr>
        <w:fldChar w:fldCharType="separate"/>
      </w:r>
      <w:r>
        <w:rPr>
          <w:noProof/>
        </w:rPr>
        <w:t>36</w:t>
      </w:r>
      <w:r>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lastRenderedPageBreak/>
        <w:t>Hình 2.6</w:t>
      </w:r>
      <w:r>
        <w:rPr>
          <w:rFonts w:asciiTheme="minorHAnsi" w:eastAsiaTheme="minorEastAsia" w:hAnsiTheme="minorHAnsi" w:cstheme="minorBidi"/>
          <w:noProof/>
          <w:sz w:val="22"/>
          <w:szCs w:val="22"/>
        </w:rPr>
        <w:tab/>
      </w:r>
      <w:r w:rsidRPr="002D7EF0">
        <w:rPr>
          <w:noProof/>
          <w:lang w:val="vi-VN"/>
        </w:rPr>
        <w:t>Không thể phân chia dữ liệu bằng một siêu phẳng tuyến tính</w:t>
      </w:r>
      <w:r>
        <w:rPr>
          <w:noProof/>
        </w:rPr>
        <w:tab/>
      </w:r>
      <w:r>
        <w:rPr>
          <w:noProof/>
        </w:rPr>
        <w:fldChar w:fldCharType="begin"/>
      </w:r>
      <w:r>
        <w:rPr>
          <w:noProof/>
        </w:rPr>
        <w:instrText xml:space="preserve"> PAGEREF _Toc420623297 \h </w:instrText>
      </w:r>
      <w:r>
        <w:rPr>
          <w:noProof/>
        </w:rPr>
      </w:r>
      <w:r>
        <w:rPr>
          <w:noProof/>
        </w:rPr>
        <w:fldChar w:fldCharType="separate"/>
      </w:r>
      <w:r>
        <w:rPr>
          <w:noProof/>
        </w:rPr>
        <w:t>39</w:t>
      </w:r>
      <w:r>
        <w:rPr>
          <w:noProof/>
        </w:rPr>
        <w:fldChar w:fldCharType="end"/>
      </w:r>
    </w:p>
    <w:p w:rsidR="009F0C77" w:rsidRPr="000A10B1" w:rsidRDefault="009656A0" w:rsidP="009656A0">
      <w:pPr>
        <w:pStyle w:val="TableofFigures"/>
        <w:tabs>
          <w:tab w:val="right" w:leader="dot" w:pos="8778"/>
        </w:tabs>
        <w:ind w:left="0" w:firstLine="0"/>
        <w:rPr>
          <w:noProof/>
        </w:rPr>
        <w:sectPr w:rsidR="009F0C77" w:rsidRPr="000A10B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493B2B" w:rsidP="00C93CD2">
      <w:pPr>
        <w:spacing w:after="60"/>
        <w:rPr>
          <w:noProof/>
          <w:lang w:val="vi-VN"/>
        </w:rPr>
      </w:pPr>
      <w:r w:rsidRPr="00E30E4B">
        <w:rPr>
          <w:noProof/>
          <w:lang w:val="vi-VN"/>
        </w:rPr>
        <w:lastRenderedPageBreak/>
        <w:fldChar w:fldCharType="end"/>
      </w:r>
    </w:p>
    <w:p w:rsidR="009F0C77" w:rsidRPr="00E30E4B" w:rsidRDefault="009F0C77" w:rsidP="00315FE8">
      <w:pPr>
        <w:pStyle w:val="Heading1"/>
        <w:rPr>
          <w:noProof/>
          <w:lang w:val="vi-VN"/>
        </w:rPr>
        <w:sectPr w:rsidR="009F0C77" w:rsidRPr="00E30E4B" w:rsidSect="00146FE4">
          <w:headerReference w:type="default" r:id="rId15"/>
          <w:type w:val="continuous"/>
          <w:pgSz w:w="11907" w:h="16840" w:code="9"/>
          <w:pgMar w:top="1985" w:right="1134" w:bottom="1985" w:left="1985" w:header="851" w:footer="567" w:gutter="0"/>
          <w:pgNumType w:start="1"/>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E30E4B" w:rsidRDefault="00C93CD2" w:rsidP="00315FE8">
      <w:pPr>
        <w:pStyle w:val="Heading1"/>
        <w:rPr>
          <w:noProof/>
          <w:lang w:val="vi-VN"/>
        </w:rPr>
      </w:pPr>
      <w:bookmarkStart w:id="7" w:name="_Toc420623333"/>
      <w:r w:rsidRPr="00E30E4B">
        <w:rPr>
          <w:noProof/>
          <w:lang w:val="vi-VN"/>
        </w:rPr>
        <w:lastRenderedPageBreak/>
        <w:t>MỞ ĐẦU</w:t>
      </w:r>
      <w:bookmarkEnd w:id="7"/>
    </w:p>
    <w:bookmarkEnd w:id="0"/>
    <w:bookmarkEnd w:id="1"/>
    <w:bookmarkEnd w:id="2"/>
    <w:bookmarkEnd w:id="3"/>
    <w:bookmarkEnd w:id="4"/>
    <w:bookmarkEnd w:id="5"/>
    <w:bookmarkEnd w:id="6"/>
    <w:p w:rsidR="00AE2EEE" w:rsidRPr="00E30E4B" w:rsidRDefault="00AE2EEE" w:rsidP="00BA3579">
      <w:pPr>
        <w:pStyle w:val="hd2md"/>
        <w:rPr>
          <w:noProof/>
          <w:lang w:val="vi-VN"/>
        </w:rPr>
      </w:pPr>
      <w:r w:rsidRPr="00E30E4B">
        <w:rPr>
          <w:noProof/>
          <w:lang w:val="vi-VN"/>
        </w:rPr>
        <w:t>Lý do chọn đề tài</w:t>
      </w:r>
    </w:p>
    <w:p w:rsidR="00CB4636" w:rsidRPr="00E30E4B" w:rsidRDefault="00CB4636" w:rsidP="004C59ED">
      <w:pPr>
        <w:pStyle w:val="hd3md"/>
        <w:rPr>
          <w:noProof/>
          <w:lang w:val="vi-VN"/>
        </w:rPr>
      </w:pPr>
      <w:r w:rsidRPr="00E30E4B">
        <w:rPr>
          <w:noProof/>
          <w:lang w:val="vi-VN"/>
        </w:rPr>
        <w:t>Bối cảnh chung</w:t>
      </w:r>
    </w:p>
    <w:p w:rsidR="00CB4636" w:rsidRPr="00E30E4B" w:rsidRDefault="00CB4636" w:rsidP="00CB4636">
      <w:pPr>
        <w:pStyle w:val="000-Noi-Dung"/>
        <w:rPr>
          <w:noProof/>
          <w:szCs w:val="26"/>
          <w:lang w:val="vi-VN"/>
        </w:rPr>
      </w:pPr>
      <w:r w:rsidRPr="00E30E4B">
        <w:rPr>
          <w:noProof/>
          <w:szCs w:val="26"/>
          <w:lang w:val="vi-VN"/>
        </w:rPr>
        <w:t>Từ những năm 80 của thế kỷ trước, nhận dạng hành</w:t>
      </w:r>
      <w:r w:rsidR="005E415D" w:rsidRPr="00E30E4B">
        <w:rPr>
          <w:noProof/>
          <w:szCs w:val="26"/>
          <w:lang w:val="vi-VN"/>
        </w:rPr>
        <w:t xml:space="preserve"> động</w:t>
      </w:r>
      <w:r w:rsidR="007D5FAC" w:rsidRPr="00E30E4B">
        <w:rPr>
          <w:noProof/>
          <w:szCs w:val="26"/>
          <w:lang w:val="vi-VN"/>
        </w:rPr>
        <w:t xml:space="preserve"> người</w:t>
      </w:r>
      <w:r w:rsidR="005E415D" w:rsidRPr="00E30E4B">
        <w:rPr>
          <w:noProof/>
          <w:szCs w:val="26"/>
          <w:lang w:val="vi-VN"/>
        </w:rPr>
        <w:t xml:space="preserve"> (</w:t>
      </w:r>
      <w:r w:rsidR="007D5FAC" w:rsidRPr="00E30E4B">
        <w:rPr>
          <w:noProof/>
          <w:szCs w:val="26"/>
          <w:lang w:val="vi-VN"/>
        </w:rPr>
        <w:t xml:space="preserve">human </w:t>
      </w:r>
      <w:r w:rsidR="005E415D" w:rsidRPr="00E30E4B">
        <w:rPr>
          <w:noProof/>
          <w:szCs w:val="26"/>
          <w:lang w:val="vi-VN"/>
        </w:rPr>
        <w:t>activity recognition)</w:t>
      </w:r>
      <w:r w:rsidRPr="00E30E4B">
        <w:rPr>
          <w:noProof/>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szCs w:val="26"/>
          <w:lang w:val="vi-VN"/>
        </w:rPr>
        <w:t xml:space="preserve"> hình ảnh (vision-based)</w:t>
      </w:r>
      <w:r w:rsidRPr="00E30E4B">
        <w:rPr>
          <w:noProof/>
          <w:szCs w:val="26"/>
          <w:lang w:val="vi-VN"/>
        </w:rPr>
        <w:t>.</w:t>
      </w:r>
    </w:p>
    <w:p w:rsidR="00CB4636" w:rsidRPr="00E30E4B" w:rsidRDefault="00CB4636" w:rsidP="00CB4636">
      <w:pPr>
        <w:pStyle w:val="000-Noi-Dung"/>
        <w:rPr>
          <w:noProof/>
          <w:szCs w:val="26"/>
          <w:lang w:val="vi-VN"/>
        </w:rPr>
      </w:pPr>
      <w:r w:rsidRPr="00E30E4B">
        <w:rPr>
          <w:noProof/>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szCs w:val="26"/>
          <w:lang w:val="vi-VN"/>
        </w:rPr>
        <w:t>ều loại cảm biến khác nhau và xử</w:t>
      </w:r>
      <w:r w:rsidRPr="00E30E4B">
        <w:rPr>
          <w:noProof/>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szCs w:val="26"/>
          <w:lang w:val="vi-VN"/>
        </w:rPr>
        <w:t>người sẽ trở nên dễ dàng hơn</w:t>
      </w:r>
      <w:r w:rsidRPr="00E30E4B">
        <w:rPr>
          <w:noProof/>
          <w:szCs w:val="26"/>
          <w:lang w:val="vi-VN"/>
        </w:rPr>
        <w:t>.</w:t>
      </w:r>
    </w:p>
    <w:p w:rsidR="00D071E4" w:rsidRPr="00E30E4B" w:rsidRDefault="00CB4636" w:rsidP="00D071E4">
      <w:pPr>
        <w:pStyle w:val="000-Noi-Dung"/>
        <w:rPr>
          <w:noProof/>
          <w:szCs w:val="26"/>
          <w:lang w:val="vi-VN"/>
        </w:rPr>
      </w:pPr>
      <w:r w:rsidRPr="00E30E4B">
        <w:rPr>
          <w:noProof/>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szCs w:val="26"/>
          <w:lang w:val="vi-VN"/>
        </w:rPr>
        <w:t xml:space="preserve">ọc Kalman, mô hình Markov ẩn, </w:t>
      </w:r>
      <w:r w:rsidRPr="00E30E4B">
        <w:rPr>
          <w:noProof/>
          <w:szCs w:val="26"/>
          <w:lang w:val="vi-VN"/>
        </w:rPr>
        <w:t>sử dụng các dữ liệu khác nhau từ camera</w:t>
      </w:r>
      <w:r w:rsidR="00667307" w:rsidRPr="00E30E4B">
        <w:rPr>
          <w:noProof/>
          <w:szCs w:val="26"/>
          <w:lang w:val="vi-VN"/>
        </w:rPr>
        <w:t>, sóng âm (stereo) và hồng ngoại</w:t>
      </w:r>
      <w:r w:rsidRPr="00E30E4B">
        <w:rPr>
          <w:noProof/>
          <w:szCs w:val="26"/>
          <w:lang w:val="vi-VN"/>
        </w:rPr>
        <w:t>.</w:t>
      </w:r>
    </w:p>
    <w:p w:rsidR="00CB4636" w:rsidRPr="00E30E4B" w:rsidRDefault="00CB4636" w:rsidP="00D071E4">
      <w:pPr>
        <w:pStyle w:val="000-Noi-Dung"/>
        <w:rPr>
          <w:noProof/>
          <w:szCs w:val="26"/>
          <w:lang w:val="vi-VN"/>
        </w:rPr>
      </w:pPr>
      <w:r w:rsidRPr="00E30E4B">
        <w:rPr>
          <w:noProof/>
          <w:szCs w:val="26"/>
          <w:lang w:val="vi-VN"/>
        </w:rPr>
        <w:lastRenderedPageBreak/>
        <w:t>Gần đây, một số nhà nghiên cứu đã sử dụng camera RGBD (Red, Green, Blue, De</w:t>
      </w:r>
      <w:r w:rsidR="00D11947" w:rsidRPr="00E30E4B">
        <w:rPr>
          <w:noProof/>
          <w:szCs w:val="26"/>
          <w:lang w:val="vi-VN"/>
        </w:rPr>
        <w:t>pth) như Kinect</w:t>
      </w:r>
      <w:r w:rsidR="0037398C" w:rsidRPr="00E30E4B">
        <w:rPr>
          <w:rStyle w:val="FootnoteReference"/>
          <w:noProof/>
          <w:szCs w:val="26"/>
          <w:lang w:val="vi-VN"/>
        </w:rPr>
        <w:footnoteReference w:id="2"/>
      </w:r>
      <w:r w:rsidR="00D11947" w:rsidRPr="00E30E4B">
        <w:rPr>
          <w:noProof/>
          <w:szCs w:val="26"/>
          <w:lang w:val="vi-VN"/>
        </w:rPr>
        <w:t xml:space="preserve"> </w:t>
      </w:r>
      <w:r w:rsidRPr="00E30E4B">
        <w:rPr>
          <w:noProof/>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8A3436">
      <w:pPr>
        <w:pStyle w:val="000-Noi-Dung"/>
        <w:jc w:val="center"/>
        <w:rPr>
          <w:noProof/>
          <w:szCs w:val="26"/>
          <w:lang w:val="vi-VN"/>
        </w:rPr>
      </w:pPr>
      <w:r w:rsidRPr="00E30E4B">
        <w:rPr>
          <w:noProof/>
          <w:szCs w:val="26"/>
          <w:lang w:val="vi-VN"/>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243DB9">
      <w:pPr>
        <w:pStyle w:val="HinhC0"/>
        <w:rPr>
          <w:lang w:val="vi-VN"/>
        </w:rPr>
      </w:pPr>
      <w:bookmarkStart w:id="8" w:name="_Toc420623276"/>
      <w:r w:rsidRPr="00E30E4B">
        <w:rPr>
          <w:lang w:val="vi-VN"/>
        </w:rPr>
        <w:t>Microsoft Kinect Camera</w:t>
      </w:r>
      <w:bookmarkEnd w:id="8"/>
    </w:p>
    <w:p w:rsidR="004449FE" w:rsidRPr="00E30E4B" w:rsidRDefault="004449FE" w:rsidP="00D26FB4">
      <w:pPr>
        <w:pStyle w:val="hd3md"/>
        <w:rPr>
          <w:noProof/>
          <w:lang w:val="vi-VN"/>
        </w:rPr>
      </w:pPr>
      <w:r w:rsidRPr="00E30E4B">
        <w:rPr>
          <w:noProof/>
          <w:lang w:val="vi-VN"/>
        </w:rPr>
        <w:t>Các phương pháp trước đây</w:t>
      </w:r>
    </w:p>
    <w:p w:rsidR="003A4260" w:rsidRPr="00E30E4B" w:rsidRDefault="003A4260" w:rsidP="003A4260">
      <w:pPr>
        <w:pStyle w:val="000-Noi-Dung"/>
        <w:rPr>
          <w:noProof/>
          <w:szCs w:val="26"/>
          <w:lang w:val="vi-VN"/>
        </w:rPr>
      </w:pPr>
      <w:r w:rsidRPr="00E30E4B">
        <w:rPr>
          <w:noProof/>
          <w:szCs w:val="26"/>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szCs w:val="26"/>
          <w:lang w:val="vi-VN"/>
        </w:rPr>
        <w:t>bởi các camera thông dụng</w:t>
      </w:r>
      <w:r w:rsidRPr="00E30E4B">
        <w:rPr>
          <w:noProof/>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3A4260">
      <w:pPr>
        <w:pStyle w:val="000-Noi-Dung"/>
        <w:rPr>
          <w:noProof/>
          <w:szCs w:val="26"/>
          <w:lang w:val="vi-VN"/>
        </w:rPr>
      </w:pPr>
      <w:r w:rsidRPr="00E30E4B">
        <w:rPr>
          <w:noProof/>
          <w:szCs w:val="26"/>
          <w:lang w:val="vi-VN"/>
        </w:rPr>
        <w:lastRenderedPageBreak/>
        <w:t>Từ sau sự ra đời của các thiết bị cảm b</w:t>
      </w:r>
      <w:r w:rsidR="00D66ECA" w:rsidRPr="00E30E4B">
        <w:rPr>
          <w:noProof/>
          <w:szCs w:val="26"/>
          <w:lang w:val="vi-VN"/>
        </w:rPr>
        <w:t>iến chiều sâu (depth sensor)</w:t>
      </w:r>
      <w:r w:rsidRPr="00E30E4B">
        <w:rPr>
          <w:noProof/>
          <w:szCs w:val="26"/>
          <w:lang w:val="vi-VN"/>
        </w:rPr>
        <w:t>, đã có một hướng tiếp cận mới trong nhận dạng hành động người, đó là sử dụn</w:t>
      </w:r>
      <w:r w:rsidR="001E5F73" w:rsidRPr="00E30E4B">
        <w:rPr>
          <w:noProof/>
          <w:szCs w:val="26"/>
          <w:lang w:val="vi-VN"/>
        </w:rPr>
        <w:t>g dữ liệu chuyển động 3D</w:t>
      </w:r>
      <w:r w:rsidRPr="00E30E4B">
        <w:rPr>
          <w:noProof/>
          <w:szCs w:val="26"/>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szCs w:val="26"/>
          <w:lang w:val="vi-VN"/>
        </w:rPr>
        <w:t xml:space="preserve"> như là Mocap</w:t>
      </w:r>
      <w:r w:rsidR="00BC3BEE" w:rsidRPr="00E30E4B">
        <w:rPr>
          <w:rStyle w:val="FootnoteReference"/>
          <w:noProof/>
          <w:szCs w:val="26"/>
          <w:lang w:val="vi-VN"/>
        </w:rPr>
        <w:footnoteReference w:id="4"/>
      </w:r>
      <w:r w:rsidRPr="00E30E4B">
        <w:rPr>
          <w:noProof/>
          <w:szCs w:val="26"/>
          <w:lang w:val="vi-VN"/>
        </w:rPr>
        <w:t xml:space="preserve"> (Motion Cap</w:t>
      </w:r>
      <w:r w:rsidR="00C841BD" w:rsidRPr="00E30E4B">
        <w:rPr>
          <w:noProof/>
          <w:szCs w:val="26"/>
          <w:lang w:val="vi-VN"/>
        </w:rPr>
        <w:t>ture)</w:t>
      </w:r>
      <w:r w:rsidRPr="00E30E4B">
        <w:rPr>
          <w:noProof/>
          <w:szCs w:val="26"/>
          <w:lang w:val="vi-VN"/>
        </w:rPr>
        <w:t xml:space="preserve"> hoặc là dùng sóng âm (stereo) - chụp hình ảnh 2D từ nhiều hướng khác nhau để dựng thành mô hình </w:t>
      </w:r>
      <w:r w:rsidR="00703FC2" w:rsidRPr="00E30E4B">
        <w:rPr>
          <w:noProof/>
          <w:szCs w:val="26"/>
          <w:lang w:val="vi-VN"/>
        </w:rPr>
        <w:t>3D</w:t>
      </w:r>
      <w:r w:rsidRPr="00E30E4B">
        <w:rPr>
          <w:noProof/>
          <w:szCs w:val="26"/>
          <w:lang w:val="vi-VN"/>
        </w:rPr>
        <w:t>.</w:t>
      </w:r>
    </w:p>
    <w:p w:rsidR="003A4260" w:rsidRPr="00E30E4B" w:rsidRDefault="001D408C" w:rsidP="003A4260">
      <w:pPr>
        <w:pStyle w:val="000-Noi-Dung"/>
        <w:jc w:val="center"/>
        <w:rPr>
          <w:noProof/>
          <w:szCs w:val="26"/>
          <w:lang w:val="vi-VN"/>
        </w:rPr>
      </w:pPr>
      <w:r w:rsidRPr="00E30E4B">
        <w:rPr>
          <w:noProof/>
          <w:szCs w:val="26"/>
          <w:lang w:val="vi-VN"/>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3F1B7A">
      <w:pPr>
        <w:pStyle w:val="HinhC0"/>
        <w:rPr>
          <w:lang w:val="vi-VN"/>
        </w:rPr>
      </w:pPr>
      <w:bookmarkStart w:id="9" w:name="_Toc420623277"/>
      <w:r w:rsidRPr="00E30E4B">
        <w:rPr>
          <w:lang w:val="vi-VN"/>
        </w:rPr>
        <w:t>So sánh kết quả giữa các phương pháp trích chọn đặc tính</w:t>
      </w:r>
      <w:bookmarkEnd w:id="9"/>
    </w:p>
    <w:p w:rsidR="003A4260" w:rsidRPr="00E30E4B" w:rsidRDefault="003A4260" w:rsidP="003A4260">
      <w:pPr>
        <w:pStyle w:val="000-Noi-Dung"/>
        <w:rPr>
          <w:noProof/>
          <w:szCs w:val="26"/>
          <w:lang w:val="vi-VN"/>
        </w:rPr>
      </w:pPr>
      <w:r w:rsidRPr="00E30E4B">
        <w:rPr>
          <w:noProof/>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szCs w:val="26"/>
          <w:lang w:val="vi-VN"/>
        </w:rPr>
        <w:t xml:space="preserve">trên </w:t>
      </w:r>
      <w:r w:rsidRPr="00E30E4B">
        <w:rPr>
          <w:noProof/>
          <w:szCs w:val="26"/>
          <w:lang w:val="vi-VN"/>
        </w:rPr>
        <w:t>ba phương pháp trích chọn và lựa chọn đặc tính khác nhau (Brute Force, SFS, LDA) và đã giảm đáng kể hiệu năng của quá trình nhận dạng so với dữ liệu ban đầu [10].</w:t>
      </w:r>
      <w:r w:rsidR="00C676A8" w:rsidRPr="00E30E4B">
        <w:rPr>
          <w:noProof/>
          <w:szCs w:val="26"/>
          <w:lang w:val="vi-VN"/>
        </w:rPr>
        <w:t xml:space="preserve"> </w:t>
      </w:r>
      <w:r w:rsidRPr="00E30E4B">
        <w:rPr>
          <w:noProof/>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E30E4B">
        <w:rPr>
          <w:noProof/>
          <w:szCs w:val="26"/>
          <w:lang w:val="vi-VN"/>
        </w:rPr>
        <w:t xml:space="preserve"> </w:t>
      </w:r>
      <w:r w:rsidRPr="00E30E4B">
        <w:rPr>
          <w:noProof/>
          <w:szCs w:val="26"/>
          <w:lang w:val="vi-VN"/>
        </w:rPr>
        <w:t>đã phát triển một mô hình học tăng cường mới dựa trên mô hình Markov ẩn [11].</w:t>
      </w:r>
    </w:p>
    <w:p w:rsidR="003A4260" w:rsidRPr="00E30E4B" w:rsidRDefault="001D408C" w:rsidP="00971DAE">
      <w:pPr>
        <w:pStyle w:val="000-Noi-Dung"/>
        <w:ind w:firstLine="0"/>
        <w:jc w:val="center"/>
        <w:rPr>
          <w:noProof/>
          <w:szCs w:val="26"/>
          <w:lang w:val="vi-VN"/>
        </w:rPr>
      </w:pPr>
      <w:r w:rsidRPr="00E30E4B">
        <w:rPr>
          <w:noProof/>
          <w:szCs w:val="26"/>
          <w:lang w:val="vi-VN"/>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391229">
      <w:pPr>
        <w:pStyle w:val="HinhC0"/>
        <w:rPr>
          <w:lang w:val="vi-VN"/>
        </w:rPr>
      </w:pPr>
      <w:bookmarkStart w:id="10" w:name="_Toc420623278"/>
      <w:r w:rsidRPr="00E30E4B">
        <w:rPr>
          <w:lang w:val="vi-VN"/>
        </w:rPr>
        <w:t xml:space="preserve">Kết quả nhận </w:t>
      </w:r>
      <w:r w:rsidR="00EF6100">
        <w:t xml:space="preserve">dạng </w:t>
      </w:r>
      <w:r w:rsidRPr="00E30E4B">
        <w:rPr>
          <w:lang w:val="vi-VN"/>
        </w:rPr>
        <w:t>dùng bảy loại đặc tính do L. Fengjun [5] đề xuất</w:t>
      </w:r>
      <w:bookmarkEnd w:id="10"/>
    </w:p>
    <w:p w:rsidR="00CD09E1" w:rsidRPr="00E30E4B" w:rsidRDefault="00CD09E1" w:rsidP="00422A9F">
      <w:pPr>
        <w:pStyle w:val="hd3md"/>
        <w:rPr>
          <w:noProof/>
          <w:lang w:val="vi-VN"/>
        </w:rPr>
      </w:pPr>
      <w:r w:rsidRPr="00E30E4B">
        <w:rPr>
          <w:noProof/>
          <w:lang w:val="vi-VN"/>
        </w:rPr>
        <w:t>Những vấn đề tồn tại</w:t>
      </w:r>
    </w:p>
    <w:p w:rsidR="00CD09E1" w:rsidRPr="00E30E4B" w:rsidRDefault="00CD09E1" w:rsidP="007912AE">
      <w:pPr>
        <w:pStyle w:val="000-Noi-Dung"/>
        <w:rPr>
          <w:noProof/>
          <w:szCs w:val="26"/>
          <w:lang w:val="vi-VN"/>
        </w:rPr>
      </w:pPr>
      <w:r w:rsidRPr="00E30E4B">
        <w:rPr>
          <w:noProof/>
          <w:szCs w:val="26"/>
          <w:lang w:val="vi-VN"/>
        </w:rPr>
        <w:t>Việc xây dựng mô hình nhận dạng sử dụng dữ liệu chuyển động 3D vẫn còn nhiều điểm chưa tốt về hiệu năng cũng như chi phí.</w:t>
      </w:r>
      <w:r w:rsidR="002E29D7" w:rsidRPr="00E30E4B">
        <w:rPr>
          <w:noProof/>
          <w:szCs w:val="26"/>
          <w:lang w:val="vi-VN"/>
        </w:rPr>
        <w:t xml:space="preserve"> Các hạn chế đó là: d</w:t>
      </w:r>
      <w:r w:rsidRPr="00E30E4B">
        <w:rPr>
          <w:noProof/>
          <w:szCs w:val="26"/>
          <w:lang w:val="vi-VN"/>
        </w:rPr>
        <w:t>ữ liệu chuyển động 3D là dữ liệu phức tạp, có số lượng thuộc tính lớn</w:t>
      </w:r>
      <w:r w:rsidR="002E29D7" w:rsidRPr="00E30E4B">
        <w:rPr>
          <w:noProof/>
          <w:szCs w:val="26"/>
          <w:lang w:val="vi-VN"/>
        </w:rPr>
        <w:t xml:space="preserve"> dẫn đến c</w:t>
      </w:r>
      <w:r w:rsidRPr="00E30E4B">
        <w:rPr>
          <w:noProof/>
          <w:szCs w:val="26"/>
          <w:lang w:val="vi-VN"/>
        </w:rPr>
        <w:t>hi phí tính toán lớn</w:t>
      </w:r>
      <w:r w:rsidR="002E29D7" w:rsidRPr="00E30E4B">
        <w:rPr>
          <w:noProof/>
          <w:szCs w:val="26"/>
          <w:lang w:val="vi-VN"/>
        </w:rPr>
        <w:t xml:space="preserve"> do đó h</w:t>
      </w:r>
      <w:r w:rsidRPr="00E30E4B">
        <w:rPr>
          <w:noProof/>
          <w:szCs w:val="26"/>
          <w:lang w:val="vi-VN"/>
        </w:rPr>
        <w:t>iệu năng</w:t>
      </w:r>
      <w:r w:rsidR="002E29D7" w:rsidRPr="00E30E4B">
        <w:rPr>
          <w:noProof/>
          <w:szCs w:val="26"/>
          <w:lang w:val="vi-VN"/>
        </w:rPr>
        <w:t xml:space="preserve"> sẽ</w:t>
      </w:r>
      <w:r w:rsidRPr="00E30E4B">
        <w:rPr>
          <w:noProof/>
          <w:szCs w:val="26"/>
          <w:lang w:val="vi-VN"/>
        </w:rPr>
        <w:t xml:space="preserve"> không cao</w:t>
      </w:r>
      <w:r w:rsidR="007912AE" w:rsidRPr="00E30E4B">
        <w:rPr>
          <w:noProof/>
          <w:szCs w:val="26"/>
          <w:lang w:val="vi-VN"/>
        </w:rPr>
        <w:t xml:space="preserve"> và t</w:t>
      </w:r>
      <w:r w:rsidR="00261AFE" w:rsidRPr="00E30E4B">
        <w:rPr>
          <w:noProof/>
          <w:szCs w:val="26"/>
          <w:lang w:val="vi-VN"/>
        </w:rPr>
        <w:t>ỉ</w:t>
      </w:r>
      <w:r w:rsidRPr="00E30E4B">
        <w:rPr>
          <w:noProof/>
          <w:szCs w:val="26"/>
          <w:lang w:val="vi-VN"/>
        </w:rPr>
        <w:t xml:space="preserve"> lệ nhận dạng đúng thấp, đặc biệt với những hoạt động phức tạp</w:t>
      </w:r>
      <w:r w:rsidR="00931AEC" w:rsidRPr="00E30E4B">
        <w:rPr>
          <w:noProof/>
          <w:szCs w:val="26"/>
          <w:lang w:val="vi-VN"/>
        </w:rPr>
        <w:t>.</w:t>
      </w:r>
    </w:p>
    <w:p w:rsidR="00AE2EEE" w:rsidRPr="00E30E4B" w:rsidRDefault="00AE2EEE" w:rsidP="00F41155">
      <w:pPr>
        <w:pStyle w:val="hd2md"/>
        <w:rPr>
          <w:noProof/>
          <w:lang w:val="vi-VN"/>
        </w:rPr>
      </w:pPr>
      <w:r w:rsidRPr="00E30E4B">
        <w:rPr>
          <w:noProof/>
          <w:lang w:val="vi-VN"/>
        </w:rPr>
        <w:t xml:space="preserve">Mục tiêu và nhiệm vụ </w:t>
      </w:r>
    </w:p>
    <w:p w:rsidR="00274829" w:rsidRPr="00E30E4B" w:rsidRDefault="00F75F87" w:rsidP="00DD2DC6">
      <w:pPr>
        <w:pStyle w:val="000-Noi-Dung"/>
        <w:rPr>
          <w:b/>
          <w:bCs/>
          <w:noProof/>
          <w:szCs w:val="26"/>
          <w:lang w:val="vi-VN"/>
        </w:rPr>
      </w:pPr>
      <w:r w:rsidRPr="00E30E4B">
        <w:rPr>
          <w:noProof/>
          <w:szCs w:val="26"/>
          <w:lang w:val="vi-VN"/>
        </w:rPr>
        <w:t>T</w:t>
      </w:r>
      <w:r w:rsidR="00331FF8" w:rsidRPr="00E30E4B">
        <w:rPr>
          <w:noProof/>
          <w:szCs w:val="26"/>
          <w:lang w:val="vi-VN"/>
        </w:rPr>
        <w:t>rước</w:t>
      </w:r>
      <w:r w:rsidRPr="00E30E4B">
        <w:rPr>
          <w:noProof/>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szCs w:val="26"/>
          <w:lang w:val="vi-VN"/>
        </w:rPr>
        <w:t xml:space="preserve"> nhằm</w:t>
      </w:r>
      <w:r w:rsidR="00CF1BF1" w:rsidRPr="00E30E4B">
        <w:rPr>
          <w:noProof/>
          <w:szCs w:val="26"/>
          <w:lang w:val="vi-VN"/>
        </w:rPr>
        <w:t xml:space="preserve"> làm giảm số chiều và độ lớn của dữ liệu</w:t>
      </w:r>
      <w:r w:rsidR="00737FAC" w:rsidRPr="00E30E4B">
        <w:rPr>
          <w:noProof/>
          <w:szCs w:val="26"/>
          <w:lang w:val="vi-VN"/>
        </w:rPr>
        <w:t>, góp phần nâng cao độ chính xác và hiệu năng của mô hình.</w:t>
      </w:r>
    </w:p>
    <w:p w:rsidR="00AE2EEE" w:rsidRPr="00E30E4B" w:rsidRDefault="00AE2EEE" w:rsidP="003C7D06">
      <w:pPr>
        <w:pStyle w:val="hd2md"/>
        <w:rPr>
          <w:noProof/>
          <w:lang w:val="vi-VN"/>
        </w:rPr>
      </w:pPr>
      <w:r w:rsidRPr="00E30E4B">
        <w:rPr>
          <w:noProof/>
          <w:lang w:val="vi-VN"/>
        </w:rPr>
        <w:lastRenderedPageBreak/>
        <w:t>Đối tượng và phạm vi nghiên cứu</w:t>
      </w:r>
    </w:p>
    <w:p w:rsidR="00BF1E30" w:rsidRPr="00E30E4B" w:rsidRDefault="00665504" w:rsidP="00716B0D">
      <w:pPr>
        <w:pStyle w:val="hd3md"/>
        <w:rPr>
          <w:noProof/>
          <w:lang w:val="vi-VN"/>
        </w:rPr>
      </w:pPr>
      <w:r w:rsidRPr="00E30E4B">
        <w:rPr>
          <w:noProof/>
          <w:lang w:val="vi-VN"/>
        </w:rPr>
        <w:t>Đối tượng nghiên cứu</w:t>
      </w:r>
    </w:p>
    <w:p w:rsidR="00DC0BBD" w:rsidRPr="00E30E4B" w:rsidRDefault="00C4051B" w:rsidP="00EC3048">
      <w:pPr>
        <w:pStyle w:val="000-Noi-Dung"/>
        <w:rPr>
          <w:noProof/>
          <w:szCs w:val="26"/>
          <w:lang w:val="vi-VN"/>
        </w:rPr>
      </w:pPr>
      <w:r w:rsidRPr="00E30E4B">
        <w:rPr>
          <w:noProof/>
          <w:szCs w:val="26"/>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szCs w:val="26"/>
          <w:lang w:val="vi-VN"/>
        </w:rPr>
        <w:t xml:space="preserve"> (asf/amc)</w:t>
      </w:r>
      <w:r w:rsidR="005E76C3" w:rsidRPr="00E30E4B">
        <w:rPr>
          <w:noProof/>
          <w:szCs w:val="26"/>
          <w:lang w:val="vi-VN"/>
        </w:rPr>
        <w:t xml:space="preserve"> </w:t>
      </w:r>
      <w:r w:rsidR="00D95CC8" w:rsidRPr="00E30E4B">
        <w:rPr>
          <w:noProof/>
          <w:szCs w:val="26"/>
          <w:lang w:val="vi-VN"/>
        </w:rPr>
        <w:t>do trường đại học CMU (Carnegie Mellon University) thu thập bằng Mocap của h</w:t>
      </w:r>
      <w:r w:rsidR="00347F78" w:rsidRPr="00E30E4B">
        <w:rPr>
          <w:noProof/>
          <w:szCs w:val="26"/>
          <w:lang w:val="vi-VN"/>
        </w:rPr>
        <w:t>ọ</w:t>
      </w:r>
      <w:r w:rsidR="00D95CC8" w:rsidRPr="00E30E4B">
        <w:rPr>
          <w:noProof/>
          <w:szCs w:val="26"/>
          <w:lang w:val="vi-VN"/>
        </w:rPr>
        <w:t xml:space="preserve">; </w:t>
      </w:r>
      <w:r w:rsidR="005E76C3" w:rsidRPr="00E30E4B">
        <w:rPr>
          <w:noProof/>
          <w:szCs w:val="26"/>
          <w:lang w:val="vi-VN"/>
        </w:rPr>
        <w:t>và các phương pháp trích chọn, lựa chọn đặc tính phù hợp.</w:t>
      </w:r>
    </w:p>
    <w:p w:rsidR="00665504" w:rsidRPr="00E30E4B" w:rsidRDefault="00DC0BBD" w:rsidP="00047410">
      <w:pPr>
        <w:pStyle w:val="hd3md"/>
        <w:rPr>
          <w:noProof/>
          <w:lang w:val="vi-VN"/>
        </w:rPr>
      </w:pPr>
      <w:r w:rsidRPr="00E30E4B">
        <w:rPr>
          <w:noProof/>
          <w:lang w:val="vi-VN"/>
        </w:rPr>
        <w:t>Phạm vi nghiên cứu</w:t>
      </w:r>
    </w:p>
    <w:p w:rsidR="00DC0BBD" w:rsidRPr="00E30E4B" w:rsidRDefault="00972EA0" w:rsidP="0085148F">
      <w:pPr>
        <w:pStyle w:val="000-Noi-Dung"/>
        <w:rPr>
          <w:noProof/>
          <w:szCs w:val="26"/>
          <w:lang w:val="vi-VN"/>
        </w:rPr>
      </w:pPr>
      <w:r w:rsidRPr="00E30E4B">
        <w:rPr>
          <w:noProof/>
          <w:szCs w:val="26"/>
          <w:lang w:val="vi-VN"/>
        </w:rPr>
        <w:t>Bộ dữ</w:t>
      </w:r>
      <w:r w:rsidR="00D95CC8" w:rsidRPr="00E30E4B">
        <w:rPr>
          <w:noProof/>
          <w:szCs w:val="26"/>
          <w:lang w:val="vi-VN"/>
        </w:rPr>
        <w:t xml:space="preserve"> </w:t>
      </w:r>
      <w:r w:rsidRPr="00E30E4B">
        <w:rPr>
          <w:noProof/>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szCs w:val="26"/>
          <w:lang w:val="vi-VN"/>
        </w:rPr>
        <w:t xml:space="preserve"> Ngoài ra, luận văn chỉ tập trung nghiên cứu một số phương pháp trích chọn đặc tính thông dụng như PCA</w:t>
      </w:r>
      <w:r w:rsidR="00FC7E07" w:rsidRPr="00E30E4B">
        <w:rPr>
          <w:noProof/>
          <w:szCs w:val="26"/>
          <w:lang w:val="vi-VN"/>
        </w:rPr>
        <w:t xml:space="preserve"> (Principal Component Analysis</w:t>
      </w:r>
      <w:r w:rsidR="00963A5E" w:rsidRPr="00E30E4B">
        <w:rPr>
          <w:noProof/>
          <w:szCs w:val="26"/>
          <w:lang w:val="vi-VN"/>
        </w:rPr>
        <w:t>)</w:t>
      </w:r>
      <w:r w:rsidR="000874F7" w:rsidRPr="00E30E4B">
        <w:rPr>
          <w:noProof/>
          <w:szCs w:val="26"/>
          <w:lang w:val="vi-VN"/>
        </w:rPr>
        <w:t>, LDA</w:t>
      </w:r>
      <w:r w:rsidR="00900C11" w:rsidRPr="00E30E4B">
        <w:rPr>
          <w:noProof/>
          <w:szCs w:val="26"/>
          <w:lang w:val="vi-VN"/>
        </w:rPr>
        <w:t xml:space="preserve"> (Linear Discriminant Analysis)</w:t>
      </w:r>
      <w:r w:rsidR="00874982" w:rsidRPr="00E30E4B">
        <w:rPr>
          <w:noProof/>
          <w:szCs w:val="26"/>
          <w:lang w:val="vi-VN"/>
        </w:rPr>
        <w:t>; và dùng máy vectơ hỗ trợ (SVM) trong học máy.</w:t>
      </w:r>
    </w:p>
    <w:p w:rsidR="00AE2EEE" w:rsidRPr="00E30E4B" w:rsidRDefault="00AE2EEE" w:rsidP="00277E32">
      <w:pPr>
        <w:pStyle w:val="hd2md"/>
        <w:rPr>
          <w:noProof/>
          <w:lang w:val="vi-VN"/>
        </w:rPr>
      </w:pPr>
      <w:r w:rsidRPr="00E30E4B">
        <w:rPr>
          <w:noProof/>
          <w:lang w:val="vi-VN"/>
        </w:rPr>
        <w:t xml:space="preserve">Phương pháp nghiên cứu </w:t>
      </w:r>
    </w:p>
    <w:p w:rsidR="00511189" w:rsidRPr="00E30E4B" w:rsidRDefault="00275837" w:rsidP="00CB1CE6">
      <w:pPr>
        <w:pStyle w:val="hd3md"/>
        <w:rPr>
          <w:noProof/>
          <w:lang w:val="vi-VN"/>
        </w:rPr>
      </w:pPr>
      <w:r w:rsidRPr="00E30E4B">
        <w:rPr>
          <w:noProof/>
          <w:lang w:val="vi-VN"/>
        </w:rPr>
        <w:t>Nghiên cứu lý thuyết</w:t>
      </w:r>
    </w:p>
    <w:p w:rsidR="00275837" w:rsidRPr="00E30E4B" w:rsidRDefault="002470EE" w:rsidP="008D4957">
      <w:pPr>
        <w:pStyle w:val="000-Noi-Dung"/>
        <w:rPr>
          <w:noProof/>
          <w:szCs w:val="26"/>
          <w:lang w:val="vi-VN"/>
        </w:rPr>
      </w:pPr>
      <w:r w:rsidRPr="00E30E4B">
        <w:rPr>
          <w:noProof/>
          <w:szCs w:val="26"/>
          <w:lang w:val="vi-VN"/>
        </w:rPr>
        <w:t>Về phần lý thuyết, luận văn tập trung nghiên cứu</w:t>
      </w:r>
      <w:r w:rsidR="007255C5" w:rsidRPr="00E30E4B">
        <w:rPr>
          <w:noProof/>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szCs w:val="26"/>
          <w:lang w:val="vi-VN"/>
        </w:rPr>
        <w:t xml:space="preserve"> máy vectơ</w:t>
      </w:r>
      <w:r w:rsidR="007255C5" w:rsidRPr="00E30E4B">
        <w:rPr>
          <w:noProof/>
          <w:szCs w:val="26"/>
          <w:lang w:val="vi-VN"/>
        </w:rPr>
        <w:t xml:space="preserve"> </w:t>
      </w:r>
      <w:r w:rsidR="00E87A12" w:rsidRPr="00E30E4B">
        <w:rPr>
          <w:noProof/>
          <w:szCs w:val="26"/>
          <w:lang w:val="vi-VN"/>
        </w:rPr>
        <w:t xml:space="preserve">hỗ trợ (SVM) </w:t>
      </w:r>
      <w:r w:rsidR="007255C5" w:rsidRPr="00E30E4B">
        <w:rPr>
          <w:noProof/>
          <w:szCs w:val="26"/>
          <w:lang w:val="vi-VN"/>
        </w:rPr>
        <w:t>và các phương pháp trích chọn, lựa chọn đặc tính.</w:t>
      </w:r>
    </w:p>
    <w:p w:rsidR="00275837" w:rsidRPr="00E30E4B" w:rsidRDefault="00275837" w:rsidP="0067391E">
      <w:pPr>
        <w:pStyle w:val="hd3md"/>
        <w:rPr>
          <w:noProof/>
          <w:lang w:val="vi-VN"/>
        </w:rPr>
      </w:pPr>
      <w:r w:rsidRPr="00E30E4B">
        <w:rPr>
          <w:noProof/>
          <w:lang w:val="vi-VN"/>
        </w:rPr>
        <w:lastRenderedPageBreak/>
        <w:t>Nghiên cứu thực nghiệm</w:t>
      </w:r>
    </w:p>
    <w:p w:rsidR="00722AFD" w:rsidRPr="00E30E4B" w:rsidRDefault="00BB0AB6" w:rsidP="00912712">
      <w:pPr>
        <w:pStyle w:val="000-Noi-Dung"/>
        <w:rPr>
          <w:noProof/>
          <w:szCs w:val="26"/>
          <w:lang w:val="vi-VN"/>
        </w:rPr>
      </w:pPr>
      <w:r w:rsidRPr="00E30E4B">
        <w:rPr>
          <w:noProof/>
          <w:szCs w:val="26"/>
          <w:lang w:val="vi-VN"/>
        </w:rPr>
        <w:t>Quá trình nghiên cứu thực nghiệm sử dụng ngôn ngữ lập trình</w:t>
      </w:r>
      <w:r w:rsidR="0011320C" w:rsidRPr="00E30E4B">
        <w:rPr>
          <w:noProof/>
          <w:szCs w:val="26"/>
          <w:lang w:val="vi-VN"/>
        </w:rPr>
        <w:t xml:space="preserve"> c#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szCs w:val="26"/>
          <w:lang w:val="vi-VN"/>
        </w:rPr>
        <w:t xml:space="preserve"> xây dựng mô hình nhận dạng với các phương pháp trích chọn đặc tính khác nhau so sánh kết quả thu được và đưa ra kết luận</w:t>
      </w:r>
      <w:r w:rsidR="00237D34" w:rsidRPr="00E30E4B">
        <w:rPr>
          <w:noProof/>
          <w:szCs w:val="26"/>
          <w:lang w:val="vi-VN"/>
        </w:rPr>
        <w:t>.</w:t>
      </w:r>
    </w:p>
    <w:p w:rsidR="00AE2EEE" w:rsidRPr="00E30E4B" w:rsidRDefault="00AE2EEE" w:rsidP="00E57501">
      <w:pPr>
        <w:pStyle w:val="hd2md"/>
        <w:rPr>
          <w:noProof/>
          <w:lang w:val="vi-VN"/>
        </w:rPr>
      </w:pPr>
      <w:r w:rsidRPr="00E30E4B">
        <w:rPr>
          <w:noProof/>
          <w:lang w:val="vi-VN"/>
        </w:rPr>
        <w:t>Ý nghĩa khoa học và thực tiễn của đề tài</w:t>
      </w:r>
    </w:p>
    <w:p w:rsidR="00FD7DCE" w:rsidRPr="00E30E4B" w:rsidRDefault="001D5625" w:rsidP="008062B1">
      <w:pPr>
        <w:pStyle w:val="hd3md"/>
        <w:rPr>
          <w:noProof/>
          <w:lang w:val="vi-VN"/>
        </w:rPr>
      </w:pPr>
      <w:r w:rsidRPr="00E30E4B">
        <w:rPr>
          <w:noProof/>
          <w:lang w:val="vi-VN"/>
        </w:rPr>
        <w:t>Về mặt lý thuyết</w:t>
      </w:r>
    </w:p>
    <w:p w:rsidR="00FD7DCE" w:rsidRPr="00E30E4B" w:rsidRDefault="002F27DB" w:rsidP="00C51A7F">
      <w:pPr>
        <w:pStyle w:val="000-Noi-Dung"/>
        <w:rPr>
          <w:noProof/>
          <w:szCs w:val="26"/>
          <w:lang w:val="vi-VN"/>
        </w:rPr>
      </w:pPr>
      <w:r w:rsidRPr="00E30E4B">
        <w:rPr>
          <w:noProof/>
          <w:szCs w:val="26"/>
          <w:lang w:val="vi-VN"/>
        </w:rPr>
        <w:t>Luận văn này củng cố các lý thuyết về nhận dạng hành động người trong không gian 3D, dữ liệu chuyển động 3D, các phương pháp trích chọn, lựa chọn đặc tính.</w:t>
      </w:r>
    </w:p>
    <w:p w:rsidR="00FD7DCE" w:rsidRPr="00E30E4B" w:rsidRDefault="00FD7DCE" w:rsidP="008062B1">
      <w:pPr>
        <w:pStyle w:val="hd3md"/>
        <w:rPr>
          <w:noProof/>
          <w:lang w:val="vi-VN"/>
        </w:rPr>
      </w:pPr>
      <w:r w:rsidRPr="00E30E4B">
        <w:rPr>
          <w:noProof/>
          <w:lang w:val="vi-VN"/>
        </w:rPr>
        <w:t>Về mặt thực tiễn</w:t>
      </w:r>
    </w:p>
    <w:p w:rsidR="00FD7DCE" w:rsidRPr="00E30E4B" w:rsidRDefault="009675B9" w:rsidP="00FE6A8F">
      <w:pPr>
        <w:pStyle w:val="000-Noi-Dung"/>
        <w:rPr>
          <w:noProof/>
          <w:lang w:val="vi-VN"/>
        </w:rPr>
      </w:pPr>
      <w:r w:rsidRPr="00E30E4B">
        <w:rPr>
          <w:noProof/>
          <w:lang w:val="vi-VN"/>
        </w:rPr>
        <w:t>Xây dựng mô hình nhận dạng hành động người trong không gian 3D sử dụng các phương pháp trích chọn đặc tính và học máy.</w:t>
      </w:r>
    </w:p>
    <w:p w:rsidR="00A9617A" w:rsidRPr="00E30E4B" w:rsidRDefault="00AE2EEE" w:rsidP="000663A8">
      <w:pPr>
        <w:pStyle w:val="hd2md"/>
        <w:rPr>
          <w:noProof/>
          <w:lang w:val="vi-VN"/>
        </w:rPr>
      </w:pPr>
      <w:r w:rsidRPr="00E30E4B">
        <w:rPr>
          <w:noProof/>
          <w:lang w:val="vi-VN"/>
        </w:rPr>
        <w:t>Bố cục của luận vă</w:t>
      </w:r>
      <w:r w:rsidR="00A50661" w:rsidRPr="00E30E4B">
        <w:rPr>
          <w:noProof/>
          <w:lang w:val="vi-VN"/>
        </w:rPr>
        <w:t>n</w:t>
      </w:r>
    </w:p>
    <w:p w:rsidR="00A50661" w:rsidRPr="00E30E4B" w:rsidRDefault="00F472AF" w:rsidP="00A50661">
      <w:pPr>
        <w:pStyle w:val="000-Noi-Dung"/>
        <w:rPr>
          <w:noProof/>
          <w:szCs w:val="26"/>
          <w:lang w:val="vi-VN"/>
        </w:rPr>
      </w:pPr>
      <w:r w:rsidRPr="00E30E4B">
        <w:rPr>
          <w:noProof/>
          <w:szCs w:val="26"/>
          <w:lang w:val="vi-VN"/>
        </w:rPr>
        <w:t>Ngoài phần mở đầu và kết luận, luận văn gồm</w:t>
      </w:r>
      <w:r w:rsidR="00A34648" w:rsidRPr="00E30E4B">
        <w:rPr>
          <w:noProof/>
          <w:szCs w:val="26"/>
          <w:lang w:val="vi-VN"/>
        </w:rPr>
        <w:t xml:space="preserve"> có ba chương với các nội dung chính như sau:</w:t>
      </w:r>
    </w:p>
    <w:p w:rsidR="00A34648" w:rsidRPr="00E30E4B" w:rsidRDefault="009C02B4" w:rsidP="00C42A20">
      <w:pPr>
        <w:pStyle w:val="cbc"/>
        <w:rPr>
          <w:noProof/>
        </w:rPr>
      </w:pPr>
      <w:r w:rsidRPr="00E30E4B">
        <w:rPr>
          <w:noProof/>
        </w:rPr>
        <w:lastRenderedPageBreak/>
        <w:t xml:space="preserve">Chương 1: </w:t>
      </w:r>
      <w:r w:rsidR="00801F2A" w:rsidRPr="00E30E4B">
        <w:rPr>
          <w:noProof/>
        </w:rPr>
        <w:t>Nghiên cứu tổng quan</w:t>
      </w:r>
    </w:p>
    <w:p w:rsidR="0034351B" w:rsidRPr="00E30E4B" w:rsidRDefault="0034351B" w:rsidP="00A50661">
      <w:pPr>
        <w:pStyle w:val="000-Noi-Dung"/>
        <w:rPr>
          <w:noProof/>
          <w:szCs w:val="26"/>
          <w:lang w:val="vi-VN"/>
        </w:rPr>
      </w:pPr>
      <w:r w:rsidRPr="00E30E4B">
        <w:rPr>
          <w:noProof/>
          <w:szCs w:val="26"/>
          <w:lang w:val="vi-VN"/>
        </w:rPr>
        <w:t xml:space="preserve">Chương này trình bày tổng quan các vấn đề liên quan đến </w:t>
      </w:r>
      <w:r w:rsidR="00814786" w:rsidRPr="00E30E4B">
        <w:rPr>
          <w:noProof/>
          <w:szCs w:val="26"/>
          <w:lang w:val="vi-VN"/>
        </w:rPr>
        <w:t>đề tài của luận văn</w:t>
      </w:r>
      <w:r w:rsidRPr="00E30E4B">
        <w:rPr>
          <w:noProof/>
          <w:szCs w:val="26"/>
          <w:lang w:val="vi-VN"/>
        </w:rPr>
        <w:t>.</w:t>
      </w:r>
      <w:r w:rsidR="00680855" w:rsidRPr="00E30E4B">
        <w:rPr>
          <w:noProof/>
          <w:szCs w:val="26"/>
          <w:lang w:val="vi-VN"/>
        </w:rPr>
        <w:t xml:space="preserve"> Nội dung chủ yếu xoay quanh </w:t>
      </w:r>
      <w:r w:rsidR="004733D4" w:rsidRPr="00E30E4B">
        <w:rPr>
          <w:noProof/>
          <w:szCs w:val="26"/>
          <w:lang w:val="vi-VN"/>
        </w:rPr>
        <w:t>các</w:t>
      </w:r>
      <w:r w:rsidR="00680855" w:rsidRPr="00E30E4B">
        <w:rPr>
          <w:noProof/>
          <w:szCs w:val="26"/>
          <w:lang w:val="vi-VN"/>
        </w:rPr>
        <w:t xml:space="preserve"> chủ đề chính. </w:t>
      </w:r>
      <w:r w:rsidR="004733D4" w:rsidRPr="00E30E4B">
        <w:rPr>
          <w:noProof/>
          <w:szCs w:val="26"/>
          <w:lang w:val="vi-VN"/>
        </w:rPr>
        <w:t>H</w:t>
      </w:r>
      <w:r w:rsidR="00680855" w:rsidRPr="00E30E4B">
        <w:rPr>
          <w:noProof/>
          <w:szCs w:val="26"/>
          <w:lang w:val="vi-VN"/>
        </w:rPr>
        <w:t>oạt động nhận dạng hành động người</w:t>
      </w:r>
      <w:r w:rsidR="004733D4" w:rsidRPr="00E30E4B">
        <w:rPr>
          <w:noProof/>
          <w:szCs w:val="26"/>
          <w:lang w:val="vi-VN"/>
        </w:rPr>
        <w:t>;</w:t>
      </w:r>
      <w:r w:rsidR="00680855" w:rsidRPr="00E30E4B">
        <w:rPr>
          <w:noProof/>
          <w:szCs w:val="26"/>
          <w:lang w:val="vi-VN"/>
        </w:rPr>
        <w:t xml:space="preserve"> mô hình chụp chuyển động</w:t>
      </w:r>
      <w:r w:rsidR="004733D4" w:rsidRPr="00E30E4B">
        <w:rPr>
          <w:noProof/>
          <w:szCs w:val="26"/>
          <w:lang w:val="vi-VN"/>
        </w:rPr>
        <w:t>; các phương pháp học máy;</w:t>
      </w:r>
      <w:r w:rsidR="001764CC" w:rsidRPr="00E30E4B">
        <w:rPr>
          <w:noProof/>
          <w:szCs w:val="26"/>
          <w:lang w:val="vi-VN"/>
        </w:rPr>
        <w:t xml:space="preserve"> các phương pháp trích chọn và lựa chọn đặc tính.</w:t>
      </w:r>
    </w:p>
    <w:p w:rsidR="00570D5E" w:rsidRPr="00E30E4B" w:rsidRDefault="00570D5E" w:rsidP="00276D10">
      <w:pPr>
        <w:pStyle w:val="cbc"/>
        <w:rPr>
          <w:noProof/>
        </w:rPr>
      </w:pPr>
      <w:r w:rsidRPr="00E30E4B">
        <w:rPr>
          <w:noProof/>
        </w:rPr>
        <w:t>Chương 2: Giải pháp đề xuất</w:t>
      </w:r>
    </w:p>
    <w:p w:rsidR="008C7D9F" w:rsidRPr="00E30E4B" w:rsidRDefault="00A728BC" w:rsidP="00A50661">
      <w:pPr>
        <w:pStyle w:val="000-Noi-Dung"/>
        <w:rPr>
          <w:noProof/>
          <w:szCs w:val="26"/>
          <w:lang w:val="vi-VN"/>
        </w:rPr>
      </w:pPr>
      <w:r w:rsidRPr="00E30E4B">
        <w:rPr>
          <w:noProof/>
          <w:szCs w:val="26"/>
          <w:lang w:val="vi-VN"/>
        </w:rPr>
        <w:t xml:space="preserve">Chương này tập trung vào trình bày </w:t>
      </w:r>
      <w:r w:rsidR="003B2737" w:rsidRPr="00E30E4B">
        <w:rPr>
          <w:noProof/>
          <w:szCs w:val="26"/>
          <w:lang w:val="vi-VN"/>
        </w:rPr>
        <w:t>và giải thích chi tết mô hình nhận dạng đề xuất và các thành phần trong mô hình.</w:t>
      </w:r>
    </w:p>
    <w:p w:rsidR="00570D5E" w:rsidRPr="00E30E4B" w:rsidRDefault="00570D5E" w:rsidP="00E10039">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E30E4B" w:rsidRDefault="001002FF" w:rsidP="00F77329">
      <w:pPr>
        <w:pStyle w:val="000-Noi-Dung"/>
        <w:rPr>
          <w:noProof/>
          <w:szCs w:val="26"/>
          <w:lang w:val="vi-VN"/>
        </w:rPr>
      </w:pPr>
      <w:r w:rsidRPr="00E30E4B">
        <w:rPr>
          <w:noProof/>
          <w:szCs w:val="26"/>
          <w:lang w:val="vi-VN"/>
        </w:rPr>
        <w:t>Dựa trên mô hình đề xuất ở chương hai, xây dựng chương trình thực nghiệm, sau đó phân tích và đánh giá kết quả.</w:t>
      </w:r>
    </w:p>
    <w:p w:rsidR="00EB36B4" w:rsidRPr="00E30E4B" w:rsidRDefault="00EB36B4">
      <w:pPr>
        <w:overflowPunct/>
        <w:autoSpaceDE/>
        <w:autoSpaceDN/>
        <w:adjustRightInd/>
        <w:textAlignment w:val="auto"/>
        <w:rPr>
          <w:noProof/>
          <w:szCs w:val="26"/>
          <w:lang w:val="vi-VN"/>
        </w:rPr>
      </w:pPr>
      <w:r w:rsidRPr="00E30E4B">
        <w:rPr>
          <w:noProof/>
          <w:szCs w:val="26"/>
          <w:lang w:val="vi-VN"/>
        </w:rPr>
        <w:br w:type="page"/>
      </w:r>
    </w:p>
    <w:p w:rsidR="00585CED" w:rsidRPr="00E30E4B" w:rsidRDefault="00585CED" w:rsidP="00061A86">
      <w:pPr>
        <w:pStyle w:val="CHUONG"/>
      </w:pPr>
      <w:r w:rsidRPr="00E30E4B">
        <w:lastRenderedPageBreak/>
        <w:t xml:space="preserve">CHƯƠNG </w:t>
      </w:r>
      <w:r w:rsidR="00493B2B" w:rsidRPr="00E30E4B">
        <w:fldChar w:fldCharType="begin"/>
      </w:r>
      <w:r w:rsidRPr="00E30E4B">
        <w:instrText xml:space="preserve"> SEQ CHƯƠNG \* ARABIC </w:instrText>
      </w:r>
      <w:r w:rsidR="00493B2B" w:rsidRPr="00E30E4B">
        <w:fldChar w:fldCharType="separate"/>
      </w:r>
      <w:r w:rsidR="00332994" w:rsidRPr="00E30E4B">
        <w:t>1</w:t>
      </w:r>
      <w:r w:rsidR="00493B2B" w:rsidRPr="00E30E4B">
        <w:fldChar w:fldCharType="end"/>
      </w:r>
    </w:p>
    <w:p w:rsidR="007900C4" w:rsidRPr="00E30E4B" w:rsidRDefault="00E468FC" w:rsidP="00315FE8">
      <w:pPr>
        <w:pStyle w:val="Heading1"/>
        <w:rPr>
          <w:noProof/>
          <w:lang w:val="vi-VN"/>
        </w:rPr>
      </w:pPr>
      <w:bookmarkStart w:id="11" w:name="_Toc420623334"/>
      <w:r w:rsidRPr="00E30E4B">
        <w:rPr>
          <w:noProof/>
          <w:lang w:val="vi-VN"/>
        </w:rPr>
        <w:t>NGHIÊN CỨU TỔNG QUAN</w:t>
      </w:r>
      <w:bookmarkEnd w:id="11"/>
    </w:p>
    <w:p w:rsidR="0058431C" w:rsidRPr="00E30E4B" w:rsidRDefault="003342C3" w:rsidP="004C6A4A">
      <w:pPr>
        <w:pStyle w:val="Heading2"/>
        <w:rPr>
          <w:noProof/>
          <w:lang w:val="vi-VN"/>
        </w:rPr>
      </w:pPr>
      <w:bookmarkStart w:id="12" w:name="_Toc420623335"/>
      <w:r w:rsidRPr="00E30E4B">
        <w:rPr>
          <w:noProof/>
          <w:lang w:val="vi-VN"/>
        </w:rPr>
        <w:t>Nhận dạng hành động người trong không gian 3D</w:t>
      </w:r>
      <w:bookmarkEnd w:id="12"/>
    </w:p>
    <w:p w:rsidR="003342C3" w:rsidRPr="00E30E4B" w:rsidRDefault="00B25795" w:rsidP="00382989">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30E4B" w:rsidRDefault="00B14EBE" w:rsidP="00B14EBE">
      <w:pPr>
        <w:pStyle w:val="Heading3"/>
        <w:rPr>
          <w:noProof/>
          <w:lang w:val="vi-VN"/>
        </w:rPr>
      </w:pPr>
      <w:bookmarkStart w:id="13" w:name="_Toc420623336"/>
      <w:r w:rsidRPr="00E30E4B">
        <w:rPr>
          <w:noProof/>
          <w:lang w:val="vi-VN"/>
        </w:rPr>
        <w:t>Các phương pháp thu thập dữ liệu chuyển động 3D</w:t>
      </w:r>
      <w:bookmarkEnd w:id="13"/>
    </w:p>
    <w:p w:rsidR="00AA3B19" w:rsidRPr="00E30E4B" w:rsidRDefault="005C4724" w:rsidP="00312309">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8C70C6" w:rsidRPr="00E30E4B">
        <w:rPr>
          <w:noProof/>
          <w:lang w:val="vi-VN"/>
        </w:rPr>
        <w:t>sơ lược từng phương pháp.</w:t>
      </w:r>
    </w:p>
    <w:p w:rsidR="006A61FF" w:rsidRPr="00E30E4B" w:rsidRDefault="006C7B05" w:rsidP="006C7B05">
      <w:pPr>
        <w:pStyle w:val="Heading4"/>
        <w:rPr>
          <w:noProof/>
          <w:lang w:val="vi-VN"/>
        </w:rPr>
      </w:pPr>
      <w:bookmarkStart w:id="14" w:name="_Toc420623337"/>
      <w:r w:rsidRPr="00E30E4B">
        <w:rPr>
          <w:noProof/>
          <w:lang w:val="vi-VN"/>
        </w:rPr>
        <w:lastRenderedPageBreak/>
        <w:t xml:space="preserve">Phương pháp sử dụng </w:t>
      </w:r>
      <w:r w:rsidR="002E4541" w:rsidRPr="00E30E4B">
        <w:rPr>
          <w:noProof/>
          <w:lang w:val="vi-VN"/>
        </w:rPr>
        <w:t>stereo camera</w:t>
      </w:r>
      <w:bookmarkEnd w:id="14"/>
    </w:p>
    <w:p w:rsidR="0055791C" w:rsidRPr="00255A53" w:rsidRDefault="00696C43" w:rsidP="0055791C">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Sputnik với nhiều ống kính khác nhau.</w:t>
      </w:r>
    </w:p>
    <w:p w:rsidR="009615F3" w:rsidRPr="00E30E4B" w:rsidRDefault="009615F3" w:rsidP="009615F3">
      <w:pPr>
        <w:pStyle w:val="000-Noi-Dung"/>
        <w:jc w:val="center"/>
        <w:rPr>
          <w:noProof/>
          <w:lang w:val="vi-VN"/>
        </w:rPr>
      </w:pPr>
      <w:r w:rsidRPr="00E30E4B">
        <w:rPr>
          <w:noProof/>
          <w:lang w:val="vi-VN"/>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30E4B" w:rsidRDefault="00310C5E" w:rsidP="00611C7F">
      <w:pPr>
        <w:pStyle w:val="HinhC1"/>
      </w:pPr>
      <w:bookmarkStart w:id="15" w:name="_Toc420623279"/>
      <w:r w:rsidRPr="00E30E4B">
        <w:t>Kodak</w:t>
      </w:r>
      <w:r>
        <w:t xml:space="preserve"> stereo camera</w:t>
      </w:r>
      <w:bookmarkEnd w:id="15"/>
    </w:p>
    <w:p w:rsidR="00457E3B" w:rsidRPr="00E30E4B" w:rsidRDefault="00294D98" w:rsidP="0055791C">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E63BAA">
      <w:pPr>
        <w:pStyle w:val="000-Noi-Dung"/>
        <w:jc w:val="center"/>
        <w:rPr>
          <w:noProof/>
          <w:lang w:val="vi-VN"/>
        </w:rPr>
      </w:pPr>
      <w:r w:rsidRPr="00E30E4B">
        <w:rPr>
          <w:noProof/>
          <w:lang w:val="vi-VN"/>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30E4B" w:rsidRDefault="00DF5DD6" w:rsidP="00187D11">
      <w:pPr>
        <w:pStyle w:val="HinhC1"/>
      </w:pPr>
      <w:bookmarkStart w:id="16" w:name="_Toc420623280"/>
      <w:r w:rsidRPr="00E30E4B">
        <w:t>Sputnik stereo camera</w:t>
      </w:r>
      <w:bookmarkEnd w:id="16"/>
    </w:p>
    <w:p w:rsidR="007F78E9" w:rsidRPr="00E30E4B" w:rsidRDefault="007F78E9" w:rsidP="0055791C">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E30E4B" w:rsidRDefault="004B5CDE" w:rsidP="006C7B05">
      <w:pPr>
        <w:pStyle w:val="Heading4"/>
        <w:rPr>
          <w:noProof/>
          <w:lang w:val="vi-VN"/>
        </w:rPr>
      </w:pPr>
      <w:bookmarkStart w:id="17" w:name="_Toc420623338"/>
      <w:r w:rsidRPr="00E30E4B">
        <w:rPr>
          <w:noProof/>
          <w:lang w:val="vi-VN"/>
        </w:rPr>
        <w:t>Phương pháp sử dụng Mocap</w:t>
      </w:r>
      <w:bookmarkEnd w:id="17"/>
    </w:p>
    <w:p w:rsidR="00302E9B" w:rsidRPr="00E657DE" w:rsidRDefault="00A7749C" w:rsidP="00181D60">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 khiêu vũ, củng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FC7866">
      <w:pPr>
        <w:pStyle w:val="000-Noi-Dung"/>
        <w:jc w:val="center"/>
        <w:rPr>
          <w:noProof/>
          <w:lang w:val="vi-VN"/>
        </w:rPr>
      </w:pPr>
      <w:r w:rsidRPr="00E30E4B">
        <w:rPr>
          <w:noProof/>
          <w:lang w:val="vi-VN"/>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30E4B" w:rsidRDefault="00C956C9" w:rsidP="00815F45">
      <w:pPr>
        <w:pStyle w:val="HinhC1"/>
      </w:pPr>
      <w:bookmarkStart w:id="18" w:name="_Toc420623281"/>
      <w:r w:rsidRPr="00E30E4B">
        <w:t>Một hệ thống chụp chuyển động</w:t>
      </w:r>
      <w:bookmarkEnd w:id="18"/>
    </w:p>
    <w:p w:rsidR="00B64805" w:rsidRPr="00D413CB" w:rsidRDefault="00E54431" w:rsidP="00F60C83">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E30E4B" w:rsidRDefault="00855AAA" w:rsidP="00F60C83">
      <w:pPr>
        <w:pStyle w:val="000-Noi-Dung"/>
        <w:rPr>
          <w:noProof/>
          <w:lang w:val="vi-VN"/>
        </w:rPr>
      </w:pPr>
      <w:r w:rsidRPr="00E30E4B">
        <w:rPr>
          <w:noProof/>
          <w:lang w:val="vi-VN"/>
        </w:rPr>
        <w:t>Hiện nay, có một số bộ dữ liệu chuyển động 3D được thu thập bởi hệ thống chụp chuyển động như CMU Motion Capture Database</w:t>
      </w:r>
      <w:r w:rsidR="00AF7254" w:rsidRPr="00E30E4B">
        <w:rPr>
          <w:rStyle w:val="FootnoteReference"/>
          <w:noProof/>
          <w:lang w:val="vi-VN"/>
        </w:rPr>
        <w:footnoteReference w:id="9"/>
      </w:r>
      <w:r w:rsidRPr="00E30E4B">
        <w:rPr>
          <w:noProof/>
          <w:lang w:val="vi-VN"/>
        </w:rPr>
        <w:t>, MPI HDM05 Motion Capture Database2</w:t>
      </w:r>
      <w:r w:rsidR="00AF7254" w:rsidRPr="00E30E4B">
        <w:rPr>
          <w:rStyle w:val="FootnoteReference"/>
          <w:noProof/>
          <w:lang w:val="vi-VN"/>
        </w:rPr>
        <w:footnoteReference w:id="10"/>
      </w:r>
      <w:r w:rsidRPr="00E30E4B">
        <w:rPr>
          <w:noProof/>
          <w:lang w:val="vi-VN"/>
        </w:rPr>
        <w:t>, CMU Kitchen DataSet</w:t>
      </w:r>
      <w:r w:rsidR="00AF7254" w:rsidRPr="00E30E4B">
        <w:rPr>
          <w:rStyle w:val="FootnoteReference"/>
          <w:noProof/>
          <w:lang w:val="vi-VN"/>
        </w:rPr>
        <w:footnoteReference w:id="11"/>
      </w:r>
      <w:r w:rsidRPr="00E30E4B">
        <w:rPr>
          <w:noProof/>
          <w:lang w:val="vi-VN"/>
        </w:rPr>
        <w:t>, LACE Indoor Activity Benchmark Dataset</w:t>
      </w:r>
      <w:r w:rsidR="00AF7254" w:rsidRPr="00E30E4B">
        <w:rPr>
          <w:rStyle w:val="FootnoteReference"/>
          <w:noProof/>
          <w:lang w:val="vi-VN"/>
        </w:rPr>
        <w:footnoteReference w:id="12"/>
      </w:r>
      <w:r w:rsidRPr="00E30E4B">
        <w:rPr>
          <w:noProof/>
          <w:lang w:val="vi-VN"/>
        </w:rPr>
        <w:t>, và TUM Kitchen Dataset</w:t>
      </w:r>
      <w:r w:rsidR="00057A56" w:rsidRPr="00E30E4B">
        <w:rPr>
          <w:rStyle w:val="FootnoteReference"/>
          <w:noProof/>
          <w:lang w:val="vi-VN"/>
        </w:rPr>
        <w:footnoteReference w:id="13"/>
      </w:r>
      <w:r w:rsidRPr="00E30E4B">
        <w:rPr>
          <w:noProof/>
          <w:lang w:val="vi-VN"/>
        </w:rPr>
        <w:t>.</w:t>
      </w:r>
    </w:p>
    <w:p w:rsidR="00A0163D" w:rsidRPr="00E30E4B" w:rsidRDefault="0090348D" w:rsidP="0090348D">
      <w:pPr>
        <w:pStyle w:val="Heading4"/>
        <w:rPr>
          <w:noProof/>
          <w:lang w:val="vi-VN"/>
        </w:rPr>
      </w:pPr>
      <w:bookmarkStart w:id="19" w:name="_Toc420623339"/>
      <w:r w:rsidRPr="00E30E4B">
        <w:rPr>
          <w:noProof/>
          <w:lang w:val="vi-VN"/>
        </w:rPr>
        <w:lastRenderedPageBreak/>
        <w:t>Phương pháp sử dụng range sensor</w:t>
      </w:r>
      <w:bookmarkEnd w:id="19"/>
    </w:p>
    <w:p w:rsidR="00AD35C4" w:rsidRPr="00E30E4B" w:rsidRDefault="00693FFD" w:rsidP="00AD35C4">
      <w:pPr>
        <w:pStyle w:val="000-Noi-Dung"/>
        <w:rPr>
          <w:noProof/>
          <w:lang w:val="vi-VN"/>
        </w:rPr>
      </w:pPr>
      <w:r w:rsidRPr="00E30E4B">
        <w:rPr>
          <w:noProof/>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 cách này, chúng ta có thể dễ dàng dựng được cấu trúc ba chiều của vật thể.</w:t>
      </w:r>
    </w:p>
    <w:p w:rsidR="00BC4800" w:rsidRPr="00E30E4B" w:rsidRDefault="0065717E" w:rsidP="0065717E">
      <w:pPr>
        <w:pStyle w:val="000-Noi-Dung"/>
        <w:jc w:val="center"/>
        <w:rPr>
          <w:noProof/>
          <w:lang w:val="vi-VN"/>
        </w:rPr>
      </w:pPr>
      <w:r w:rsidRPr="00E30E4B">
        <w:rPr>
          <w:noProof/>
          <w:lang w:val="vi-VN"/>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30E4B" w:rsidRDefault="00AE63FA" w:rsidP="00FE657F">
      <w:pPr>
        <w:pStyle w:val="HinhC1"/>
      </w:pPr>
      <w:bookmarkStart w:id="20" w:name="_Toc420623282"/>
      <w:r w:rsidRPr="00E30E4B">
        <w:t>Một ví dụ minh họa cho range image</w:t>
      </w:r>
      <w:bookmarkEnd w:id="20"/>
    </w:p>
    <w:p w:rsidR="006A63CB" w:rsidRPr="00E30E4B" w:rsidRDefault="004E6060" w:rsidP="006A63CB">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E30E4B" w:rsidRDefault="00F22442" w:rsidP="00F22442">
      <w:pPr>
        <w:pStyle w:val="Heading3"/>
        <w:rPr>
          <w:noProof/>
          <w:lang w:val="vi-VN"/>
        </w:rPr>
      </w:pPr>
      <w:bookmarkStart w:id="21" w:name="_Toc420623340"/>
      <w:r w:rsidRPr="00E30E4B">
        <w:rPr>
          <w:noProof/>
          <w:lang w:val="vi-VN"/>
        </w:rPr>
        <w:lastRenderedPageBreak/>
        <w:t>Các phương pháp học máy thường sử dụng</w:t>
      </w:r>
      <w:bookmarkEnd w:id="21"/>
    </w:p>
    <w:p w:rsidR="00736274" w:rsidRPr="00E30E4B" w:rsidRDefault="003F654E" w:rsidP="00C537D4">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Pr="00E30E4B" w:rsidRDefault="00736274" w:rsidP="00736274">
      <w:pPr>
        <w:pStyle w:val="Heading4"/>
        <w:rPr>
          <w:noProof/>
          <w:lang w:val="vi-VN"/>
        </w:rPr>
      </w:pPr>
      <w:bookmarkStart w:id="22" w:name="_Toc420623341"/>
      <w:r w:rsidRPr="00E30E4B">
        <w:rPr>
          <w:noProof/>
          <w:lang w:val="vi-VN"/>
        </w:rPr>
        <w:t>Máy vectơ hỗ trợ</w:t>
      </w:r>
      <w:bookmarkEnd w:id="22"/>
    </w:p>
    <w:p w:rsidR="008F29C4" w:rsidRPr="00E30E4B" w:rsidRDefault="00C641C6" w:rsidP="008F29C4">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Pr="00C271DD" w:rsidRDefault="00416E10" w:rsidP="008F29C4">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rFonts w:ascii="Cambria Math" w:hAnsi="Cambria Math"/>
            <w:noProof/>
            <w:lang w:val="vi-VN"/>
          </w:rPr>
          <m:t xml:space="preserve">H: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H1, H2 hỗ trợ song song với H và có cùng khoảng cách đến H. Với điều kiện không có phần tử nào của tập mẫu nằm giữa H1 và H2, khi đó:</w:t>
      </w:r>
    </w:p>
    <w:p w:rsidR="00116639" w:rsidRPr="00E30E4B" w:rsidRDefault="004C0861" w:rsidP="008F29C4">
      <w:pPr>
        <w:pStyle w:val="000-Noi-Dung"/>
        <w:rPr>
          <w:noProof/>
          <w:lang w:val="vi-VN"/>
        </w:rPr>
      </w:pPr>
      <m:oMath>
        <m:r>
          <m:rPr>
            <m:nor/>
          </m:rPr>
          <w:rPr>
            <w:rFonts w:ascii="Cambria Math" w:hAnsi="Cambria Math"/>
            <w:noProof/>
            <w:lang w:val="vi-VN"/>
          </w:rPr>
          <m:t xml:space="preserve">w. </m:t>
        </m:r>
        <m:r>
          <w:rPr>
            <w:rFonts w:ascii="Cambria Math" w:hAnsi="Cambria Math"/>
            <w:noProof/>
            <w:lang w:val="vi-VN"/>
          </w:rPr>
          <m:t>x</m:t>
        </m:r>
        <m:r>
          <m:rPr>
            <m:nor/>
          </m:rPr>
          <w:rPr>
            <w:rFonts w:ascii="Cambria Math" w:hAnsi="Cambria Math"/>
            <w:noProof/>
            <w:lang w:val="vi-VN"/>
          </w:rPr>
          <m:t xml:space="preserve"> + b ≥ 1</m:t>
        </m:r>
      </m:oMath>
      <w:r w:rsidRPr="00E30E4B">
        <w:rPr>
          <w:noProof/>
          <w:lang w:val="vi-VN"/>
        </w:rPr>
        <w:t>với y = 1</w:t>
      </w:r>
    </w:p>
    <w:p w:rsidR="004C0861" w:rsidRPr="00E30E4B" w:rsidRDefault="00AB3AA5" w:rsidP="008F29C4">
      <w:pPr>
        <w:pStyle w:val="000-Noi-Dung"/>
        <w:rPr>
          <w:noProof/>
          <w:lang w:val="vi-VN"/>
        </w:rPr>
      </w:pPr>
      <m:oMath>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 xml:space="preserve">+b </m:t>
        </m:r>
        <m:r>
          <m:rPr>
            <m:nor/>
          </m:rPr>
          <w:rPr>
            <w:rFonts w:ascii="Cambria Math" w:hAnsi="Cambria Math"/>
            <w:noProof/>
            <w:lang w:val="vi-VN"/>
          </w:rPr>
          <m:t>≤ -1</m:t>
        </m:r>
        <m:r>
          <w:rPr>
            <w:rFonts w:ascii="Cambria Math" w:hAnsi="Cambria Math"/>
            <w:noProof/>
            <w:lang w:val="vi-VN"/>
          </w:rPr>
          <m:t xml:space="preserve"> </m:t>
        </m:r>
      </m:oMath>
      <w:r w:rsidR="004C0861" w:rsidRPr="00E30E4B">
        <w:rPr>
          <w:noProof/>
          <w:lang w:val="vi-VN"/>
        </w:rPr>
        <w:t>với y = -1</w:t>
      </w:r>
    </w:p>
    <w:p w:rsidR="00AB3AA5" w:rsidRPr="00E30E4B" w:rsidRDefault="00AB3AA5" w:rsidP="008F29C4">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8F29C4">
      <w:pPr>
        <w:pStyle w:val="000-Noi-Dung"/>
        <w:rPr>
          <w:noProof/>
          <w:lang w:val="vi-VN"/>
        </w:rPr>
      </w:pPr>
      <w:r w:rsidRPr="00E30E4B">
        <w:rPr>
          <w:noProof/>
          <w:lang w:val="vi-VN"/>
        </w:rPr>
        <w:lastRenderedPageBreak/>
        <w:t xml:space="preserve">Khoảng cách của siêu phẳng H1 và H2 đến H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H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8F29C4">
      <w:pPr>
        <w:pStyle w:val="000-Noi-Dung"/>
        <w:rPr>
          <w:noProof/>
          <w:lang w:val="vi-VN"/>
        </w:rPr>
      </w:pPr>
      <m:oMathPara>
        <m:oMath>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 xml:space="preserve">= </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w:rPr>
                      <w:rFonts w:ascii="Cambria Math" w:hAnsi="Cambria Math"/>
                      <w:noProof/>
                      <w:lang w:val="vi-VN"/>
                    </w:rPr>
                    <m:t>w</m:t>
                  </m:r>
                </m:e>
              </m:d>
            </m:e>
            <m:sup>
              <m:r>
                <w:rPr>
                  <w:rFonts w:ascii="Cambria Math" w:hAnsi="Cambria Math"/>
                  <w:noProof/>
                  <w:lang w:val="vi-VN"/>
                </w:rPr>
                <m:t>2</m:t>
              </m:r>
            </m:sup>
          </m:sSup>
          <m:r>
            <w:rPr>
              <w:rFonts w:ascii="Cambria Math" w:hAnsi="Cambria Math"/>
              <w:noProof/>
              <w:lang w:val="vi-VN"/>
            </w:rPr>
            <m:t xml:space="preserve">- </m:t>
          </m:r>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α</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 b</m:t>
                  </m:r>
                </m:e>
              </m:d>
              <m:r>
                <w:rPr>
                  <w:rFonts w:ascii="Cambria Math" w:hAnsi="Cambria Math"/>
                  <w:noProof/>
                  <w:lang w:val="vi-VN"/>
                </w:rPr>
                <m:t>-1]</m:t>
              </m:r>
            </m:e>
          </m:nary>
        </m:oMath>
      </m:oMathPara>
    </w:p>
    <w:p w:rsidR="00906C4A" w:rsidRPr="00E30E4B" w:rsidRDefault="00906C4A" w:rsidP="008F29C4">
      <w:pPr>
        <w:pStyle w:val="000-Noi-Dung"/>
        <w:rPr>
          <w:noProof/>
          <w:lang w:val="vi-VN"/>
        </w:rPr>
      </w:pPr>
      <w:r w:rsidRPr="00E30E4B">
        <w:rPr>
          <w:noProof/>
          <w:lang w:val="vi-VN"/>
        </w:rPr>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493B2B" w:rsidP="006D1FB0">
      <w:pPr>
        <w:pStyle w:val="000-Noi-Dung"/>
        <w:rPr>
          <w:noProof/>
          <w:lang w:val="vi-VN"/>
        </w:rPr>
      </w:pPr>
      <m:oMathPara>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ctrlPr>
                    <w:rPr>
                      <w:rFonts w:ascii="Cambria Math" w:hAnsi="Cambria Math"/>
                      <w:i/>
                      <w:noProof/>
                      <w:lang w:val="vi-VN"/>
                    </w:rPr>
                  </m:ctrlPr>
                </m:e>
              </m:d>
              <m:r>
                <w:rPr>
                  <w:rFonts w:ascii="Cambria Math" w:hAnsi="Cambria Math"/>
                  <w:noProof/>
                  <w:lang w:val="vi-VN"/>
                </w:rPr>
                <m:t xml:space="preserve">= </m:t>
              </m:r>
            </m:e>
          </m:func>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w:rPr>
                  <w:rFonts w:ascii="Cambria Math" w:hAnsi="Cambria Math"/>
                  <w:noProof/>
                  <w:lang w:val="vi-VN"/>
                </w:rPr>
                <m:t>(</m:t>
              </m:r>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m:t>
              </m:r>
            </m:fName>
            <m:e>
              <m:r>
                <w:rPr>
                  <w:rFonts w:ascii="Cambria Math" w:hAnsi="Cambria Math"/>
                  <w:noProof/>
                  <w:lang w:val="vi-VN"/>
                </w:rPr>
                <m:t xml:space="preserve"> </m:t>
              </m:r>
            </m:e>
          </m:func>
        </m:oMath>
      </m:oMathPara>
    </w:p>
    <w:p w:rsidR="00906C4A" w:rsidRPr="00E30E4B" w:rsidRDefault="0020083B" w:rsidP="008F29C4">
      <w:pPr>
        <w:pStyle w:val="000-Noi-Dung"/>
        <w:rPr>
          <w:noProof/>
          <w:color w:val="000000" w:themeColor="text1"/>
          <w:lang w:val="vi-VN"/>
        </w:rPr>
      </w:pPr>
      <w:r w:rsidRPr="00E30E4B">
        <w:rPr>
          <w:noProof/>
          <w:lang w:val="vi-VN"/>
        </w:rPr>
        <w:t xml:space="preserve">Từ đó giải để tìm được các giá trị tối ưu cho w, b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DA21B8">
      <w:pPr>
        <w:pStyle w:val="000-Noi-Dung"/>
        <w:jc w:val="center"/>
        <w:rPr>
          <w:noProof/>
          <w:color w:val="000000" w:themeColor="text1"/>
        </w:rPr>
      </w:pPr>
      <w:r w:rsidRPr="00E30E4B">
        <w:rPr>
          <w:noProof/>
          <w:color w:val="000000" w:themeColor="text1"/>
          <w:lang w:val="vi-VN"/>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30E4B" w:rsidRDefault="00977B96" w:rsidP="00743043">
      <w:pPr>
        <w:pStyle w:val="HinhC1"/>
      </w:pPr>
      <w:bookmarkStart w:id="23" w:name="_Toc420623283"/>
      <w:r w:rsidRPr="00E30E4B">
        <w:t>Siêu phẳng với lề cực đại trong không gian hai chiều</w:t>
      </w:r>
      <w:bookmarkEnd w:id="23"/>
    </w:p>
    <w:p w:rsidR="00736274" w:rsidRPr="00E30E4B" w:rsidRDefault="00736274" w:rsidP="00736274">
      <w:pPr>
        <w:pStyle w:val="Heading4"/>
        <w:rPr>
          <w:noProof/>
          <w:lang w:val="vi-VN"/>
        </w:rPr>
      </w:pPr>
      <w:bookmarkStart w:id="24" w:name="_Toc420623342"/>
      <w:r w:rsidRPr="00E30E4B">
        <w:rPr>
          <w:noProof/>
          <w:lang w:val="vi-VN"/>
        </w:rPr>
        <w:lastRenderedPageBreak/>
        <w:t>Mô hình Markov ẩn</w:t>
      </w:r>
      <w:bookmarkEnd w:id="24"/>
    </w:p>
    <w:p w:rsidR="00BE0BE9" w:rsidRPr="00E30E4B" w:rsidRDefault="00EF0F4A" w:rsidP="00224FF7">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5B7355">
      <w:pPr>
        <w:pStyle w:val="000-Noi-Dung"/>
        <w:jc w:val="center"/>
        <w:rPr>
          <w:noProof/>
          <w:lang w:val="vi-VN"/>
        </w:rPr>
      </w:pPr>
      <w:r w:rsidRPr="00E30E4B">
        <w:rPr>
          <w:noProof/>
          <w:lang w:val="vi-VN"/>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30E4B" w:rsidRDefault="005B7355" w:rsidP="00BE32A6">
      <w:pPr>
        <w:pStyle w:val="HinhC1"/>
      </w:pPr>
      <w:bookmarkStart w:id="25" w:name="_Toc420623284"/>
      <w:r w:rsidRPr="00E30E4B">
        <w:t>Các chuyển tiếp trạng thái trong HMM</w:t>
      </w:r>
      <w:bookmarkEnd w:id="25"/>
    </w:p>
    <w:p w:rsidR="00224FF7" w:rsidRPr="00E30E4B" w:rsidRDefault="00EF0F4A" w:rsidP="00224FF7">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30E4B" w:rsidRDefault="001E6899" w:rsidP="004C6A4A">
      <w:pPr>
        <w:pStyle w:val="Heading2"/>
        <w:rPr>
          <w:noProof/>
          <w:lang w:val="vi-VN"/>
        </w:rPr>
      </w:pPr>
      <w:bookmarkStart w:id="26" w:name="_Toc420623343"/>
      <w:r w:rsidRPr="00E30E4B">
        <w:rPr>
          <w:noProof/>
          <w:lang w:val="vi-VN"/>
        </w:rPr>
        <w:lastRenderedPageBreak/>
        <w:t xml:space="preserve">Hệ thống chụp chuyển động </w:t>
      </w:r>
      <w:r w:rsidR="00FA6414" w:rsidRPr="00E30E4B">
        <w:rPr>
          <w:noProof/>
          <w:lang w:val="vi-VN"/>
        </w:rPr>
        <w:t>–</w:t>
      </w:r>
      <w:r w:rsidRPr="00E30E4B">
        <w:rPr>
          <w:noProof/>
          <w:lang w:val="vi-VN"/>
        </w:rPr>
        <w:t xml:space="preserve"> Mocap</w:t>
      </w:r>
      <w:bookmarkEnd w:id="26"/>
    </w:p>
    <w:p w:rsidR="00F52193" w:rsidRPr="00E30E4B" w:rsidRDefault="00A4721D" w:rsidP="00F52193">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E30E4B" w:rsidRDefault="00FA6414" w:rsidP="00FA6414">
      <w:pPr>
        <w:pStyle w:val="Heading3"/>
        <w:rPr>
          <w:noProof/>
          <w:lang w:val="vi-VN"/>
        </w:rPr>
      </w:pPr>
      <w:bookmarkStart w:id="27" w:name="_Toc420623344"/>
      <w:r w:rsidRPr="00E30E4B">
        <w:rPr>
          <w:noProof/>
          <w:lang w:val="vi-VN"/>
        </w:rPr>
        <w:t>Mocap</w:t>
      </w:r>
      <w:bookmarkEnd w:id="27"/>
    </w:p>
    <w:p w:rsidR="00CF7B8F" w:rsidRPr="00E30E4B" w:rsidRDefault="00197887" w:rsidP="00CF7B8F">
      <w:pPr>
        <w:pStyle w:val="000-Noi-Dung"/>
        <w:rPr>
          <w:noProof/>
          <w:lang w:val="vi-VN"/>
        </w:rPr>
      </w:pPr>
      <w:r w:rsidRPr="00E30E4B">
        <w:rPr>
          <w:noProof/>
          <w:lang w:val="vi-VN"/>
        </w:rPr>
        <w:t>Để theo dõi chuyển động của các đối tượng, các nhà nghiên cứu tại đại học Carnigie Mellon đã xây dựng hệ thống gồm 12 camera hồng ngoại MX-40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asf/amc, vsk/v, c3d, bvh, txt.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197847">
      <w:pPr>
        <w:pStyle w:val="000-Noi-Dung"/>
        <w:jc w:val="center"/>
        <w:rPr>
          <w:noProof/>
          <w:lang w:val="vi-VN"/>
        </w:rPr>
      </w:pPr>
      <w:r w:rsidRPr="00E30E4B">
        <w:rPr>
          <w:noProof/>
          <w:lang w:val="vi-VN"/>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E30E4B" w:rsidRDefault="00197847" w:rsidP="001B2C1D">
      <w:pPr>
        <w:pStyle w:val="HinhC1"/>
      </w:pPr>
      <w:bookmarkStart w:id="28" w:name="_Toc420623285"/>
      <w:r w:rsidRPr="00E30E4B">
        <w:t>Vị trí</w:t>
      </w:r>
      <w:r w:rsidR="00294685" w:rsidRPr="00E30E4B">
        <w:t xml:space="preserve"> của một số </w:t>
      </w:r>
      <w:r w:rsidRPr="00E30E4B">
        <w:t>marker</w:t>
      </w:r>
      <w:bookmarkEnd w:id="28"/>
    </w:p>
    <w:p w:rsidR="00A4721D" w:rsidRPr="00E30E4B" w:rsidRDefault="00A4721D" w:rsidP="00222001">
      <w:pPr>
        <w:pStyle w:val="Heading3"/>
        <w:rPr>
          <w:noProof/>
          <w:lang w:val="vi-VN"/>
        </w:rPr>
      </w:pPr>
      <w:bookmarkStart w:id="29" w:name="_Toc420623345"/>
      <w:r w:rsidRPr="00E30E4B">
        <w:rPr>
          <w:noProof/>
          <w:lang w:val="vi-VN"/>
        </w:rPr>
        <w:t>Dữ liệu thu được từ Mocap</w:t>
      </w:r>
      <w:bookmarkEnd w:id="29"/>
    </w:p>
    <w:p w:rsidR="004A76D4" w:rsidRPr="00E30E4B" w:rsidRDefault="00ED6CF0" w:rsidP="00714E27">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asf/amc, </w:t>
      </w:r>
      <w:r w:rsidR="00C3432F" w:rsidRPr="00E30E4B">
        <w:rPr>
          <w:noProof/>
          <w:lang w:val="vi-VN"/>
        </w:rPr>
        <w:t xml:space="preserve">bvh, </w:t>
      </w:r>
      <w:r w:rsidR="003A6016" w:rsidRPr="00E30E4B">
        <w:rPr>
          <w:noProof/>
          <w:lang w:val="vi-VN"/>
        </w:rPr>
        <w:t>c3d, vsk/v</w:t>
      </w:r>
      <w:r w:rsidR="00CE07B3" w:rsidRPr="00E30E4B">
        <w:rPr>
          <w:noProof/>
          <w:lang w:val="vi-VN"/>
        </w:rPr>
        <w:t>, txt.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Vincon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714E27">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714E27">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ng gian 3D với định dạng tệp là c3d.</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714E27">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1A1B54" w:rsidRPr="00E30E4B">
        <w:rPr>
          <w:i/>
          <w:noProof/>
          <w:lang w:val="vi-VN"/>
        </w:rPr>
        <w:t>.</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1A1B54" w:rsidRPr="00E30E4B">
        <w:rPr>
          <w:i/>
          <w:noProof/>
          <w:lang w:val="vi-VN"/>
        </w:rPr>
        <w:t>.</w:t>
      </w:r>
      <w:r w:rsidR="00666822" w:rsidRPr="00E30E4B">
        <w:rPr>
          <w:i/>
          <w:noProof/>
          <w:lang w:val="vi-VN"/>
        </w:rPr>
        <w:t>vsk/</w:t>
      </w:r>
      <w:r w:rsidR="001A1B54" w:rsidRPr="00E30E4B">
        <w:rPr>
          <w:i/>
          <w:noProof/>
          <w:lang w:val="vi-VN"/>
        </w:rPr>
        <w:t>.</w:t>
      </w:r>
      <w:r w:rsidR="00666822" w:rsidRPr="00E30E4B">
        <w:rPr>
          <w:i/>
          <w:noProof/>
          <w:lang w:val="vi-VN"/>
        </w:rPr>
        <w:t>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khớp.</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B81E43" w:rsidRPr="00E30E4B">
        <w:rPr>
          <w:i/>
          <w:noProof/>
          <w:lang w:val="vi-VN"/>
        </w:rPr>
        <w:t>.</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asf/amc làm dữ liệu đầu vào để nghiên cứu.</w:t>
      </w:r>
      <w:r w:rsidR="00EF6667" w:rsidRPr="00E30E4B">
        <w:rPr>
          <w:noProof/>
          <w:lang w:val="vi-VN"/>
        </w:rPr>
        <w:t xml:space="preserve"> Phần tiếp theo sẽ trình bày chi tiết cấu trúc loại dữ liệu này.</w:t>
      </w:r>
    </w:p>
    <w:p w:rsidR="00A4721D" w:rsidRPr="00E30E4B" w:rsidRDefault="00A4721D" w:rsidP="00874F4F">
      <w:pPr>
        <w:pStyle w:val="Heading3"/>
        <w:rPr>
          <w:noProof/>
          <w:lang w:val="vi-VN"/>
        </w:rPr>
      </w:pPr>
      <w:bookmarkStart w:id="30" w:name="_Toc420623346"/>
      <w:r w:rsidRPr="00E30E4B">
        <w:rPr>
          <w:noProof/>
          <w:lang w:val="vi-VN"/>
        </w:rPr>
        <w:t xml:space="preserve">Cấu trúc </w:t>
      </w:r>
      <w:r w:rsidR="00222001" w:rsidRPr="00E30E4B">
        <w:rPr>
          <w:noProof/>
          <w:lang w:val="vi-VN"/>
        </w:rPr>
        <w:t>Acclaim</w:t>
      </w:r>
      <w:bookmarkEnd w:id="30"/>
    </w:p>
    <w:p w:rsidR="00E35485" w:rsidRPr="00E30E4B" w:rsidRDefault="00E35485" w:rsidP="0093402D">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D27F5B">
      <w:pPr>
        <w:pStyle w:val="000-Noi-Dung"/>
        <w:rPr>
          <w:noProof/>
          <w:lang w:val="vi-VN"/>
        </w:rPr>
      </w:pPr>
      <w:r w:rsidRPr="00E30E4B">
        <w:rPr>
          <w:noProof/>
          <w:lang w:val="vi-VN"/>
        </w:rPr>
        <w:lastRenderedPageBreak/>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E30E4B" w:rsidRDefault="00A87913" w:rsidP="004164CF">
      <w:pPr>
        <w:pStyle w:val="Heading4"/>
        <w:rPr>
          <w:noProof/>
          <w:lang w:val="vi-VN"/>
        </w:rPr>
      </w:pPr>
      <w:bookmarkStart w:id="31" w:name="_Toc420623347"/>
      <w:r w:rsidRPr="00E30E4B">
        <w:rPr>
          <w:noProof/>
          <w:lang w:val="vi-VN"/>
        </w:rPr>
        <w:t xml:space="preserve">Cấu trúc tệp </w:t>
      </w:r>
      <w:r w:rsidR="00530672" w:rsidRPr="00E30E4B">
        <w:rPr>
          <w:noProof/>
          <w:lang w:val="vi-VN"/>
        </w:rPr>
        <w:t>ASF</w:t>
      </w:r>
      <w:bookmarkEnd w:id="31"/>
    </w:p>
    <w:p w:rsidR="00304738" w:rsidRPr="00722B20" w:rsidRDefault="00805E64" w:rsidP="006169AC">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B9415B" w:rsidP="00B9415B">
      <w:pPr>
        <w:pStyle w:val="000-Noi-Dung"/>
        <w:jc w:val="center"/>
        <w:rPr>
          <w:noProof/>
          <w:lang w:val="vi-VN"/>
        </w:rPr>
      </w:pPr>
      <w:r w:rsidRPr="00E30E4B">
        <w:rPr>
          <w:noProof/>
          <w:lang w:val="vi-VN"/>
        </w:rPr>
        <w:drawing>
          <wp:inline distT="0" distB="0" distL="0" distR="0">
            <wp:extent cx="4467225" cy="3705225"/>
            <wp:effectExtent l="19050" t="0" r="0"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3705743"/>
                    </a:xfrm>
                    <a:prstGeom prst="rect">
                      <a:avLst/>
                    </a:prstGeom>
                  </pic:spPr>
                </pic:pic>
              </a:graphicData>
            </a:graphic>
          </wp:inline>
        </w:drawing>
      </w:r>
    </w:p>
    <w:p w:rsidR="00A16B44" w:rsidRPr="00E30E4B" w:rsidRDefault="00A16B44" w:rsidP="0012356A">
      <w:pPr>
        <w:pStyle w:val="HinhC1"/>
      </w:pPr>
      <w:bookmarkStart w:id="32" w:name="_Toc420623286"/>
      <w:r w:rsidRPr="00E30E4B">
        <w:t>Mô hình 3D của xương người được dựng lại từ tệp .asf</w:t>
      </w:r>
      <w:bookmarkEnd w:id="32"/>
    </w:p>
    <w:p w:rsidR="00805E64" w:rsidRPr="00E30E4B" w:rsidRDefault="00805E64" w:rsidP="006169AC">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chú thích được bắt đầu bởi dấu thăng (#).</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từ khóa bắt đầu bởi dấu hai chấm (:). Từ khóa có thể được dùng cho các giá trị toàn cục hoặc bắt đầu cho một mục dữ liệu.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:version</w:t>
      </w:r>
      <w:r w:rsidRPr="00E30E4B">
        <w:rPr>
          <w:rFonts w:ascii="Times New Roman" w:hAnsi="Times New Roman"/>
          <w:noProof/>
          <w:sz w:val="28"/>
          <w:szCs w:val="28"/>
          <w:lang w:val="vi-VN"/>
        </w:rPr>
        <w:t xml:space="preserve"> cho biết phiên bản hiện tại của tệp tin</w:t>
      </w:r>
    </w:p>
    <w:p w:rsidR="00805E64" w:rsidRPr="00E30E4B" w:rsidRDefault="00805E64"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:name</w:t>
      </w:r>
      <w:r w:rsidRPr="00E30E4B">
        <w:rPr>
          <w:rFonts w:ascii="Times New Roman" w:hAnsi="Times New Roman"/>
          <w:noProof/>
          <w:sz w:val="28"/>
          <w:szCs w:val="28"/>
          <w:lang w:val="vi-VN"/>
        </w:rPr>
        <w:t xml:space="preserve"> được dùng để đặt tên cho dữ liệu, tên này có thể khác với tên tệp.</w:t>
      </w:r>
    </w:p>
    <w:p w:rsidR="0043547D"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:units</w:t>
      </w:r>
      <w:r w:rsidRPr="00E30E4B">
        <w:rPr>
          <w:rFonts w:ascii="Times New Roman" w:hAnsi="Times New Roman"/>
          <w:noProof/>
          <w:sz w:val="28"/>
          <w:szCs w:val="28"/>
          <w:lang w:val="vi-VN"/>
        </w:rPr>
        <w:t xml:space="preserve"> định nghĩa đơn vị cho một số loại dữ liệu trong tệp. Nó củng có thể </w:t>
      </w:r>
      <w:r w:rsidR="00B5215E" w:rsidRPr="00E30E4B">
        <w:rPr>
          <w:rFonts w:ascii="Times New Roman" w:hAnsi="Times New Roman"/>
          <w:noProof/>
          <w:sz w:val="28"/>
          <w:szCs w:val="28"/>
          <w:lang w:val="vi-VN"/>
        </w:rPr>
        <w:t>chứa</w:t>
      </w:r>
      <w:r w:rsidRPr="00E30E4B">
        <w:rPr>
          <w:rFonts w:ascii="Times New Roman" w:hAnsi="Times New Roman"/>
          <w:noProof/>
          <w:sz w:val="28"/>
          <w:szCs w:val="28"/>
          <w:lang w:val="vi-VN"/>
        </w:rPr>
        <w:t xml:space="preserve"> giá trị mặc định cho các đại lượng.</w:t>
      </w:r>
    </w:p>
    <w:p w:rsidR="00F070CE" w:rsidRPr="00E30E4B" w:rsidRDefault="00F070CE"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:documentation</w:t>
      </w:r>
      <w:r w:rsidRPr="00E30E4B">
        <w:rPr>
          <w:rFonts w:ascii="Times New Roman" w:hAnsi="Times New Roman"/>
          <w:noProof/>
          <w:sz w:val="28"/>
          <w:szCs w:val="28"/>
          <w:lang w:val="vi-VN"/>
        </w:rPr>
        <w:t xml:space="preserve"> lưu trữ các thông thêm về dữ liệu</w:t>
      </w:r>
    </w:p>
    <w:p w:rsidR="00F070CE" w:rsidRPr="00E30E4B" w:rsidRDefault="00F070CE"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E30E4B">
        <w:rPr>
          <w:rFonts w:ascii="Times New Roman" w:hAnsi="Times New Roman"/>
          <w:b/>
          <w:noProof/>
          <w:sz w:val="28"/>
          <w:szCs w:val="28"/>
          <w:lang w:val="vi-VN"/>
        </w:rPr>
        <w:t>axis</w:t>
      </w:r>
      <w:r w:rsidRPr="00E30E4B">
        <w:rPr>
          <w:rFonts w:ascii="Times New Roman" w:hAnsi="Times New Roman"/>
          <w:noProof/>
          <w:sz w:val="28"/>
          <w:szCs w:val="28"/>
          <w:lang w:val="vi-VN"/>
        </w:rPr>
        <w:t xml:space="preserve"> trong 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cho biết thứ tự </w:t>
      </w:r>
      <w:r w:rsidR="00DE2875" w:rsidRPr="00E30E4B">
        <w:rPr>
          <w:rFonts w:ascii="Times New Roman" w:hAnsi="Times New Roman"/>
          <w:noProof/>
          <w:sz w:val="28"/>
          <w:szCs w:val="28"/>
          <w:lang w:val="vi-VN"/>
        </w:rPr>
        <w:t xml:space="preserve">quay </w:t>
      </w:r>
      <w:r w:rsidRPr="00E30E4B">
        <w:rPr>
          <w:rFonts w:ascii="Times New Roman" w:hAnsi="Times New Roman"/>
          <w:noProof/>
          <w:sz w:val="28"/>
          <w:szCs w:val="28"/>
          <w:lang w:val="vi-VN"/>
        </w:rPr>
        <w:t>của các</w:t>
      </w:r>
      <w:r w:rsidR="000740F5" w:rsidRPr="00E30E4B">
        <w:rPr>
          <w:rFonts w:ascii="Times New Roman" w:hAnsi="Times New Roman"/>
          <w:noProof/>
          <w:sz w:val="28"/>
          <w:szCs w:val="28"/>
          <w:lang w:val="vi-VN"/>
        </w:rPr>
        <w:t xml:space="preserve"> trục</w:t>
      </w:r>
      <w:r w:rsidRPr="00E30E4B">
        <w:rPr>
          <w:rFonts w:ascii="Times New Roman" w:hAnsi="Times New Roman"/>
          <w:noProof/>
          <w:sz w:val="28"/>
          <w:szCs w:val="28"/>
          <w:lang w:val="vi-VN"/>
        </w:rPr>
        <w:t xml:space="preserve"> tọa độ X, Y, Z của nút gốc. Từ khóa </w:t>
      </w:r>
      <w:r w:rsidRPr="00E30E4B">
        <w:rPr>
          <w:rFonts w:ascii="Times New Roman" w:hAnsi="Times New Roman"/>
          <w:b/>
          <w:noProof/>
          <w:sz w:val="28"/>
          <w:szCs w:val="28"/>
          <w:lang w:val="vi-VN"/>
        </w:rPr>
        <w:t>order</w:t>
      </w:r>
      <w:r w:rsidRPr="00E30E4B">
        <w:rPr>
          <w:rFonts w:ascii="Times New Roman" w:hAnsi="Times New Roman"/>
          <w:noProof/>
          <w:sz w:val="28"/>
          <w:szCs w:val="28"/>
          <w:lang w:val="vi-VN"/>
        </w:rPr>
        <w:t xml:space="preserve"> cho biết</w:t>
      </w:r>
      <w:r w:rsidR="00485AB7" w:rsidRPr="00E30E4B">
        <w:rPr>
          <w:rFonts w:ascii="Times New Roman" w:hAnsi="Times New Roman"/>
          <w:noProof/>
          <w:sz w:val="28"/>
          <w:szCs w:val="28"/>
          <w:lang w:val="vi-VN"/>
        </w:rPr>
        <w:t xml:space="preserve"> các kênh chuyển động của nút gốc cũng như thứ tự xuất hiện của các đại lượng này trong</w:t>
      </w:r>
      <w:r w:rsidR="00F14C08" w:rsidRPr="00E30E4B">
        <w:rPr>
          <w:rFonts w:ascii="Times New Roman" w:hAnsi="Times New Roman"/>
          <w:noProof/>
          <w:sz w:val="28"/>
          <w:szCs w:val="28"/>
          <w:lang w:val="vi-VN"/>
        </w:rPr>
        <w:t xml:space="preserve"> tệp AMC.</w:t>
      </w:r>
      <w:r w:rsidR="0052370F" w:rsidRPr="00E30E4B">
        <w:rPr>
          <w:rFonts w:ascii="Times New Roman" w:hAnsi="Times New Roman"/>
          <w:noProof/>
          <w:sz w:val="28"/>
          <w:szCs w:val="28"/>
          <w:lang w:val="vi-VN"/>
        </w:rPr>
        <w:t xml:space="preserve"> Hai từ khóa còn lại </w:t>
      </w:r>
      <w:r w:rsidR="0052370F" w:rsidRPr="00E30E4B">
        <w:rPr>
          <w:rFonts w:ascii="Times New Roman" w:hAnsi="Times New Roman"/>
          <w:b/>
          <w:noProof/>
          <w:sz w:val="28"/>
          <w:szCs w:val="28"/>
          <w:lang w:val="vi-VN"/>
        </w:rPr>
        <w:t>position</w:t>
      </w:r>
      <w:r w:rsidR="0052370F" w:rsidRPr="00E30E4B">
        <w:rPr>
          <w:rFonts w:ascii="Times New Roman" w:hAnsi="Times New Roman"/>
          <w:noProof/>
          <w:sz w:val="28"/>
          <w:szCs w:val="28"/>
          <w:lang w:val="vi-VN"/>
        </w:rPr>
        <w:t xml:space="preserve"> và </w:t>
      </w:r>
      <w:r w:rsidR="0052370F" w:rsidRPr="00E30E4B">
        <w:rPr>
          <w:rFonts w:ascii="Times New Roman" w:hAnsi="Times New Roman"/>
          <w:b/>
          <w:noProof/>
          <w:sz w:val="28"/>
          <w:szCs w:val="28"/>
          <w:lang w:val="vi-VN"/>
        </w:rPr>
        <w:t>orientation</w:t>
      </w:r>
      <w:r w:rsidR="0052370F" w:rsidRPr="00E30E4B">
        <w:rPr>
          <w:rFonts w:ascii="Times New Roman" w:hAnsi="Times New Roman"/>
          <w:noProof/>
          <w:sz w:val="28"/>
          <w:szCs w:val="28"/>
          <w:lang w:val="vi-VN"/>
        </w:rPr>
        <w:t xml:space="preserve"> lưu giữ tọa độ và phương hướng ban đầu của nút gốc, thường thì giá trị của các đại lượng này bằng không (0).</w:t>
      </w:r>
    </w:p>
    <w:p w:rsidR="00C36DB2" w:rsidRPr="00E30E4B" w:rsidRDefault="00C36DB2"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:bonedata</w:t>
      </w:r>
      <w:r w:rsidRPr="00E30E4B">
        <w:rPr>
          <w:rFonts w:ascii="Times New Roman" w:hAnsi="Times New Roman"/>
          <w:noProof/>
          <w:sz w:val="28"/>
          <w:szCs w:val="28"/>
          <w:lang w:val="vi-VN"/>
        </w:rPr>
        <w:t xml:space="preserve"> là nơi chứa thông tin chi tiết của mỗi đoạn xương trong</w:t>
      </w:r>
      <w:r w:rsidR="002E4B25" w:rsidRPr="00E30E4B">
        <w:rPr>
          <w:rFonts w:ascii="Times New Roman" w:hAnsi="Times New Roman"/>
          <w:noProof/>
          <w:sz w:val="28"/>
          <w:szCs w:val="28"/>
          <w:lang w:val="vi-VN"/>
        </w:rPr>
        <w:t xml:space="preserve"> cây</w:t>
      </w:r>
      <w:r w:rsidRPr="00E30E4B">
        <w:rPr>
          <w:rFonts w:ascii="Times New Roman" w:hAnsi="Times New Roman"/>
          <w:noProof/>
          <w:sz w:val="28"/>
          <w:szCs w:val="28"/>
          <w:lang w:val="vi-VN"/>
        </w:rPr>
        <w:t xml:space="preserve"> </w:t>
      </w:r>
      <w:r w:rsidR="002E4B25" w:rsidRPr="00E30E4B">
        <w:rPr>
          <w:rFonts w:ascii="Times New Roman" w:hAnsi="Times New Roman"/>
          <w:noProof/>
          <w:sz w:val="28"/>
          <w:szCs w:val="28"/>
          <w:lang w:val="vi-VN"/>
        </w:rPr>
        <w:t>hệ thống.</w:t>
      </w:r>
      <w:r w:rsidR="00272C16" w:rsidRPr="00E30E4B">
        <w:rPr>
          <w:rFonts w:ascii="Times New Roman" w:hAnsi="Times New Roman"/>
          <w:noProof/>
          <w:sz w:val="28"/>
          <w:szCs w:val="28"/>
          <w:lang w:val="vi-VN"/>
        </w:rPr>
        <w:t xml:space="preserve"> Các</w:t>
      </w:r>
      <w:r w:rsidR="00C26100" w:rsidRPr="00E30E4B">
        <w:rPr>
          <w:rFonts w:ascii="Times New Roman" w:hAnsi="Times New Roman"/>
          <w:noProof/>
          <w:sz w:val="28"/>
          <w:szCs w:val="28"/>
          <w:lang w:val="vi-VN"/>
        </w:rPr>
        <w:t xml:space="preserve"> thông tin của mỗi đoạn xương đượ</w:t>
      </w:r>
      <w:r w:rsidR="00272C16" w:rsidRPr="00E30E4B">
        <w:rPr>
          <w:rFonts w:ascii="Times New Roman" w:hAnsi="Times New Roman"/>
          <w:noProof/>
          <w:sz w:val="28"/>
          <w:szCs w:val="28"/>
          <w:lang w:val="vi-VN"/>
        </w:rPr>
        <w:t xml:space="preserve">c đặt trong một cặp tù khóa </w:t>
      </w:r>
      <w:r w:rsidR="00272C16" w:rsidRPr="00E30E4B">
        <w:rPr>
          <w:rFonts w:ascii="Times New Roman" w:hAnsi="Times New Roman"/>
          <w:b/>
          <w:noProof/>
          <w:sz w:val="28"/>
          <w:szCs w:val="28"/>
          <w:lang w:val="vi-VN"/>
        </w:rPr>
        <w:t>begin</w:t>
      </w:r>
      <w:r w:rsidR="00272C16" w:rsidRPr="00E30E4B">
        <w:rPr>
          <w:rFonts w:ascii="Times New Roman" w:hAnsi="Times New Roman"/>
          <w:noProof/>
          <w:sz w:val="28"/>
          <w:szCs w:val="28"/>
          <w:lang w:val="vi-VN"/>
        </w:rPr>
        <w:t xml:space="preserve"> và </w:t>
      </w:r>
      <w:r w:rsidR="00272C16" w:rsidRPr="00E30E4B">
        <w:rPr>
          <w:rFonts w:ascii="Times New Roman" w:hAnsi="Times New Roman"/>
          <w:b/>
          <w:noProof/>
          <w:sz w:val="28"/>
          <w:szCs w:val="28"/>
          <w:lang w:val="vi-VN"/>
        </w:rPr>
        <w:t>end</w:t>
      </w:r>
      <w:r w:rsidR="00272C16" w:rsidRPr="00E30E4B">
        <w:rPr>
          <w:rFonts w:ascii="Times New Roman" w:hAnsi="Times New Roman"/>
          <w:noProof/>
          <w:sz w:val="28"/>
          <w:szCs w:val="28"/>
          <w:lang w:val="vi-VN"/>
        </w:rPr>
        <w:t>. V</w:t>
      </w:r>
      <w:r w:rsidR="00A7607C" w:rsidRPr="00E30E4B">
        <w:rPr>
          <w:rFonts w:ascii="Times New Roman" w:hAnsi="Times New Roman"/>
          <w:noProof/>
          <w:sz w:val="28"/>
          <w:szCs w:val="28"/>
          <w:lang w:val="vi-VN"/>
        </w:rPr>
        <w:t>ới</w:t>
      </w:r>
      <w:r w:rsidR="00272C16" w:rsidRPr="00E30E4B">
        <w:rPr>
          <w:rFonts w:ascii="Times New Roman" w:hAnsi="Times New Roman"/>
          <w:noProof/>
          <w:sz w:val="28"/>
          <w:szCs w:val="28"/>
          <w:lang w:val="vi-VN"/>
        </w:rPr>
        <w:t xml:space="preserve"> mỗi cặp, chúng ta có: </w:t>
      </w:r>
      <w:r w:rsidR="00825501" w:rsidRPr="00E30E4B">
        <w:rPr>
          <w:rFonts w:ascii="Times New Roman" w:hAnsi="Times New Roman"/>
          <w:b/>
          <w:noProof/>
          <w:sz w:val="28"/>
          <w:szCs w:val="28"/>
          <w:lang w:val="vi-VN"/>
        </w:rPr>
        <w:t>id</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name</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direction</w:t>
      </w:r>
      <w:r w:rsidR="00F46892" w:rsidRPr="00E30E4B">
        <w:rPr>
          <w:rFonts w:ascii="Times New Roman" w:hAnsi="Times New Roman"/>
          <w:noProof/>
          <w:sz w:val="28"/>
          <w:szCs w:val="28"/>
          <w:lang w:val="vi-VN"/>
        </w:rPr>
        <w:t xml:space="preserve"> là</w:t>
      </w:r>
      <w:r w:rsidR="00825501" w:rsidRPr="00E30E4B">
        <w:rPr>
          <w:rFonts w:ascii="Times New Roman" w:hAnsi="Times New Roman"/>
          <w:noProof/>
          <w:sz w:val="28"/>
          <w:szCs w:val="28"/>
          <w:lang w:val="vi-VN"/>
        </w:rPr>
        <w:t xml:space="preserve"> </w:t>
      </w:r>
      <w:r w:rsidR="00F46892" w:rsidRPr="00E30E4B">
        <w:rPr>
          <w:rFonts w:ascii="Times New Roman" w:hAnsi="Times New Roman"/>
          <w:noProof/>
          <w:sz w:val="28"/>
          <w:szCs w:val="28"/>
          <w:lang w:val="vi-VN"/>
        </w:rPr>
        <w:t xml:space="preserve">hướng của xương, </w:t>
      </w:r>
      <w:r w:rsidR="00F46892" w:rsidRPr="00E30E4B">
        <w:rPr>
          <w:rFonts w:ascii="Times New Roman" w:hAnsi="Times New Roman"/>
          <w:b/>
          <w:noProof/>
          <w:sz w:val="28"/>
          <w:szCs w:val="28"/>
          <w:lang w:val="vi-VN"/>
        </w:rPr>
        <w:t>length</w:t>
      </w:r>
      <w:r w:rsidR="00F46892" w:rsidRPr="00E30E4B">
        <w:rPr>
          <w:rFonts w:ascii="Times New Roman" w:hAnsi="Times New Roman"/>
          <w:noProof/>
          <w:sz w:val="28"/>
          <w:szCs w:val="28"/>
          <w:lang w:val="vi-VN"/>
        </w:rPr>
        <w:t xml:space="preserve"> là độ dài, </w:t>
      </w:r>
      <w:r w:rsidR="00F46892" w:rsidRPr="00E30E4B">
        <w:rPr>
          <w:rFonts w:ascii="Times New Roman" w:hAnsi="Times New Roman"/>
          <w:b/>
          <w:noProof/>
          <w:sz w:val="28"/>
          <w:szCs w:val="28"/>
          <w:lang w:val="vi-VN"/>
        </w:rPr>
        <w:t>axis</w:t>
      </w:r>
      <w:r w:rsidR="00F46892" w:rsidRPr="00E30E4B">
        <w:rPr>
          <w:rFonts w:ascii="Times New Roman" w:hAnsi="Times New Roman"/>
          <w:noProof/>
          <w:sz w:val="28"/>
          <w:szCs w:val="28"/>
          <w:lang w:val="vi-VN"/>
        </w:rPr>
        <w:t xml:space="preserve"> là góc quay của trục tọa độ tương đối của mỗi đoạn xươ</w:t>
      </w:r>
      <w:r w:rsidR="0063468C" w:rsidRPr="00E30E4B">
        <w:rPr>
          <w:rFonts w:ascii="Times New Roman" w:hAnsi="Times New Roman"/>
          <w:noProof/>
          <w:sz w:val="28"/>
          <w:szCs w:val="28"/>
          <w:lang w:val="vi-VN"/>
        </w:rPr>
        <w:t xml:space="preserve">ng, </w:t>
      </w:r>
      <w:r w:rsidR="0063468C" w:rsidRPr="00E30E4B">
        <w:rPr>
          <w:rFonts w:ascii="Times New Roman" w:hAnsi="Times New Roman"/>
          <w:b/>
          <w:noProof/>
          <w:sz w:val="28"/>
          <w:szCs w:val="28"/>
          <w:lang w:val="vi-VN"/>
        </w:rPr>
        <w:t>dof</w:t>
      </w:r>
      <w:r w:rsidR="0063468C" w:rsidRPr="00E30E4B">
        <w:rPr>
          <w:rFonts w:ascii="Times New Roman" w:hAnsi="Times New Roman"/>
          <w:noProof/>
          <w:sz w:val="28"/>
          <w:szCs w:val="28"/>
          <w:lang w:val="vi-VN"/>
        </w:rPr>
        <w:t xml:space="preserve"> là độ tự do của đoạn xương, </w:t>
      </w:r>
      <w:r w:rsidR="0063468C" w:rsidRPr="00E30E4B">
        <w:rPr>
          <w:rFonts w:ascii="Times New Roman" w:hAnsi="Times New Roman"/>
          <w:b/>
          <w:noProof/>
          <w:sz w:val="28"/>
          <w:szCs w:val="28"/>
          <w:lang w:val="vi-VN"/>
        </w:rPr>
        <w:t>limits</w:t>
      </w:r>
      <w:r w:rsidR="0063468C" w:rsidRPr="00E30E4B">
        <w:rPr>
          <w:rFonts w:ascii="Times New Roman" w:hAnsi="Times New Roman"/>
          <w:noProof/>
          <w:sz w:val="28"/>
          <w:szCs w:val="28"/>
          <w:lang w:val="vi-VN"/>
        </w:rPr>
        <w:t xml:space="preserve"> là giới hạn quay của các khớp.</w:t>
      </w:r>
    </w:p>
    <w:p w:rsidR="0063468C" w:rsidRPr="007A78C8" w:rsidRDefault="000C7647"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cuối cùng </w:t>
      </w:r>
      <w:r w:rsidRPr="00E30E4B">
        <w:rPr>
          <w:rFonts w:ascii="Times New Roman" w:hAnsi="Times New Roman"/>
          <w:b/>
          <w:noProof/>
          <w:sz w:val="28"/>
          <w:szCs w:val="28"/>
          <w:lang w:val="vi-VN"/>
        </w:rPr>
        <w:t>:hierarchy</w:t>
      </w:r>
      <w:r w:rsidRPr="00E30E4B">
        <w:rPr>
          <w:rFonts w:ascii="Times New Roman" w:hAnsi="Times New Roman"/>
          <w:noProof/>
          <w:sz w:val="28"/>
          <w:szCs w:val="28"/>
          <w:lang w:val="vi-VN"/>
        </w:rPr>
        <w:t xml:space="preserve"> định nghĩa sự liên kết giữa các khớp xương để tạo nên một bộ xương hoàn chỉnh.</w:t>
      </w:r>
    </w:p>
    <w:p w:rsidR="007A78C8" w:rsidRPr="007A78C8" w:rsidRDefault="007A78C8" w:rsidP="007A78C8">
      <w:pPr>
        <w:pStyle w:val="000-Noi-Dung"/>
        <w:rPr>
          <w:noProof/>
        </w:rPr>
      </w:pPr>
      <w:r>
        <w:rPr>
          <w:noProof/>
        </w:rPr>
        <w:t xml:space="preserve">Hình 1.9 </w:t>
      </w:r>
      <w:r w:rsidR="00B16DA2">
        <w:rPr>
          <w:noProof/>
        </w:rPr>
        <w:t>mô tả một đoạn tệp ASF.</w:t>
      </w:r>
    </w:p>
    <w:p w:rsidR="00DF52E5" w:rsidRPr="00E30E4B" w:rsidRDefault="001E46D9" w:rsidP="001E46D9">
      <w:pPr>
        <w:pStyle w:val="ListParagraph"/>
        <w:ind w:left="0"/>
        <w:jc w:val="center"/>
        <w:rPr>
          <w:rFonts w:ascii="Times New Roman" w:hAnsi="Times New Roman"/>
          <w:noProof/>
          <w:sz w:val="26"/>
          <w:szCs w:val="26"/>
          <w:lang w:val="vi-VN"/>
        </w:rPr>
      </w:pPr>
      <w:r w:rsidRPr="00E30E4B">
        <w:rPr>
          <w:rFonts w:ascii="Times New Roman" w:hAnsi="Times New Roman"/>
          <w:noProof/>
          <w:sz w:val="26"/>
          <w:szCs w:val="26"/>
          <w:lang w:val="vi-VN"/>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E30E4B" w:rsidRDefault="00D5102C" w:rsidP="0051474C">
      <w:pPr>
        <w:pStyle w:val="HinhC1"/>
      </w:pPr>
      <w:bookmarkStart w:id="33" w:name="_Toc420623287"/>
      <w:r w:rsidRPr="00E30E4B">
        <w:t>Một đoạn tệp ASF</w:t>
      </w:r>
      <w:bookmarkEnd w:id="33"/>
    </w:p>
    <w:p w:rsidR="00A87913" w:rsidRPr="00E30E4B" w:rsidRDefault="00A87913" w:rsidP="00623895">
      <w:pPr>
        <w:pStyle w:val="Heading4"/>
        <w:rPr>
          <w:noProof/>
          <w:lang w:val="vi-VN"/>
        </w:rPr>
      </w:pPr>
      <w:bookmarkStart w:id="34" w:name="_Toc420623348"/>
      <w:r w:rsidRPr="00E30E4B">
        <w:rPr>
          <w:noProof/>
          <w:lang w:val="vi-VN"/>
        </w:rPr>
        <w:t xml:space="preserve">Cấu trúc tệp </w:t>
      </w:r>
      <w:r w:rsidR="00C36311" w:rsidRPr="00E30E4B">
        <w:rPr>
          <w:noProof/>
          <w:lang w:val="vi-VN"/>
        </w:rPr>
        <w:t>AMC</w:t>
      </w:r>
      <w:bookmarkEnd w:id="34"/>
    </w:p>
    <w:p w:rsidR="003F3AC9" w:rsidRPr="008C0C6D" w:rsidRDefault="003F3AC9" w:rsidP="009F59F5">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của đại lượng dof trên tệp ASF.</w:t>
      </w:r>
      <w:r w:rsidR="008C0C6D">
        <w:rPr>
          <w:noProof/>
        </w:rPr>
        <w:t xml:space="preserve"> Hình 1.10 mô tả một đoạn tệp AMC.</w:t>
      </w:r>
    </w:p>
    <w:p w:rsidR="007A3F02" w:rsidRPr="00E30E4B" w:rsidRDefault="007A3F02" w:rsidP="009F59F5">
      <w:pPr>
        <w:pStyle w:val="000-Noi-Dung"/>
        <w:rPr>
          <w:noProof/>
          <w:lang w:val="vi-VN"/>
        </w:rPr>
      </w:pPr>
      <w:r w:rsidRPr="00E30E4B">
        <w:rPr>
          <w:noProof/>
          <w:lang w:val="vi-VN"/>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E30E4B" w:rsidRDefault="007A3F02" w:rsidP="00CD45C1">
      <w:pPr>
        <w:pStyle w:val="HinhC1"/>
      </w:pPr>
      <w:bookmarkStart w:id="35" w:name="_Toc420623288"/>
      <w:r w:rsidRPr="00E30E4B">
        <w:t>Một đoạn tệp AMC</w:t>
      </w:r>
      <w:bookmarkEnd w:id="35"/>
    </w:p>
    <w:p w:rsidR="006E61ED" w:rsidRPr="00E30E4B" w:rsidRDefault="009C33D8" w:rsidP="004C6A4A">
      <w:pPr>
        <w:pStyle w:val="Heading2"/>
        <w:rPr>
          <w:noProof/>
          <w:lang w:val="vi-VN"/>
        </w:rPr>
      </w:pPr>
      <w:bookmarkStart w:id="36" w:name="_Toc420623349"/>
      <w:r w:rsidRPr="00E30E4B">
        <w:rPr>
          <w:noProof/>
          <w:lang w:val="vi-VN"/>
        </w:rPr>
        <w:lastRenderedPageBreak/>
        <w:t>Trích chọn, lựa chọn đặ</w:t>
      </w:r>
      <w:r w:rsidR="009B3A4F" w:rsidRPr="00E30E4B">
        <w:rPr>
          <w:noProof/>
          <w:lang w:val="vi-VN"/>
        </w:rPr>
        <w:t>c</w:t>
      </w:r>
      <w:r w:rsidRPr="00E30E4B">
        <w:rPr>
          <w:noProof/>
          <w:lang w:val="vi-VN"/>
        </w:rPr>
        <w:t xml:space="preserve"> tính</w:t>
      </w:r>
      <w:bookmarkEnd w:id="36"/>
    </w:p>
    <w:p w:rsidR="00FB1EC7" w:rsidRPr="00E30E4B" w:rsidRDefault="0079574D" w:rsidP="00FB1EC7">
      <w:pPr>
        <w:pStyle w:val="000-Noi-Dung"/>
        <w:rPr>
          <w:noProof/>
          <w:lang w:val="vi-VN"/>
        </w:rPr>
      </w:pPr>
      <w:r w:rsidRPr="00E30E4B">
        <w:rPr>
          <w:noProof/>
          <w:lang w:val="vi-VN"/>
        </w:rPr>
        <w:t>Một khâu quan trọng trong quá trình xây dựng mô hình nhận dạng hành động người là trích chọn, lực chọn đặc tính</w:t>
      </w:r>
      <w:r w:rsidR="00AF2B1E" w:rsidRPr="00E30E4B">
        <w:rPr>
          <w:noProof/>
          <w:lang w:val="vi-VN"/>
        </w:rPr>
        <w:t xml:space="preserve">. </w:t>
      </w:r>
      <w:r w:rsidR="004903C3" w:rsidRPr="00E30E4B">
        <w:rPr>
          <w:noProof/>
          <w:lang w:val="vi-VN"/>
        </w:rPr>
        <w:t>Mục đích chung của trích chọn hay lựa chọn đặc tích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FA</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 xml:space="preserve">Sự khác nhau cơ bản giữa hai phương pháp này là trích chọn đặc tích biến đổi dữ liệu từ không gian cũ sang không gian mới ít chiều hớn, trong khi đó lựa chọn đặc tính </w:t>
      </w:r>
      <w:r w:rsidR="005C361E" w:rsidRPr="00E30E4B">
        <w:rPr>
          <w:noProof/>
          <w:lang w:val="vi-VN"/>
        </w:rPr>
        <w:t xml:space="preserve">chọn một tập con của tập dữ liệu cho trước.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Kết quả của lựa chọn đặc tính (a) là một tập con của dữ liệu ban đầu, kết quả của trích chọn đặc tính (b)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FE02E7" w:rsidP="00682A4D">
      <w:pPr>
        <w:pStyle w:val="000-Noi-Dung"/>
        <w:ind w:firstLine="0"/>
        <w:jc w:val="center"/>
        <w:rPr>
          <w:noProof/>
          <w:lang w:val="vi-VN"/>
        </w:rPr>
      </w:pPr>
      <w:r w:rsidRPr="00E30E4B">
        <w:rPr>
          <w:noProof/>
          <w:lang w:val="vi-VN"/>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E30E4B" w:rsidRDefault="00C95158" w:rsidP="00331357">
      <w:pPr>
        <w:pStyle w:val="HinhC1"/>
      </w:pPr>
      <w:bookmarkStart w:id="37" w:name="_Toc420623289"/>
      <w:r w:rsidRPr="00E30E4B">
        <w:t>So sánh giữa lựa chon đặc tính (a) và trích chọn đặc tính (b)</w:t>
      </w:r>
      <w:bookmarkEnd w:id="37"/>
    </w:p>
    <w:p w:rsidR="00A70A9D" w:rsidRPr="00E30E4B" w:rsidRDefault="002D2F47" w:rsidP="00A70A9D">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30E4B" w:rsidRDefault="005C5B06" w:rsidP="00A70A9D">
      <w:pPr>
        <w:pStyle w:val="000-Noi-Dung"/>
        <w:rPr>
          <w:noProof/>
          <w:lang w:val="vi-VN"/>
        </w:rPr>
      </w:pPr>
      <w:r w:rsidRPr="00E30E4B">
        <w:rPr>
          <w:noProof/>
          <w:lang w:val="vi-VN"/>
        </w:rPr>
        <w:lastRenderedPageBreak/>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AA591B" w:rsidRPr="00E30E4B">
        <w:rPr>
          <w:noProof/>
          <w:lang w:val="vi-VN"/>
        </w:rPr>
        <w:t xml:space="preserve"> (LDA), </w:t>
      </w:r>
      <w:r w:rsidR="000F1F13" w:rsidRPr="00E30E4B">
        <w:rPr>
          <w:noProof/>
          <w:color w:val="C00000"/>
          <w:lang w:val="vi-VN"/>
        </w:rPr>
        <w:t>sequential forward selection</w:t>
      </w:r>
      <w:r w:rsidR="000F1F13" w:rsidRPr="00E30E4B">
        <w:rPr>
          <w:noProof/>
          <w:lang w:val="vi-VN"/>
        </w:rPr>
        <w:t xml:space="preserve"> (SFS).</w:t>
      </w:r>
      <w:r w:rsidR="00623A12" w:rsidRPr="00E30E4B">
        <w:rPr>
          <w:noProof/>
          <w:lang w:val="vi-VN"/>
        </w:rPr>
        <w:t xml:space="preserve"> </w:t>
      </w:r>
      <w:r w:rsidR="00C70239" w:rsidRPr="00E30E4B">
        <w:rPr>
          <w:noProof/>
          <w:lang w:val="vi-VN"/>
        </w:rPr>
        <w:t>Nội dung chính của từng phương pháp như sau:</w:t>
      </w:r>
    </w:p>
    <w:p w:rsidR="006E61ED" w:rsidRPr="00E30E4B" w:rsidRDefault="002E039E" w:rsidP="00F76FE2">
      <w:pPr>
        <w:pStyle w:val="Heading3"/>
        <w:rPr>
          <w:noProof/>
          <w:lang w:val="vi-VN"/>
        </w:rPr>
      </w:pPr>
      <w:bookmarkStart w:id="38" w:name="_Toc420623350"/>
      <w:r w:rsidRPr="00E30E4B">
        <w:rPr>
          <w:noProof/>
          <w:lang w:val="vi-VN"/>
        </w:rPr>
        <w:t>Phương pháp phân tích thành phần chính – PCA</w:t>
      </w:r>
      <w:bookmarkEnd w:id="38"/>
    </w:p>
    <w:p w:rsidR="004D63AC" w:rsidRPr="00E30E4B" w:rsidRDefault="004D63AC" w:rsidP="004D63AC">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3809BD" w:rsidP="004D63AC">
      <w:pPr>
        <w:pStyle w:val="000-Noi-Dung"/>
        <w:rPr>
          <w:b/>
          <w:noProof/>
          <w:lang w:val="vi-VN"/>
        </w:rPr>
      </w:pPr>
      <w:r w:rsidRPr="00E30E4B">
        <w:rPr>
          <w:b/>
          <w:noProof/>
          <w:lang w:val="vi-VN"/>
        </w:rPr>
        <w:t>Các đặc tính tốt của PCA:</w:t>
      </w:r>
    </w:p>
    <w:p w:rsidR="003809BD" w:rsidRPr="00E30E4B" w:rsidRDefault="009929C5" w:rsidP="00A50CBA">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A50CBA">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A50CBA">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E30E4B" w:rsidRDefault="0009570A" w:rsidP="00A50CBA">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4D63AC">
      <w:pPr>
        <w:pStyle w:val="000-Noi-Dung"/>
        <w:rPr>
          <w:noProof/>
          <w:lang w:val="vi-VN"/>
        </w:rPr>
      </w:pPr>
      <w:r w:rsidRPr="00E30E4B">
        <w:rPr>
          <w:noProof/>
          <w:lang w:val="vi-VN"/>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9361F" w:rsidP="002E368A">
      <w:pPr>
        <w:pStyle w:val="HinhC1"/>
      </w:pPr>
      <w:bookmarkStart w:id="39" w:name="_Toc420623290"/>
      <w:r w:rsidRPr="00E30E4B">
        <w:t>Phép chiếu lên các trục tọa độ khác nhau có thể cho cách nhìn rất khác nhau về cùng một dữ liệu</w:t>
      </w:r>
      <w:bookmarkEnd w:id="39"/>
    </w:p>
    <w:p w:rsidR="00E03895" w:rsidRPr="00E30E4B" w:rsidRDefault="00FF0664" w:rsidP="004D63AC">
      <w:pPr>
        <w:pStyle w:val="000-Noi-Dung"/>
        <w:rPr>
          <w:noProof/>
          <w:lang w:val="vi-VN"/>
        </w:rPr>
      </w:pPr>
      <w:r>
        <w:rPr>
          <w:noProof/>
        </w:rPr>
        <w:t>Hình 1.12 là m</w:t>
      </w:r>
      <w:r w:rsidR="00E81408" w:rsidRPr="00E30E4B">
        <w:rPr>
          <w:noProof/>
          <w:lang w:val="vi-VN"/>
        </w:rPr>
        <w:t>ột ví dụ kinh điển để minh họa. Cùng là một con lạc đà nhưng nếu nhìn từ bên hông thì ta có được đầy đủ thông tin nhất, trong khi nhìn từ phía trước thì thật khó để nói nó là con lạc đà.</w:t>
      </w:r>
    </w:p>
    <w:p w:rsidR="00447607" w:rsidRPr="00B16818" w:rsidRDefault="00D46AC4" w:rsidP="004D63AC">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1D408C" w:rsidP="00A15573">
      <w:pPr>
        <w:pStyle w:val="000-Noi-Dung"/>
        <w:jc w:val="center"/>
        <w:rPr>
          <w:noProof/>
          <w:lang w:val="vi-VN"/>
        </w:rPr>
      </w:pPr>
      <w:r w:rsidRPr="00E30E4B">
        <w:rPr>
          <w:noProof/>
          <w:lang w:val="vi-VN"/>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E30E4B" w:rsidRDefault="00EA4D0F" w:rsidP="00DD1791">
      <w:pPr>
        <w:pStyle w:val="HinhC1"/>
      </w:pPr>
      <w:bookmarkStart w:id="40" w:name="_Toc420623291"/>
      <w:r w:rsidRPr="00E30E4B">
        <w:t>Minh họa PCA</w:t>
      </w:r>
      <w:bookmarkEnd w:id="40"/>
    </w:p>
    <w:p w:rsidR="00A15573" w:rsidRPr="00E30E4B" w:rsidRDefault="005F1436" w:rsidP="00A15573">
      <w:pPr>
        <w:pStyle w:val="000-Noi-Dung"/>
        <w:rPr>
          <w:noProof/>
          <w:lang w:val="vi-VN"/>
        </w:rPr>
      </w:pPr>
      <w:r w:rsidRPr="00E30E4B">
        <w:rPr>
          <w:noProof/>
          <w:lang w:val="vi-VN"/>
        </w:rPr>
        <w:lastRenderedPageBreak/>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0A51CC" w:rsidP="00A15573">
      <w:pPr>
        <w:pStyle w:val="000-Noi-Dung"/>
        <w:rPr>
          <w:noProof/>
          <w:lang w:val="vi-VN"/>
        </w:rPr>
      </w:pPr>
      <w:r w:rsidRPr="00E30E4B">
        <w:rPr>
          <w:noProof/>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E30E4B" w:rsidRDefault="001E0148" w:rsidP="00A15573">
      <w:pPr>
        <w:pStyle w:val="000-Noi-Dung"/>
        <w:rPr>
          <w:b/>
          <w:noProof/>
          <w:lang w:val="vi-VN"/>
        </w:rPr>
      </w:pPr>
      <w:r w:rsidRPr="00E30E4B">
        <w:rPr>
          <w:b/>
          <w:noProof/>
          <w:lang w:val="vi-VN"/>
        </w:rPr>
        <w:t>Thuật toán PCA:</w:t>
      </w:r>
    </w:p>
    <w:p w:rsidR="001E0148" w:rsidRPr="00E30E4B" w:rsidRDefault="00D72663" w:rsidP="00A15573">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656D4" w:rsidRPr="00E30E4B">
        <w:rPr>
          <w:noProof/>
          <w:lang w:val="vi-VN"/>
        </w:rPr>
        <w:t>. Các bước của PCA lần lượt như sau:</w:t>
      </w:r>
    </w:p>
    <w:p w:rsidR="004656D4" w:rsidRPr="00E30E4B" w:rsidRDefault="00E874D1" w:rsidP="00A15573">
      <w:pPr>
        <w:pStyle w:val="000-Noi-Dung"/>
        <w:rPr>
          <w:b/>
          <w:noProof/>
          <w:lang w:val="vi-VN"/>
        </w:rPr>
      </w:pPr>
      <w:r w:rsidRPr="00E30E4B">
        <w:rPr>
          <w:b/>
          <w:noProof/>
          <w:lang w:val="vi-VN"/>
        </w:rPr>
        <w:t>Bước 1: Tiền xử lí</w:t>
      </w:r>
    </w:p>
    <w:p w:rsidR="0013193B" w:rsidRPr="00E30E4B" w:rsidRDefault="00936DFF" w:rsidP="00A15573">
      <w:pPr>
        <w:pStyle w:val="000-Noi-Dung"/>
        <w:rPr>
          <w:noProof/>
          <w:lang w:val="vi-VN"/>
        </w:rPr>
      </w:pPr>
      <w:r w:rsidRPr="00E30E4B">
        <w:rPr>
          <w:noProof/>
          <w:lang w:val="vi-VN"/>
        </w:rPr>
        <w:t>Dữ liệu ban đầu có thể có giá trị thay đổi bất thường. Ví dụ một thuộc tính</w:t>
      </w:r>
      <w:r w:rsidR="00240DEA" w:rsidRPr="00E30E4B">
        <w:rPr>
          <w:noProof/>
          <w:lang w:val="vi-VN"/>
        </w:rPr>
        <w:t xml:space="preserve"> (feature)</w:t>
      </w:r>
      <w:r w:rsidRPr="00E30E4B">
        <w:rPr>
          <w:noProof/>
          <w:lang w:val="vi-VN"/>
        </w:rP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41" w:name="OLE_LINK1"/>
      <w:bookmarkStart w:id="42" w:name="OLE_LINK2"/>
      <w:bookmarkStart w:id="43" w:name="OLE_LINK3"/>
      <w:bookmarkStart w:id="44" w:name="OLE_LINK4"/>
      <w:r w:rsidRPr="00E30E4B">
        <w:rPr>
          <w:b/>
          <w:noProof/>
          <w:lang w:val="vi-VN"/>
        </w:rPr>
        <w:t>Centered PCA</w:t>
      </w:r>
      <w:bookmarkEnd w:id="41"/>
      <w:bookmarkEnd w:id="42"/>
      <w:bookmarkEnd w:id="43"/>
      <w:bookmarkEnd w:id="44"/>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A15573">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r w:rsidR="00560464" w:rsidRPr="00E30E4B">
        <w:rPr>
          <w:noProof/>
          <w:lang w:val="vi-VN"/>
        </w:rPr>
        <w:t xml:space="preserve"> </w:t>
      </w:r>
    </w:p>
    <w:p w:rsidR="00F20560" w:rsidRPr="00E30E4B" w:rsidRDefault="00493B2B" w:rsidP="009D7778">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493B2B" w:rsidP="003B251C">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den>
          </m:f>
        </m:oMath>
      </m:oMathPara>
    </w:p>
    <w:p w:rsidR="00E20742" w:rsidRPr="00E30E4B" w:rsidRDefault="00E20742" w:rsidP="00D741C7">
      <w:pPr>
        <w:pStyle w:val="000-Noi-Dung"/>
        <w:rPr>
          <w:noProof/>
          <w:lang w:val="vi-VN"/>
        </w:rPr>
      </w:pPr>
      <w:r w:rsidRPr="00E30E4B">
        <w:rPr>
          <w:noProof/>
          <w:lang w:val="vi-VN"/>
        </w:rPr>
        <w:lastRenderedPageBreak/>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493B2B" w:rsidP="00A15573">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r>
            <w:rPr>
              <w:rFonts w:ascii="Cambria Math" w:hAnsi="Cambria Math"/>
              <w:noProof/>
              <w:lang w:val="vi-VN"/>
            </w:rPr>
            <m:t xml:space="preserve">= </m:t>
          </m:r>
          <m:f>
            <m:fPr>
              <m:ctrlPr>
                <w:rPr>
                  <w:rFonts w:ascii="Cambria Math" w:hAnsi="Cambria Math"/>
                  <w:i/>
                  <w:noProof/>
                  <w:lang w:val="vi-VN"/>
                </w:rPr>
              </m:ctrlPr>
            </m:fPr>
            <m:num>
              <m:nary>
                <m:naryPr>
                  <m:chr m:val="∑"/>
                  <m:limLoc m:val="subSup"/>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w:rPr>
              <w:rFonts w:ascii="Cambria Math" w:hAnsi="Cambria Math"/>
              <w:noProof/>
              <w:lang w:val="vi-VN"/>
            </w:rPr>
            <m:t>.</m:t>
          </m:r>
        </m:oMath>
      </m:oMathPara>
    </w:p>
    <w:p w:rsidR="007D6A28" w:rsidRPr="00E30E4B" w:rsidRDefault="007D6A28" w:rsidP="00A15573">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493B2B" w:rsidP="00895802">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493B2B" w:rsidP="00D8752B">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A15573">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độ lệch chuẩn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A15573">
      <w:pPr>
        <w:pStyle w:val="000-Noi-Dung"/>
        <w:rPr>
          <w:noProof/>
          <w:lang w:val="vi-VN"/>
        </w:rPr>
      </w:pPr>
      <w:r w:rsidRPr="00E30E4B">
        <w:rPr>
          <w:noProof/>
          <w:lang w:val="vi-VN"/>
        </w:rPr>
        <w:t xml:space="preserve">Thông thường, Normed PCA hay được dùng, sau bước tiền xử lí,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A15573">
      <w:pPr>
        <w:pStyle w:val="000-Noi-Dung"/>
        <w:rPr>
          <w:b/>
          <w:noProof/>
          <w:lang w:val="vi-VN"/>
        </w:rPr>
      </w:pPr>
      <w:r w:rsidRPr="00E30E4B">
        <w:rPr>
          <w:b/>
          <w:noProof/>
          <w:lang w:val="vi-VN"/>
        </w:rPr>
        <w:t>Bước 2: Xây dựng không gian mới</w:t>
      </w:r>
    </w:p>
    <w:p w:rsidR="003C4E62" w:rsidRPr="00E30E4B" w:rsidRDefault="00A96BF8" w:rsidP="00A15573">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A35599">
      <w:pPr>
        <w:pStyle w:val="000-Noi-Dung"/>
        <w:jc w:val="center"/>
        <w:rPr>
          <w:noProof/>
          <w:lang w:val="vi-VN"/>
        </w:rPr>
      </w:pPr>
      <m:oMathPara>
        <m:oMath>
          <m:r>
            <m:rPr>
              <m:sty m:val="b"/>
            </m:rPr>
            <w:rPr>
              <w:rFonts w:ascii="Cambria Math" w:hAnsi="Cambria Math"/>
              <w:noProof/>
              <w:lang w:val="vi-VN"/>
            </w:rPr>
            <m:t xml:space="preserve">V= </m:t>
          </m:r>
          <m:sSup>
            <m:sSupPr>
              <m:ctrlPr>
                <w:rPr>
                  <w:rFonts w:ascii="Cambria Math" w:hAnsi="Cambria Math"/>
                  <w:b/>
                  <w:noProof/>
                  <w:lang w:val="vi-VN"/>
                </w:rPr>
              </m:ctrlPr>
            </m:sSupPr>
            <m:e>
              <m:acc>
                <m:accPr>
                  <m:ctrlPr>
                    <w:rPr>
                      <w:rFonts w:ascii="Cambria Math" w:hAnsi="Cambria Math"/>
                      <w:b/>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b/>
                  <w:noProof/>
                  <w:lang w:val="vi-VN"/>
                </w:rPr>
              </m:ctrlPr>
            </m:accPr>
            <m:e>
              <m:r>
                <m:rPr>
                  <m:sty m:val="b"/>
                </m:rPr>
                <w:rPr>
                  <w:rFonts w:ascii="Cambria Math" w:hAnsi="Cambria Math"/>
                  <w:noProof/>
                  <w:lang w:val="vi-VN"/>
                </w:rPr>
                <m:t>X</m:t>
              </m:r>
            </m:e>
          </m:acc>
        </m:oMath>
      </m:oMathPara>
    </w:p>
    <w:p w:rsidR="00B0634A" w:rsidRPr="00E30E4B" w:rsidRDefault="00B0634A" w:rsidP="00A15573">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A15573">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A15573">
      <w:pPr>
        <w:pStyle w:val="000-Noi-Dung"/>
        <w:rPr>
          <w:b/>
          <w:noProof/>
          <w:lang w:val="vi-VN"/>
        </w:rPr>
      </w:pPr>
      <w:r w:rsidRPr="00E30E4B">
        <w:rPr>
          <w:b/>
          <w:noProof/>
          <w:lang w:val="vi-VN"/>
        </w:rPr>
        <w:t xml:space="preserve">Bước 3: </w:t>
      </w:r>
      <w:r w:rsidR="00777F00" w:rsidRPr="00E30E4B">
        <w:rPr>
          <w:b/>
          <w:noProof/>
          <w:lang w:val="vi-VN"/>
        </w:rPr>
        <w:t>Chuyển dữ liệu từ không gian ban đầu sang không gian mới</w:t>
      </w:r>
    </w:p>
    <w:p w:rsidR="001460F7" w:rsidRPr="00E30E4B" w:rsidRDefault="00F71A14" w:rsidP="00A15573">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A15573">
      <w:pPr>
        <w:pStyle w:val="000-Noi-Dung"/>
        <w:rPr>
          <w:b/>
          <w:noProof/>
          <w:lang w:val="vi-VN"/>
        </w:rPr>
      </w:pPr>
      <w:r w:rsidRPr="00E30E4B">
        <w:rPr>
          <w:noProof/>
          <w:lang w:val="vi-VN"/>
        </w:rPr>
        <w:t xml:space="preserve">Như vậy gọi </w:t>
      </w:r>
      <m:oMath>
        <m:r>
          <m:rPr>
            <m:sty m:val="b"/>
          </m:rPr>
          <w:rPr>
            <w:rFonts w:ascii="Cambria Math" w:hAnsi="Cambria Math"/>
            <w:noProof/>
            <w:lang w:val="vi-VN"/>
          </w:rPr>
          <m:t>U</m:t>
        </m:r>
        <m:r>
          <m:rPr>
            <m:sty m:val="bi"/>
          </m:rPr>
          <w:rPr>
            <w:rFonts w:ascii="Cambria Math" w:hAnsi="Cambria Math"/>
            <w:noProof/>
            <w:lang w:val="vi-VN"/>
          </w:rPr>
          <m:t xml:space="preserve">=[ </m:t>
        </m:r>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Pr="00E30E4B">
        <w:rPr>
          <w:b/>
          <w:noProof/>
          <w:lang w:val="vi-VN"/>
        </w:rPr>
        <w:t xml:space="preserve"> | </w:t>
      </w:r>
      <m:oMath>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2</m:t>
            </m:r>
          </m:sub>
        </m:sSub>
        <m:r>
          <m:rPr>
            <m:sty m:val="bi"/>
          </m:rPr>
          <w:rPr>
            <w:rFonts w:ascii="Cambria Math" w:hAnsi="Cambria Math"/>
            <w:noProof/>
            <w:lang w:val="vi-VN"/>
          </w:rPr>
          <m:t xml:space="preserve"> </m:t>
        </m:r>
        <m:d>
          <m:dPr>
            <m:begChr m:val="|"/>
            <m:endChr m:val="|"/>
            <m:ctrlPr>
              <w:rPr>
                <w:rFonts w:ascii="Cambria Math" w:hAnsi="Cambria Math"/>
                <w:b/>
                <w:i/>
                <w:noProof/>
                <w:lang w:val="vi-VN"/>
              </w:rPr>
            </m:ctrlPr>
          </m:dPr>
          <m:e>
            <m:r>
              <m:rPr>
                <m:sty m:val="bi"/>
              </m:rPr>
              <w:rPr>
                <w:rFonts w:ascii="Cambria Math" w:hAnsi="Cambria Math"/>
                <w:noProof/>
                <w:lang w:val="vi-VN"/>
              </w:rPr>
              <m:t>…</m:t>
            </m:r>
          </m:e>
        </m:d>
        <m:sSub>
          <m:sSubPr>
            <m:ctrlPr>
              <w:rPr>
                <w:rFonts w:ascii="Cambria Math" w:hAnsi="Cambria Math"/>
                <w:b/>
                <w:i/>
                <w:noProof/>
                <w:lang w:val="vi-VN"/>
              </w:rPr>
            </m:ctrlPr>
          </m:sSubPr>
          <m:e>
            <m:r>
              <m:rPr>
                <m:sty m:val="bi"/>
              </m:rPr>
              <w:rPr>
                <w:rFonts w:ascii="Cambria Math" w:hAnsi="Cambria Math"/>
                <w:noProof/>
                <w:lang w:val="vi-VN"/>
              </w:rPr>
              <m:t xml:space="preserve"> u</m:t>
            </m:r>
          </m:e>
          <m:sub>
            <m:r>
              <w:rPr>
                <w:rFonts w:ascii="Cambria Math" w:hAnsi="Cambria Math"/>
                <w:noProof/>
                <w:lang w:val="vi-VN"/>
              </w:rPr>
              <m:t>k</m:t>
            </m:r>
          </m:sub>
        </m:sSub>
        <m:r>
          <m:rPr>
            <m:sty m:val="bi"/>
          </m:rPr>
          <w:rPr>
            <w:rFonts w:ascii="Cambria Math" w:hAnsi="Cambria Math"/>
            <w:noProof/>
            <w:lang w:val="vi-VN"/>
          </w:rPr>
          <m:t xml:space="preserve"> ] ∈ </m:t>
        </m:r>
        <m:sSup>
          <m:sSupPr>
            <m:ctrlPr>
              <w:rPr>
                <w:rFonts w:ascii="Cambria Math" w:hAnsi="Cambria Math"/>
                <w:b/>
                <w:i/>
                <w:noProof/>
                <w:lang w:val="vi-VN"/>
              </w:rPr>
            </m:ctrlPr>
          </m:sSupPr>
          <m:e>
            <m:r>
              <m:rPr>
                <m:sty m:val="bi"/>
              </m:rPr>
              <w:rPr>
                <w:rFonts w:ascii="Cambria Math" w:hAnsi="Cambria Math"/>
                <w:noProof/>
                <w:lang w:val="vi-VN"/>
              </w:rPr>
              <m:t>R</m:t>
            </m:r>
          </m:e>
          <m:sup>
            <m:r>
              <w:rPr>
                <w:rFonts w:ascii="Cambria Math" w:hAnsi="Cambria Math"/>
                <w:noProof/>
                <w:lang w:val="vi-VN"/>
              </w:rPr>
              <m:t>p x k</m:t>
            </m:r>
          </m:sup>
        </m:sSup>
        <m:r>
          <m:rPr>
            <m:sty m:val="bi"/>
          </m:rPr>
          <w:rPr>
            <w:rFonts w:ascii="Cambria Math" w:hAnsi="Cambria Math"/>
            <w:noProof/>
            <w:lang w:val="vi-VN"/>
          </w:rPr>
          <m:t>.</m:t>
        </m:r>
      </m:oMath>
    </w:p>
    <w:p w:rsidR="004F505E" w:rsidRPr="00E30E4B" w:rsidRDefault="002A3433" w:rsidP="00A15573">
      <w:pPr>
        <w:pStyle w:val="000-Noi-Dung"/>
        <w:rPr>
          <w:noProof/>
          <w:lang w:val="vi-VN"/>
        </w:rPr>
      </w:pPr>
      <w:r w:rsidRPr="00E30E4B">
        <w:rPr>
          <w:noProof/>
          <w:lang w:val="vi-VN"/>
        </w:rPr>
        <w:lastRenderedPageBreak/>
        <w:t>Khi đó tọa độ các điểm trong hệ tọa độ mới là</w:t>
      </w:r>
    </w:p>
    <w:p w:rsidR="002A3433" w:rsidRPr="00E30E4B" w:rsidRDefault="004F505E" w:rsidP="004F505E">
      <w:pPr>
        <w:pStyle w:val="000-Noi-Dung"/>
        <w:jc w:val="center"/>
        <w:rPr>
          <w:noProof/>
          <w:lang w:val="vi-VN"/>
        </w:rPr>
      </w:pPr>
      <m:oMathPara>
        <m:oMath>
          <m:r>
            <m:rPr>
              <m:sty m:val="b"/>
            </m:rPr>
            <w:rPr>
              <w:rFonts w:ascii="Cambria Math" w:hAnsi="Cambria Math"/>
              <w:noProof/>
              <w:lang w:val="vi-VN"/>
            </w:rPr>
            <m:t xml:space="preserve">F= </m:t>
          </m:r>
          <m:acc>
            <m:accPr>
              <m:ctrlPr>
                <w:rPr>
                  <w:rFonts w:ascii="Cambria Math" w:hAnsi="Cambria Math"/>
                  <w:b/>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30E4B" w:rsidRDefault="00097CBE" w:rsidP="00F76FE2">
      <w:pPr>
        <w:pStyle w:val="Heading3"/>
        <w:rPr>
          <w:noProof/>
          <w:lang w:val="vi-VN"/>
        </w:rPr>
      </w:pPr>
      <w:bookmarkStart w:id="45" w:name="_Toc420623351"/>
      <w:r w:rsidRPr="00E30E4B">
        <w:rPr>
          <w:noProof/>
          <w:lang w:val="vi-VN"/>
        </w:rPr>
        <w:t>Phương pháp phân tích biệt thức tuyến tính – LDA</w:t>
      </w:r>
      <w:bookmarkEnd w:id="45"/>
    </w:p>
    <w:p w:rsidR="003A175A" w:rsidRPr="00E30E4B" w:rsidRDefault="008A156E" w:rsidP="003A175A">
      <w:pPr>
        <w:pStyle w:val="000-Noi-Dung"/>
        <w:rPr>
          <w:noProof/>
          <w:lang w:val="vi-VN"/>
        </w:rPr>
      </w:pPr>
      <w:r w:rsidRPr="00E30E4B">
        <w:rPr>
          <w:noProof/>
          <w:lang w:val="vi-VN"/>
        </w:rPr>
        <w:t>Phân tích biệt thức tuyến tính (</w:t>
      </w:r>
      <w:r w:rsidR="00CF1B29" w:rsidRPr="00E30E4B">
        <w:rPr>
          <w:noProof/>
          <w:lang w:val="vi-VN"/>
        </w:rPr>
        <w:t xml:space="preserve">Linear Discriminant Analysis – LDA) </w:t>
      </w:r>
    </w:p>
    <w:p w:rsidR="00097CBE" w:rsidRPr="00E30E4B" w:rsidRDefault="007450E9" w:rsidP="00F76FE2">
      <w:pPr>
        <w:pStyle w:val="Heading3"/>
        <w:rPr>
          <w:noProof/>
          <w:lang w:val="vi-VN"/>
        </w:rPr>
      </w:pPr>
      <w:bookmarkStart w:id="46" w:name="_Toc420623352"/>
      <w:r w:rsidRPr="00E30E4B">
        <w:rPr>
          <w:noProof/>
          <w:lang w:val="vi-VN"/>
        </w:rPr>
        <w:t>Sequential Forward Selection - SFS</w:t>
      </w:r>
      <w:bookmarkEnd w:id="46"/>
    </w:p>
    <w:p w:rsidR="00B05006" w:rsidRPr="00E30E4B" w:rsidRDefault="007900C4" w:rsidP="00B05006">
      <w:pPr>
        <w:rPr>
          <w:noProof/>
          <w:lang w:val="vi-VN"/>
        </w:rPr>
        <w:sectPr w:rsidR="00B05006" w:rsidRPr="00E30E4B" w:rsidSect="00146FE4">
          <w:type w:val="oddPage"/>
          <w:pgSz w:w="11907" w:h="16840" w:code="9"/>
          <w:pgMar w:top="1985" w:right="1134" w:bottom="1985" w:left="1985" w:header="862" w:footer="720" w:gutter="0"/>
          <w:cols w:space="720"/>
          <w:titlePg/>
        </w:sectPr>
      </w:pPr>
      <w:r w:rsidRPr="00E30E4B">
        <w:rPr>
          <w:noProof/>
          <w:lang w:val="vi-VN"/>
        </w:rPr>
        <w:br w:type="page"/>
      </w:r>
    </w:p>
    <w:p w:rsidR="00B05006" w:rsidRPr="00E30E4B" w:rsidRDefault="00B05006" w:rsidP="00B05006">
      <w:pPr>
        <w:pStyle w:val="Caption"/>
        <w:jc w:val="center"/>
        <w:rPr>
          <w:noProof/>
          <w:lang w:val="vi-VN"/>
        </w:rPr>
      </w:pPr>
      <w:r w:rsidRPr="00E30E4B">
        <w:rPr>
          <w:noProof/>
          <w:lang w:val="vi-VN"/>
        </w:rPr>
        <w:lastRenderedPageBreak/>
        <w:t>CHƯƠNG 2</w:t>
      </w:r>
    </w:p>
    <w:p w:rsidR="00B05006" w:rsidRPr="00E30E4B" w:rsidRDefault="00840F68" w:rsidP="00315FE8">
      <w:pPr>
        <w:pStyle w:val="Heading1"/>
        <w:rPr>
          <w:noProof/>
          <w:lang w:val="vi-VN"/>
        </w:rPr>
      </w:pPr>
      <w:bookmarkStart w:id="47" w:name="_Toc420623353"/>
      <w:r w:rsidRPr="00E30E4B">
        <w:rPr>
          <w:noProof/>
          <w:lang w:val="vi-VN"/>
        </w:rPr>
        <w:t>GIẢI PHÁP ĐỀ XUẤT</w:t>
      </w:r>
      <w:bookmarkEnd w:id="47"/>
    </w:p>
    <w:p w:rsidR="00FC687A" w:rsidRPr="00E30E4B" w:rsidRDefault="00FC687A" w:rsidP="000739EB">
      <w:pPr>
        <w:pStyle w:val="000-Noi-Dung"/>
        <w:rPr>
          <w:noProof/>
          <w:lang w:val="vi-VN"/>
        </w:rPr>
      </w:pPr>
    </w:p>
    <w:p w:rsidR="00C60B86" w:rsidRPr="00E30E4B" w:rsidRDefault="00C60B86" w:rsidP="00827D3C">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loại: </w:t>
      </w:r>
      <w:r w:rsidR="00E02319" w:rsidRPr="00E30E4B">
        <w:rPr>
          <w:noProof/>
          <w:lang w:val="vi-VN"/>
        </w:rPr>
        <w:t>loại thứ</w:t>
      </w:r>
      <w:r w:rsidR="00B1731D" w:rsidRPr="00E30E4B">
        <w:rPr>
          <w:noProof/>
          <w:lang w:val="vi-VN"/>
        </w:rPr>
        <w:t xml:space="preserve"> nhất được dùng làm dữ liệu huấn luyện cho giải thuật học máy</w:t>
      </w:r>
      <w:r w:rsidR="000F4540" w:rsidRPr="00E30E4B">
        <w:rPr>
          <w:noProof/>
          <w:lang w:val="vi-VN"/>
        </w:rPr>
        <w:t xml:space="preserve">, </w:t>
      </w:r>
      <w:r w:rsidR="00AD2E1A" w:rsidRPr="00E30E4B">
        <w:rPr>
          <w:noProof/>
          <w:lang w:val="vi-VN"/>
        </w:rPr>
        <w:t>loại thứ hai được dùng để kiểm định 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gọi là dữ liệu kiểm định</w:t>
      </w:r>
      <w:r w:rsidR="00AD2E1A" w:rsidRPr="00E30E4B">
        <w:rPr>
          <w:noProof/>
          <w:lang w:val="vi-VN"/>
        </w:rPr>
        <w:t>)</w:t>
      </w:r>
      <w:r w:rsidR="00B16904" w:rsidRPr="00E30E4B">
        <w:rPr>
          <w:noProof/>
          <w:lang w:val="vi-VN"/>
        </w:rPr>
        <w:t>, loại dữ liệu cuối cùng</w:t>
      </w:r>
      <w:r w:rsidR="001D1971" w:rsidRPr="00E30E4B">
        <w:rPr>
          <w:noProof/>
          <w:lang w:val="vi-VN"/>
        </w:rPr>
        <w:t xml:space="preserve"> là dữ liệu kiểm thử</w:t>
      </w:r>
      <w:r w:rsidR="00F777D1" w:rsidRPr="00E30E4B">
        <w:rPr>
          <w:noProof/>
          <w:lang w:val="vi-VN"/>
        </w:rPr>
        <w:t xml:space="preserve"> 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827D3C">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3412FC" w:rsidRPr="00E30E4B">
        <w:rPr>
          <w:noProof/>
          <w:lang w:val="vi-VN"/>
        </w:rPr>
        <w:t xml:space="preserve"> </w:t>
      </w:r>
      <w:r w:rsidR="00BE4E7C">
        <w:rPr>
          <w:noProof/>
        </w:rPr>
        <w:t>Hình 2.2, 2.3, 2.4</w:t>
      </w:r>
      <w:r w:rsidR="003412FC" w:rsidRPr="00E30E4B">
        <w:rPr>
          <w:noProof/>
          <w:lang w:val="vi-VN"/>
        </w:rPr>
        <w:t xml:space="preserve"> lần lược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CF4852">
      <w:pPr>
        <w:pStyle w:val="000-Noi-Dung"/>
        <w:ind w:firstLine="0"/>
        <w:jc w:val="center"/>
        <w:rPr>
          <w:noProof/>
          <w:lang w:val="vi-VN"/>
        </w:rPr>
      </w:pPr>
      <w:r w:rsidRPr="00E30E4B">
        <w:rPr>
          <w:noProof/>
          <w:lang w:val="vi-VN"/>
        </w:rPr>
        <w:lastRenderedPageBreak/>
        <w:drawing>
          <wp:inline distT="0" distB="0" distL="0" distR="0">
            <wp:extent cx="5730058" cy="1933575"/>
            <wp:effectExtent l="19050" t="0" r="3992"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732145" cy="1934279"/>
                    </a:xfrm>
                    <a:prstGeom prst="rect">
                      <a:avLst/>
                    </a:prstGeom>
                  </pic:spPr>
                </pic:pic>
              </a:graphicData>
            </a:graphic>
          </wp:inline>
        </w:drawing>
      </w:r>
    </w:p>
    <w:p w:rsidR="00CF4852" w:rsidRPr="00E30E4B" w:rsidRDefault="00624EC7" w:rsidP="00155A8C">
      <w:pPr>
        <w:pStyle w:val="HinhC2"/>
      </w:pPr>
      <w:bookmarkStart w:id="48" w:name="_Toc420623292"/>
      <w:r w:rsidRPr="00E30E4B">
        <w:t>Mô hình chức năng</w:t>
      </w:r>
      <w:bookmarkEnd w:id="48"/>
    </w:p>
    <w:p w:rsidR="00DF2957" w:rsidRPr="00E30E4B" w:rsidRDefault="008938C8" w:rsidP="00DF2957">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16448B">
      <w:pPr>
        <w:pStyle w:val="000-Noi-Dung"/>
        <w:ind w:firstLine="0"/>
        <w:jc w:val="center"/>
        <w:rPr>
          <w:noProof/>
        </w:rPr>
      </w:pPr>
      <w:r w:rsidRPr="00E30E4B">
        <w:rPr>
          <w:noProof/>
          <w:lang w:val="vi-VN"/>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3C1276">
      <w:pPr>
        <w:pStyle w:val="HinhC2"/>
      </w:pPr>
      <w:bookmarkStart w:id="49" w:name="_Toc420623293"/>
      <w:r w:rsidRPr="00E30E4B">
        <w:t>Luồng dữ liệu đối với dữ liệu huấn luyện</w:t>
      </w:r>
      <w:bookmarkEnd w:id="49"/>
    </w:p>
    <w:p w:rsidR="00130EF3" w:rsidRPr="00E30E4B" w:rsidRDefault="00D25E2D" w:rsidP="001D46E9">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16448B">
      <w:pPr>
        <w:pStyle w:val="000-Noi-Dung"/>
        <w:ind w:firstLine="0"/>
        <w:jc w:val="center"/>
        <w:rPr>
          <w:noProof/>
          <w:lang w:val="vi-VN"/>
        </w:rPr>
      </w:pPr>
      <w:r w:rsidRPr="00E30E4B">
        <w:rPr>
          <w:noProof/>
          <w:lang w:val="vi-VN"/>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D25E2D">
      <w:pPr>
        <w:pStyle w:val="HinhC2"/>
        <w:rPr>
          <w:lang w:val="vi-VN"/>
        </w:rPr>
      </w:pPr>
      <w:bookmarkStart w:id="50" w:name="_Toc420623294"/>
      <w:r w:rsidRPr="00E30E4B">
        <w:rPr>
          <w:lang w:val="vi-VN"/>
        </w:rPr>
        <w:t>Luồng dữ liệu đối với dữ liệu kiểm định</w:t>
      </w:r>
      <w:bookmarkEnd w:id="50"/>
    </w:p>
    <w:p w:rsidR="001C2B76" w:rsidRPr="00E30E4B" w:rsidRDefault="00E91856" w:rsidP="001C2B76">
      <w:pPr>
        <w:pStyle w:val="000-Noi-Dung"/>
        <w:rPr>
          <w:noProof/>
          <w:lang w:val="vi-VN"/>
        </w:rPr>
      </w:pPr>
      <w:r>
        <w:rPr>
          <w:noProof/>
          <w:lang w:val="vi-VN"/>
        </w:rPr>
        <w:lastRenderedPageBreak/>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16448B">
      <w:pPr>
        <w:pStyle w:val="000-Noi-Dung"/>
        <w:ind w:firstLine="0"/>
        <w:jc w:val="center"/>
        <w:rPr>
          <w:noProof/>
          <w:lang w:val="vi-VN"/>
        </w:rPr>
      </w:pPr>
      <w:r w:rsidRPr="00E30E4B">
        <w:rPr>
          <w:noProof/>
          <w:lang w:val="vi-VN"/>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CD7D0E">
      <w:pPr>
        <w:pStyle w:val="HinhC2"/>
        <w:rPr>
          <w:lang w:val="vi-VN"/>
        </w:rPr>
      </w:pPr>
      <w:bookmarkStart w:id="51" w:name="_Toc420623295"/>
      <w:r w:rsidRPr="00E30E4B">
        <w:rPr>
          <w:lang w:val="vi-VN"/>
        </w:rPr>
        <w:t>Luồng dữ liệu đối với dữ liệu kiểm thử</w:t>
      </w:r>
      <w:bookmarkEnd w:id="51"/>
    </w:p>
    <w:p w:rsidR="00EA19A1" w:rsidRPr="00E30E4B" w:rsidRDefault="00EA19A1" w:rsidP="00EA19A1">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E30E4B" w:rsidRDefault="005B0857" w:rsidP="004C6A4A">
      <w:pPr>
        <w:pStyle w:val="Heading2"/>
        <w:rPr>
          <w:noProof/>
          <w:lang w:val="vi-VN"/>
        </w:rPr>
      </w:pPr>
      <w:bookmarkStart w:id="52" w:name="_Toc420623354"/>
      <w:r w:rsidRPr="00E30E4B">
        <w:rPr>
          <w:noProof/>
          <w:lang w:val="vi-VN"/>
        </w:rPr>
        <w:lastRenderedPageBreak/>
        <w:t>Tiền xử lý</w:t>
      </w:r>
      <w:bookmarkEnd w:id="52"/>
    </w:p>
    <w:p w:rsidR="007A29B7" w:rsidRPr="00E30E4B" w:rsidRDefault="00F416A2" w:rsidP="003C35F8">
      <w:pPr>
        <w:pStyle w:val="000-Noi-Dung"/>
        <w:rPr>
          <w:noProof/>
          <w:lang w:val="vi-VN"/>
        </w:rPr>
      </w:pPr>
      <w:r w:rsidRPr="00E30E4B">
        <w:rPr>
          <w:noProof/>
          <w:lang w:val="vi-VN"/>
        </w:rPr>
        <w:t xml:space="preserve">Như đã trình bày ở các phần trước, dữ liệu </w:t>
      </w:r>
      <w:r w:rsidR="00D14C30" w:rsidRPr="00E30E4B">
        <w:rPr>
          <w:noProof/>
          <w:lang w:val="vi-VN"/>
        </w:rPr>
        <w:t>chuyển động 3D sử dụng trong luận văn này được thu nhận từ Mocap, dưới định dạng Acclain (asf/amc).</w:t>
      </w:r>
      <w:r w:rsidR="00B4328A" w:rsidRPr="00E30E4B">
        <w:rPr>
          <w:noProof/>
          <w:lang w:val="vi-VN"/>
        </w:rPr>
        <w:t xml:space="preserve"> Tệp .asf là cấu trúc mô hình hóa 3D của bộ xương người, tệp .amc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3C35F8">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khớp, kết hợp với tọa độ 3D của mỗi khớp sẽ làm tăng số chiều của thuộc tính.</w:t>
      </w:r>
    </w:p>
    <w:p w:rsidR="003C35F8" w:rsidRPr="009A4D3F" w:rsidRDefault="00A0376F" w:rsidP="003C35F8">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Kenvin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883FC1" w:rsidRPr="00E30E4B">
        <w:rPr>
          <w:noProof/>
          <w:lang w:val="vi-VN"/>
        </w:rPr>
        <w:t xml:space="preserve">khớp có thể thay thế cho toàn bộ khớp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khớp xương thay cho toàn bộ các khớp.</w:t>
      </w:r>
      <w:r w:rsidR="00E05C27" w:rsidRPr="00E30E4B">
        <w:rPr>
          <w:noProof/>
          <w:lang w:val="vi-VN"/>
        </w:rPr>
        <w:t xml:space="preserve"> Các khớp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khớp được mô tả trong hình</w:t>
      </w:r>
      <w:r w:rsidR="009A4D3F">
        <w:rPr>
          <w:noProof/>
        </w:rPr>
        <w:t xml:space="preserve"> 2.5.</w:t>
      </w:r>
    </w:p>
    <w:p w:rsidR="00A646C0" w:rsidRPr="00E30E4B" w:rsidRDefault="00A646C0" w:rsidP="00A646C0">
      <w:pPr>
        <w:pStyle w:val="000-Noi-Dung"/>
        <w:ind w:firstLine="0"/>
        <w:jc w:val="center"/>
        <w:rPr>
          <w:noProof/>
          <w:lang w:val="vi-VN"/>
        </w:rPr>
      </w:pPr>
      <w:r w:rsidRPr="00E30E4B">
        <w:rPr>
          <w:noProof/>
          <w:lang w:val="vi-VN"/>
        </w:rPr>
        <w:lastRenderedPageBreak/>
        <w:drawing>
          <wp:inline distT="0" distB="0" distL="0" distR="0">
            <wp:extent cx="4469031" cy="4145050"/>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4145050"/>
                    </a:xfrm>
                    <a:prstGeom prst="rect">
                      <a:avLst/>
                    </a:prstGeom>
                  </pic:spPr>
                </pic:pic>
              </a:graphicData>
            </a:graphic>
          </wp:inline>
        </w:drawing>
      </w:r>
    </w:p>
    <w:p w:rsidR="00A646C0" w:rsidRPr="00E30E4B" w:rsidRDefault="00E21824" w:rsidP="009A4D3F">
      <w:pPr>
        <w:pStyle w:val="HinhC2"/>
        <w:rPr>
          <w:lang w:val="vi-VN"/>
        </w:rPr>
      </w:pPr>
      <w:bookmarkStart w:id="53" w:name="_Toc420623296"/>
      <w:r w:rsidRPr="00E30E4B">
        <w:rPr>
          <w:lang w:val="vi-VN"/>
        </w:rPr>
        <w:t>Mô tả vị trí các khớp</w:t>
      </w:r>
      <w:bookmarkEnd w:id="53"/>
    </w:p>
    <w:p w:rsidR="00BE2A5A" w:rsidRPr="00E30E4B" w:rsidRDefault="008D634F" w:rsidP="00BE2A5A">
      <w:pPr>
        <w:pStyle w:val="000-Noi-Dung"/>
        <w:rPr>
          <w:noProof/>
          <w:lang w:val="vi-VN"/>
        </w:rPr>
      </w:pPr>
      <w:r w:rsidRPr="00E30E4B">
        <w:rPr>
          <w:noProof/>
          <w:lang w:val="vi-VN"/>
        </w:rPr>
        <w:t>Thứ hai, để</w:t>
      </w:r>
      <w:r w:rsidR="008F7121" w:rsidRPr="00E30E4B">
        <w:rPr>
          <w:noProof/>
          <w:lang w:val="vi-VN"/>
        </w:rPr>
        <w:t xml:space="preserve"> chuẩn hóa dữ liệu</w:t>
      </w:r>
      <w:r w:rsidR="005D2D2E" w:rsidRPr="00E30E4B">
        <w:rPr>
          <w:noProof/>
          <w:lang w:val="vi-VN"/>
        </w:rPr>
        <w:t>, luận văn này chọn phương pháp đơn giản nhất là chỉ sử dụng 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E30E4B" w:rsidRDefault="006515D0" w:rsidP="004C6A4A">
      <w:pPr>
        <w:pStyle w:val="Heading2"/>
        <w:rPr>
          <w:noProof/>
          <w:lang w:val="vi-VN"/>
        </w:rPr>
      </w:pPr>
      <w:bookmarkStart w:id="54" w:name="_Toc420623355"/>
      <w:r w:rsidRPr="00E30E4B">
        <w:rPr>
          <w:noProof/>
          <w:lang w:val="vi-VN"/>
        </w:rPr>
        <w:lastRenderedPageBreak/>
        <w:t>Trích chọn đặc tính</w:t>
      </w:r>
      <w:bookmarkEnd w:id="54"/>
    </w:p>
    <w:p w:rsidR="00BC0ECF" w:rsidRPr="00E30E4B" w:rsidRDefault="00014E5B" w:rsidP="00BC0ECF">
      <w:pPr>
        <w:pStyle w:val="000-Noi-Dung"/>
        <w:rPr>
          <w:noProof/>
          <w:lang w:val="vi-VN"/>
        </w:rPr>
      </w:pPr>
      <w:r w:rsidRPr="00E30E4B">
        <w:rPr>
          <w:noProof/>
          <w:lang w:val="vi-VN"/>
        </w:rPr>
        <w:t xml:space="preserve">Trích chọn đặc tính </w:t>
      </w:r>
      <w:r w:rsidR="00FA74AA" w:rsidRPr="00E30E4B">
        <w:rPr>
          <w:noProof/>
          <w:lang w:val="vi-VN"/>
        </w:rPr>
        <w:t>là một trong những thao tác cơ bản và quan trọng trong mọi hệ thống nhận dạng hành động.</w:t>
      </w:r>
      <w:r w:rsidR="00F57B10" w:rsidRPr="00E30E4B">
        <w:rPr>
          <w:noProof/>
          <w:lang w:val="vi-VN"/>
        </w:rPr>
        <w:t xml:space="preserve"> </w:t>
      </w:r>
      <w:r w:rsidR="00C24EEE" w:rsidRPr="00E30E4B">
        <w:rPr>
          <w:noProof/>
          <w:lang w:val="vi-VN"/>
        </w:rPr>
        <w:t>Mục đích chung của việc trích chọn đặc tính là làm giảm số chiều của dữ liệu ban đầu bằng cách biến đổi sang một không gian mới ít chiều hơn hoặc loại bỏ các thuộc tính dư thừa.</w:t>
      </w:r>
      <w:r w:rsidR="00A9229C" w:rsidRPr="00E30E4B">
        <w:rPr>
          <w:noProof/>
          <w:lang w:val="vi-VN"/>
        </w:rPr>
        <w:t xml:space="preserve"> 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BC0ECF">
      <w:pPr>
        <w:pStyle w:val="000-Noi-Dung"/>
        <w:rPr>
          <w:noProof/>
          <w:lang w:val="vi-VN"/>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có tọa độ 3D thì hướng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w:t>
      </w:r>
      <w:r w:rsidR="00EE6E2A" w:rsidRPr="00E30E4B">
        <w:rPr>
          <w:noProof/>
          <w:lang w:val="vi-VN"/>
        </w:rPr>
        <w:t xml:space="preserve"> </w:t>
      </w:r>
      <w:r w:rsidR="00BC04D8" w:rsidRPr="00E30E4B">
        <w:rPr>
          <w:noProof/>
          <w:lang w:val="vi-VN"/>
        </w:rPr>
        <w:t>hướng. Trong đó f là số lượng khung hình trong một hoạt động.</w:t>
      </w:r>
      <w:r w:rsidR="00601380" w:rsidRPr="00E30E4B">
        <w:rPr>
          <w:noProof/>
          <w:lang w:val="vi-VN"/>
        </w:rPr>
        <w:t xml:space="preserve"> Giả sử ta sử dụng 120 khung hình ban đầu, khi đó số hướng của vectơ sẽ là 13 x 120 = 1560 hướng. Đây là một con số lớn đối với </w:t>
      </w:r>
      <w:r w:rsidR="006E6ADD" w:rsidRPr="00E30E4B">
        <w:rPr>
          <w:noProof/>
          <w:lang w:val="vi-VN"/>
        </w:rPr>
        <w:t xml:space="preserve">số hướng của một vectơ. </w:t>
      </w:r>
      <w:r w:rsidR="007570CD" w:rsidRPr="00E30E4B">
        <w:rPr>
          <w:noProof/>
          <w:lang w:val="vi-VN"/>
        </w:rPr>
        <w:t>Tuy nhiên số hướng của vectơ sẽ giảm đáng kể xuống còn 10, 5, 3, thậm chí là 2 với các phương pháp trích chọn đặc tính sau:</w:t>
      </w:r>
    </w:p>
    <w:p w:rsidR="00FA5E0C" w:rsidRPr="00E30E4B" w:rsidRDefault="008816D5" w:rsidP="002C79F2">
      <w:pPr>
        <w:pStyle w:val="Heading3"/>
        <w:rPr>
          <w:noProof/>
          <w:lang w:val="vi-VN"/>
        </w:rPr>
      </w:pPr>
      <w:bookmarkStart w:id="55" w:name="_Toc420623356"/>
      <w:r w:rsidRPr="00E30E4B">
        <w:rPr>
          <w:noProof/>
          <w:lang w:val="vi-VN"/>
        </w:rPr>
        <w:t>PCA</w:t>
      </w:r>
      <w:bookmarkEnd w:id="55"/>
    </w:p>
    <w:p w:rsidR="002B7B31" w:rsidRPr="00E30E4B" w:rsidRDefault="0073244D" w:rsidP="002B7B31">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E30E4B" w:rsidRDefault="00002BA3" w:rsidP="00002BA3">
      <w:pPr>
        <w:pStyle w:val="Heading3"/>
        <w:rPr>
          <w:noProof/>
          <w:lang w:val="vi-VN"/>
        </w:rPr>
      </w:pPr>
      <w:bookmarkStart w:id="56" w:name="_Toc420623357"/>
      <w:r w:rsidRPr="00E30E4B">
        <w:rPr>
          <w:noProof/>
          <w:lang w:val="vi-VN"/>
        </w:rPr>
        <w:lastRenderedPageBreak/>
        <w:t>LDA</w:t>
      </w:r>
      <w:bookmarkEnd w:id="56"/>
    </w:p>
    <w:p w:rsidR="00754E14" w:rsidRPr="00E30E4B" w:rsidRDefault="00E20477" w:rsidP="00754E14">
      <w:pPr>
        <w:pStyle w:val="000-Noi-Dung"/>
        <w:rPr>
          <w:noProof/>
          <w:lang w:val="vi-VN"/>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phần của thuật toán phân loại tuyến tính, nghĩa là nó có khả năng phân loại dữ liệu.</w:t>
      </w:r>
      <w:r w:rsidR="006B1FA8" w:rsidRPr="00E30E4B">
        <w:rPr>
          <w:noProof/>
          <w:lang w:val="vi-VN"/>
        </w:rPr>
        <w:t xml:space="preserve"> Do đó LDA cần một bộ dữ liệu huấn luyện (có gẵn nhãn) cho thuật toán trích chọn đặc tính.</w:t>
      </w:r>
    </w:p>
    <w:p w:rsidR="00002BA3" w:rsidRPr="00E30E4B" w:rsidRDefault="00002BA3" w:rsidP="00002BA3">
      <w:pPr>
        <w:pStyle w:val="Heading3"/>
        <w:rPr>
          <w:noProof/>
          <w:lang w:val="vi-VN"/>
        </w:rPr>
      </w:pPr>
      <w:bookmarkStart w:id="57" w:name="_Toc420623358"/>
      <w:r w:rsidRPr="00E30E4B">
        <w:rPr>
          <w:noProof/>
          <w:lang w:val="vi-VN"/>
        </w:rPr>
        <w:t>SFS</w:t>
      </w:r>
      <w:bookmarkEnd w:id="57"/>
    </w:p>
    <w:p w:rsidR="009F71C1" w:rsidRPr="00E30E4B" w:rsidRDefault="004671DB" w:rsidP="009F71C1">
      <w:pPr>
        <w:pStyle w:val="Heading2"/>
        <w:rPr>
          <w:noProof/>
          <w:lang w:val="vi-VN"/>
        </w:rPr>
      </w:pPr>
      <w:bookmarkStart w:id="58" w:name="_Toc420623359"/>
      <w:r w:rsidRPr="00E30E4B">
        <w:rPr>
          <w:noProof/>
          <w:lang w:val="vi-VN"/>
        </w:rPr>
        <w:t>Học máy</w:t>
      </w:r>
      <w:bookmarkEnd w:id="58"/>
    </w:p>
    <w:p w:rsidR="00236F5D" w:rsidRPr="00E30E4B" w:rsidRDefault="005C40F2" w:rsidP="00236F5D">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854812">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không tuyến tính người ta dùng một </w:t>
      </w:r>
      <w:r w:rsidR="00860E0A" w:rsidRPr="00E30E4B">
        <w:rPr>
          <w:noProof/>
          <w:lang w:val="vi-VN"/>
        </w:rPr>
        <w:t>kỹ thuật để biến đổi siêu phẳng từ không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7C286B">
      <w:pPr>
        <w:pStyle w:val="000-Noi-Dung"/>
        <w:ind w:firstLine="0"/>
        <w:jc w:val="center"/>
        <w:rPr>
          <w:noProof/>
          <w:lang w:val="vi-VN"/>
        </w:rPr>
      </w:pPr>
      <w:r w:rsidRPr="00E30E4B">
        <w:rPr>
          <w:noProof/>
          <w:lang w:val="vi-VN"/>
        </w:rPr>
        <w:lastRenderedPageBreak/>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4386">
      <w:pPr>
        <w:pStyle w:val="HinhC2"/>
        <w:rPr>
          <w:lang w:val="vi-VN"/>
        </w:rPr>
      </w:pPr>
      <w:bookmarkStart w:id="59" w:name="_Toc420623297"/>
      <w:r w:rsidRPr="00E30E4B">
        <w:rPr>
          <w:lang w:val="vi-VN"/>
        </w:rPr>
        <w:t>Không thể phân chia dữ liệu bằng một siêu phẳng tuyến tính</w:t>
      </w:r>
      <w:bookmarkEnd w:id="59"/>
    </w:p>
    <w:p w:rsidR="003A0275" w:rsidRPr="00E30E4B" w:rsidRDefault="009F71C1" w:rsidP="00AA24A7">
      <w:pPr>
        <w:pStyle w:val="Heading2"/>
        <w:rPr>
          <w:noProof/>
          <w:lang w:val="vi-VN"/>
        </w:rPr>
      </w:pPr>
      <w:bookmarkStart w:id="60" w:name="_Toc420623360"/>
      <w:r w:rsidRPr="00E30E4B">
        <w:rPr>
          <w:noProof/>
          <w:lang w:val="vi-VN"/>
        </w:rPr>
        <w:t>Mô hình nhận dạng</w:t>
      </w:r>
      <w:bookmarkEnd w:id="60"/>
    </w:p>
    <w:p w:rsidR="003A0275" w:rsidRPr="00E30E4B" w:rsidRDefault="003A0275" w:rsidP="003A0275">
      <w:pPr>
        <w:pStyle w:val="000-Noi-Dung"/>
        <w:rPr>
          <w:noProof/>
          <w:lang w:val="vi-VN"/>
        </w:rPr>
        <w:sectPr w:rsidR="003A0275" w:rsidRPr="00E30E4B"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p>
    <w:p w:rsidR="00B05006" w:rsidRPr="00E30E4B" w:rsidRDefault="00B05006" w:rsidP="00B05006">
      <w:pPr>
        <w:pStyle w:val="Caption"/>
        <w:jc w:val="center"/>
        <w:rPr>
          <w:noProof/>
          <w:lang w:val="vi-VN"/>
        </w:rPr>
      </w:pPr>
      <w:r w:rsidRPr="00E30E4B">
        <w:rPr>
          <w:noProof/>
          <w:lang w:val="vi-VN"/>
        </w:rPr>
        <w:lastRenderedPageBreak/>
        <w:t>CHƯƠNG 3</w:t>
      </w:r>
    </w:p>
    <w:p w:rsidR="00B05006" w:rsidRPr="00E30E4B" w:rsidRDefault="0087582C" w:rsidP="00C80C0F">
      <w:pPr>
        <w:pStyle w:val="Heading1"/>
        <w:rPr>
          <w:noProof/>
          <w:lang w:val="vi-VN"/>
        </w:rPr>
      </w:pPr>
      <w:bookmarkStart w:id="61" w:name="_Toc420623361"/>
      <w:r w:rsidRPr="00E30E4B">
        <w:rPr>
          <w:noProof/>
          <w:lang w:val="vi-VN"/>
        </w:rPr>
        <w:t>THỰC NGHIỆM</w:t>
      </w:r>
      <w:r w:rsidR="00CE0E5C" w:rsidRPr="00E30E4B">
        <w:rPr>
          <w:noProof/>
          <w:lang w:val="vi-VN"/>
        </w:rPr>
        <w:t xml:space="preserve"> VÀ ĐÁNH GIÁ KẾT QUẢ</w:t>
      </w:r>
      <w:bookmarkEnd w:id="61"/>
    </w:p>
    <w:p w:rsidR="00C7177C" w:rsidRPr="00E30E4B" w:rsidRDefault="00C7177C" w:rsidP="00C7177C">
      <w:pPr>
        <w:pStyle w:val="Paragraph"/>
        <w:rPr>
          <w:noProof/>
          <w:lang w:val="vi-VN"/>
        </w:rPr>
      </w:pPr>
    </w:p>
    <w:p w:rsidR="00C7177C" w:rsidRPr="00E30E4B" w:rsidRDefault="004D6771" w:rsidP="00C7177C">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C7177C">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E30E4B" w:rsidRDefault="00FF5EA3" w:rsidP="00FF5EA3">
      <w:pPr>
        <w:pStyle w:val="Heading2"/>
        <w:rPr>
          <w:noProof/>
          <w:lang w:val="vi-VN"/>
        </w:rPr>
      </w:pPr>
      <w:bookmarkStart w:id="62" w:name="_Toc420623362"/>
      <w:r w:rsidRPr="00E30E4B">
        <w:rPr>
          <w:noProof/>
          <w:lang w:val="vi-VN"/>
        </w:rPr>
        <w:lastRenderedPageBreak/>
        <w:t>Thông tin chung</w:t>
      </w:r>
      <w:bookmarkEnd w:id="62"/>
    </w:p>
    <w:p w:rsidR="00B05006" w:rsidRPr="00E30E4B" w:rsidRDefault="00CB6C5F" w:rsidP="00FF5EA3">
      <w:pPr>
        <w:pStyle w:val="Heading3"/>
        <w:rPr>
          <w:noProof/>
          <w:lang w:val="vi-VN"/>
        </w:rPr>
      </w:pPr>
      <w:bookmarkStart w:id="63" w:name="_Toc420623363"/>
      <w:r w:rsidRPr="00E30E4B">
        <w:rPr>
          <w:noProof/>
          <w:lang w:val="vi-VN"/>
        </w:rPr>
        <w:t xml:space="preserve">Dữ liệu </w:t>
      </w:r>
      <w:r w:rsidR="0062619E" w:rsidRPr="00E30E4B">
        <w:rPr>
          <w:noProof/>
          <w:lang w:val="vi-VN"/>
        </w:rPr>
        <w:t>sử dụng</w:t>
      </w:r>
      <w:bookmarkEnd w:id="63"/>
    </w:p>
    <w:p w:rsidR="007C14A7" w:rsidRPr="00E30E4B" w:rsidRDefault="00E41039" w:rsidP="007C14A7">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được chia ngẫu nhiên 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8B0F15">
      <w:pPr>
        <w:pStyle w:val="BangC3"/>
        <w:rPr>
          <w:noProof/>
          <w:lang w:val="vi-VN"/>
        </w:rPr>
      </w:pPr>
      <w:bookmarkStart w:id="64" w:name="_Toc420623188"/>
      <w:r w:rsidRPr="00E30E4B">
        <w:rPr>
          <w:noProof/>
          <w:lang w:val="vi-VN"/>
        </w:rPr>
        <w:t>Thống kê số lượng dữ liệu</w:t>
      </w:r>
      <w:bookmarkEnd w:id="64"/>
    </w:p>
    <w:tbl>
      <w:tblPr>
        <w:tblStyle w:val="TableGrid"/>
        <w:tblW w:w="9243" w:type="dxa"/>
        <w:jc w:val="center"/>
        <w:tblLook w:val="04A0"/>
      </w:tblPr>
      <w:tblGrid>
        <w:gridCol w:w="2660"/>
        <w:gridCol w:w="1701"/>
        <w:gridCol w:w="1701"/>
        <w:gridCol w:w="1559"/>
        <w:gridCol w:w="1622"/>
      </w:tblGrid>
      <w:tr w:rsidR="000C0137" w:rsidRPr="00E30E4B" w:rsidTr="002335B6">
        <w:trPr>
          <w:jc w:val="center"/>
        </w:trPr>
        <w:tc>
          <w:tcPr>
            <w:tcW w:w="2660" w:type="dxa"/>
            <w:shd w:val="clear" w:color="auto" w:fill="BFBFBF" w:themeFill="background1" w:themeFillShade="BF"/>
            <w:vAlign w:val="bottom"/>
          </w:tcPr>
          <w:p w:rsidR="000C0137" w:rsidRPr="00E30E4B" w:rsidRDefault="007C7B7E" w:rsidP="00E62848">
            <w:pPr>
              <w:pStyle w:val="000-Noi-Dung"/>
              <w:ind w:firstLine="0"/>
              <w:jc w:val="center"/>
              <w:rPr>
                <w:b/>
                <w:noProof/>
                <w:color w:val="000000" w:themeColor="text1"/>
                <w:lang w:val="vi-VN"/>
              </w:rPr>
            </w:pPr>
            <w:r w:rsidRPr="00E30E4B">
              <w:rPr>
                <w:b/>
                <w:noProof/>
                <w:color w:val="000000" w:themeColor="text1"/>
                <w:lang w:val="vi-VN"/>
              </w:rPr>
              <w:t>Hành động</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run</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walk</w:t>
            </w:r>
          </w:p>
        </w:tc>
        <w:tc>
          <w:tcPr>
            <w:tcW w:w="1559"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jump</w:t>
            </w:r>
          </w:p>
        </w:tc>
        <w:tc>
          <w:tcPr>
            <w:tcW w:w="0" w:type="auto"/>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dance</w:t>
            </w:r>
          </w:p>
        </w:tc>
      </w:tr>
      <w:tr w:rsidR="000C0137" w:rsidRPr="00E30E4B" w:rsidTr="002335B6">
        <w:trPr>
          <w:trHeight w:val="527"/>
          <w:jc w:val="center"/>
        </w:trPr>
        <w:tc>
          <w:tcPr>
            <w:tcW w:w="2660" w:type="dxa"/>
          </w:tcPr>
          <w:p w:rsidR="000C0137" w:rsidRPr="00E30E4B" w:rsidRDefault="00F10F68" w:rsidP="00E62848">
            <w:pPr>
              <w:pStyle w:val="000-Noi-Dung"/>
              <w:ind w:firstLine="0"/>
              <w:rPr>
                <w:noProof/>
                <w:color w:val="000000" w:themeColor="text1"/>
                <w:lang w:val="vi-VN"/>
              </w:rPr>
            </w:pPr>
            <w:r w:rsidRPr="00E30E4B">
              <w:rPr>
                <w:noProof/>
                <w:color w:val="000000" w:themeColor="text1"/>
                <w:lang w:val="vi-VN"/>
              </w:rPr>
              <w:t>Dữ liệu huấn luyện</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49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48</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55</w:t>
            </w:r>
          </w:p>
        </w:tc>
      </w:tr>
      <w:tr w:rsidR="000C0137" w:rsidRPr="00E30E4B" w:rsidTr="002335B6">
        <w:trPr>
          <w:jc w:val="center"/>
        </w:trPr>
        <w:tc>
          <w:tcPr>
            <w:tcW w:w="2660" w:type="dxa"/>
          </w:tcPr>
          <w:p w:rsidR="000C0137" w:rsidRPr="00E30E4B" w:rsidRDefault="00F10F68" w:rsidP="00F64D6E">
            <w:pPr>
              <w:pStyle w:val="000-Noi-Dung"/>
              <w:ind w:firstLine="0"/>
              <w:rPr>
                <w:noProof/>
                <w:color w:val="000000" w:themeColor="text1"/>
                <w:lang w:val="vi-VN"/>
              </w:rPr>
            </w:pPr>
            <w:r w:rsidRPr="00E30E4B">
              <w:rPr>
                <w:noProof/>
                <w:color w:val="000000" w:themeColor="text1"/>
                <w:lang w:val="vi-VN"/>
              </w:rPr>
              <w:t>Dữ liệu</w:t>
            </w:r>
            <w:r w:rsidR="007D4DF6" w:rsidRPr="00E30E4B">
              <w:rPr>
                <w:noProof/>
                <w:color w:val="000000" w:themeColor="text1"/>
                <w:lang w:val="vi-VN"/>
              </w:rPr>
              <w:t xml:space="preserve"> kiểm định</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39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40</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45</w:t>
            </w:r>
          </w:p>
        </w:tc>
      </w:tr>
      <w:tr w:rsidR="000C0137" w:rsidRPr="00E30E4B" w:rsidTr="002335B6">
        <w:trPr>
          <w:jc w:val="center"/>
        </w:trPr>
        <w:tc>
          <w:tcPr>
            <w:tcW w:w="2660" w:type="dxa"/>
          </w:tcPr>
          <w:p w:rsidR="000C0137" w:rsidRPr="00E30E4B" w:rsidRDefault="007D4DF6" w:rsidP="00F64D6E">
            <w:pPr>
              <w:pStyle w:val="000-Noi-Dung"/>
              <w:ind w:firstLine="0"/>
              <w:rPr>
                <w:noProof/>
                <w:color w:val="000000" w:themeColor="text1"/>
                <w:lang w:val="vi-VN"/>
              </w:rPr>
            </w:pPr>
            <w:r w:rsidRPr="00E30E4B">
              <w:rPr>
                <w:noProof/>
                <w:color w:val="000000" w:themeColor="text1"/>
                <w:lang w:val="vi-VN"/>
              </w:rPr>
              <w:t>Dữ liệu kiểm thử</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10</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20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r>
      <w:tr w:rsidR="00E77374" w:rsidRPr="00E30E4B" w:rsidTr="002335B6">
        <w:trPr>
          <w:jc w:val="center"/>
        </w:trPr>
        <w:tc>
          <w:tcPr>
            <w:tcW w:w="2660" w:type="dxa"/>
          </w:tcPr>
          <w:p w:rsidR="00E77374" w:rsidRPr="00E30E4B" w:rsidRDefault="00E77374" w:rsidP="00F64D6E">
            <w:pPr>
              <w:pStyle w:val="000-Noi-Dung"/>
              <w:ind w:firstLine="0"/>
              <w:rPr>
                <w:noProof/>
                <w:color w:val="000000" w:themeColor="text1"/>
                <w:lang w:val="vi-VN"/>
              </w:rPr>
            </w:pPr>
            <w:r w:rsidRPr="00E30E4B">
              <w:rPr>
                <w:noProof/>
                <w:color w:val="000000" w:themeColor="text1"/>
                <w:lang w:val="vi-VN"/>
              </w:rPr>
              <w:t>Tất cả</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98</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200</w:t>
            </w:r>
          </w:p>
        </w:tc>
        <w:tc>
          <w:tcPr>
            <w:tcW w:w="1559"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100</w:t>
            </w:r>
          </w:p>
        </w:tc>
        <w:tc>
          <w:tcPr>
            <w:tcW w:w="1622" w:type="dxa"/>
            <w:vAlign w:val="center"/>
          </w:tcPr>
          <w:p w:rsidR="00E77374" w:rsidRPr="00E30E4B" w:rsidRDefault="00092FA9" w:rsidP="00092FA9">
            <w:pPr>
              <w:pStyle w:val="000-Noi-Dung"/>
              <w:ind w:firstLine="0"/>
              <w:jc w:val="center"/>
              <w:rPr>
                <w:b/>
                <w:noProof/>
                <w:color w:val="000000" w:themeColor="text1"/>
                <w:lang w:val="vi-VN"/>
              </w:rPr>
            </w:pPr>
            <w:r w:rsidRPr="00E30E4B">
              <w:rPr>
                <w:b/>
                <w:noProof/>
                <w:color w:val="000000" w:themeColor="text1"/>
                <w:lang w:val="vi-VN"/>
              </w:rPr>
              <w:t>112</w:t>
            </w:r>
          </w:p>
        </w:tc>
      </w:tr>
      <w:tr w:rsidR="002335B6" w:rsidRPr="00E30E4B" w:rsidTr="002335B6">
        <w:trPr>
          <w:jc w:val="center"/>
        </w:trPr>
        <w:tc>
          <w:tcPr>
            <w:tcW w:w="2660" w:type="dxa"/>
          </w:tcPr>
          <w:p w:rsidR="002335B6" w:rsidRPr="00E30E4B" w:rsidRDefault="002335B6" w:rsidP="00F64D6E">
            <w:pPr>
              <w:pStyle w:val="000-Noi-Dung"/>
              <w:ind w:firstLine="0"/>
              <w:rPr>
                <w:noProof/>
                <w:color w:val="000000" w:themeColor="text1"/>
                <w:lang w:val="vi-VN"/>
              </w:rPr>
            </w:pPr>
            <w:r w:rsidRPr="00E30E4B">
              <w:rPr>
                <w:noProof/>
                <w:color w:val="000000" w:themeColor="text1"/>
                <w:lang w:val="vi-VN"/>
              </w:rPr>
              <w:t>Tổng số</w:t>
            </w:r>
          </w:p>
        </w:tc>
        <w:tc>
          <w:tcPr>
            <w:tcW w:w="6583" w:type="dxa"/>
            <w:gridSpan w:val="4"/>
            <w:vAlign w:val="center"/>
          </w:tcPr>
          <w:p w:rsidR="002335B6" w:rsidRPr="00E30E4B" w:rsidRDefault="002335B6" w:rsidP="00092FA9">
            <w:pPr>
              <w:pStyle w:val="000-Noi-Dung"/>
              <w:ind w:firstLine="0"/>
              <w:jc w:val="center"/>
              <w:rPr>
                <w:b/>
                <w:noProof/>
                <w:color w:val="000000" w:themeColor="text1"/>
                <w:lang w:val="vi-VN"/>
              </w:rPr>
            </w:pPr>
            <w:r w:rsidRPr="00E30E4B">
              <w:rPr>
                <w:b/>
                <w:noProof/>
                <w:color w:val="000000" w:themeColor="text1"/>
                <w:lang w:val="vi-VN"/>
              </w:rPr>
              <w:t>510</w:t>
            </w:r>
          </w:p>
        </w:tc>
      </w:tr>
    </w:tbl>
    <w:p w:rsidR="00CB6C5F" w:rsidRPr="00E30E4B" w:rsidRDefault="001B6970" w:rsidP="00FF5EA3">
      <w:pPr>
        <w:pStyle w:val="Heading3"/>
        <w:rPr>
          <w:noProof/>
          <w:lang w:val="vi-VN"/>
        </w:rPr>
      </w:pPr>
      <w:bookmarkStart w:id="65" w:name="_Toc420623364"/>
      <w:r w:rsidRPr="00E30E4B">
        <w:rPr>
          <w:noProof/>
          <w:lang w:val="vi-VN"/>
        </w:rPr>
        <w:t>Môi trường triển khai</w:t>
      </w:r>
      <w:bookmarkEnd w:id="65"/>
    </w:p>
    <w:p w:rsidR="00710272" w:rsidRPr="00E30E4B" w:rsidRDefault="00886978" w:rsidP="00B25C82">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4E6D94">
      <w:pPr>
        <w:pStyle w:val="000-Noi-Dung"/>
        <w:rPr>
          <w:noProof/>
          <w:lang w:val="vi-VN"/>
        </w:rPr>
      </w:pPr>
      <w:r w:rsidRPr="00E30E4B">
        <w:rPr>
          <w:noProof/>
          <w:lang w:val="vi-VN"/>
        </w:rPr>
        <w:lastRenderedPageBreak/>
        <w:t>Ngôn ngữ sử dụng trong chương trình thực nghiệm là ngôn ngữ lập trình c#.</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E30E4B" w:rsidRDefault="001B139A" w:rsidP="001B139A">
      <w:pPr>
        <w:pStyle w:val="Heading2"/>
        <w:rPr>
          <w:noProof/>
          <w:lang w:val="vi-VN"/>
        </w:rPr>
      </w:pPr>
      <w:bookmarkStart w:id="66" w:name="_Toc420623365"/>
      <w:r w:rsidRPr="00E30E4B">
        <w:rPr>
          <w:noProof/>
          <w:lang w:val="vi-VN"/>
        </w:rPr>
        <w:t>Các giai đoạn thực nghiệm</w:t>
      </w:r>
      <w:bookmarkEnd w:id="66"/>
    </w:p>
    <w:p w:rsidR="00452086" w:rsidRPr="00E30E4B" w:rsidRDefault="00452086" w:rsidP="00452086">
      <w:pPr>
        <w:pStyle w:val="000-Noi-Dung"/>
        <w:rPr>
          <w:noProof/>
          <w:lang w:val="vi-VN"/>
        </w:rPr>
      </w:pPr>
      <w:r w:rsidRPr="00E30E4B">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30E4B">
        <w:rPr>
          <w:noProof/>
          <w:lang w:val="vi-VN"/>
        </w:rPr>
        <w:t xml:space="preserve"> Phần sau trình bày chi tiết các bước trong mỗi giai đoạn.</w:t>
      </w:r>
    </w:p>
    <w:p w:rsidR="00845A9D" w:rsidRPr="00E30E4B" w:rsidRDefault="00845A9D" w:rsidP="00845A9D">
      <w:pPr>
        <w:pStyle w:val="Heading3"/>
        <w:rPr>
          <w:noProof/>
          <w:lang w:val="vi-VN"/>
        </w:rPr>
      </w:pPr>
      <w:bookmarkStart w:id="67" w:name="_Toc420623366"/>
      <w:r w:rsidRPr="00E30E4B">
        <w:rPr>
          <w:noProof/>
          <w:lang w:val="vi-VN"/>
        </w:rPr>
        <w:t>Giai đoạn thứ nhất</w:t>
      </w:r>
      <w:bookmarkEnd w:id="67"/>
    </w:p>
    <w:p w:rsidR="00310A00" w:rsidRPr="00E30E4B" w:rsidRDefault="006C5087" w:rsidP="00310A00">
      <w:pPr>
        <w:pStyle w:val="000-Noi-Dung"/>
        <w:rPr>
          <w:noProof/>
          <w:lang w:val="vi-VN"/>
        </w:rPr>
      </w:pPr>
      <w:r w:rsidRPr="00E30E4B">
        <w:rPr>
          <w:noProof/>
          <w:lang w:val="vi-VN"/>
        </w:rPr>
        <w:t>Mục đích của gia đoạn này là tìm các tham số thích hợp cho mỗi phương pháp trích chọn đặc tính để mô hình nhận dạng xây dựng được có độ chính xác cao nhất. Độ chính xác của mỗi mô hình được kiểm định bằng tập dữ liệu kiểm định.</w:t>
      </w:r>
      <w:r w:rsidR="00B954F0" w:rsidRPr="00E30E4B">
        <w:rPr>
          <w:noProof/>
          <w:lang w:val="vi-VN"/>
        </w:rPr>
        <w:t xml:space="preserve"> Sau đây là các bảng kết quả tương ứng cho từng phương pháp.</w:t>
      </w:r>
    </w:p>
    <w:p w:rsidR="00755D44" w:rsidRDefault="002E7146" w:rsidP="00310A00">
      <w:pPr>
        <w:pStyle w:val="000-Noi-Dung"/>
        <w:rPr>
          <w:noProof/>
        </w:rPr>
      </w:pPr>
      <w:r w:rsidRPr="00E30E4B">
        <w:rPr>
          <w:noProof/>
          <w:lang w:val="vi-VN"/>
        </w:rPr>
        <w:t>Đối với phương pháp PCA, thông số cần xác định là số lượng các vectơ riêng (chính là số lượng thuộc tính trích chọn được trong không gian mới) dùng chung cho tất cả mọi hành động để mô hình nhận dạng có độ ch</w:t>
      </w:r>
      <w:r w:rsidR="00CD73B9">
        <w:rPr>
          <w:noProof/>
          <w:lang w:val="vi-VN"/>
        </w:rPr>
        <w:t xml:space="preserve">ích xác cao nhất. Bảng 3.2 </w:t>
      </w:r>
      <w:r w:rsidRPr="00E30E4B">
        <w:rPr>
          <w:noProof/>
          <w:lang w:val="vi-VN"/>
        </w:rPr>
        <w:t xml:space="preserve">tổng hợp kết quả từ các lần thử nghiệm với </w:t>
      </w:r>
      <w:r w:rsidR="00BC201D" w:rsidRPr="00E30E4B">
        <w:rPr>
          <w:noProof/>
          <w:lang w:val="vi-VN"/>
        </w:rPr>
        <w:t>các giá trị khác nhau của thông số này.</w:t>
      </w:r>
    </w:p>
    <w:p w:rsidR="00415410" w:rsidRPr="00415410" w:rsidRDefault="00415410" w:rsidP="00415410">
      <w:pPr>
        <w:pStyle w:val="BangC3"/>
        <w:rPr>
          <w:noProof/>
        </w:rPr>
      </w:pPr>
      <w:bookmarkStart w:id="68" w:name="_Toc420623189"/>
      <w:r>
        <w:rPr>
          <w:noProof/>
        </w:rPr>
        <w:lastRenderedPageBreak/>
        <w:t>Kết quả thực nghiệm với các giá trị khác nhau của số chiều dữ liệu sau trích chọn</w:t>
      </w:r>
      <w:r w:rsidR="009D4D41">
        <w:rPr>
          <w:noProof/>
        </w:rPr>
        <w:t xml:space="preserve"> trong PCA</w:t>
      </w:r>
      <w:bookmarkEnd w:id="68"/>
    </w:p>
    <w:tbl>
      <w:tblPr>
        <w:tblStyle w:val="TableGrid"/>
        <w:tblW w:w="0" w:type="auto"/>
        <w:tblLook w:val="04A0"/>
      </w:tblPr>
      <w:tblGrid>
        <w:gridCol w:w="1524"/>
        <w:gridCol w:w="1528"/>
        <w:gridCol w:w="1528"/>
        <w:gridCol w:w="1353"/>
        <w:gridCol w:w="1512"/>
        <w:gridCol w:w="1451"/>
      </w:tblGrid>
      <w:tr w:rsidR="00577802" w:rsidRPr="00E30E4B" w:rsidTr="001F5740">
        <w:trPr>
          <w:cantSplit/>
        </w:trPr>
        <w:tc>
          <w:tcPr>
            <w:tcW w:w="1524" w:type="dxa"/>
            <w:vAlign w:val="center"/>
          </w:tcPr>
          <w:p w:rsidR="00577802" w:rsidRPr="00E30E4B" w:rsidRDefault="00672D31" w:rsidP="001F5740">
            <w:pPr>
              <w:pStyle w:val="000-Noi-Dung"/>
              <w:keepNext/>
              <w:ind w:firstLine="0"/>
              <w:jc w:val="center"/>
              <w:rPr>
                <w:b/>
                <w:noProof/>
                <w:lang w:val="vi-VN"/>
              </w:rPr>
            </w:pPr>
            <w:bookmarkStart w:id="69" w:name="_Hlk420364509"/>
            <w:r w:rsidRPr="00E30E4B">
              <w:rPr>
                <w:b/>
                <w:noProof/>
                <w:lang w:val="vi-VN"/>
              </w:rPr>
              <w:t xml:space="preserve">Số </w:t>
            </w:r>
            <w:r w:rsidR="00513DA3" w:rsidRPr="00E30E4B">
              <w:rPr>
                <w:b/>
                <w:noProof/>
                <w:lang w:val="vi-VN"/>
              </w:rPr>
              <w:t>chiều trong PCA</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Run</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Walk</w:t>
            </w:r>
          </w:p>
        </w:tc>
        <w:tc>
          <w:tcPr>
            <w:tcW w:w="1353" w:type="dxa"/>
            <w:vAlign w:val="center"/>
          </w:tcPr>
          <w:p w:rsidR="00577802" w:rsidRPr="00E30E4B" w:rsidRDefault="00AE7F15" w:rsidP="001F5740">
            <w:pPr>
              <w:pStyle w:val="000-Noi-Dung"/>
              <w:keepNext/>
              <w:ind w:firstLine="0"/>
              <w:jc w:val="center"/>
              <w:rPr>
                <w:b/>
                <w:noProof/>
                <w:lang w:val="vi-VN"/>
              </w:rPr>
            </w:pPr>
            <w:r w:rsidRPr="00E30E4B">
              <w:rPr>
                <w:b/>
                <w:noProof/>
                <w:lang w:val="vi-VN"/>
              </w:rPr>
              <w:t>Jump</w:t>
            </w:r>
          </w:p>
        </w:tc>
        <w:tc>
          <w:tcPr>
            <w:tcW w:w="1512" w:type="dxa"/>
            <w:vAlign w:val="center"/>
          </w:tcPr>
          <w:p w:rsidR="00577802" w:rsidRPr="00E30E4B" w:rsidRDefault="00AE7F15" w:rsidP="001F5740">
            <w:pPr>
              <w:pStyle w:val="000-Noi-Dung"/>
              <w:keepNext/>
              <w:ind w:firstLine="0"/>
              <w:jc w:val="center"/>
              <w:rPr>
                <w:b/>
                <w:noProof/>
                <w:lang w:val="vi-VN"/>
              </w:rPr>
            </w:pPr>
            <w:r w:rsidRPr="00E30E4B">
              <w:rPr>
                <w:b/>
                <w:noProof/>
                <w:lang w:val="vi-VN"/>
              </w:rPr>
              <w:t>Dance</w:t>
            </w:r>
          </w:p>
        </w:tc>
        <w:tc>
          <w:tcPr>
            <w:tcW w:w="1451" w:type="dxa"/>
            <w:vAlign w:val="center"/>
          </w:tcPr>
          <w:p w:rsidR="00577802" w:rsidRPr="00E30E4B" w:rsidRDefault="00AE7F15" w:rsidP="001F5740">
            <w:pPr>
              <w:pStyle w:val="000-Noi-Dung"/>
              <w:keepNext/>
              <w:ind w:firstLine="0"/>
              <w:jc w:val="center"/>
              <w:rPr>
                <w:b/>
                <w:noProof/>
                <w:lang w:val="vi-VN"/>
              </w:rPr>
            </w:pPr>
            <w:r w:rsidRPr="00E30E4B">
              <w:rPr>
                <w:b/>
                <w:noProof/>
                <w:lang w:val="vi-VN"/>
              </w:rPr>
              <w:t>T</w:t>
            </w:r>
            <w:r w:rsidR="007101A3" w:rsidRPr="00E30E4B">
              <w:rPr>
                <w:b/>
                <w:noProof/>
                <w:lang w:val="vi-VN"/>
              </w:rPr>
              <w:t>ất cả</w:t>
            </w:r>
          </w:p>
        </w:tc>
      </w:tr>
      <w:tr w:rsidR="00577802" w:rsidRPr="00E30E4B" w:rsidTr="001F5740">
        <w:trPr>
          <w:cantSplit/>
        </w:trPr>
        <w:tc>
          <w:tcPr>
            <w:tcW w:w="1524" w:type="dxa"/>
            <w:vAlign w:val="center"/>
          </w:tcPr>
          <w:p w:rsidR="00577802" w:rsidRPr="00E30E4B" w:rsidRDefault="001E6D5C" w:rsidP="001F5740">
            <w:pPr>
              <w:pStyle w:val="000-Noi-Dung"/>
              <w:keepNext/>
              <w:ind w:firstLine="0"/>
              <w:jc w:val="center"/>
              <w:rPr>
                <w:noProof/>
                <w:lang w:val="vi-VN"/>
              </w:rPr>
            </w:pPr>
            <w:bookmarkStart w:id="70" w:name="_Hlk420362390"/>
            <w:bookmarkEnd w:id="69"/>
            <w:r w:rsidRPr="00E30E4B">
              <w:rPr>
                <w:noProof/>
                <w:lang w:val="vi-VN"/>
              </w:rPr>
              <w:t>2</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577802"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577802"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8493E" w:rsidP="001F5740">
            <w:pPr>
              <w:pStyle w:val="000-Noi-Dung"/>
              <w:keepNext/>
              <w:ind w:firstLine="0"/>
              <w:jc w:val="center"/>
              <w:rPr>
                <w:noProof/>
                <w:lang w:val="vi-VN"/>
              </w:rPr>
            </w:pPr>
            <w:r w:rsidRPr="00E30E4B">
              <w:rPr>
                <w:noProof/>
                <w:lang w:val="vi-VN"/>
              </w:rPr>
              <w:t>64.7%</w:t>
            </w:r>
          </w:p>
        </w:tc>
      </w:tr>
      <w:bookmarkEnd w:id="70"/>
      <w:tr w:rsidR="00F8493E" w:rsidRPr="00E30E4B" w:rsidTr="001F5740">
        <w:trPr>
          <w:cantSplit/>
        </w:trPr>
        <w:tc>
          <w:tcPr>
            <w:tcW w:w="1524" w:type="dxa"/>
            <w:vAlign w:val="center"/>
          </w:tcPr>
          <w:p w:rsidR="00F8493E" w:rsidRPr="00E30E4B" w:rsidRDefault="00F8493E" w:rsidP="001F5740">
            <w:pPr>
              <w:pStyle w:val="000-Noi-Dung"/>
              <w:keepNext/>
              <w:ind w:firstLine="0"/>
              <w:jc w:val="center"/>
              <w:rPr>
                <w:noProof/>
                <w:lang w:val="vi-VN"/>
              </w:rPr>
            </w:pPr>
            <w:r w:rsidRPr="00E30E4B">
              <w:rPr>
                <w:noProof/>
                <w:lang w:val="vi-VN"/>
              </w:rPr>
              <w:t>3</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F8493E"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F8493E"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F8493E" w:rsidRPr="00E30E4B" w:rsidRDefault="00F8493E" w:rsidP="001F5740">
            <w:pPr>
              <w:pStyle w:val="000-Noi-Dung"/>
              <w:keepNext/>
              <w:ind w:firstLine="0"/>
              <w:jc w:val="center"/>
              <w:rPr>
                <w:noProof/>
                <w:lang w:val="vi-VN"/>
              </w:rPr>
            </w:pPr>
            <w:r w:rsidRPr="00E30E4B">
              <w:rPr>
                <w:noProof/>
                <w:lang w:val="vi-VN"/>
              </w:rPr>
              <w:t>64.7%</w:t>
            </w:r>
          </w:p>
        </w:tc>
      </w:tr>
      <w:tr w:rsidR="00577802" w:rsidRPr="00E30E4B" w:rsidTr="001F5740">
        <w:trPr>
          <w:cantSplit/>
        </w:trPr>
        <w:tc>
          <w:tcPr>
            <w:tcW w:w="1524" w:type="dxa"/>
            <w:vAlign w:val="center"/>
          </w:tcPr>
          <w:p w:rsidR="00577802" w:rsidRPr="00E30E4B" w:rsidRDefault="001E6D5C" w:rsidP="001F5740">
            <w:pPr>
              <w:pStyle w:val="000-Noi-Dung"/>
              <w:keepNext/>
              <w:ind w:firstLine="0"/>
              <w:jc w:val="center"/>
              <w:rPr>
                <w:noProof/>
                <w:lang w:val="vi-VN"/>
              </w:rPr>
            </w:pPr>
            <w:r w:rsidRPr="00E30E4B">
              <w:rPr>
                <w:noProof/>
                <w:lang w:val="vi-VN"/>
              </w:rPr>
              <w:t>4</w:t>
            </w:r>
          </w:p>
        </w:tc>
        <w:tc>
          <w:tcPr>
            <w:tcW w:w="1528" w:type="dxa"/>
            <w:vAlign w:val="center"/>
          </w:tcPr>
          <w:p w:rsidR="00577802" w:rsidRPr="00E30E4B" w:rsidRDefault="00FD0892"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D0892"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FD0892"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FD0892"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D6584" w:rsidP="001F5740">
            <w:pPr>
              <w:pStyle w:val="000-Noi-Dung"/>
              <w:keepNext/>
              <w:ind w:firstLine="0"/>
              <w:jc w:val="center"/>
              <w:rPr>
                <w:noProof/>
                <w:lang w:val="vi-VN"/>
              </w:rPr>
            </w:pPr>
            <w:r w:rsidRPr="00E30E4B">
              <w:rPr>
                <w:noProof/>
                <w:lang w:val="vi-VN"/>
              </w:rPr>
              <w:t>73.5%</w:t>
            </w:r>
          </w:p>
        </w:tc>
      </w:tr>
      <w:tr w:rsidR="00577802" w:rsidRPr="00E30E4B" w:rsidTr="001F5740">
        <w:trPr>
          <w:cantSplit/>
        </w:trPr>
        <w:tc>
          <w:tcPr>
            <w:tcW w:w="1524" w:type="dxa"/>
            <w:vAlign w:val="center"/>
          </w:tcPr>
          <w:p w:rsidR="00577802" w:rsidRPr="00E30E4B" w:rsidRDefault="001E6D5C" w:rsidP="001F5740">
            <w:pPr>
              <w:pStyle w:val="000-Noi-Dung"/>
              <w:keepNext/>
              <w:ind w:firstLine="0"/>
              <w:jc w:val="center"/>
              <w:rPr>
                <w:noProof/>
                <w:lang w:val="vi-VN"/>
              </w:rPr>
            </w:pPr>
            <w:r w:rsidRPr="00E30E4B">
              <w:rPr>
                <w:noProof/>
                <w:lang w:val="vi-VN"/>
              </w:rPr>
              <w:t>5</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CB411F"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CB411F"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CB411F" w:rsidP="001F5740">
            <w:pPr>
              <w:pStyle w:val="000-Noi-Dung"/>
              <w:keepNext/>
              <w:ind w:firstLine="0"/>
              <w:jc w:val="center"/>
              <w:rPr>
                <w:noProof/>
                <w:lang w:val="vi-VN"/>
              </w:rPr>
            </w:pPr>
            <w:r w:rsidRPr="00E30E4B">
              <w:rPr>
                <w:noProof/>
                <w:lang w:val="vi-VN"/>
              </w:rPr>
              <w:t>73.5%</w:t>
            </w:r>
            <w:r w:rsidR="00992E5B" w:rsidRPr="00E30E4B">
              <w:rPr>
                <w:noProof/>
                <w:lang w:val="vi-VN"/>
              </w:rPr>
              <w:t xml:space="preserve"> </w:t>
            </w:r>
          </w:p>
        </w:tc>
      </w:tr>
      <w:tr w:rsidR="00577802" w:rsidRPr="00E30E4B" w:rsidTr="001F5740">
        <w:trPr>
          <w:cantSplit/>
        </w:trPr>
        <w:tc>
          <w:tcPr>
            <w:tcW w:w="1524" w:type="dxa"/>
            <w:vAlign w:val="center"/>
          </w:tcPr>
          <w:p w:rsidR="00577802" w:rsidRPr="00E30E4B" w:rsidRDefault="001E6D5C" w:rsidP="001F5740">
            <w:pPr>
              <w:pStyle w:val="000-Noi-Dung"/>
              <w:keepNext/>
              <w:ind w:firstLine="0"/>
              <w:jc w:val="center"/>
              <w:rPr>
                <w:noProof/>
                <w:lang w:val="vi-VN"/>
              </w:rPr>
            </w:pPr>
            <w:bookmarkStart w:id="71" w:name="_Hlk420363329"/>
            <w:r w:rsidRPr="00E30E4B">
              <w:rPr>
                <w:noProof/>
                <w:lang w:val="vi-VN"/>
              </w:rPr>
              <w:t>6</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577802"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577802" w:rsidRPr="00E30E4B" w:rsidRDefault="006975B7" w:rsidP="001F5740">
            <w:pPr>
              <w:pStyle w:val="000-Noi-Dung"/>
              <w:keepNext/>
              <w:ind w:firstLine="0"/>
              <w:jc w:val="center"/>
              <w:rPr>
                <w:noProof/>
                <w:lang w:val="vi-VN"/>
              </w:rPr>
            </w:pPr>
            <w:r w:rsidRPr="00E30E4B">
              <w:rPr>
                <w:noProof/>
                <w:lang w:val="vi-VN"/>
              </w:rPr>
              <w:t>67.6%</w:t>
            </w:r>
          </w:p>
        </w:tc>
      </w:tr>
      <w:bookmarkEnd w:id="71"/>
      <w:tr w:rsidR="006975B7" w:rsidRPr="00E30E4B" w:rsidTr="001F5740">
        <w:trPr>
          <w:cantSplit/>
        </w:trPr>
        <w:tc>
          <w:tcPr>
            <w:tcW w:w="1524" w:type="dxa"/>
            <w:vAlign w:val="center"/>
          </w:tcPr>
          <w:p w:rsidR="006975B7" w:rsidRPr="00E30E4B" w:rsidRDefault="006975B7" w:rsidP="001F5740">
            <w:pPr>
              <w:pStyle w:val="000-Noi-Dung"/>
              <w:ind w:firstLine="0"/>
              <w:jc w:val="center"/>
              <w:rPr>
                <w:noProof/>
                <w:lang w:val="vi-VN"/>
              </w:rPr>
            </w:pPr>
            <w:r w:rsidRPr="00E30E4B">
              <w:rPr>
                <w:noProof/>
                <w:lang w:val="vi-VN"/>
              </w:rPr>
              <w:t>7</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6975B7"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6975B7"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6975B7" w:rsidRPr="00E30E4B" w:rsidRDefault="006975B7" w:rsidP="001F5740">
            <w:pPr>
              <w:pStyle w:val="000-Noi-Dung"/>
              <w:keepNext/>
              <w:ind w:firstLine="0"/>
              <w:jc w:val="center"/>
              <w:rPr>
                <w:noProof/>
                <w:lang w:val="vi-VN"/>
              </w:rPr>
            </w:pPr>
            <w:r w:rsidRPr="00E30E4B">
              <w:rPr>
                <w:noProof/>
                <w:lang w:val="vi-VN"/>
              </w:rPr>
              <w:t>67.6%</w:t>
            </w:r>
          </w:p>
        </w:tc>
      </w:tr>
    </w:tbl>
    <w:p w:rsidR="00796BB2" w:rsidRDefault="00012A82" w:rsidP="00DF600F">
      <w:pPr>
        <w:pStyle w:val="000-Noi-Dung"/>
        <w:rPr>
          <w:noProof/>
        </w:rPr>
      </w:pPr>
      <w:r w:rsidRPr="00E30E4B">
        <w:rPr>
          <w:noProof/>
          <w:lang w:val="vi-VN"/>
        </w:rPr>
        <w:t xml:space="preserve">Kết quả thực nghiệm cho thấy độ chính xác của phương pháp LDA là </w:t>
      </w:r>
      <w:r w:rsidRPr="00E30E4B">
        <w:rPr>
          <w:b/>
          <w:noProof/>
          <w:lang w:val="vi-VN"/>
        </w:rPr>
        <w:t>79.4%</w:t>
      </w:r>
      <w:r w:rsidR="001655B9">
        <w:rPr>
          <w:noProof/>
          <w:lang w:val="vi-VN"/>
        </w:rPr>
        <w:t>. Bảng</w:t>
      </w:r>
      <w:r w:rsidR="001655B9">
        <w:rPr>
          <w:noProof/>
        </w:rPr>
        <w:t xml:space="preserve"> 3.3</w:t>
      </w:r>
      <w:r w:rsidRPr="00E30E4B">
        <w:rPr>
          <w:noProof/>
          <w:lang w:val="vi-VN"/>
        </w:rPr>
        <w:t xml:space="preserve"> mô tả chi tiết kết quả của mô hình nhận dạng sử dụng phương pháp LDA.</w:t>
      </w:r>
    </w:p>
    <w:p w:rsidR="00E96256" w:rsidRPr="00E96256" w:rsidRDefault="002C277F" w:rsidP="00AF06C8">
      <w:pPr>
        <w:pStyle w:val="BangC3"/>
        <w:rPr>
          <w:noProof/>
        </w:rPr>
      </w:pPr>
      <w:bookmarkStart w:id="72" w:name="_Toc420623190"/>
      <w:r>
        <w:rPr>
          <w:noProof/>
        </w:rPr>
        <w:t>Kết quả</w:t>
      </w:r>
      <w:r w:rsidR="00927269">
        <w:rPr>
          <w:noProof/>
        </w:rPr>
        <w:t xml:space="preserve"> </w:t>
      </w:r>
      <w:r w:rsidR="000A4AC0">
        <w:rPr>
          <w:noProof/>
        </w:rPr>
        <w:t>thực nghiệm với phương pháp LDA</w:t>
      </w:r>
      <w:bookmarkEnd w:id="72"/>
    </w:p>
    <w:tbl>
      <w:tblPr>
        <w:tblStyle w:val="TableGrid"/>
        <w:tblW w:w="0" w:type="auto"/>
        <w:tblInd w:w="108" w:type="dxa"/>
        <w:tblLook w:val="04A0"/>
      </w:tblPr>
      <w:tblGrid>
        <w:gridCol w:w="1706"/>
        <w:gridCol w:w="1812"/>
        <w:gridCol w:w="1813"/>
        <w:gridCol w:w="1813"/>
        <w:gridCol w:w="1752"/>
      </w:tblGrid>
      <w:tr w:rsidR="001427E7" w:rsidRPr="00E30E4B" w:rsidTr="003F1B7A">
        <w:tc>
          <w:tcPr>
            <w:tcW w:w="1740" w:type="dxa"/>
          </w:tcPr>
          <w:p w:rsidR="001427E7" w:rsidRPr="00E30E4B" w:rsidRDefault="001427E7" w:rsidP="009A0760">
            <w:pPr>
              <w:pStyle w:val="000-Noi-Dung"/>
              <w:ind w:firstLine="0"/>
              <w:jc w:val="center"/>
              <w:rPr>
                <w:b/>
                <w:noProof/>
                <w:lang w:val="vi-VN"/>
              </w:rPr>
            </w:pPr>
            <w:r w:rsidRPr="00E30E4B">
              <w:rPr>
                <w:b/>
                <w:noProof/>
                <w:lang w:val="vi-VN"/>
              </w:rPr>
              <w:t>Hoạt động</w:t>
            </w:r>
          </w:p>
        </w:tc>
        <w:tc>
          <w:tcPr>
            <w:tcW w:w="1848" w:type="dxa"/>
            <w:vAlign w:val="center"/>
          </w:tcPr>
          <w:p w:rsidR="001427E7" w:rsidRPr="00E30E4B" w:rsidRDefault="001427E7" w:rsidP="003F1B7A">
            <w:pPr>
              <w:pStyle w:val="000-Noi-Dung"/>
              <w:keepNext/>
              <w:ind w:firstLine="0"/>
              <w:jc w:val="center"/>
              <w:rPr>
                <w:b/>
                <w:noProof/>
                <w:lang w:val="vi-VN"/>
              </w:rPr>
            </w:pPr>
            <w:r w:rsidRPr="00E30E4B">
              <w:rPr>
                <w:b/>
                <w:noProof/>
                <w:lang w:val="vi-VN"/>
              </w:rPr>
              <w:t>Run</w:t>
            </w:r>
          </w:p>
        </w:tc>
        <w:tc>
          <w:tcPr>
            <w:tcW w:w="1849" w:type="dxa"/>
            <w:vAlign w:val="center"/>
          </w:tcPr>
          <w:p w:rsidR="001427E7" w:rsidRPr="00E30E4B" w:rsidRDefault="001427E7" w:rsidP="003F1B7A">
            <w:pPr>
              <w:pStyle w:val="000-Noi-Dung"/>
              <w:keepNext/>
              <w:ind w:firstLine="0"/>
              <w:jc w:val="center"/>
              <w:rPr>
                <w:b/>
                <w:noProof/>
                <w:lang w:val="vi-VN"/>
              </w:rPr>
            </w:pPr>
            <w:r w:rsidRPr="00E30E4B">
              <w:rPr>
                <w:b/>
                <w:noProof/>
                <w:lang w:val="vi-VN"/>
              </w:rPr>
              <w:t>Walk</w:t>
            </w:r>
          </w:p>
        </w:tc>
        <w:tc>
          <w:tcPr>
            <w:tcW w:w="1849" w:type="dxa"/>
            <w:vAlign w:val="center"/>
          </w:tcPr>
          <w:p w:rsidR="001427E7" w:rsidRPr="00E30E4B" w:rsidRDefault="001427E7" w:rsidP="003F1B7A">
            <w:pPr>
              <w:pStyle w:val="000-Noi-Dung"/>
              <w:keepNext/>
              <w:ind w:firstLine="0"/>
              <w:jc w:val="center"/>
              <w:rPr>
                <w:b/>
                <w:noProof/>
                <w:lang w:val="vi-VN"/>
              </w:rPr>
            </w:pPr>
            <w:r w:rsidRPr="00E30E4B">
              <w:rPr>
                <w:b/>
                <w:noProof/>
                <w:lang w:val="vi-VN"/>
              </w:rPr>
              <w:t>Jump</w:t>
            </w:r>
          </w:p>
        </w:tc>
        <w:tc>
          <w:tcPr>
            <w:tcW w:w="1786" w:type="dxa"/>
            <w:vAlign w:val="center"/>
          </w:tcPr>
          <w:p w:rsidR="001427E7" w:rsidRPr="00E30E4B" w:rsidRDefault="001427E7" w:rsidP="003F1B7A">
            <w:pPr>
              <w:pStyle w:val="000-Noi-Dung"/>
              <w:keepNext/>
              <w:ind w:firstLine="0"/>
              <w:jc w:val="center"/>
              <w:rPr>
                <w:b/>
                <w:noProof/>
                <w:lang w:val="vi-VN"/>
              </w:rPr>
            </w:pPr>
            <w:r w:rsidRPr="00E30E4B">
              <w:rPr>
                <w:b/>
                <w:noProof/>
                <w:lang w:val="vi-VN"/>
              </w:rPr>
              <w:t>Dance</w:t>
            </w:r>
          </w:p>
        </w:tc>
      </w:tr>
      <w:tr w:rsidR="00B6568C" w:rsidRPr="00E30E4B" w:rsidTr="00745374">
        <w:tc>
          <w:tcPr>
            <w:tcW w:w="1740" w:type="dxa"/>
          </w:tcPr>
          <w:p w:rsidR="00B6568C" w:rsidRPr="00E30E4B" w:rsidRDefault="009A0760" w:rsidP="009A0760">
            <w:pPr>
              <w:pStyle w:val="000-Noi-Dung"/>
              <w:ind w:firstLine="0"/>
              <w:jc w:val="center"/>
              <w:rPr>
                <w:b/>
                <w:noProof/>
                <w:lang w:val="vi-VN"/>
              </w:rPr>
            </w:pPr>
            <w:r w:rsidRPr="00E30E4B">
              <w:rPr>
                <w:b/>
                <w:noProof/>
                <w:lang w:val="vi-VN"/>
              </w:rPr>
              <w:t>Run</w:t>
            </w:r>
          </w:p>
        </w:tc>
        <w:tc>
          <w:tcPr>
            <w:tcW w:w="1848" w:type="dxa"/>
            <w:vAlign w:val="center"/>
          </w:tcPr>
          <w:p w:rsidR="00B6568C" w:rsidRPr="00E30E4B" w:rsidRDefault="003F28C8" w:rsidP="003F28C8">
            <w:pPr>
              <w:pStyle w:val="000-Noi-Dung"/>
              <w:ind w:firstLine="0"/>
              <w:jc w:val="center"/>
              <w:rPr>
                <w:b/>
                <w:noProof/>
                <w:lang w:val="vi-VN"/>
              </w:rPr>
            </w:pPr>
            <w:r w:rsidRPr="00E30E4B">
              <w:rPr>
                <w:b/>
                <w:noProof/>
                <w:lang w:val="vi-VN"/>
              </w:rPr>
              <w:t>57.1%</w:t>
            </w:r>
          </w:p>
        </w:tc>
        <w:tc>
          <w:tcPr>
            <w:tcW w:w="1849" w:type="dxa"/>
            <w:vAlign w:val="center"/>
          </w:tcPr>
          <w:p w:rsidR="00B6568C" w:rsidRPr="00E30E4B" w:rsidRDefault="002A5B45" w:rsidP="005317B2">
            <w:pPr>
              <w:pStyle w:val="000-Noi-Dung"/>
              <w:ind w:firstLine="0"/>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3F28C8">
            <w:pPr>
              <w:pStyle w:val="000-Noi-Dung"/>
              <w:ind w:firstLine="0"/>
              <w:jc w:val="center"/>
              <w:rPr>
                <w:noProof/>
                <w:lang w:val="vi-VN"/>
              </w:rPr>
            </w:pPr>
            <w:r w:rsidRPr="00E30E4B">
              <w:rPr>
                <w:noProof/>
                <w:lang w:val="vi-VN"/>
              </w:rPr>
              <w:t>14.4%</w:t>
            </w:r>
          </w:p>
        </w:tc>
        <w:tc>
          <w:tcPr>
            <w:tcW w:w="1786" w:type="dxa"/>
            <w:vAlign w:val="center"/>
          </w:tcPr>
          <w:p w:rsidR="00B6568C" w:rsidRPr="00E30E4B" w:rsidRDefault="005065BC" w:rsidP="003F28C8">
            <w:pPr>
              <w:pStyle w:val="000-Noi-Dung"/>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9A0760">
            <w:pPr>
              <w:pStyle w:val="000-Noi-Dung"/>
              <w:ind w:firstLine="0"/>
              <w:jc w:val="center"/>
              <w:rPr>
                <w:b/>
                <w:noProof/>
                <w:lang w:val="vi-VN"/>
              </w:rPr>
            </w:pPr>
            <w:r w:rsidRPr="00E30E4B">
              <w:rPr>
                <w:b/>
                <w:noProof/>
                <w:lang w:val="vi-VN"/>
              </w:rPr>
              <w:t>Walk</w:t>
            </w:r>
          </w:p>
        </w:tc>
        <w:tc>
          <w:tcPr>
            <w:tcW w:w="1848" w:type="dxa"/>
            <w:vAlign w:val="center"/>
          </w:tcPr>
          <w:p w:rsidR="00B6568C" w:rsidRPr="00E30E4B" w:rsidRDefault="00E96272" w:rsidP="003F28C8">
            <w:pPr>
              <w:pStyle w:val="000-Noi-Dung"/>
              <w:ind w:firstLine="0"/>
              <w:jc w:val="center"/>
              <w:rPr>
                <w:noProof/>
                <w:lang w:val="vi-VN"/>
              </w:rPr>
            </w:pPr>
            <w:r w:rsidRPr="00E30E4B">
              <w:rPr>
                <w:noProof/>
                <w:lang w:val="vi-VN"/>
              </w:rPr>
              <w:t>8.3%</w:t>
            </w:r>
          </w:p>
        </w:tc>
        <w:tc>
          <w:tcPr>
            <w:tcW w:w="1849" w:type="dxa"/>
            <w:vAlign w:val="center"/>
          </w:tcPr>
          <w:p w:rsidR="00B6568C" w:rsidRPr="00E30E4B" w:rsidRDefault="00904C6C" w:rsidP="003F28C8">
            <w:pPr>
              <w:pStyle w:val="000-Noi-Dung"/>
              <w:ind w:firstLine="0"/>
              <w:jc w:val="center"/>
              <w:rPr>
                <w:b/>
                <w:noProof/>
                <w:lang w:val="vi-VN"/>
              </w:rPr>
            </w:pPr>
            <w:r w:rsidRPr="00E30E4B">
              <w:rPr>
                <w:b/>
                <w:noProof/>
                <w:lang w:val="vi-VN"/>
              </w:rPr>
              <w:t>83.3%</w:t>
            </w:r>
          </w:p>
        </w:tc>
        <w:tc>
          <w:tcPr>
            <w:tcW w:w="1849" w:type="dxa"/>
            <w:vAlign w:val="center"/>
          </w:tcPr>
          <w:p w:rsidR="00B6568C" w:rsidRPr="00E30E4B" w:rsidRDefault="00B26287" w:rsidP="003F28C8">
            <w:pPr>
              <w:pStyle w:val="000-Noi-Dung"/>
              <w:ind w:firstLine="0"/>
              <w:jc w:val="center"/>
              <w:rPr>
                <w:noProof/>
                <w:lang w:val="vi-VN"/>
              </w:rPr>
            </w:pPr>
            <w:r w:rsidRPr="00E30E4B">
              <w:rPr>
                <w:noProof/>
                <w:lang w:val="vi-VN"/>
              </w:rPr>
              <w:t>8.3%</w:t>
            </w:r>
          </w:p>
        </w:tc>
        <w:tc>
          <w:tcPr>
            <w:tcW w:w="1786" w:type="dxa"/>
            <w:vAlign w:val="center"/>
          </w:tcPr>
          <w:p w:rsidR="00B6568C" w:rsidRPr="00E30E4B" w:rsidRDefault="00A06A32" w:rsidP="003F28C8">
            <w:pPr>
              <w:pStyle w:val="000-Noi-Dung"/>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9A0760">
            <w:pPr>
              <w:pStyle w:val="000-Noi-Dung"/>
              <w:ind w:firstLine="0"/>
              <w:jc w:val="center"/>
              <w:rPr>
                <w:b/>
                <w:noProof/>
                <w:lang w:val="vi-VN"/>
              </w:rPr>
            </w:pPr>
            <w:r w:rsidRPr="00E30E4B">
              <w:rPr>
                <w:b/>
                <w:noProof/>
                <w:lang w:val="vi-VN"/>
              </w:rPr>
              <w:t>Jump</w:t>
            </w:r>
          </w:p>
        </w:tc>
        <w:tc>
          <w:tcPr>
            <w:tcW w:w="1848" w:type="dxa"/>
            <w:vAlign w:val="center"/>
          </w:tcPr>
          <w:p w:rsidR="00B6568C" w:rsidRPr="00E30E4B" w:rsidRDefault="00291725" w:rsidP="003F28C8">
            <w:pPr>
              <w:pStyle w:val="000-Noi-Dung"/>
              <w:ind w:firstLine="0"/>
              <w:jc w:val="center"/>
              <w:rPr>
                <w:noProof/>
                <w:lang w:val="vi-VN"/>
              </w:rPr>
            </w:pPr>
            <w:r w:rsidRPr="00E30E4B">
              <w:rPr>
                <w:noProof/>
                <w:lang w:val="vi-VN"/>
              </w:rPr>
              <w:t>10.0%</w:t>
            </w:r>
          </w:p>
        </w:tc>
        <w:tc>
          <w:tcPr>
            <w:tcW w:w="1849" w:type="dxa"/>
            <w:vAlign w:val="center"/>
          </w:tcPr>
          <w:p w:rsidR="00B6568C" w:rsidRPr="00E30E4B" w:rsidRDefault="00732927" w:rsidP="003F28C8">
            <w:pPr>
              <w:pStyle w:val="000-Noi-Dung"/>
              <w:ind w:firstLine="0"/>
              <w:jc w:val="center"/>
              <w:rPr>
                <w:noProof/>
                <w:lang w:val="vi-VN"/>
              </w:rPr>
            </w:pPr>
            <w:r w:rsidRPr="00E30E4B">
              <w:rPr>
                <w:noProof/>
                <w:lang w:val="vi-VN"/>
              </w:rPr>
              <w:t>0.0%</w:t>
            </w:r>
          </w:p>
        </w:tc>
        <w:tc>
          <w:tcPr>
            <w:tcW w:w="1849" w:type="dxa"/>
            <w:vAlign w:val="center"/>
          </w:tcPr>
          <w:p w:rsidR="00B6568C" w:rsidRPr="00E30E4B" w:rsidRDefault="00160A32" w:rsidP="003F28C8">
            <w:pPr>
              <w:pStyle w:val="000-Noi-Dung"/>
              <w:ind w:firstLine="0"/>
              <w:jc w:val="center"/>
              <w:rPr>
                <w:b/>
                <w:noProof/>
                <w:lang w:val="vi-VN"/>
              </w:rPr>
            </w:pPr>
            <w:r w:rsidRPr="00E30E4B">
              <w:rPr>
                <w:b/>
                <w:noProof/>
                <w:lang w:val="vi-VN"/>
              </w:rPr>
              <w:t>90.0%</w:t>
            </w:r>
          </w:p>
        </w:tc>
        <w:tc>
          <w:tcPr>
            <w:tcW w:w="1786" w:type="dxa"/>
            <w:vAlign w:val="center"/>
          </w:tcPr>
          <w:p w:rsidR="00B6568C" w:rsidRPr="00E30E4B" w:rsidRDefault="00A06A32" w:rsidP="003F28C8">
            <w:pPr>
              <w:pStyle w:val="000-Noi-Dung"/>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9A0760">
            <w:pPr>
              <w:pStyle w:val="000-Noi-Dung"/>
              <w:ind w:firstLine="0"/>
              <w:jc w:val="center"/>
              <w:rPr>
                <w:b/>
                <w:noProof/>
                <w:lang w:val="vi-VN"/>
              </w:rPr>
            </w:pPr>
            <w:r w:rsidRPr="00E30E4B">
              <w:rPr>
                <w:b/>
                <w:noProof/>
                <w:lang w:val="vi-VN"/>
              </w:rPr>
              <w:t>Dance</w:t>
            </w:r>
          </w:p>
        </w:tc>
        <w:tc>
          <w:tcPr>
            <w:tcW w:w="1848" w:type="dxa"/>
            <w:vAlign w:val="center"/>
          </w:tcPr>
          <w:p w:rsidR="00B6568C" w:rsidRPr="00E30E4B" w:rsidRDefault="0046122A" w:rsidP="003F28C8">
            <w:pPr>
              <w:pStyle w:val="000-Noi-Dung"/>
              <w:ind w:firstLine="0"/>
              <w:jc w:val="center"/>
              <w:rPr>
                <w:noProof/>
                <w:lang w:val="vi-VN"/>
              </w:rPr>
            </w:pPr>
            <w:r w:rsidRPr="00E30E4B">
              <w:rPr>
                <w:noProof/>
                <w:lang w:val="vi-VN"/>
              </w:rPr>
              <w:t>0.0%</w:t>
            </w:r>
          </w:p>
        </w:tc>
        <w:tc>
          <w:tcPr>
            <w:tcW w:w="1849" w:type="dxa"/>
            <w:vAlign w:val="center"/>
          </w:tcPr>
          <w:p w:rsidR="00B6568C" w:rsidRPr="00E30E4B" w:rsidRDefault="0046122A" w:rsidP="003F28C8">
            <w:pPr>
              <w:pStyle w:val="000-Noi-Dung"/>
              <w:ind w:firstLine="0"/>
              <w:jc w:val="center"/>
              <w:rPr>
                <w:noProof/>
                <w:lang w:val="vi-VN"/>
              </w:rPr>
            </w:pPr>
            <w:r w:rsidRPr="00E30E4B">
              <w:rPr>
                <w:noProof/>
                <w:lang w:val="vi-VN"/>
              </w:rPr>
              <w:t>0.0%</w:t>
            </w:r>
          </w:p>
        </w:tc>
        <w:tc>
          <w:tcPr>
            <w:tcW w:w="1849" w:type="dxa"/>
            <w:vAlign w:val="center"/>
          </w:tcPr>
          <w:p w:rsidR="00B6568C" w:rsidRPr="00E30E4B" w:rsidRDefault="0046122A" w:rsidP="003F28C8">
            <w:pPr>
              <w:pStyle w:val="000-Noi-Dung"/>
              <w:ind w:firstLine="0"/>
              <w:jc w:val="center"/>
              <w:rPr>
                <w:noProof/>
                <w:lang w:val="vi-VN"/>
              </w:rPr>
            </w:pPr>
            <w:r w:rsidRPr="00E30E4B">
              <w:rPr>
                <w:noProof/>
                <w:lang w:val="vi-VN"/>
              </w:rPr>
              <w:t>20.0%</w:t>
            </w:r>
          </w:p>
        </w:tc>
        <w:tc>
          <w:tcPr>
            <w:tcW w:w="1786" w:type="dxa"/>
            <w:vAlign w:val="center"/>
          </w:tcPr>
          <w:p w:rsidR="00B6568C" w:rsidRPr="00E30E4B" w:rsidRDefault="008E2669" w:rsidP="003F28C8">
            <w:pPr>
              <w:pStyle w:val="000-Noi-Dung"/>
              <w:ind w:firstLine="0"/>
              <w:jc w:val="center"/>
              <w:rPr>
                <w:b/>
                <w:noProof/>
                <w:lang w:val="vi-VN"/>
              </w:rPr>
            </w:pPr>
            <w:r w:rsidRPr="00E30E4B">
              <w:rPr>
                <w:b/>
                <w:noProof/>
                <w:lang w:val="vi-VN"/>
              </w:rPr>
              <w:t>80.0%</w:t>
            </w:r>
          </w:p>
        </w:tc>
      </w:tr>
    </w:tbl>
    <w:p w:rsidR="00C724AE" w:rsidRPr="00E30E4B" w:rsidRDefault="00C724AE" w:rsidP="00C724AE">
      <w:pPr>
        <w:pStyle w:val="000-Noi-Dung"/>
        <w:ind w:firstLine="0"/>
        <w:rPr>
          <w:noProof/>
          <w:lang w:val="vi-VN"/>
        </w:rPr>
      </w:pPr>
    </w:p>
    <w:p w:rsidR="00845A9D" w:rsidRPr="00E30E4B" w:rsidRDefault="00845A9D" w:rsidP="00845A9D">
      <w:pPr>
        <w:pStyle w:val="Heading3"/>
        <w:rPr>
          <w:noProof/>
          <w:lang w:val="vi-VN"/>
        </w:rPr>
      </w:pPr>
      <w:bookmarkStart w:id="73" w:name="_Toc420623367"/>
      <w:r w:rsidRPr="00E30E4B">
        <w:rPr>
          <w:noProof/>
          <w:lang w:val="vi-VN"/>
        </w:rPr>
        <w:lastRenderedPageBreak/>
        <w:t>Giai đoạn thứ hai</w:t>
      </w:r>
      <w:bookmarkEnd w:id="73"/>
    </w:p>
    <w:p w:rsidR="00862EFF" w:rsidRPr="00E30E4B" w:rsidRDefault="001B6970" w:rsidP="007900C4">
      <w:pPr>
        <w:pStyle w:val="Heading2"/>
        <w:rPr>
          <w:noProof/>
          <w:lang w:val="vi-VN"/>
        </w:rPr>
        <w:sectPr w:rsidR="00862EFF" w:rsidRPr="00E30E4B" w:rsidSect="00146FE4">
          <w:pgSz w:w="11907" w:h="16840" w:code="9"/>
          <w:pgMar w:top="1985" w:right="1134" w:bottom="1985" w:left="1985" w:header="862" w:footer="720" w:gutter="0"/>
          <w:cols w:space="720"/>
          <w:titlePg/>
        </w:sectPr>
      </w:pPr>
      <w:bookmarkStart w:id="74" w:name="_Toc420623368"/>
      <w:r w:rsidRPr="00E30E4B">
        <w:rPr>
          <w:noProof/>
          <w:lang w:val="vi-VN"/>
        </w:rPr>
        <w:t>Đánh giá</w:t>
      </w:r>
      <w:bookmarkEnd w:id="74"/>
    </w:p>
    <w:p w:rsidR="007900C4" w:rsidRPr="00E30E4B" w:rsidRDefault="00B05006" w:rsidP="00315FE8">
      <w:pPr>
        <w:pStyle w:val="Heading1"/>
        <w:rPr>
          <w:noProof/>
          <w:lang w:val="vi-VN"/>
        </w:rPr>
      </w:pPr>
      <w:bookmarkStart w:id="75" w:name="_Toc420623369"/>
      <w:r w:rsidRPr="00E30E4B">
        <w:rPr>
          <w:noProof/>
          <w:lang w:val="vi-VN"/>
        </w:rPr>
        <w:lastRenderedPageBreak/>
        <w:t>KẾT LUẬN</w:t>
      </w:r>
      <w:bookmarkEnd w:id="75"/>
    </w:p>
    <w:p w:rsidR="00B05006" w:rsidRPr="00E30E4B" w:rsidRDefault="00B05006" w:rsidP="00B05006">
      <w:pPr>
        <w:pStyle w:val="Paragraph"/>
        <w:rPr>
          <w:noProof/>
          <w:szCs w:val="28"/>
          <w:lang w:val="vi-VN"/>
        </w:rPr>
      </w:pPr>
      <w:r w:rsidRPr="00E30E4B">
        <w:rPr>
          <w:noProof/>
          <w:sz w:val="26"/>
          <w:szCs w:val="22"/>
          <w:lang w:val="vi-VN"/>
        </w:rPr>
        <w:t>xxx</w:t>
      </w:r>
    </w:p>
    <w:p w:rsidR="00B05006" w:rsidRDefault="00B05006" w:rsidP="00D934EA">
      <w:pPr>
        <w:pStyle w:val="Paragraph"/>
        <w:rPr>
          <w:noProof/>
          <w:sz w:val="26"/>
          <w:szCs w:val="22"/>
        </w:rPr>
      </w:pPr>
      <w:r w:rsidRPr="00E30E4B">
        <w:rPr>
          <w:noProof/>
          <w:sz w:val="26"/>
          <w:szCs w:val="22"/>
          <w:lang w:val="vi-VN"/>
        </w:rPr>
        <w:t>xxx</w:t>
      </w:r>
    </w:p>
    <w:p w:rsidR="00D934EA" w:rsidRDefault="00D934EA" w:rsidP="00D934EA">
      <w:pPr>
        <w:pStyle w:val="Paragraph"/>
        <w:rPr>
          <w:noProof/>
          <w:sz w:val="26"/>
          <w:szCs w:val="22"/>
        </w:rPr>
      </w:pPr>
    </w:p>
    <w:p w:rsidR="00D934EA" w:rsidRPr="00D934EA" w:rsidRDefault="00D934EA" w:rsidP="00D934EA">
      <w:pPr>
        <w:pStyle w:val="Paragraph"/>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315FE8">
      <w:pPr>
        <w:pStyle w:val="Heading1"/>
        <w:rPr>
          <w:noProof/>
          <w:lang w:val="vi-VN"/>
        </w:rPr>
      </w:pPr>
      <w:bookmarkStart w:id="76" w:name="_Toc420623370"/>
      <w:r w:rsidRPr="00E30E4B">
        <w:rPr>
          <w:noProof/>
          <w:lang w:val="vi-VN"/>
        </w:rPr>
        <w:lastRenderedPageBreak/>
        <w:t>TÀI LIỆU THAM KHẢO</w:t>
      </w:r>
      <w:bookmarkEnd w:id="76"/>
    </w:p>
    <w:p w:rsidR="00AE2EEE" w:rsidRPr="00E30E4B" w:rsidRDefault="00AE2EEE" w:rsidP="00AE2EEE">
      <w:pPr>
        <w:rPr>
          <w:noProof/>
          <w:lang w:val="vi-VN"/>
        </w:rPr>
      </w:pPr>
    </w:p>
    <w:p w:rsidR="00755433" w:rsidRPr="00E30E4B" w:rsidRDefault="00755433" w:rsidP="00C64E2F">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C64E2F">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C64E2F">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C64E2F">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C64E2F">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C64E2F">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C64E2F">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C64E2F">
      <w:pPr>
        <w:pStyle w:val="000-TLTK"/>
        <w:rPr>
          <w:noProof/>
        </w:rPr>
      </w:pPr>
      <w:r w:rsidRPr="00E30E4B">
        <w:rPr>
          <w:noProof/>
        </w:rPr>
        <w:t>http://mocap.cs.cmu.edu/</w:t>
      </w:r>
    </w:p>
    <w:p w:rsidR="00755433" w:rsidRPr="00E30E4B" w:rsidRDefault="00755433" w:rsidP="00C64E2F">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C64E2F">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C64E2F">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C64E2F">
      <w:pPr>
        <w:pStyle w:val="000-TLTK"/>
        <w:rPr>
          <w:noProof/>
        </w:rPr>
      </w:pPr>
      <w:r w:rsidRPr="00E30E4B">
        <w:rPr>
          <w:noProof/>
        </w:rPr>
        <w:t>Gita Sukthankar, Katia Sycara (2005), “A Cost Minimization Approach to Human Behavior Recognition”.</w:t>
      </w:r>
    </w:p>
    <w:p w:rsidR="00755433" w:rsidRPr="00E30E4B" w:rsidRDefault="00755433" w:rsidP="00C64E2F">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C64E2F">
      <w:pPr>
        <w:pStyle w:val="000-TLTK"/>
        <w:rPr>
          <w:noProof/>
        </w:rPr>
      </w:pPr>
      <w:r w:rsidRPr="00E30E4B">
        <w:rPr>
          <w:noProof/>
        </w:rPr>
        <w:t>Lasitha Piyathilaka, Sarah Kodagoda (2013), “Human Activity Recognition for Domestic Robots”.</w:t>
      </w:r>
    </w:p>
    <w:p w:rsidR="00755433" w:rsidRPr="00E30E4B" w:rsidRDefault="00755433" w:rsidP="00C64E2F">
      <w:pPr>
        <w:pStyle w:val="000-TLTK"/>
        <w:rPr>
          <w:noProof/>
        </w:rPr>
      </w:pPr>
      <w:r w:rsidRPr="00E30E4B">
        <w:rPr>
          <w:noProof/>
        </w:rPr>
        <w:t>Mi Zhang, Alexander A. Sawchuk (2012), “Motion Primitive-Based Human Activity Recognition Using a Bag-of-Features Approach”.</w:t>
      </w:r>
    </w:p>
    <w:p w:rsidR="00755433" w:rsidRPr="00E30E4B" w:rsidRDefault="00755433" w:rsidP="00C64E2F">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C64E2F">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C64E2F">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E30E4B" w:rsidRDefault="007900C4" w:rsidP="007900C4">
      <w:pPr>
        <w:rPr>
          <w:noProof/>
          <w:lang w:val="vi-VN"/>
        </w:rPr>
        <w:sectPr w:rsidR="007900C4" w:rsidRPr="00E30E4B" w:rsidSect="005F29F1">
          <w:footerReference w:type="first" r:id="rId41"/>
          <w:type w:val="oddPage"/>
          <w:pgSz w:w="11907" w:h="16840" w:code="9"/>
          <w:pgMar w:top="1985" w:right="1134" w:bottom="1985" w:left="1985" w:header="567" w:footer="567" w:gutter="0"/>
          <w:cols w:space="720"/>
        </w:sectPr>
      </w:pPr>
      <w:r w:rsidRPr="00E30E4B">
        <w:rPr>
          <w:noProof/>
          <w:lang w:val="vi-VN"/>
        </w:rPr>
        <w:br w:type="page"/>
      </w:r>
    </w:p>
    <w:p w:rsidR="007900C4" w:rsidRPr="00E30E4B" w:rsidRDefault="007900C4" w:rsidP="00AE2EEE">
      <w:pPr>
        <w:spacing w:before="120" w:after="180"/>
        <w:jc w:val="center"/>
        <w:rPr>
          <w:b/>
          <w:bCs/>
          <w:noProof/>
          <w:sz w:val="38"/>
          <w:szCs w:val="34"/>
          <w:lang w:val="vi-VN"/>
        </w:rPr>
      </w:pPr>
      <w:r w:rsidRPr="00E30E4B">
        <w:rPr>
          <w:b/>
          <w:bCs/>
          <w:noProof/>
          <w:sz w:val="38"/>
          <w:szCs w:val="34"/>
          <w:lang w:val="vi-VN"/>
        </w:rPr>
        <w:lastRenderedPageBreak/>
        <w:t>TÓM TẮT LUẬN VĂN T</w:t>
      </w:r>
      <w:r w:rsidR="00AE2EEE" w:rsidRPr="00E30E4B">
        <w:rPr>
          <w:b/>
          <w:bCs/>
          <w:noProof/>
          <w:sz w:val="38"/>
          <w:szCs w:val="34"/>
          <w:lang w:val="vi-VN"/>
        </w:rPr>
        <w:t>HẠC SĨ</w:t>
      </w:r>
    </w:p>
    <w:p w:rsidR="00D27864" w:rsidRPr="00E30E4B" w:rsidRDefault="00D27864" w:rsidP="007900C4">
      <w:pPr>
        <w:rPr>
          <w:noProof/>
          <w:lang w:val="vi-VN"/>
        </w:rPr>
      </w:pPr>
    </w:p>
    <w:sectPr w:rsidR="00D27864" w:rsidRPr="00E30E4B" w:rsidSect="00146FE4">
      <w:headerReference w:type="default" r:id="rId42"/>
      <w:footerReference w:type="default" r:id="rId43"/>
      <w:footerReference w:type="first" r:id="rId44"/>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214E" w:rsidRDefault="00EE214E">
      <w:r>
        <w:separator/>
      </w:r>
    </w:p>
  </w:endnote>
  <w:endnote w:type="continuationSeparator" w:id="1">
    <w:p w:rsidR="00EE214E" w:rsidRDefault="00EE21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Default="003F1B7A"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F1B7A" w:rsidRDefault="003F1B7A"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63D68" w:rsidRDefault="003F1B7A"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v</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D27864" w:rsidRDefault="003F1B7A"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214E" w:rsidRDefault="00EE214E">
      <w:r>
        <w:separator/>
      </w:r>
    </w:p>
  </w:footnote>
  <w:footnote w:type="continuationSeparator" w:id="1">
    <w:p w:rsidR="00EE214E" w:rsidRDefault="00EE214E">
      <w:r>
        <w:continuationSeparator/>
      </w:r>
    </w:p>
  </w:footnote>
  <w:footnote w:id="2">
    <w:p w:rsidR="003F1B7A" w:rsidRPr="00503B13" w:rsidRDefault="003F1B7A">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3F1B7A" w:rsidRPr="00F847BF" w:rsidRDefault="003F1B7A">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3F1B7A" w:rsidRDefault="003F1B7A">
      <w:pPr>
        <w:pStyle w:val="FootnoteText"/>
      </w:pPr>
      <w:r>
        <w:rPr>
          <w:rStyle w:val="FootnoteReference"/>
        </w:rPr>
        <w:footnoteRef/>
      </w:r>
      <w:r>
        <w:t xml:space="preserve"> Mocap (Motion Capture) là hệ thống chuyên biệt dùng để chụp chuyển động.</w:t>
      </w:r>
    </w:p>
  </w:footnote>
  <w:footnote w:id="5">
    <w:p w:rsidR="003F1B7A" w:rsidRDefault="003F1B7A">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3F1B7A" w:rsidRDefault="003F1B7A">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3F1B7A" w:rsidRDefault="003F1B7A"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3F1B7A" w:rsidRDefault="003F1B7A"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3F1B7A" w:rsidRDefault="003F1B7A">
      <w:pPr>
        <w:pStyle w:val="FootnoteText"/>
      </w:pPr>
      <w:r>
        <w:rPr>
          <w:rStyle w:val="FootnoteReference"/>
        </w:rPr>
        <w:footnoteRef/>
      </w:r>
      <w:r>
        <w:t xml:space="preserve"> </w:t>
      </w:r>
      <w:r w:rsidRPr="00AF7254">
        <w:t>http://mocap.cs.cmu.edu</w:t>
      </w:r>
      <w:r>
        <w:t>/.</w:t>
      </w:r>
    </w:p>
  </w:footnote>
  <w:footnote w:id="10">
    <w:p w:rsidR="003F1B7A" w:rsidRDefault="003F1B7A">
      <w:pPr>
        <w:pStyle w:val="FootnoteText"/>
      </w:pPr>
      <w:r>
        <w:rPr>
          <w:rStyle w:val="FootnoteReference"/>
        </w:rPr>
        <w:footnoteRef/>
      </w:r>
      <w:r>
        <w:t xml:space="preserve"> </w:t>
      </w:r>
      <w:r w:rsidRPr="00AF7254">
        <w:t>http://www.mpi-inf.mpg.de/resources/HDM05/</w:t>
      </w:r>
      <w:r>
        <w:t>.</w:t>
      </w:r>
    </w:p>
  </w:footnote>
  <w:footnote w:id="11">
    <w:p w:rsidR="003F1B7A" w:rsidRDefault="003F1B7A">
      <w:pPr>
        <w:pStyle w:val="FootnoteText"/>
      </w:pPr>
      <w:r>
        <w:rPr>
          <w:rStyle w:val="FootnoteReference"/>
        </w:rPr>
        <w:footnoteRef/>
      </w:r>
      <w:r>
        <w:t xml:space="preserve"> </w:t>
      </w:r>
      <w:r w:rsidRPr="00AF7254">
        <w:t>http://kitchen.cs.cmu.edu/</w:t>
      </w:r>
      <w:r>
        <w:t>.</w:t>
      </w:r>
    </w:p>
  </w:footnote>
  <w:footnote w:id="12">
    <w:p w:rsidR="003F1B7A" w:rsidRDefault="003F1B7A">
      <w:pPr>
        <w:pStyle w:val="FootnoteText"/>
      </w:pPr>
      <w:r>
        <w:rPr>
          <w:rStyle w:val="FootnoteReference"/>
        </w:rPr>
        <w:footnoteRef/>
      </w:r>
      <w:r>
        <w:t xml:space="preserve"> </w:t>
      </w:r>
      <w:r w:rsidRPr="00AF7254">
        <w:t>http://www.cs.rochester.edu/%18spark/muri/.</w:t>
      </w:r>
    </w:p>
  </w:footnote>
  <w:footnote w:id="13">
    <w:p w:rsidR="003F1B7A" w:rsidRDefault="003F1B7A">
      <w:pPr>
        <w:pStyle w:val="FootnoteText"/>
      </w:pPr>
      <w:r>
        <w:rPr>
          <w:rStyle w:val="FootnoteReference"/>
        </w:rPr>
        <w:footnoteRef/>
      </w:r>
      <w:r>
        <w:t xml:space="preserve"> </w:t>
      </w:r>
      <w:r w:rsidRPr="00057A56">
        <w:t>http://ias.in.tum.de/software/kitchen-activity-data/.</w:t>
      </w:r>
    </w:p>
  </w:footnote>
  <w:footnote w:id="14">
    <w:p w:rsidR="003F1B7A" w:rsidRDefault="003F1B7A">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3F1B7A" w:rsidRDefault="003F1B7A">
      <w:pPr>
        <w:pStyle w:val="FootnoteText"/>
      </w:pPr>
      <w:r>
        <w:rPr>
          <w:rStyle w:val="FootnoteReference"/>
        </w:rPr>
        <w:footnoteRef/>
      </w:r>
      <w:r>
        <w:t xml:space="preserve"> </w:t>
      </w:r>
      <w:r w:rsidRPr="00D32B62">
        <w:t>http://mocap.cs.cmu.edu/resources.php</w:t>
      </w:r>
    </w:p>
  </w:footnote>
  <w:footnote w:id="16">
    <w:p w:rsidR="003F1B7A" w:rsidRDefault="003F1B7A">
      <w:pPr>
        <w:pStyle w:val="FootnoteText"/>
      </w:pPr>
      <w:r>
        <w:rPr>
          <w:rStyle w:val="FootnoteReference"/>
        </w:rPr>
        <w:footnoteRef/>
      </w:r>
      <w:r>
        <w:t xml:space="preserve"> </w:t>
      </w:r>
      <w:r w:rsidRPr="007B20C0">
        <w:t>http://accord-framework.net/</w:t>
      </w:r>
    </w:p>
  </w:footnote>
  <w:footnote w:id="17">
    <w:p w:rsidR="003F1B7A" w:rsidRDefault="003F1B7A">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Default="003F1B7A"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F1B7A" w:rsidRDefault="003F1B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B861A3" w:rsidRDefault="003F1B7A">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B32F18" w:rsidRDefault="003F1B7A" w:rsidP="00FB3C5D">
    <w:pPr>
      <w:pStyle w:val="Header"/>
      <w:tabs>
        <w:tab w:val="clear" w:pos="4320"/>
        <w:tab w:val="clear" w:pos="8640"/>
        <w:tab w:val="right" w:pos="8820"/>
      </w:tabs>
      <w:spacing w:before="60"/>
      <w:jc w:val="center"/>
    </w:pPr>
    <w:r w:rsidRPr="00B32F18">
      <w:rPr>
        <w:rStyle w:val="PageNumber"/>
      </w:rPr>
      <w:fldChar w:fldCharType="begin"/>
    </w:r>
    <w:r w:rsidRPr="00B32F18">
      <w:rPr>
        <w:rStyle w:val="PageNumber"/>
      </w:rPr>
      <w:instrText xml:space="preserve"> PAGE </w:instrText>
    </w:r>
    <w:r w:rsidRPr="00B32F18">
      <w:rPr>
        <w:rStyle w:val="PageNumber"/>
      </w:rPr>
      <w:fldChar w:fldCharType="separate"/>
    </w:r>
    <w:r w:rsidR="006F5CF5">
      <w:rPr>
        <w:rStyle w:val="PageNumber"/>
        <w:noProof/>
      </w:rPr>
      <w:t>3</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66220" w:rsidRDefault="003F1B7A" w:rsidP="0060513F">
    <w:pPr>
      <w:pStyle w:val="Header"/>
      <w:tabs>
        <w:tab w:val="clear" w:pos="4320"/>
        <w:tab w:val="clear" w:pos="8640"/>
        <w:tab w:val="right" w:pos="8820"/>
      </w:tabs>
      <w:spacing w:before="60"/>
      <w:jc w:val="center"/>
    </w:pPr>
    <w:r w:rsidRPr="00666220">
      <w:rPr>
        <w:rStyle w:val="PageNumber"/>
      </w:rPr>
      <w:fldChar w:fldCharType="begin"/>
    </w:r>
    <w:r w:rsidRPr="00666220">
      <w:rPr>
        <w:rStyle w:val="PageNumber"/>
      </w:rPr>
      <w:instrText xml:space="preserve"> PAGE </w:instrText>
    </w:r>
    <w:r w:rsidRPr="00666220">
      <w:rPr>
        <w:rStyle w:val="PageNumber"/>
      </w:rPr>
      <w:fldChar w:fldCharType="separate"/>
    </w:r>
    <w:r w:rsidR="00AA66B2">
      <w:rPr>
        <w:rStyle w:val="PageNumber"/>
        <w:noProof/>
      </w:rPr>
      <w:t>13</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Header"/>
      <w:jc w:val="center"/>
    </w:pPr>
    <w:r>
      <w:rPr>
        <w:rStyle w:val="PageNumber"/>
      </w:rPr>
      <w:fldChar w:fldCharType="begin"/>
    </w:r>
    <w:r>
      <w:rPr>
        <w:rStyle w:val="PageNumber"/>
      </w:rPr>
      <w:instrText xml:space="preserve"> PAGE </w:instrText>
    </w:r>
    <w:r>
      <w:rPr>
        <w:rStyle w:val="PageNumber"/>
      </w:rPr>
      <w:fldChar w:fldCharType="separate"/>
    </w:r>
    <w:r w:rsidR="0099573E">
      <w:rPr>
        <w:rStyle w:val="PageNumber"/>
        <w:noProof/>
      </w:rPr>
      <w:t>48</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553B43"/>
    <w:multiLevelType w:val="hybridMultilevel"/>
    <w:tmpl w:val="8AAC5476"/>
    <w:lvl w:ilvl="0" w:tplc="7E7E130C">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4">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5">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7">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8">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9">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1"/>
  </w:num>
  <w:num w:numId="8">
    <w:abstractNumId w:val="3"/>
  </w:num>
  <w:num w:numId="9">
    <w:abstractNumId w:val="12"/>
  </w:num>
  <w:num w:numId="10">
    <w:abstractNumId w:val="11"/>
  </w:num>
  <w:num w:numId="11">
    <w:abstractNumId w:val="5"/>
  </w:num>
  <w:num w:numId="12">
    <w:abstractNumId w:val="1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6246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BA3"/>
    <w:rsid w:val="00003391"/>
    <w:rsid w:val="000036AD"/>
    <w:rsid w:val="00003B78"/>
    <w:rsid w:val="00005266"/>
    <w:rsid w:val="000062F1"/>
    <w:rsid w:val="00012A82"/>
    <w:rsid w:val="00014E5B"/>
    <w:rsid w:val="00014F9D"/>
    <w:rsid w:val="000164FA"/>
    <w:rsid w:val="000173EF"/>
    <w:rsid w:val="00017621"/>
    <w:rsid w:val="00021156"/>
    <w:rsid w:val="0002156B"/>
    <w:rsid w:val="00021A83"/>
    <w:rsid w:val="00024ED6"/>
    <w:rsid w:val="00031569"/>
    <w:rsid w:val="00032556"/>
    <w:rsid w:val="00033BD6"/>
    <w:rsid w:val="000366EA"/>
    <w:rsid w:val="00036B81"/>
    <w:rsid w:val="00040AF1"/>
    <w:rsid w:val="0004280D"/>
    <w:rsid w:val="00042B3F"/>
    <w:rsid w:val="00043696"/>
    <w:rsid w:val="00047410"/>
    <w:rsid w:val="00050284"/>
    <w:rsid w:val="000515E7"/>
    <w:rsid w:val="00051AF9"/>
    <w:rsid w:val="00053A99"/>
    <w:rsid w:val="000549BA"/>
    <w:rsid w:val="00056D34"/>
    <w:rsid w:val="00057A56"/>
    <w:rsid w:val="00057C25"/>
    <w:rsid w:val="00061A86"/>
    <w:rsid w:val="00062378"/>
    <w:rsid w:val="000625A6"/>
    <w:rsid w:val="000637F3"/>
    <w:rsid w:val="000650D9"/>
    <w:rsid w:val="000652D8"/>
    <w:rsid w:val="000663A8"/>
    <w:rsid w:val="00071D33"/>
    <w:rsid w:val="00071FD3"/>
    <w:rsid w:val="000739EB"/>
    <w:rsid w:val="000740F5"/>
    <w:rsid w:val="00076166"/>
    <w:rsid w:val="00076232"/>
    <w:rsid w:val="00077357"/>
    <w:rsid w:val="00077801"/>
    <w:rsid w:val="0008235A"/>
    <w:rsid w:val="00082380"/>
    <w:rsid w:val="00084FB4"/>
    <w:rsid w:val="00085378"/>
    <w:rsid w:val="00085882"/>
    <w:rsid w:val="000869FA"/>
    <w:rsid w:val="00087245"/>
    <w:rsid w:val="000874F7"/>
    <w:rsid w:val="00087691"/>
    <w:rsid w:val="00092FA9"/>
    <w:rsid w:val="00092FB2"/>
    <w:rsid w:val="00093E16"/>
    <w:rsid w:val="000944E5"/>
    <w:rsid w:val="0009570A"/>
    <w:rsid w:val="00097939"/>
    <w:rsid w:val="00097CBE"/>
    <w:rsid w:val="00097D4E"/>
    <w:rsid w:val="000A10B1"/>
    <w:rsid w:val="000A1278"/>
    <w:rsid w:val="000A1BC9"/>
    <w:rsid w:val="000A2C60"/>
    <w:rsid w:val="000A41A5"/>
    <w:rsid w:val="000A4AC0"/>
    <w:rsid w:val="000A51CC"/>
    <w:rsid w:val="000A6B1F"/>
    <w:rsid w:val="000A7620"/>
    <w:rsid w:val="000B1327"/>
    <w:rsid w:val="000B1953"/>
    <w:rsid w:val="000B2AD6"/>
    <w:rsid w:val="000B5C90"/>
    <w:rsid w:val="000B72BB"/>
    <w:rsid w:val="000C0137"/>
    <w:rsid w:val="000C04B0"/>
    <w:rsid w:val="000C0EC4"/>
    <w:rsid w:val="000C178D"/>
    <w:rsid w:val="000C19B8"/>
    <w:rsid w:val="000C2AD0"/>
    <w:rsid w:val="000C2BB2"/>
    <w:rsid w:val="000C2F22"/>
    <w:rsid w:val="000C4261"/>
    <w:rsid w:val="000C4F33"/>
    <w:rsid w:val="000C5622"/>
    <w:rsid w:val="000C7647"/>
    <w:rsid w:val="000D3AB5"/>
    <w:rsid w:val="000D3D11"/>
    <w:rsid w:val="000D4AC3"/>
    <w:rsid w:val="000E1510"/>
    <w:rsid w:val="000E4E36"/>
    <w:rsid w:val="000E57A4"/>
    <w:rsid w:val="000E59FF"/>
    <w:rsid w:val="000F0DF4"/>
    <w:rsid w:val="000F1F13"/>
    <w:rsid w:val="000F2ADF"/>
    <w:rsid w:val="000F2F45"/>
    <w:rsid w:val="000F3D41"/>
    <w:rsid w:val="000F3EE6"/>
    <w:rsid w:val="000F4540"/>
    <w:rsid w:val="000F4E3A"/>
    <w:rsid w:val="000F6148"/>
    <w:rsid w:val="000F763D"/>
    <w:rsid w:val="000F7E0F"/>
    <w:rsid w:val="001002FF"/>
    <w:rsid w:val="001012A7"/>
    <w:rsid w:val="00101C1C"/>
    <w:rsid w:val="00103AB5"/>
    <w:rsid w:val="00104F23"/>
    <w:rsid w:val="00105B0F"/>
    <w:rsid w:val="00107F22"/>
    <w:rsid w:val="001105E4"/>
    <w:rsid w:val="00110D44"/>
    <w:rsid w:val="00111DF3"/>
    <w:rsid w:val="001122C5"/>
    <w:rsid w:val="00112401"/>
    <w:rsid w:val="0011250C"/>
    <w:rsid w:val="0011320C"/>
    <w:rsid w:val="0011352E"/>
    <w:rsid w:val="00113D93"/>
    <w:rsid w:val="00115783"/>
    <w:rsid w:val="00115CC3"/>
    <w:rsid w:val="00115F3A"/>
    <w:rsid w:val="00116639"/>
    <w:rsid w:val="00117B4B"/>
    <w:rsid w:val="001201B3"/>
    <w:rsid w:val="00120DDD"/>
    <w:rsid w:val="00121005"/>
    <w:rsid w:val="00121B06"/>
    <w:rsid w:val="001227BB"/>
    <w:rsid w:val="0012356A"/>
    <w:rsid w:val="00123ADB"/>
    <w:rsid w:val="00123DB5"/>
    <w:rsid w:val="00125A83"/>
    <w:rsid w:val="00130C10"/>
    <w:rsid w:val="00130EF3"/>
    <w:rsid w:val="0013193B"/>
    <w:rsid w:val="00132381"/>
    <w:rsid w:val="001327E4"/>
    <w:rsid w:val="001331B8"/>
    <w:rsid w:val="0013370C"/>
    <w:rsid w:val="001341B6"/>
    <w:rsid w:val="00140820"/>
    <w:rsid w:val="00141847"/>
    <w:rsid w:val="001427E7"/>
    <w:rsid w:val="00144D04"/>
    <w:rsid w:val="00144E55"/>
    <w:rsid w:val="001452A9"/>
    <w:rsid w:val="001460F7"/>
    <w:rsid w:val="00146FE4"/>
    <w:rsid w:val="00147076"/>
    <w:rsid w:val="001471D2"/>
    <w:rsid w:val="00150EC8"/>
    <w:rsid w:val="00151962"/>
    <w:rsid w:val="001537C2"/>
    <w:rsid w:val="0015390D"/>
    <w:rsid w:val="00154F6B"/>
    <w:rsid w:val="00155607"/>
    <w:rsid w:val="00155A8C"/>
    <w:rsid w:val="001609FB"/>
    <w:rsid w:val="00160A32"/>
    <w:rsid w:val="001616D5"/>
    <w:rsid w:val="00161DEA"/>
    <w:rsid w:val="001620ED"/>
    <w:rsid w:val="00162181"/>
    <w:rsid w:val="0016448B"/>
    <w:rsid w:val="001655B9"/>
    <w:rsid w:val="0016767C"/>
    <w:rsid w:val="00167727"/>
    <w:rsid w:val="001705A9"/>
    <w:rsid w:val="001725E6"/>
    <w:rsid w:val="00174037"/>
    <w:rsid w:val="0017467C"/>
    <w:rsid w:val="00175255"/>
    <w:rsid w:val="001764CC"/>
    <w:rsid w:val="00177578"/>
    <w:rsid w:val="001807FB"/>
    <w:rsid w:val="00181D60"/>
    <w:rsid w:val="001823A4"/>
    <w:rsid w:val="001837B3"/>
    <w:rsid w:val="001839C3"/>
    <w:rsid w:val="00183F06"/>
    <w:rsid w:val="001844EF"/>
    <w:rsid w:val="0018467E"/>
    <w:rsid w:val="001858AE"/>
    <w:rsid w:val="00186077"/>
    <w:rsid w:val="001874DC"/>
    <w:rsid w:val="00187D11"/>
    <w:rsid w:val="00190A89"/>
    <w:rsid w:val="00191AC4"/>
    <w:rsid w:val="00192B59"/>
    <w:rsid w:val="001931EE"/>
    <w:rsid w:val="001974CF"/>
    <w:rsid w:val="00197847"/>
    <w:rsid w:val="00197887"/>
    <w:rsid w:val="001A01CB"/>
    <w:rsid w:val="001A0494"/>
    <w:rsid w:val="001A135B"/>
    <w:rsid w:val="001A1518"/>
    <w:rsid w:val="001A1B54"/>
    <w:rsid w:val="001A3347"/>
    <w:rsid w:val="001A4EA9"/>
    <w:rsid w:val="001A4EBD"/>
    <w:rsid w:val="001A5333"/>
    <w:rsid w:val="001A564D"/>
    <w:rsid w:val="001A7C3F"/>
    <w:rsid w:val="001B139A"/>
    <w:rsid w:val="001B1C62"/>
    <w:rsid w:val="001B2A0A"/>
    <w:rsid w:val="001B2C1D"/>
    <w:rsid w:val="001B32BE"/>
    <w:rsid w:val="001B44F6"/>
    <w:rsid w:val="001B6970"/>
    <w:rsid w:val="001C2B76"/>
    <w:rsid w:val="001C465D"/>
    <w:rsid w:val="001C4D39"/>
    <w:rsid w:val="001C5CB1"/>
    <w:rsid w:val="001C6444"/>
    <w:rsid w:val="001C7EEA"/>
    <w:rsid w:val="001D1971"/>
    <w:rsid w:val="001D3314"/>
    <w:rsid w:val="001D408C"/>
    <w:rsid w:val="001D4576"/>
    <w:rsid w:val="001D46E9"/>
    <w:rsid w:val="001D4B43"/>
    <w:rsid w:val="001D4EA5"/>
    <w:rsid w:val="001D5625"/>
    <w:rsid w:val="001D5996"/>
    <w:rsid w:val="001D5A0C"/>
    <w:rsid w:val="001D6D95"/>
    <w:rsid w:val="001D6E64"/>
    <w:rsid w:val="001D77DE"/>
    <w:rsid w:val="001E0148"/>
    <w:rsid w:val="001E0992"/>
    <w:rsid w:val="001E21CD"/>
    <w:rsid w:val="001E2CA8"/>
    <w:rsid w:val="001E3C58"/>
    <w:rsid w:val="001E46D9"/>
    <w:rsid w:val="001E5F73"/>
    <w:rsid w:val="001E6712"/>
    <w:rsid w:val="001E6899"/>
    <w:rsid w:val="001E6D5C"/>
    <w:rsid w:val="001E74B4"/>
    <w:rsid w:val="001F1CED"/>
    <w:rsid w:val="001F2C38"/>
    <w:rsid w:val="001F4088"/>
    <w:rsid w:val="001F5264"/>
    <w:rsid w:val="001F5740"/>
    <w:rsid w:val="0020004C"/>
    <w:rsid w:val="0020083B"/>
    <w:rsid w:val="00203747"/>
    <w:rsid w:val="00203DC8"/>
    <w:rsid w:val="002047F4"/>
    <w:rsid w:val="0020747E"/>
    <w:rsid w:val="00207772"/>
    <w:rsid w:val="00210452"/>
    <w:rsid w:val="00212529"/>
    <w:rsid w:val="002125CE"/>
    <w:rsid w:val="00215199"/>
    <w:rsid w:val="00217CB6"/>
    <w:rsid w:val="00220DAE"/>
    <w:rsid w:val="00222001"/>
    <w:rsid w:val="00222149"/>
    <w:rsid w:val="00222EFB"/>
    <w:rsid w:val="00224E4C"/>
    <w:rsid w:val="00224FF7"/>
    <w:rsid w:val="00226AAA"/>
    <w:rsid w:val="00226F25"/>
    <w:rsid w:val="0022749E"/>
    <w:rsid w:val="002318EA"/>
    <w:rsid w:val="002322B8"/>
    <w:rsid w:val="002333E5"/>
    <w:rsid w:val="002335B6"/>
    <w:rsid w:val="00233A4A"/>
    <w:rsid w:val="00233D7D"/>
    <w:rsid w:val="0023414E"/>
    <w:rsid w:val="00234F7E"/>
    <w:rsid w:val="00236F5D"/>
    <w:rsid w:val="00237738"/>
    <w:rsid w:val="00237997"/>
    <w:rsid w:val="00237D34"/>
    <w:rsid w:val="0024032D"/>
    <w:rsid w:val="00240DEA"/>
    <w:rsid w:val="00242BB8"/>
    <w:rsid w:val="002435FA"/>
    <w:rsid w:val="00243DB9"/>
    <w:rsid w:val="00244BEE"/>
    <w:rsid w:val="0024567F"/>
    <w:rsid w:val="00245DCC"/>
    <w:rsid w:val="00246DA1"/>
    <w:rsid w:val="002470EE"/>
    <w:rsid w:val="002514E3"/>
    <w:rsid w:val="00252878"/>
    <w:rsid w:val="002530F4"/>
    <w:rsid w:val="00253EC4"/>
    <w:rsid w:val="00254121"/>
    <w:rsid w:val="0025429A"/>
    <w:rsid w:val="00255A53"/>
    <w:rsid w:val="00255A9F"/>
    <w:rsid w:val="00256081"/>
    <w:rsid w:val="00256363"/>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2C16"/>
    <w:rsid w:val="00273E7E"/>
    <w:rsid w:val="00273FA2"/>
    <w:rsid w:val="00274829"/>
    <w:rsid w:val="00275837"/>
    <w:rsid w:val="00275BF9"/>
    <w:rsid w:val="00275D74"/>
    <w:rsid w:val="00276D10"/>
    <w:rsid w:val="002770FC"/>
    <w:rsid w:val="0027727B"/>
    <w:rsid w:val="00277E32"/>
    <w:rsid w:val="00281583"/>
    <w:rsid w:val="00283177"/>
    <w:rsid w:val="00283802"/>
    <w:rsid w:val="00284AF9"/>
    <w:rsid w:val="00284AFF"/>
    <w:rsid w:val="00284F58"/>
    <w:rsid w:val="002850A9"/>
    <w:rsid w:val="002852B0"/>
    <w:rsid w:val="002853FB"/>
    <w:rsid w:val="00286516"/>
    <w:rsid w:val="00286F42"/>
    <w:rsid w:val="00291725"/>
    <w:rsid w:val="002931CD"/>
    <w:rsid w:val="00294685"/>
    <w:rsid w:val="00294D98"/>
    <w:rsid w:val="00295360"/>
    <w:rsid w:val="002A0E2C"/>
    <w:rsid w:val="002A1674"/>
    <w:rsid w:val="002A16B1"/>
    <w:rsid w:val="002A28CF"/>
    <w:rsid w:val="002A3433"/>
    <w:rsid w:val="002A3DA6"/>
    <w:rsid w:val="002A3ED2"/>
    <w:rsid w:val="002A5B45"/>
    <w:rsid w:val="002A6594"/>
    <w:rsid w:val="002B02A1"/>
    <w:rsid w:val="002B02C3"/>
    <w:rsid w:val="002B1B09"/>
    <w:rsid w:val="002B3CCB"/>
    <w:rsid w:val="002B7B31"/>
    <w:rsid w:val="002C1D60"/>
    <w:rsid w:val="002C268F"/>
    <w:rsid w:val="002C277F"/>
    <w:rsid w:val="002C2AF8"/>
    <w:rsid w:val="002C3267"/>
    <w:rsid w:val="002C3748"/>
    <w:rsid w:val="002C3C2C"/>
    <w:rsid w:val="002C40F4"/>
    <w:rsid w:val="002C4349"/>
    <w:rsid w:val="002C64A4"/>
    <w:rsid w:val="002C79F2"/>
    <w:rsid w:val="002D0094"/>
    <w:rsid w:val="002D0973"/>
    <w:rsid w:val="002D1D03"/>
    <w:rsid w:val="002D2BCD"/>
    <w:rsid w:val="002D2F47"/>
    <w:rsid w:val="002D6228"/>
    <w:rsid w:val="002D6D05"/>
    <w:rsid w:val="002D7070"/>
    <w:rsid w:val="002D762C"/>
    <w:rsid w:val="002E039E"/>
    <w:rsid w:val="002E29D7"/>
    <w:rsid w:val="002E368A"/>
    <w:rsid w:val="002E4541"/>
    <w:rsid w:val="002E4B25"/>
    <w:rsid w:val="002E52C9"/>
    <w:rsid w:val="002E59E5"/>
    <w:rsid w:val="002E5F42"/>
    <w:rsid w:val="002E6213"/>
    <w:rsid w:val="002E7146"/>
    <w:rsid w:val="002E79DE"/>
    <w:rsid w:val="002F19C5"/>
    <w:rsid w:val="002F2058"/>
    <w:rsid w:val="002F221A"/>
    <w:rsid w:val="002F27DB"/>
    <w:rsid w:val="002F3E93"/>
    <w:rsid w:val="002F47CB"/>
    <w:rsid w:val="00300348"/>
    <w:rsid w:val="003017F3"/>
    <w:rsid w:val="00302B0E"/>
    <w:rsid w:val="00302DE4"/>
    <w:rsid w:val="00302E9B"/>
    <w:rsid w:val="0030318B"/>
    <w:rsid w:val="00304738"/>
    <w:rsid w:val="00304851"/>
    <w:rsid w:val="00305502"/>
    <w:rsid w:val="003058EA"/>
    <w:rsid w:val="00307483"/>
    <w:rsid w:val="00307895"/>
    <w:rsid w:val="00310297"/>
    <w:rsid w:val="00310A00"/>
    <w:rsid w:val="00310C5E"/>
    <w:rsid w:val="00312309"/>
    <w:rsid w:val="00312466"/>
    <w:rsid w:val="003130E1"/>
    <w:rsid w:val="00315FE8"/>
    <w:rsid w:val="00316A61"/>
    <w:rsid w:val="00322057"/>
    <w:rsid w:val="00323D9A"/>
    <w:rsid w:val="00324E37"/>
    <w:rsid w:val="00325F6C"/>
    <w:rsid w:val="003268A1"/>
    <w:rsid w:val="00327201"/>
    <w:rsid w:val="00330F7D"/>
    <w:rsid w:val="00331357"/>
    <w:rsid w:val="00331433"/>
    <w:rsid w:val="00331FF8"/>
    <w:rsid w:val="00332994"/>
    <w:rsid w:val="00332AAA"/>
    <w:rsid w:val="003342C3"/>
    <w:rsid w:val="00334B9F"/>
    <w:rsid w:val="00334C2D"/>
    <w:rsid w:val="0033758D"/>
    <w:rsid w:val="003412FC"/>
    <w:rsid w:val="0034351B"/>
    <w:rsid w:val="00345771"/>
    <w:rsid w:val="0034746A"/>
    <w:rsid w:val="00347F78"/>
    <w:rsid w:val="00351EB7"/>
    <w:rsid w:val="00353650"/>
    <w:rsid w:val="003544C0"/>
    <w:rsid w:val="0035526B"/>
    <w:rsid w:val="00355E34"/>
    <w:rsid w:val="00361D5F"/>
    <w:rsid w:val="0036248E"/>
    <w:rsid w:val="003626C2"/>
    <w:rsid w:val="003669A4"/>
    <w:rsid w:val="00371A96"/>
    <w:rsid w:val="003722E4"/>
    <w:rsid w:val="00372B26"/>
    <w:rsid w:val="0037398C"/>
    <w:rsid w:val="003743B1"/>
    <w:rsid w:val="003759B2"/>
    <w:rsid w:val="003809BD"/>
    <w:rsid w:val="00380C3A"/>
    <w:rsid w:val="00382989"/>
    <w:rsid w:val="003838DC"/>
    <w:rsid w:val="00383927"/>
    <w:rsid w:val="00383A97"/>
    <w:rsid w:val="0038688F"/>
    <w:rsid w:val="00391229"/>
    <w:rsid w:val="00392D52"/>
    <w:rsid w:val="00393AD9"/>
    <w:rsid w:val="00393D5E"/>
    <w:rsid w:val="0039583F"/>
    <w:rsid w:val="003969EE"/>
    <w:rsid w:val="003A0275"/>
    <w:rsid w:val="003A058B"/>
    <w:rsid w:val="003A156A"/>
    <w:rsid w:val="003A175A"/>
    <w:rsid w:val="003A1E44"/>
    <w:rsid w:val="003A29E9"/>
    <w:rsid w:val="003A2B8E"/>
    <w:rsid w:val="003A2D54"/>
    <w:rsid w:val="003A369C"/>
    <w:rsid w:val="003A4260"/>
    <w:rsid w:val="003A4F99"/>
    <w:rsid w:val="003A5138"/>
    <w:rsid w:val="003A6016"/>
    <w:rsid w:val="003A65FB"/>
    <w:rsid w:val="003A7C48"/>
    <w:rsid w:val="003B251C"/>
    <w:rsid w:val="003B2737"/>
    <w:rsid w:val="003B3EE6"/>
    <w:rsid w:val="003B5590"/>
    <w:rsid w:val="003C0A78"/>
    <w:rsid w:val="003C0CAB"/>
    <w:rsid w:val="003C1276"/>
    <w:rsid w:val="003C20DC"/>
    <w:rsid w:val="003C35F8"/>
    <w:rsid w:val="003C4443"/>
    <w:rsid w:val="003C4E62"/>
    <w:rsid w:val="003C5997"/>
    <w:rsid w:val="003C7D06"/>
    <w:rsid w:val="003D0DFF"/>
    <w:rsid w:val="003D13DC"/>
    <w:rsid w:val="003D1BBB"/>
    <w:rsid w:val="003D3591"/>
    <w:rsid w:val="003D38D5"/>
    <w:rsid w:val="003D55C0"/>
    <w:rsid w:val="003E0270"/>
    <w:rsid w:val="003E1AA1"/>
    <w:rsid w:val="003E2EAA"/>
    <w:rsid w:val="003E2F1D"/>
    <w:rsid w:val="003E33D3"/>
    <w:rsid w:val="003E6EC1"/>
    <w:rsid w:val="003F1B7A"/>
    <w:rsid w:val="003F28C8"/>
    <w:rsid w:val="003F3AC9"/>
    <w:rsid w:val="003F5B7D"/>
    <w:rsid w:val="003F60D6"/>
    <w:rsid w:val="003F654E"/>
    <w:rsid w:val="0040194F"/>
    <w:rsid w:val="00404944"/>
    <w:rsid w:val="00404E81"/>
    <w:rsid w:val="004069ED"/>
    <w:rsid w:val="0040747E"/>
    <w:rsid w:val="00407F6A"/>
    <w:rsid w:val="00415410"/>
    <w:rsid w:val="004162B0"/>
    <w:rsid w:val="004164CF"/>
    <w:rsid w:val="00416E10"/>
    <w:rsid w:val="00417D9F"/>
    <w:rsid w:val="00420050"/>
    <w:rsid w:val="004215FA"/>
    <w:rsid w:val="00422A9F"/>
    <w:rsid w:val="00425473"/>
    <w:rsid w:val="0042601A"/>
    <w:rsid w:val="004272F5"/>
    <w:rsid w:val="0042779A"/>
    <w:rsid w:val="0042784B"/>
    <w:rsid w:val="004278FF"/>
    <w:rsid w:val="00427C8D"/>
    <w:rsid w:val="00430A99"/>
    <w:rsid w:val="00430E85"/>
    <w:rsid w:val="00431024"/>
    <w:rsid w:val="0043165B"/>
    <w:rsid w:val="004330A1"/>
    <w:rsid w:val="00433638"/>
    <w:rsid w:val="00433FAB"/>
    <w:rsid w:val="004343A4"/>
    <w:rsid w:val="00434B73"/>
    <w:rsid w:val="0043547D"/>
    <w:rsid w:val="004376BB"/>
    <w:rsid w:val="00437D70"/>
    <w:rsid w:val="00440173"/>
    <w:rsid w:val="00440AC3"/>
    <w:rsid w:val="00440D31"/>
    <w:rsid w:val="00441B91"/>
    <w:rsid w:val="00442656"/>
    <w:rsid w:val="00442CD7"/>
    <w:rsid w:val="0044312D"/>
    <w:rsid w:val="004449FE"/>
    <w:rsid w:val="00444D46"/>
    <w:rsid w:val="00447607"/>
    <w:rsid w:val="00447658"/>
    <w:rsid w:val="00450B6B"/>
    <w:rsid w:val="00452086"/>
    <w:rsid w:val="00453988"/>
    <w:rsid w:val="004546A2"/>
    <w:rsid w:val="00454B87"/>
    <w:rsid w:val="004572C3"/>
    <w:rsid w:val="00457E3B"/>
    <w:rsid w:val="0046122A"/>
    <w:rsid w:val="004617A7"/>
    <w:rsid w:val="00464DD9"/>
    <w:rsid w:val="0046550C"/>
    <w:rsid w:val="004656D4"/>
    <w:rsid w:val="0046691C"/>
    <w:rsid w:val="00466FE0"/>
    <w:rsid w:val="004671DB"/>
    <w:rsid w:val="00467B1C"/>
    <w:rsid w:val="00470D40"/>
    <w:rsid w:val="00472090"/>
    <w:rsid w:val="00472475"/>
    <w:rsid w:val="004733D4"/>
    <w:rsid w:val="00473C78"/>
    <w:rsid w:val="0047689A"/>
    <w:rsid w:val="00477526"/>
    <w:rsid w:val="00480E0E"/>
    <w:rsid w:val="00481020"/>
    <w:rsid w:val="00481286"/>
    <w:rsid w:val="00482AE5"/>
    <w:rsid w:val="004848EC"/>
    <w:rsid w:val="00485A77"/>
    <w:rsid w:val="00485AB7"/>
    <w:rsid w:val="004864CC"/>
    <w:rsid w:val="004903C3"/>
    <w:rsid w:val="004910DD"/>
    <w:rsid w:val="0049276C"/>
    <w:rsid w:val="00492E0A"/>
    <w:rsid w:val="0049394F"/>
    <w:rsid w:val="00493B2B"/>
    <w:rsid w:val="00495D47"/>
    <w:rsid w:val="004A119C"/>
    <w:rsid w:val="004A1921"/>
    <w:rsid w:val="004A1DBF"/>
    <w:rsid w:val="004A2327"/>
    <w:rsid w:val="004A341A"/>
    <w:rsid w:val="004A4386"/>
    <w:rsid w:val="004A44E8"/>
    <w:rsid w:val="004A4B07"/>
    <w:rsid w:val="004A6CAF"/>
    <w:rsid w:val="004A73FC"/>
    <w:rsid w:val="004A76D4"/>
    <w:rsid w:val="004B1B7F"/>
    <w:rsid w:val="004B22EB"/>
    <w:rsid w:val="004B2FF6"/>
    <w:rsid w:val="004B371A"/>
    <w:rsid w:val="004B485D"/>
    <w:rsid w:val="004B5CDE"/>
    <w:rsid w:val="004B6681"/>
    <w:rsid w:val="004B74EB"/>
    <w:rsid w:val="004B7D49"/>
    <w:rsid w:val="004C0047"/>
    <w:rsid w:val="004C0861"/>
    <w:rsid w:val="004C10DB"/>
    <w:rsid w:val="004C59ED"/>
    <w:rsid w:val="004C6A4A"/>
    <w:rsid w:val="004C773E"/>
    <w:rsid w:val="004D0787"/>
    <w:rsid w:val="004D0A03"/>
    <w:rsid w:val="004D0AFF"/>
    <w:rsid w:val="004D2B80"/>
    <w:rsid w:val="004D4439"/>
    <w:rsid w:val="004D443A"/>
    <w:rsid w:val="004D4DC2"/>
    <w:rsid w:val="004D59C1"/>
    <w:rsid w:val="004D5AEC"/>
    <w:rsid w:val="004D63AC"/>
    <w:rsid w:val="004D6771"/>
    <w:rsid w:val="004E06F7"/>
    <w:rsid w:val="004E0A1F"/>
    <w:rsid w:val="004E0EFF"/>
    <w:rsid w:val="004E540D"/>
    <w:rsid w:val="004E5DA9"/>
    <w:rsid w:val="004E6060"/>
    <w:rsid w:val="004E6303"/>
    <w:rsid w:val="004E6D94"/>
    <w:rsid w:val="004F024C"/>
    <w:rsid w:val="004F0254"/>
    <w:rsid w:val="004F04AB"/>
    <w:rsid w:val="004F3CAE"/>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3B13"/>
    <w:rsid w:val="005065BC"/>
    <w:rsid w:val="00506AD1"/>
    <w:rsid w:val="00507464"/>
    <w:rsid w:val="005079FB"/>
    <w:rsid w:val="00511189"/>
    <w:rsid w:val="00513DA3"/>
    <w:rsid w:val="0051474C"/>
    <w:rsid w:val="00517266"/>
    <w:rsid w:val="00520695"/>
    <w:rsid w:val="005215C5"/>
    <w:rsid w:val="0052316D"/>
    <w:rsid w:val="0052370F"/>
    <w:rsid w:val="0052495C"/>
    <w:rsid w:val="005250D3"/>
    <w:rsid w:val="0052534A"/>
    <w:rsid w:val="0052551A"/>
    <w:rsid w:val="005261F9"/>
    <w:rsid w:val="00527199"/>
    <w:rsid w:val="00530286"/>
    <w:rsid w:val="00530672"/>
    <w:rsid w:val="005317B2"/>
    <w:rsid w:val="005328EF"/>
    <w:rsid w:val="005348CE"/>
    <w:rsid w:val="005359E3"/>
    <w:rsid w:val="00536A2C"/>
    <w:rsid w:val="00540525"/>
    <w:rsid w:val="00540559"/>
    <w:rsid w:val="00542186"/>
    <w:rsid w:val="00542879"/>
    <w:rsid w:val="00542B5D"/>
    <w:rsid w:val="00543667"/>
    <w:rsid w:val="00546F10"/>
    <w:rsid w:val="00552D74"/>
    <w:rsid w:val="005543AC"/>
    <w:rsid w:val="005549AD"/>
    <w:rsid w:val="005566AD"/>
    <w:rsid w:val="0055791C"/>
    <w:rsid w:val="00560464"/>
    <w:rsid w:val="00560D1E"/>
    <w:rsid w:val="00561CB2"/>
    <w:rsid w:val="00563FCC"/>
    <w:rsid w:val="00564081"/>
    <w:rsid w:val="00564222"/>
    <w:rsid w:val="00565A37"/>
    <w:rsid w:val="005679D1"/>
    <w:rsid w:val="00567A94"/>
    <w:rsid w:val="00570D5E"/>
    <w:rsid w:val="00571220"/>
    <w:rsid w:val="0057174F"/>
    <w:rsid w:val="0057265D"/>
    <w:rsid w:val="00572AD7"/>
    <w:rsid w:val="00572B05"/>
    <w:rsid w:val="00573855"/>
    <w:rsid w:val="00573E1A"/>
    <w:rsid w:val="00574582"/>
    <w:rsid w:val="005770BC"/>
    <w:rsid w:val="0057756B"/>
    <w:rsid w:val="00577802"/>
    <w:rsid w:val="00580501"/>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995"/>
    <w:rsid w:val="00597FDE"/>
    <w:rsid w:val="005A274F"/>
    <w:rsid w:val="005A2876"/>
    <w:rsid w:val="005A289E"/>
    <w:rsid w:val="005A7D9A"/>
    <w:rsid w:val="005B0857"/>
    <w:rsid w:val="005B1DC9"/>
    <w:rsid w:val="005B4524"/>
    <w:rsid w:val="005B7170"/>
    <w:rsid w:val="005B7355"/>
    <w:rsid w:val="005C07F8"/>
    <w:rsid w:val="005C0F72"/>
    <w:rsid w:val="005C361E"/>
    <w:rsid w:val="005C4093"/>
    <w:rsid w:val="005C40F2"/>
    <w:rsid w:val="005C44D3"/>
    <w:rsid w:val="005C4724"/>
    <w:rsid w:val="005C5B06"/>
    <w:rsid w:val="005C5BB6"/>
    <w:rsid w:val="005C6F3F"/>
    <w:rsid w:val="005D096A"/>
    <w:rsid w:val="005D09CF"/>
    <w:rsid w:val="005D105D"/>
    <w:rsid w:val="005D2AF2"/>
    <w:rsid w:val="005D2D2E"/>
    <w:rsid w:val="005D3999"/>
    <w:rsid w:val="005D3EC2"/>
    <w:rsid w:val="005D43CD"/>
    <w:rsid w:val="005D458F"/>
    <w:rsid w:val="005E09D4"/>
    <w:rsid w:val="005E124E"/>
    <w:rsid w:val="005E12E2"/>
    <w:rsid w:val="005E2786"/>
    <w:rsid w:val="005E40CD"/>
    <w:rsid w:val="005E415D"/>
    <w:rsid w:val="005E5A1D"/>
    <w:rsid w:val="005E76C3"/>
    <w:rsid w:val="005F0D37"/>
    <w:rsid w:val="005F1436"/>
    <w:rsid w:val="005F2622"/>
    <w:rsid w:val="005F29F1"/>
    <w:rsid w:val="005F4395"/>
    <w:rsid w:val="005F4518"/>
    <w:rsid w:val="005F65AE"/>
    <w:rsid w:val="005F745D"/>
    <w:rsid w:val="00600954"/>
    <w:rsid w:val="00601380"/>
    <w:rsid w:val="00602CC8"/>
    <w:rsid w:val="006047C7"/>
    <w:rsid w:val="0060513F"/>
    <w:rsid w:val="006053CB"/>
    <w:rsid w:val="0060755D"/>
    <w:rsid w:val="00607931"/>
    <w:rsid w:val="00611C7F"/>
    <w:rsid w:val="006143B5"/>
    <w:rsid w:val="006169AC"/>
    <w:rsid w:val="00616EC1"/>
    <w:rsid w:val="006176E4"/>
    <w:rsid w:val="00620D7F"/>
    <w:rsid w:val="00621172"/>
    <w:rsid w:val="00621CBF"/>
    <w:rsid w:val="00622A1F"/>
    <w:rsid w:val="00623895"/>
    <w:rsid w:val="00623A12"/>
    <w:rsid w:val="00623A1D"/>
    <w:rsid w:val="00623A27"/>
    <w:rsid w:val="00623FF5"/>
    <w:rsid w:val="00624EC7"/>
    <w:rsid w:val="006253B0"/>
    <w:rsid w:val="0062619E"/>
    <w:rsid w:val="006264E2"/>
    <w:rsid w:val="00626678"/>
    <w:rsid w:val="00626CC7"/>
    <w:rsid w:val="006300FD"/>
    <w:rsid w:val="00630E2F"/>
    <w:rsid w:val="00633A7A"/>
    <w:rsid w:val="0063468C"/>
    <w:rsid w:val="0063532F"/>
    <w:rsid w:val="00637E56"/>
    <w:rsid w:val="00637EF6"/>
    <w:rsid w:val="00640954"/>
    <w:rsid w:val="006419F2"/>
    <w:rsid w:val="00641CF1"/>
    <w:rsid w:val="00644264"/>
    <w:rsid w:val="006467AB"/>
    <w:rsid w:val="0065024F"/>
    <w:rsid w:val="006515D0"/>
    <w:rsid w:val="006523CC"/>
    <w:rsid w:val="006525D2"/>
    <w:rsid w:val="0065271E"/>
    <w:rsid w:val="0065367A"/>
    <w:rsid w:val="00653723"/>
    <w:rsid w:val="00653840"/>
    <w:rsid w:val="00654FFE"/>
    <w:rsid w:val="00655872"/>
    <w:rsid w:val="006565F9"/>
    <w:rsid w:val="00656E4D"/>
    <w:rsid w:val="0065717E"/>
    <w:rsid w:val="00662692"/>
    <w:rsid w:val="00662B93"/>
    <w:rsid w:val="006632F9"/>
    <w:rsid w:val="00663C6A"/>
    <w:rsid w:val="00665504"/>
    <w:rsid w:val="00666220"/>
    <w:rsid w:val="00666822"/>
    <w:rsid w:val="006670F6"/>
    <w:rsid w:val="00667307"/>
    <w:rsid w:val="00667391"/>
    <w:rsid w:val="006702E1"/>
    <w:rsid w:val="0067261F"/>
    <w:rsid w:val="00672CDC"/>
    <w:rsid w:val="00672D31"/>
    <w:rsid w:val="0067391E"/>
    <w:rsid w:val="00673F79"/>
    <w:rsid w:val="0067573B"/>
    <w:rsid w:val="006758CE"/>
    <w:rsid w:val="006762E5"/>
    <w:rsid w:val="00676B12"/>
    <w:rsid w:val="0067753F"/>
    <w:rsid w:val="00677931"/>
    <w:rsid w:val="00680855"/>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6C43"/>
    <w:rsid w:val="00697454"/>
    <w:rsid w:val="006975B7"/>
    <w:rsid w:val="006A038F"/>
    <w:rsid w:val="006A0BD7"/>
    <w:rsid w:val="006A1317"/>
    <w:rsid w:val="006A1CE9"/>
    <w:rsid w:val="006A2425"/>
    <w:rsid w:val="006A2885"/>
    <w:rsid w:val="006A45D9"/>
    <w:rsid w:val="006A4CAD"/>
    <w:rsid w:val="006A6168"/>
    <w:rsid w:val="006A61FF"/>
    <w:rsid w:val="006A63CB"/>
    <w:rsid w:val="006A6AB3"/>
    <w:rsid w:val="006A72E1"/>
    <w:rsid w:val="006A7DAC"/>
    <w:rsid w:val="006B04CA"/>
    <w:rsid w:val="006B0A09"/>
    <w:rsid w:val="006B0AD6"/>
    <w:rsid w:val="006B1FA8"/>
    <w:rsid w:val="006B432E"/>
    <w:rsid w:val="006B54EE"/>
    <w:rsid w:val="006B6BC9"/>
    <w:rsid w:val="006B6D7E"/>
    <w:rsid w:val="006B7017"/>
    <w:rsid w:val="006C31FF"/>
    <w:rsid w:val="006C42FF"/>
    <w:rsid w:val="006C5087"/>
    <w:rsid w:val="006C7B05"/>
    <w:rsid w:val="006D1FB0"/>
    <w:rsid w:val="006D2AB6"/>
    <w:rsid w:val="006D3F87"/>
    <w:rsid w:val="006D4662"/>
    <w:rsid w:val="006D4FA1"/>
    <w:rsid w:val="006D56E7"/>
    <w:rsid w:val="006D5C0C"/>
    <w:rsid w:val="006D6362"/>
    <w:rsid w:val="006D7188"/>
    <w:rsid w:val="006E025E"/>
    <w:rsid w:val="006E0B23"/>
    <w:rsid w:val="006E0F4D"/>
    <w:rsid w:val="006E51DA"/>
    <w:rsid w:val="006E61ED"/>
    <w:rsid w:val="006E6261"/>
    <w:rsid w:val="006E6AB0"/>
    <w:rsid w:val="006E6ADD"/>
    <w:rsid w:val="006E6CB4"/>
    <w:rsid w:val="006F151D"/>
    <w:rsid w:val="006F2B6E"/>
    <w:rsid w:val="006F4387"/>
    <w:rsid w:val="006F4536"/>
    <w:rsid w:val="006F539C"/>
    <w:rsid w:val="006F5CF5"/>
    <w:rsid w:val="006F6846"/>
    <w:rsid w:val="006F685A"/>
    <w:rsid w:val="007003EE"/>
    <w:rsid w:val="00701FC4"/>
    <w:rsid w:val="00703FC2"/>
    <w:rsid w:val="00707AC3"/>
    <w:rsid w:val="007101A3"/>
    <w:rsid w:val="00710272"/>
    <w:rsid w:val="00710273"/>
    <w:rsid w:val="00714E27"/>
    <w:rsid w:val="00716B0D"/>
    <w:rsid w:val="007171F8"/>
    <w:rsid w:val="007173C3"/>
    <w:rsid w:val="00720FC5"/>
    <w:rsid w:val="0072190C"/>
    <w:rsid w:val="00722572"/>
    <w:rsid w:val="00722AFD"/>
    <w:rsid w:val="00722B20"/>
    <w:rsid w:val="00723189"/>
    <w:rsid w:val="007255C5"/>
    <w:rsid w:val="00727361"/>
    <w:rsid w:val="007278F9"/>
    <w:rsid w:val="00727D2C"/>
    <w:rsid w:val="00727EAA"/>
    <w:rsid w:val="00731195"/>
    <w:rsid w:val="00731781"/>
    <w:rsid w:val="0073244D"/>
    <w:rsid w:val="00732927"/>
    <w:rsid w:val="007332E5"/>
    <w:rsid w:val="00734F47"/>
    <w:rsid w:val="00735CC7"/>
    <w:rsid w:val="00736274"/>
    <w:rsid w:val="0073677D"/>
    <w:rsid w:val="00736A9D"/>
    <w:rsid w:val="00736FEF"/>
    <w:rsid w:val="00737FAC"/>
    <w:rsid w:val="007404C9"/>
    <w:rsid w:val="00743043"/>
    <w:rsid w:val="00744244"/>
    <w:rsid w:val="007450E9"/>
    <w:rsid w:val="00745374"/>
    <w:rsid w:val="00745894"/>
    <w:rsid w:val="00747523"/>
    <w:rsid w:val="007477D4"/>
    <w:rsid w:val="00747A45"/>
    <w:rsid w:val="00750424"/>
    <w:rsid w:val="0075046A"/>
    <w:rsid w:val="0075244F"/>
    <w:rsid w:val="00752DAC"/>
    <w:rsid w:val="00754E14"/>
    <w:rsid w:val="00755342"/>
    <w:rsid w:val="00755433"/>
    <w:rsid w:val="0075595D"/>
    <w:rsid w:val="00755D44"/>
    <w:rsid w:val="007570CD"/>
    <w:rsid w:val="00757DC8"/>
    <w:rsid w:val="00760991"/>
    <w:rsid w:val="00761951"/>
    <w:rsid w:val="00761A4C"/>
    <w:rsid w:val="007626B1"/>
    <w:rsid w:val="00764BA9"/>
    <w:rsid w:val="007662EF"/>
    <w:rsid w:val="0077058B"/>
    <w:rsid w:val="00771FB9"/>
    <w:rsid w:val="00773F6D"/>
    <w:rsid w:val="00774EE0"/>
    <w:rsid w:val="00775FA5"/>
    <w:rsid w:val="00777F00"/>
    <w:rsid w:val="007802E2"/>
    <w:rsid w:val="00780B11"/>
    <w:rsid w:val="00782671"/>
    <w:rsid w:val="00782ADD"/>
    <w:rsid w:val="00783C52"/>
    <w:rsid w:val="00786D67"/>
    <w:rsid w:val="007900C4"/>
    <w:rsid w:val="007912AE"/>
    <w:rsid w:val="00791BB1"/>
    <w:rsid w:val="00791C3B"/>
    <w:rsid w:val="00792D69"/>
    <w:rsid w:val="0079574D"/>
    <w:rsid w:val="00795FB5"/>
    <w:rsid w:val="0079608D"/>
    <w:rsid w:val="00796BB2"/>
    <w:rsid w:val="00796EB5"/>
    <w:rsid w:val="007A1279"/>
    <w:rsid w:val="007A219F"/>
    <w:rsid w:val="007A29B7"/>
    <w:rsid w:val="007A2A18"/>
    <w:rsid w:val="007A2A82"/>
    <w:rsid w:val="007A3F02"/>
    <w:rsid w:val="007A75C2"/>
    <w:rsid w:val="007A78C8"/>
    <w:rsid w:val="007B0516"/>
    <w:rsid w:val="007B0618"/>
    <w:rsid w:val="007B0FFA"/>
    <w:rsid w:val="007B1367"/>
    <w:rsid w:val="007B20C0"/>
    <w:rsid w:val="007B31FA"/>
    <w:rsid w:val="007B40DD"/>
    <w:rsid w:val="007C0EBD"/>
    <w:rsid w:val="007C1139"/>
    <w:rsid w:val="007C14A7"/>
    <w:rsid w:val="007C286B"/>
    <w:rsid w:val="007C2998"/>
    <w:rsid w:val="007C4ACF"/>
    <w:rsid w:val="007C718F"/>
    <w:rsid w:val="007C7B7E"/>
    <w:rsid w:val="007D04BF"/>
    <w:rsid w:val="007D1EF8"/>
    <w:rsid w:val="007D26FC"/>
    <w:rsid w:val="007D2B81"/>
    <w:rsid w:val="007D439D"/>
    <w:rsid w:val="007D4649"/>
    <w:rsid w:val="007D4DF6"/>
    <w:rsid w:val="007D5E93"/>
    <w:rsid w:val="007D5FAC"/>
    <w:rsid w:val="007D6A28"/>
    <w:rsid w:val="007D6DEA"/>
    <w:rsid w:val="007D7635"/>
    <w:rsid w:val="007E05F8"/>
    <w:rsid w:val="007E2A57"/>
    <w:rsid w:val="007E52AD"/>
    <w:rsid w:val="007E54A7"/>
    <w:rsid w:val="007E5E42"/>
    <w:rsid w:val="007E737D"/>
    <w:rsid w:val="007E795A"/>
    <w:rsid w:val="007F0F79"/>
    <w:rsid w:val="007F0FA1"/>
    <w:rsid w:val="007F5628"/>
    <w:rsid w:val="007F62EB"/>
    <w:rsid w:val="007F7049"/>
    <w:rsid w:val="007F7825"/>
    <w:rsid w:val="007F78E9"/>
    <w:rsid w:val="007F79B5"/>
    <w:rsid w:val="007F7E43"/>
    <w:rsid w:val="008008FA"/>
    <w:rsid w:val="00800AC7"/>
    <w:rsid w:val="00801F2A"/>
    <w:rsid w:val="008023C2"/>
    <w:rsid w:val="00805CD9"/>
    <w:rsid w:val="00805E64"/>
    <w:rsid w:val="008062B1"/>
    <w:rsid w:val="00806DA3"/>
    <w:rsid w:val="00806E8C"/>
    <w:rsid w:val="00810359"/>
    <w:rsid w:val="008122CD"/>
    <w:rsid w:val="00814593"/>
    <w:rsid w:val="00814786"/>
    <w:rsid w:val="00815F29"/>
    <w:rsid w:val="00815F45"/>
    <w:rsid w:val="00816F52"/>
    <w:rsid w:val="00817A37"/>
    <w:rsid w:val="00821028"/>
    <w:rsid w:val="00822718"/>
    <w:rsid w:val="008235F2"/>
    <w:rsid w:val="00825501"/>
    <w:rsid w:val="00826687"/>
    <w:rsid w:val="008267DD"/>
    <w:rsid w:val="00827CE4"/>
    <w:rsid w:val="00827D3C"/>
    <w:rsid w:val="00830B06"/>
    <w:rsid w:val="00831524"/>
    <w:rsid w:val="0083336F"/>
    <w:rsid w:val="00834640"/>
    <w:rsid w:val="00835EE1"/>
    <w:rsid w:val="0083664F"/>
    <w:rsid w:val="00836E02"/>
    <w:rsid w:val="00837A7D"/>
    <w:rsid w:val="00837C3D"/>
    <w:rsid w:val="00840F68"/>
    <w:rsid w:val="00841364"/>
    <w:rsid w:val="00841DF3"/>
    <w:rsid w:val="00843EAA"/>
    <w:rsid w:val="00845A9D"/>
    <w:rsid w:val="0084669A"/>
    <w:rsid w:val="00846DDE"/>
    <w:rsid w:val="00847F5E"/>
    <w:rsid w:val="00850511"/>
    <w:rsid w:val="00850F87"/>
    <w:rsid w:val="00851282"/>
    <w:rsid w:val="0085148F"/>
    <w:rsid w:val="00851572"/>
    <w:rsid w:val="008530EA"/>
    <w:rsid w:val="0085314A"/>
    <w:rsid w:val="00854691"/>
    <w:rsid w:val="00854812"/>
    <w:rsid w:val="00854E67"/>
    <w:rsid w:val="00854F90"/>
    <w:rsid w:val="00855AAA"/>
    <w:rsid w:val="0085769B"/>
    <w:rsid w:val="008604E0"/>
    <w:rsid w:val="00860E0A"/>
    <w:rsid w:val="00861C6E"/>
    <w:rsid w:val="008622DC"/>
    <w:rsid w:val="00862EFC"/>
    <w:rsid w:val="00862EFF"/>
    <w:rsid w:val="008638E5"/>
    <w:rsid w:val="00865662"/>
    <w:rsid w:val="00865688"/>
    <w:rsid w:val="008668FB"/>
    <w:rsid w:val="0086708A"/>
    <w:rsid w:val="008712DB"/>
    <w:rsid w:val="00872669"/>
    <w:rsid w:val="008731E3"/>
    <w:rsid w:val="00873392"/>
    <w:rsid w:val="0087483A"/>
    <w:rsid w:val="00874982"/>
    <w:rsid w:val="00874F4F"/>
    <w:rsid w:val="0087582C"/>
    <w:rsid w:val="00877EC0"/>
    <w:rsid w:val="00881347"/>
    <w:rsid w:val="008816D5"/>
    <w:rsid w:val="00883A8B"/>
    <w:rsid w:val="00883FC1"/>
    <w:rsid w:val="00886608"/>
    <w:rsid w:val="00886978"/>
    <w:rsid w:val="00887D00"/>
    <w:rsid w:val="00890395"/>
    <w:rsid w:val="00890F25"/>
    <w:rsid w:val="008938C8"/>
    <w:rsid w:val="008939A9"/>
    <w:rsid w:val="00893EC9"/>
    <w:rsid w:val="00893F0A"/>
    <w:rsid w:val="00895802"/>
    <w:rsid w:val="00897BE4"/>
    <w:rsid w:val="008A065C"/>
    <w:rsid w:val="008A156E"/>
    <w:rsid w:val="008A1AAB"/>
    <w:rsid w:val="008A1FA4"/>
    <w:rsid w:val="008A27E6"/>
    <w:rsid w:val="008A3436"/>
    <w:rsid w:val="008A3683"/>
    <w:rsid w:val="008A646D"/>
    <w:rsid w:val="008A647B"/>
    <w:rsid w:val="008A64A9"/>
    <w:rsid w:val="008A7495"/>
    <w:rsid w:val="008A7E61"/>
    <w:rsid w:val="008B0692"/>
    <w:rsid w:val="008B0900"/>
    <w:rsid w:val="008B0F15"/>
    <w:rsid w:val="008B1B82"/>
    <w:rsid w:val="008B1D18"/>
    <w:rsid w:val="008B3940"/>
    <w:rsid w:val="008B43CE"/>
    <w:rsid w:val="008B4657"/>
    <w:rsid w:val="008B513C"/>
    <w:rsid w:val="008B5700"/>
    <w:rsid w:val="008B6C6E"/>
    <w:rsid w:val="008C02FE"/>
    <w:rsid w:val="008C0C6D"/>
    <w:rsid w:val="008C119B"/>
    <w:rsid w:val="008C2E9F"/>
    <w:rsid w:val="008C47D0"/>
    <w:rsid w:val="008C5050"/>
    <w:rsid w:val="008C5F99"/>
    <w:rsid w:val="008C69A8"/>
    <w:rsid w:val="008C7035"/>
    <w:rsid w:val="008C70C6"/>
    <w:rsid w:val="008C79D7"/>
    <w:rsid w:val="008C7D9F"/>
    <w:rsid w:val="008D1137"/>
    <w:rsid w:val="008D1F1D"/>
    <w:rsid w:val="008D22D6"/>
    <w:rsid w:val="008D4957"/>
    <w:rsid w:val="008D4E95"/>
    <w:rsid w:val="008D5915"/>
    <w:rsid w:val="008D634F"/>
    <w:rsid w:val="008D7B1E"/>
    <w:rsid w:val="008E2669"/>
    <w:rsid w:val="008E2E9C"/>
    <w:rsid w:val="008E4373"/>
    <w:rsid w:val="008E45D8"/>
    <w:rsid w:val="008E7E3E"/>
    <w:rsid w:val="008F128E"/>
    <w:rsid w:val="008F2841"/>
    <w:rsid w:val="008F29C4"/>
    <w:rsid w:val="008F3174"/>
    <w:rsid w:val="008F4DAB"/>
    <w:rsid w:val="008F571F"/>
    <w:rsid w:val="008F5B65"/>
    <w:rsid w:val="008F7121"/>
    <w:rsid w:val="008F7730"/>
    <w:rsid w:val="0090038F"/>
    <w:rsid w:val="00900855"/>
    <w:rsid w:val="00900C11"/>
    <w:rsid w:val="0090142F"/>
    <w:rsid w:val="00901FB7"/>
    <w:rsid w:val="009024F3"/>
    <w:rsid w:val="0090348D"/>
    <w:rsid w:val="0090365F"/>
    <w:rsid w:val="0090444B"/>
    <w:rsid w:val="009048E8"/>
    <w:rsid w:val="00904C6C"/>
    <w:rsid w:val="009051D9"/>
    <w:rsid w:val="00906053"/>
    <w:rsid w:val="00906702"/>
    <w:rsid w:val="00906A82"/>
    <w:rsid w:val="00906C4A"/>
    <w:rsid w:val="00907F82"/>
    <w:rsid w:val="00912712"/>
    <w:rsid w:val="00917B2A"/>
    <w:rsid w:val="0092017C"/>
    <w:rsid w:val="00921BD3"/>
    <w:rsid w:val="00922464"/>
    <w:rsid w:val="00922785"/>
    <w:rsid w:val="0092283D"/>
    <w:rsid w:val="00923305"/>
    <w:rsid w:val="009243D7"/>
    <w:rsid w:val="009258AA"/>
    <w:rsid w:val="00927269"/>
    <w:rsid w:val="00927855"/>
    <w:rsid w:val="0092792A"/>
    <w:rsid w:val="00931791"/>
    <w:rsid w:val="00931AEC"/>
    <w:rsid w:val="00931D3D"/>
    <w:rsid w:val="009325B4"/>
    <w:rsid w:val="00932941"/>
    <w:rsid w:val="0093402D"/>
    <w:rsid w:val="00936DFF"/>
    <w:rsid w:val="00937817"/>
    <w:rsid w:val="009431B5"/>
    <w:rsid w:val="009456C1"/>
    <w:rsid w:val="00946573"/>
    <w:rsid w:val="00946B36"/>
    <w:rsid w:val="00946D21"/>
    <w:rsid w:val="0094789F"/>
    <w:rsid w:val="0095300D"/>
    <w:rsid w:val="009551D7"/>
    <w:rsid w:val="0095541B"/>
    <w:rsid w:val="009563BB"/>
    <w:rsid w:val="009615F3"/>
    <w:rsid w:val="009616A1"/>
    <w:rsid w:val="0096234C"/>
    <w:rsid w:val="00962669"/>
    <w:rsid w:val="00963A5E"/>
    <w:rsid w:val="00964D6F"/>
    <w:rsid w:val="009656A0"/>
    <w:rsid w:val="0096624E"/>
    <w:rsid w:val="009675AD"/>
    <w:rsid w:val="009675B9"/>
    <w:rsid w:val="009678EB"/>
    <w:rsid w:val="00970922"/>
    <w:rsid w:val="0097170A"/>
    <w:rsid w:val="00971907"/>
    <w:rsid w:val="00971CC9"/>
    <w:rsid w:val="00971DAE"/>
    <w:rsid w:val="00972EA0"/>
    <w:rsid w:val="009737BF"/>
    <w:rsid w:val="00974A3D"/>
    <w:rsid w:val="00976ABA"/>
    <w:rsid w:val="00977B96"/>
    <w:rsid w:val="00977C70"/>
    <w:rsid w:val="00981C4B"/>
    <w:rsid w:val="00984C44"/>
    <w:rsid w:val="009852CD"/>
    <w:rsid w:val="00986825"/>
    <w:rsid w:val="009878DA"/>
    <w:rsid w:val="00990797"/>
    <w:rsid w:val="009909E4"/>
    <w:rsid w:val="009913D9"/>
    <w:rsid w:val="009929C5"/>
    <w:rsid w:val="00992E5B"/>
    <w:rsid w:val="00992F18"/>
    <w:rsid w:val="009935E1"/>
    <w:rsid w:val="0099568E"/>
    <w:rsid w:val="0099573E"/>
    <w:rsid w:val="00996FB3"/>
    <w:rsid w:val="00997612"/>
    <w:rsid w:val="009A0760"/>
    <w:rsid w:val="009A13F1"/>
    <w:rsid w:val="009A264F"/>
    <w:rsid w:val="009A282B"/>
    <w:rsid w:val="009A301E"/>
    <w:rsid w:val="009A4D3F"/>
    <w:rsid w:val="009A5A31"/>
    <w:rsid w:val="009A79CC"/>
    <w:rsid w:val="009A7B48"/>
    <w:rsid w:val="009A7D61"/>
    <w:rsid w:val="009B0207"/>
    <w:rsid w:val="009B1ACB"/>
    <w:rsid w:val="009B3A4F"/>
    <w:rsid w:val="009B434F"/>
    <w:rsid w:val="009B5A7A"/>
    <w:rsid w:val="009B67EE"/>
    <w:rsid w:val="009B6DE1"/>
    <w:rsid w:val="009B7078"/>
    <w:rsid w:val="009B77A9"/>
    <w:rsid w:val="009C02B4"/>
    <w:rsid w:val="009C1500"/>
    <w:rsid w:val="009C1571"/>
    <w:rsid w:val="009C2568"/>
    <w:rsid w:val="009C27A2"/>
    <w:rsid w:val="009C33D8"/>
    <w:rsid w:val="009C37D9"/>
    <w:rsid w:val="009C43F1"/>
    <w:rsid w:val="009C75DB"/>
    <w:rsid w:val="009C767B"/>
    <w:rsid w:val="009D13C1"/>
    <w:rsid w:val="009D31F9"/>
    <w:rsid w:val="009D4120"/>
    <w:rsid w:val="009D4D41"/>
    <w:rsid w:val="009D7778"/>
    <w:rsid w:val="009D77ED"/>
    <w:rsid w:val="009E08EA"/>
    <w:rsid w:val="009E3222"/>
    <w:rsid w:val="009E3C51"/>
    <w:rsid w:val="009E514E"/>
    <w:rsid w:val="009E5D05"/>
    <w:rsid w:val="009E5E6D"/>
    <w:rsid w:val="009F0C77"/>
    <w:rsid w:val="009F34A5"/>
    <w:rsid w:val="009F371C"/>
    <w:rsid w:val="009F53D4"/>
    <w:rsid w:val="009F59F5"/>
    <w:rsid w:val="009F71C1"/>
    <w:rsid w:val="009F783E"/>
    <w:rsid w:val="009F7D6C"/>
    <w:rsid w:val="00A0013D"/>
    <w:rsid w:val="00A01272"/>
    <w:rsid w:val="00A0163D"/>
    <w:rsid w:val="00A0270F"/>
    <w:rsid w:val="00A0376F"/>
    <w:rsid w:val="00A06323"/>
    <w:rsid w:val="00A06A32"/>
    <w:rsid w:val="00A07B61"/>
    <w:rsid w:val="00A148E3"/>
    <w:rsid w:val="00A15573"/>
    <w:rsid w:val="00A15D2D"/>
    <w:rsid w:val="00A16B44"/>
    <w:rsid w:val="00A20F18"/>
    <w:rsid w:val="00A21BA7"/>
    <w:rsid w:val="00A2262A"/>
    <w:rsid w:val="00A22C2D"/>
    <w:rsid w:val="00A2309F"/>
    <w:rsid w:val="00A2377E"/>
    <w:rsid w:val="00A23A81"/>
    <w:rsid w:val="00A23D5C"/>
    <w:rsid w:val="00A24D8A"/>
    <w:rsid w:val="00A24EF8"/>
    <w:rsid w:val="00A259BA"/>
    <w:rsid w:val="00A26235"/>
    <w:rsid w:val="00A2701A"/>
    <w:rsid w:val="00A3230A"/>
    <w:rsid w:val="00A325B2"/>
    <w:rsid w:val="00A32EB5"/>
    <w:rsid w:val="00A32F9D"/>
    <w:rsid w:val="00A34648"/>
    <w:rsid w:val="00A35599"/>
    <w:rsid w:val="00A358F2"/>
    <w:rsid w:val="00A36599"/>
    <w:rsid w:val="00A365AF"/>
    <w:rsid w:val="00A3759D"/>
    <w:rsid w:val="00A378B2"/>
    <w:rsid w:val="00A42B81"/>
    <w:rsid w:val="00A44A1E"/>
    <w:rsid w:val="00A45E7B"/>
    <w:rsid w:val="00A462D7"/>
    <w:rsid w:val="00A4721D"/>
    <w:rsid w:val="00A47DCB"/>
    <w:rsid w:val="00A50661"/>
    <w:rsid w:val="00A50CBA"/>
    <w:rsid w:val="00A52BB6"/>
    <w:rsid w:val="00A52F87"/>
    <w:rsid w:val="00A55E96"/>
    <w:rsid w:val="00A56BA8"/>
    <w:rsid w:val="00A62CF1"/>
    <w:rsid w:val="00A631DF"/>
    <w:rsid w:val="00A63BDB"/>
    <w:rsid w:val="00A63D2D"/>
    <w:rsid w:val="00A646C0"/>
    <w:rsid w:val="00A67CB1"/>
    <w:rsid w:val="00A70A9D"/>
    <w:rsid w:val="00A720F1"/>
    <w:rsid w:val="00A72314"/>
    <w:rsid w:val="00A728BC"/>
    <w:rsid w:val="00A7387D"/>
    <w:rsid w:val="00A7491E"/>
    <w:rsid w:val="00A7551D"/>
    <w:rsid w:val="00A7607C"/>
    <w:rsid w:val="00A76B90"/>
    <w:rsid w:val="00A7749C"/>
    <w:rsid w:val="00A81839"/>
    <w:rsid w:val="00A831E8"/>
    <w:rsid w:val="00A85809"/>
    <w:rsid w:val="00A86654"/>
    <w:rsid w:val="00A87913"/>
    <w:rsid w:val="00A87B09"/>
    <w:rsid w:val="00A87ED2"/>
    <w:rsid w:val="00A90898"/>
    <w:rsid w:val="00A917F6"/>
    <w:rsid w:val="00A919CB"/>
    <w:rsid w:val="00A9229C"/>
    <w:rsid w:val="00A95800"/>
    <w:rsid w:val="00A960CF"/>
    <w:rsid w:val="00A9617A"/>
    <w:rsid w:val="00A96280"/>
    <w:rsid w:val="00A96BF8"/>
    <w:rsid w:val="00AA104A"/>
    <w:rsid w:val="00AA123B"/>
    <w:rsid w:val="00AA24A7"/>
    <w:rsid w:val="00AA2BD7"/>
    <w:rsid w:val="00AA2CB4"/>
    <w:rsid w:val="00AA34DA"/>
    <w:rsid w:val="00AA3B19"/>
    <w:rsid w:val="00AA4A8F"/>
    <w:rsid w:val="00AA591B"/>
    <w:rsid w:val="00AA66B2"/>
    <w:rsid w:val="00AB1880"/>
    <w:rsid w:val="00AB344C"/>
    <w:rsid w:val="00AB3AA5"/>
    <w:rsid w:val="00AB5F00"/>
    <w:rsid w:val="00AB5FDE"/>
    <w:rsid w:val="00AB7636"/>
    <w:rsid w:val="00AB7A50"/>
    <w:rsid w:val="00AC265A"/>
    <w:rsid w:val="00AC2B0A"/>
    <w:rsid w:val="00AC30B4"/>
    <w:rsid w:val="00AC33EE"/>
    <w:rsid w:val="00AC3CCA"/>
    <w:rsid w:val="00AC4509"/>
    <w:rsid w:val="00AC5636"/>
    <w:rsid w:val="00AC61EE"/>
    <w:rsid w:val="00AC7EC8"/>
    <w:rsid w:val="00AD1821"/>
    <w:rsid w:val="00AD2E1A"/>
    <w:rsid w:val="00AD35C4"/>
    <w:rsid w:val="00AD3AF4"/>
    <w:rsid w:val="00AD5FC4"/>
    <w:rsid w:val="00AD621E"/>
    <w:rsid w:val="00AD6B2C"/>
    <w:rsid w:val="00AD7A52"/>
    <w:rsid w:val="00AD7A74"/>
    <w:rsid w:val="00AE205D"/>
    <w:rsid w:val="00AE2EEE"/>
    <w:rsid w:val="00AE3A7E"/>
    <w:rsid w:val="00AE3D60"/>
    <w:rsid w:val="00AE496D"/>
    <w:rsid w:val="00AE5776"/>
    <w:rsid w:val="00AE63FA"/>
    <w:rsid w:val="00AE68D1"/>
    <w:rsid w:val="00AE6B85"/>
    <w:rsid w:val="00AE7451"/>
    <w:rsid w:val="00AE76F2"/>
    <w:rsid w:val="00AE7F15"/>
    <w:rsid w:val="00AF0285"/>
    <w:rsid w:val="00AF06C8"/>
    <w:rsid w:val="00AF1FE1"/>
    <w:rsid w:val="00AF2B1E"/>
    <w:rsid w:val="00AF4485"/>
    <w:rsid w:val="00AF62DC"/>
    <w:rsid w:val="00AF6F4A"/>
    <w:rsid w:val="00AF7069"/>
    <w:rsid w:val="00AF7163"/>
    <w:rsid w:val="00AF7254"/>
    <w:rsid w:val="00B00343"/>
    <w:rsid w:val="00B00C24"/>
    <w:rsid w:val="00B00DED"/>
    <w:rsid w:val="00B0261F"/>
    <w:rsid w:val="00B02846"/>
    <w:rsid w:val="00B0299E"/>
    <w:rsid w:val="00B02ABA"/>
    <w:rsid w:val="00B02BF2"/>
    <w:rsid w:val="00B02CFD"/>
    <w:rsid w:val="00B03131"/>
    <w:rsid w:val="00B04511"/>
    <w:rsid w:val="00B04986"/>
    <w:rsid w:val="00B05006"/>
    <w:rsid w:val="00B06016"/>
    <w:rsid w:val="00B0634A"/>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2026B"/>
    <w:rsid w:val="00B215E9"/>
    <w:rsid w:val="00B23553"/>
    <w:rsid w:val="00B246BF"/>
    <w:rsid w:val="00B25404"/>
    <w:rsid w:val="00B25795"/>
    <w:rsid w:val="00B25C82"/>
    <w:rsid w:val="00B26287"/>
    <w:rsid w:val="00B26C4D"/>
    <w:rsid w:val="00B2703F"/>
    <w:rsid w:val="00B3083E"/>
    <w:rsid w:val="00B309E6"/>
    <w:rsid w:val="00B30ACD"/>
    <w:rsid w:val="00B313C6"/>
    <w:rsid w:val="00B315A1"/>
    <w:rsid w:val="00B31E71"/>
    <w:rsid w:val="00B3298A"/>
    <w:rsid w:val="00B32F18"/>
    <w:rsid w:val="00B335D0"/>
    <w:rsid w:val="00B3423C"/>
    <w:rsid w:val="00B3485F"/>
    <w:rsid w:val="00B34A0E"/>
    <w:rsid w:val="00B34C84"/>
    <w:rsid w:val="00B3502A"/>
    <w:rsid w:val="00B35B31"/>
    <w:rsid w:val="00B372DB"/>
    <w:rsid w:val="00B372EB"/>
    <w:rsid w:val="00B37F77"/>
    <w:rsid w:val="00B40407"/>
    <w:rsid w:val="00B40DF2"/>
    <w:rsid w:val="00B428AD"/>
    <w:rsid w:val="00B4328A"/>
    <w:rsid w:val="00B43F11"/>
    <w:rsid w:val="00B45D44"/>
    <w:rsid w:val="00B460A5"/>
    <w:rsid w:val="00B46F0B"/>
    <w:rsid w:val="00B47685"/>
    <w:rsid w:val="00B47773"/>
    <w:rsid w:val="00B50797"/>
    <w:rsid w:val="00B50DA9"/>
    <w:rsid w:val="00B50DAE"/>
    <w:rsid w:val="00B514BF"/>
    <w:rsid w:val="00B517E3"/>
    <w:rsid w:val="00B5215E"/>
    <w:rsid w:val="00B52847"/>
    <w:rsid w:val="00B54256"/>
    <w:rsid w:val="00B574BE"/>
    <w:rsid w:val="00B6042E"/>
    <w:rsid w:val="00B61998"/>
    <w:rsid w:val="00B63F9F"/>
    <w:rsid w:val="00B64805"/>
    <w:rsid w:val="00B64A56"/>
    <w:rsid w:val="00B64FF7"/>
    <w:rsid w:val="00B65437"/>
    <w:rsid w:val="00B6568C"/>
    <w:rsid w:val="00B66645"/>
    <w:rsid w:val="00B67530"/>
    <w:rsid w:val="00B677EC"/>
    <w:rsid w:val="00B67A74"/>
    <w:rsid w:val="00B67C94"/>
    <w:rsid w:val="00B73FB0"/>
    <w:rsid w:val="00B746CA"/>
    <w:rsid w:val="00B75B9F"/>
    <w:rsid w:val="00B76E85"/>
    <w:rsid w:val="00B77806"/>
    <w:rsid w:val="00B814D4"/>
    <w:rsid w:val="00B81E43"/>
    <w:rsid w:val="00B84A11"/>
    <w:rsid w:val="00B858DA"/>
    <w:rsid w:val="00B861A3"/>
    <w:rsid w:val="00B87201"/>
    <w:rsid w:val="00B87202"/>
    <w:rsid w:val="00B87A2D"/>
    <w:rsid w:val="00B90A25"/>
    <w:rsid w:val="00B9279A"/>
    <w:rsid w:val="00B92F86"/>
    <w:rsid w:val="00B9415B"/>
    <w:rsid w:val="00B954F0"/>
    <w:rsid w:val="00B95563"/>
    <w:rsid w:val="00BA0767"/>
    <w:rsid w:val="00BA21D9"/>
    <w:rsid w:val="00BA3579"/>
    <w:rsid w:val="00BA35E1"/>
    <w:rsid w:val="00BA3648"/>
    <w:rsid w:val="00BA57D8"/>
    <w:rsid w:val="00BA7784"/>
    <w:rsid w:val="00BB0AB6"/>
    <w:rsid w:val="00BB4D87"/>
    <w:rsid w:val="00BB64A9"/>
    <w:rsid w:val="00BB6C14"/>
    <w:rsid w:val="00BB70D4"/>
    <w:rsid w:val="00BB79F4"/>
    <w:rsid w:val="00BC04D8"/>
    <w:rsid w:val="00BC0ECF"/>
    <w:rsid w:val="00BC199C"/>
    <w:rsid w:val="00BC1D18"/>
    <w:rsid w:val="00BC201D"/>
    <w:rsid w:val="00BC23C7"/>
    <w:rsid w:val="00BC3BEE"/>
    <w:rsid w:val="00BC4800"/>
    <w:rsid w:val="00BC521B"/>
    <w:rsid w:val="00BC5866"/>
    <w:rsid w:val="00BC5DCA"/>
    <w:rsid w:val="00BC5FF7"/>
    <w:rsid w:val="00BC6978"/>
    <w:rsid w:val="00BC7063"/>
    <w:rsid w:val="00BC7248"/>
    <w:rsid w:val="00BD0193"/>
    <w:rsid w:val="00BD0382"/>
    <w:rsid w:val="00BD0D5D"/>
    <w:rsid w:val="00BD311A"/>
    <w:rsid w:val="00BD34EE"/>
    <w:rsid w:val="00BD3B78"/>
    <w:rsid w:val="00BD5007"/>
    <w:rsid w:val="00BD524F"/>
    <w:rsid w:val="00BD5D92"/>
    <w:rsid w:val="00BE0BE9"/>
    <w:rsid w:val="00BE2A5A"/>
    <w:rsid w:val="00BE32A6"/>
    <w:rsid w:val="00BE4E7C"/>
    <w:rsid w:val="00BE6BB5"/>
    <w:rsid w:val="00BF1E30"/>
    <w:rsid w:val="00BF23D1"/>
    <w:rsid w:val="00BF2419"/>
    <w:rsid w:val="00BF45FD"/>
    <w:rsid w:val="00BF4770"/>
    <w:rsid w:val="00BF66BF"/>
    <w:rsid w:val="00BF7EE0"/>
    <w:rsid w:val="00BF7FF6"/>
    <w:rsid w:val="00C01779"/>
    <w:rsid w:val="00C02550"/>
    <w:rsid w:val="00C03915"/>
    <w:rsid w:val="00C03FB5"/>
    <w:rsid w:val="00C04027"/>
    <w:rsid w:val="00C05383"/>
    <w:rsid w:val="00C05466"/>
    <w:rsid w:val="00C0570D"/>
    <w:rsid w:val="00C0604D"/>
    <w:rsid w:val="00C06BBD"/>
    <w:rsid w:val="00C11F50"/>
    <w:rsid w:val="00C126D2"/>
    <w:rsid w:val="00C12A87"/>
    <w:rsid w:val="00C13E45"/>
    <w:rsid w:val="00C14F14"/>
    <w:rsid w:val="00C14F62"/>
    <w:rsid w:val="00C16CE8"/>
    <w:rsid w:val="00C219D2"/>
    <w:rsid w:val="00C24EEE"/>
    <w:rsid w:val="00C25017"/>
    <w:rsid w:val="00C25E5C"/>
    <w:rsid w:val="00C26100"/>
    <w:rsid w:val="00C26813"/>
    <w:rsid w:val="00C271DD"/>
    <w:rsid w:val="00C274BE"/>
    <w:rsid w:val="00C30D3A"/>
    <w:rsid w:val="00C31DDD"/>
    <w:rsid w:val="00C32083"/>
    <w:rsid w:val="00C3317C"/>
    <w:rsid w:val="00C33759"/>
    <w:rsid w:val="00C3432F"/>
    <w:rsid w:val="00C34614"/>
    <w:rsid w:val="00C3499E"/>
    <w:rsid w:val="00C35073"/>
    <w:rsid w:val="00C36311"/>
    <w:rsid w:val="00C36DB2"/>
    <w:rsid w:val="00C4051B"/>
    <w:rsid w:val="00C4217D"/>
    <w:rsid w:val="00C42A20"/>
    <w:rsid w:val="00C4370D"/>
    <w:rsid w:val="00C43A26"/>
    <w:rsid w:val="00C462D5"/>
    <w:rsid w:val="00C51240"/>
    <w:rsid w:val="00C51A7F"/>
    <w:rsid w:val="00C52CA7"/>
    <w:rsid w:val="00C534A5"/>
    <w:rsid w:val="00C537D4"/>
    <w:rsid w:val="00C53A8C"/>
    <w:rsid w:val="00C540B4"/>
    <w:rsid w:val="00C55BF8"/>
    <w:rsid w:val="00C57207"/>
    <w:rsid w:val="00C57CBE"/>
    <w:rsid w:val="00C57F13"/>
    <w:rsid w:val="00C60B86"/>
    <w:rsid w:val="00C60BFF"/>
    <w:rsid w:val="00C60D95"/>
    <w:rsid w:val="00C61B72"/>
    <w:rsid w:val="00C61CEE"/>
    <w:rsid w:val="00C63D68"/>
    <w:rsid w:val="00C64080"/>
    <w:rsid w:val="00C640AF"/>
    <w:rsid w:val="00C641C6"/>
    <w:rsid w:val="00C64E2F"/>
    <w:rsid w:val="00C676A8"/>
    <w:rsid w:val="00C70239"/>
    <w:rsid w:val="00C7177C"/>
    <w:rsid w:val="00C71E7F"/>
    <w:rsid w:val="00C72108"/>
    <w:rsid w:val="00C724AE"/>
    <w:rsid w:val="00C736C5"/>
    <w:rsid w:val="00C76241"/>
    <w:rsid w:val="00C76ED0"/>
    <w:rsid w:val="00C80C0F"/>
    <w:rsid w:val="00C81E0B"/>
    <w:rsid w:val="00C841BD"/>
    <w:rsid w:val="00C852B6"/>
    <w:rsid w:val="00C863B9"/>
    <w:rsid w:val="00C8739B"/>
    <w:rsid w:val="00C909B2"/>
    <w:rsid w:val="00C90AAE"/>
    <w:rsid w:val="00C931F3"/>
    <w:rsid w:val="00C93CD2"/>
    <w:rsid w:val="00C94E0B"/>
    <w:rsid w:val="00C95158"/>
    <w:rsid w:val="00C956C9"/>
    <w:rsid w:val="00C977B8"/>
    <w:rsid w:val="00CA2AA5"/>
    <w:rsid w:val="00CA35B7"/>
    <w:rsid w:val="00CA4312"/>
    <w:rsid w:val="00CA4373"/>
    <w:rsid w:val="00CA5FBD"/>
    <w:rsid w:val="00CA609E"/>
    <w:rsid w:val="00CB04DF"/>
    <w:rsid w:val="00CB1CE6"/>
    <w:rsid w:val="00CB220A"/>
    <w:rsid w:val="00CB3159"/>
    <w:rsid w:val="00CB39D8"/>
    <w:rsid w:val="00CB3DEA"/>
    <w:rsid w:val="00CB3E5E"/>
    <w:rsid w:val="00CB411F"/>
    <w:rsid w:val="00CB44E2"/>
    <w:rsid w:val="00CB4636"/>
    <w:rsid w:val="00CB4E3E"/>
    <w:rsid w:val="00CB548E"/>
    <w:rsid w:val="00CB6A69"/>
    <w:rsid w:val="00CB6C5F"/>
    <w:rsid w:val="00CB71D1"/>
    <w:rsid w:val="00CB746A"/>
    <w:rsid w:val="00CB7789"/>
    <w:rsid w:val="00CC089C"/>
    <w:rsid w:val="00CC121A"/>
    <w:rsid w:val="00CC1635"/>
    <w:rsid w:val="00CC5164"/>
    <w:rsid w:val="00CC56F1"/>
    <w:rsid w:val="00CC5906"/>
    <w:rsid w:val="00CD09E1"/>
    <w:rsid w:val="00CD0CBE"/>
    <w:rsid w:val="00CD2C29"/>
    <w:rsid w:val="00CD3BD2"/>
    <w:rsid w:val="00CD45C1"/>
    <w:rsid w:val="00CD572E"/>
    <w:rsid w:val="00CD5BAB"/>
    <w:rsid w:val="00CD6A75"/>
    <w:rsid w:val="00CD72F2"/>
    <w:rsid w:val="00CD73B9"/>
    <w:rsid w:val="00CD750C"/>
    <w:rsid w:val="00CD7D0E"/>
    <w:rsid w:val="00CE07B3"/>
    <w:rsid w:val="00CE0E5C"/>
    <w:rsid w:val="00CE17D8"/>
    <w:rsid w:val="00CE1ED4"/>
    <w:rsid w:val="00CE2D02"/>
    <w:rsid w:val="00CE66F2"/>
    <w:rsid w:val="00CE6E20"/>
    <w:rsid w:val="00CE7BF0"/>
    <w:rsid w:val="00CF0911"/>
    <w:rsid w:val="00CF16CD"/>
    <w:rsid w:val="00CF1B29"/>
    <w:rsid w:val="00CF1BF1"/>
    <w:rsid w:val="00CF3B57"/>
    <w:rsid w:val="00CF3DEA"/>
    <w:rsid w:val="00CF4852"/>
    <w:rsid w:val="00CF59EA"/>
    <w:rsid w:val="00CF6277"/>
    <w:rsid w:val="00CF6AA6"/>
    <w:rsid w:val="00CF6CFA"/>
    <w:rsid w:val="00CF7B8F"/>
    <w:rsid w:val="00D0029C"/>
    <w:rsid w:val="00D00869"/>
    <w:rsid w:val="00D0569D"/>
    <w:rsid w:val="00D05CC6"/>
    <w:rsid w:val="00D06481"/>
    <w:rsid w:val="00D06E3C"/>
    <w:rsid w:val="00D071E4"/>
    <w:rsid w:val="00D1017A"/>
    <w:rsid w:val="00D114C7"/>
    <w:rsid w:val="00D11947"/>
    <w:rsid w:val="00D126D0"/>
    <w:rsid w:val="00D129C0"/>
    <w:rsid w:val="00D12FAB"/>
    <w:rsid w:val="00D14C30"/>
    <w:rsid w:val="00D155C5"/>
    <w:rsid w:val="00D17099"/>
    <w:rsid w:val="00D176EB"/>
    <w:rsid w:val="00D20E31"/>
    <w:rsid w:val="00D2121E"/>
    <w:rsid w:val="00D2277B"/>
    <w:rsid w:val="00D22D8F"/>
    <w:rsid w:val="00D25481"/>
    <w:rsid w:val="00D259E5"/>
    <w:rsid w:val="00D25E2D"/>
    <w:rsid w:val="00D25FC2"/>
    <w:rsid w:val="00D26323"/>
    <w:rsid w:val="00D26AB1"/>
    <w:rsid w:val="00D26FB4"/>
    <w:rsid w:val="00D27864"/>
    <w:rsid w:val="00D27F5B"/>
    <w:rsid w:val="00D310FC"/>
    <w:rsid w:val="00D3116D"/>
    <w:rsid w:val="00D3142E"/>
    <w:rsid w:val="00D31AD5"/>
    <w:rsid w:val="00D32B62"/>
    <w:rsid w:val="00D34921"/>
    <w:rsid w:val="00D37BB5"/>
    <w:rsid w:val="00D413CB"/>
    <w:rsid w:val="00D41D66"/>
    <w:rsid w:val="00D41FAF"/>
    <w:rsid w:val="00D42AF7"/>
    <w:rsid w:val="00D46956"/>
    <w:rsid w:val="00D46AC4"/>
    <w:rsid w:val="00D5065C"/>
    <w:rsid w:val="00D50A38"/>
    <w:rsid w:val="00D50A8F"/>
    <w:rsid w:val="00D5102C"/>
    <w:rsid w:val="00D51AE2"/>
    <w:rsid w:val="00D5440D"/>
    <w:rsid w:val="00D54916"/>
    <w:rsid w:val="00D55CB4"/>
    <w:rsid w:val="00D56583"/>
    <w:rsid w:val="00D60A51"/>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06E"/>
    <w:rsid w:val="00D81543"/>
    <w:rsid w:val="00D82D42"/>
    <w:rsid w:val="00D83B5F"/>
    <w:rsid w:val="00D843AB"/>
    <w:rsid w:val="00D84920"/>
    <w:rsid w:val="00D8503A"/>
    <w:rsid w:val="00D8596A"/>
    <w:rsid w:val="00D870C7"/>
    <w:rsid w:val="00D8752B"/>
    <w:rsid w:val="00D933E2"/>
    <w:rsid w:val="00D934EA"/>
    <w:rsid w:val="00D93E20"/>
    <w:rsid w:val="00D93F19"/>
    <w:rsid w:val="00D95ADC"/>
    <w:rsid w:val="00D95CC8"/>
    <w:rsid w:val="00D968C6"/>
    <w:rsid w:val="00D96D04"/>
    <w:rsid w:val="00D97B1C"/>
    <w:rsid w:val="00D97E64"/>
    <w:rsid w:val="00DA0F6E"/>
    <w:rsid w:val="00DA0FE9"/>
    <w:rsid w:val="00DA21B8"/>
    <w:rsid w:val="00DA29A3"/>
    <w:rsid w:val="00DA32C3"/>
    <w:rsid w:val="00DA55FF"/>
    <w:rsid w:val="00DA619E"/>
    <w:rsid w:val="00DA629D"/>
    <w:rsid w:val="00DA6BCF"/>
    <w:rsid w:val="00DB07B2"/>
    <w:rsid w:val="00DB10FA"/>
    <w:rsid w:val="00DB1B66"/>
    <w:rsid w:val="00DB3BE6"/>
    <w:rsid w:val="00DB5DFE"/>
    <w:rsid w:val="00DB62E0"/>
    <w:rsid w:val="00DC0BBD"/>
    <w:rsid w:val="00DC43E7"/>
    <w:rsid w:val="00DC4BE3"/>
    <w:rsid w:val="00DC4F15"/>
    <w:rsid w:val="00DC688D"/>
    <w:rsid w:val="00DD1791"/>
    <w:rsid w:val="00DD273D"/>
    <w:rsid w:val="00DD2DC6"/>
    <w:rsid w:val="00DD393D"/>
    <w:rsid w:val="00DD4C2A"/>
    <w:rsid w:val="00DD4CB4"/>
    <w:rsid w:val="00DD5410"/>
    <w:rsid w:val="00DD5503"/>
    <w:rsid w:val="00DD5B52"/>
    <w:rsid w:val="00DD5CF2"/>
    <w:rsid w:val="00DD6E17"/>
    <w:rsid w:val="00DE0311"/>
    <w:rsid w:val="00DE26DD"/>
    <w:rsid w:val="00DE2875"/>
    <w:rsid w:val="00DE31A8"/>
    <w:rsid w:val="00DE35D1"/>
    <w:rsid w:val="00DE3DA7"/>
    <w:rsid w:val="00DE420A"/>
    <w:rsid w:val="00DE4927"/>
    <w:rsid w:val="00DE4A10"/>
    <w:rsid w:val="00DE5A17"/>
    <w:rsid w:val="00DE5B9B"/>
    <w:rsid w:val="00DE6287"/>
    <w:rsid w:val="00DE6F88"/>
    <w:rsid w:val="00DE7035"/>
    <w:rsid w:val="00DF15AA"/>
    <w:rsid w:val="00DF1E87"/>
    <w:rsid w:val="00DF202D"/>
    <w:rsid w:val="00DF2957"/>
    <w:rsid w:val="00DF2CD0"/>
    <w:rsid w:val="00DF3993"/>
    <w:rsid w:val="00DF47D2"/>
    <w:rsid w:val="00DF4FCF"/>
    <w:rsid w:val="00DF52E5"/>
    <w:rsid w:val="00DF5DAE"/>
    <w:rsid w:val="00DF5DD6"/>
    <w:rsid w:val="00DF600F"/>
    <w:rsid w:val="00DF6586"/>
    <w:rsid w:val="00E003E6"/>
    <w:rsid w:val="00E022A9"/>
    <w:rsid w:val="00E02319"/>
    <w:rsid w:val="00E0280F"/>
    <w:rsid w:val="00E03895"/>
    <w:rsid w:val="00E03FCB"/>
    <w:rsid w:val="00E04E86"/>
    <w:rsid w:val="00E05C27"/>
    <w:rsid w:val="00E062E8"/>
    <w:rsid w:val="00E071DA"/>
    <w:rsid w:val="00E10039"/>
    <w:rsid w:val="00E1162D"/>
    <w:rsid w:val="00E119AA"/>
    <w:rsid w:val="00E126A7"/>
    <w:rsid w:val="00E13607"/>
    <w:rsid w:val="00E140BE"/>
    <w:rsid w:val="00E14759"/>
    <w:rsid w:val="00E16D08"/>
    <w:rsid w:val="00E20127"/>
    <w:rsid w:val="00E20477"/>
    <w:rsid w:val="00E20742"/>
    <w:rsid w:val="00E21824"/>
    <w:rsid w:val="00E22AD7"/>
    <w:rsid w:val="00E22ECB"/>
    <w:rsid w:val="00E24D23"/>
    <w:rsid w:val="00E25649"/>
    <w:rsid w:val="00E2566B"/>
    <w:rsid w:val="00E256CB"/>
    <w:rsid w:val="00E26EFF"/>
    <w:rsid w:val="00E30E4B"/>
    <w:rsid w:val="00E31FA6"/>
    <w:rsid w:val="00E3207D"/>
    <w:rsid w:val="00E32388"/>
    <w:rsid w:val="00E34D62"/>
    <w:rsid w:val="00E35485"/>
    <w:rsid w:val="00E363BD"/>
    <w:rsid w:val="00E36F0B"/>
    <w:rsid w:val="00E37871"/>
    <w:rsid w:val="00E4020C"/>
    <w:rsid w:val="00E40EA1"/>
    <w:rsid w:val="00E41039"/>
    <w:rsid w:val="00E412D8"/>
    <w:rsid w:val="00E42463"/>
    <w:rsid w:val="00E42489"/>
    <w:rsid w:val="00E4549A"/>
    <w:rsid w:val="00E458B8"/>
    <w:rsid w:val="00E468FC"/>
    <w:rsid w:val="00E46B42"/>
    <w:rsid w:val="00E47D50"/>
    <w:rsid w:val="00E51D4A"/>
    <w:rsid w:val="00E51E8C"/>
    <w:rsid w:val="00E527E1"/>
    <w:rsid w:val="00E52ECE"/>
    <w:rsid w:val="00E536EB"/>
    <w:rsid w:val="00E53FC3"/>
    <w:rsid w:val="00E54187"/>
    <w:rsid w:val="00E54431"/>
    <w:rsid w:val="00E5690A"/>
    <w:rsid w:val="00E56F05"/>
    <w:rsid w:val="00E57501"/>
    <w:rsid w:val="00E57536"/>
    <w:rsid w:val="00E60876"/>
    <w:rsid w:val="00E62848"/>
    <w:rsid w:val="00E62EF0"/>
    <w:rsid w:val="00E6360F"/>
    <w:rsid w:val="00E63BAA"/>
    <w:rsid w:val="00E64E26"/>
    <w:rsid w:val="00E657DE"/>
    <w:rsid w:val="00E7065E"/>
    <w:rsid w:val="00E715C1"/>
    <w:rsid w:val="00E71CDE"/>
    <w:rsid w:val="00E725F3"/>
    <w:rsid w:val="00E74A6A"/>
    <w:rsid w:val="00E7512E"/>
    <w:rsid w:val="00E7541F"/>
    <w:rsid w:val="00E75FDE"/>
    <w:rsid w:val="00E76EE9"/>
    <w:rsid w:val="00E77374"/>
    <w:rsid w:val="00E80A86"/>
    <w:rsid w:val="00E81408"/>
    <w:rsid w:val="00E821D4"/>
    <w:rsid w:val="00E8300F"/>
    <w:rsid w:val="00E84F13"/>
    <w:rsid w:val="00E85132"/>
    <w:rsid w:val="00E874D1"/>
    <w:rsid w:val="00E87A12"/>
    <w:rsid w:val="00E9166C"/>
    <w:rsid w:val="00E91856"/>
    <w:rsid w:val="00E9361F"/>
    <w:rsid w:val="00E94CD7"/>
    <w:rsid w:val="00E95061"/>
    <w:rsid w:val="00E9551A"/>
    <w:rsid w:val="00E9595F"/>
    <w:rsid w:val="00E96256"/>
    <w:rsid w:val="00E96272"/>
    <w:rsid w:val="00E96843"/>
    <w:rsid w:val="00E974B3"/>
    <w:rsid w:val="00EA0E04"/>
    <w:rsid w:val="00EA11C3"/>
    <w:rsid w:val="00EA19A1"/>
    <w:rsid w:val="00EA1B09"/>
    <w:rsid w:val="00EA2EB3"/>
    <w:rsid w:val="00EA37D5"/>
    <w:rsid w:val="00EA4C31"/>
    <w:rsid w:val="00EA4D0F"/>
    <w:rsid w:val="00EA6CD5"/>
    <w:rsid w:val="00EA79CD"/>
    <w:rsid w:val="00EB1D2E"/>
    <w:rsid w:val="00EB2703"/>
    <w:rsid w:val="00EB2CCA"/>
    <w:rsid w:val="00EB36B4"/>
    <w:rsid w:val="00EB598C"/>
    <w:rsid w:val="00EB5D06"/>
    <w:rsid w:val="00EB608F"/>
    <w:rsid w:val="00EB7333"/>
    <w:rsid w:val="00EB7C82"/>
    <w:rsid w:val="00EC053E"/>
    <w:rsid w:val="00EC05C9"/>
    <w:rsid w:val="00EC0624"/>
    <w:rsid w:val="00EC2BB4"/>
    <w:rsid w:val="00EC3048"/>
    <w:rsid w:val="00EC3E02"/>
    <w:rsid w:val="00EC451E"/>
    <w:rsid w:val="00EC51DD"/>
    <w:rsid w:val="00EC553A"/>
    <w:rsid w:val="00EC55FC"/>
    <w:rsid w:val="00EC5C82"/>
    <w:rsid w:val="00EC776B"/>
    <w:rsid w:val="00ED06C7"/>
    <w:rsid w:val="00ED0D8F"/>
    <w:rsid w:val="00ED2755"/>
    <w:rsid w:val="00ED31C5"/>
    <w:rsid w:val="00ED3750"/>
    <w:rsid w:val="00ED3778"/>
    <w:rsid w:val="00ED3C99"/>
    <w:rsid w:val="00ED4C42"/>
    <w:rsid w:val="00ED528F"/>
    <w:rsid w:val="00ED5448"/>
    <w:rsid w:val="00ED664F"/>
    <w:rsid w:val="00ED6CF0"/>
    <w:rsid w:val="00EE084E"/>
    <w:rsid w:val="00EE09CD"/>
    <w:rsid w:val="00EE09EB"/>
    <w:rsid w:val="00EE214E"/>
    <w:rsid w:val="00EE225B"/>
    <w:rsid w:val="00EE28A2"/>
    <w:rsid w:val="00EE536C"/>
    <w:rsid w:val="00EE69F7"/>
    <w:rsid w:val="00EE6E2A"/>
    <w:rsid w:val="00EE77B4"/>
    <w:rsid w:val="00EE7BDA"/>
    <w:rsid w:val="00EF0288"/>
    <w:rsid w:val="00EF0B34"/>
    <w:rsid w:val="00EF0F4A"/>
    <w:rsid w:val="00EF23B7"/>
    <w:rsid w:val="00EF279B"/>
    <w:rsid w:val="00EF4164"/>
    <w:rsid w:val="00EF4279"/>
    <w:rsid w:val="00EF4463"/>
    <w:rsid w:val="00EF509D"/>
    <w:rsid w:val="00EF5344"/>
    <w:rsid w:val="00EF6100"/>
    <w:rsid w:val="00EF6667"/>
    <w:rsid w:val="00EF79FD"/>
    <w:rsid w:val="00F012B3"/>
    <w:rsid w:val="00F01D24"/>
    <w:rsid w:val="00F02E9E"/>
    <w:rsid w:val="00F048BB"/>
    <w:rsid w:val="00F05766"/>
    <w:rsid w:val="00F0628A"/>
    <w:rsid w:val="00F070CE"/>
    <w:rsid w:val="00F10299"/>
    <w:rsid w:val="00F10F68"/>
    <w:rsid w:val="00F13EF1"/>
    <w:rsid w:val="00F141BB"/>
    <w:rsid w:val="00F14C08"/>
    <w:rsid w:val="00F14EEE"/>
    <w:rsid w:val="00F16CCC"/>
    <w:rsid w:val="00F17A96"/>
    <w:rsid w:val="00F200BA"/>
    <w:rsid w:val="00F20560"/>
    <w:rsid w:val="00F22442"/>
    <w:rsid w:val="00F22CF9"/>
    <w:rsid w:val="00F23620"/>
    <w:rsid w:val="00F23789"/>
    <w:rsid w:val="00F245B8"/>
    <w:rsid w:val="00F24CBE"/>
    <w:rsid w:val="00F26E77"/>
    <w:rsid w:val="00F26EDD"/>
    <w:rsid w:val="00F275B8"/>
    <w:rsid w:val="00F27F45"/>
    <w:rsid w:val="00F27FA5"/>
    <w:rsid w:val="00F30706"/>
    <w:rsid w:val="00F30C0A"/>
    <w:rsid w:val="00F31CD6"/>
    <w:rsid w:val="00F31DCC"/>
    <w:rsid w:val="00F325B4"/>
    <w:rsid w:val="00F328A7"/>
    <w:rsid w:val="00F3356E"/>
    <w:rsid w:val="00F33D13"/>
    <w:rsid w:val="00F3600D"/>
    <w:rsid w:val="00F367BB"/>
    <w:rsid w:val="00F379C9"/>
    <w:rsid w:val="00F408F6"/>
    <w:rsid w:val="00F40AD0"/>
    <w:rsid w:val="00F40E8C"/>
    <w:rsid w:val="00F41155"/>
    <w:rsid w:val="00F416A2"/>
    <w:rsid w:val="00F42032"/>
    <w:rsid w:val="00F42DCE"/>
    <w:rsid w:val="00F42F1D"/>
    <w:rsid w:val="00F456F8"/>
    <w:rsid w:val="00F46892"/>
    <w:rsid w:val="00F468DC"/>
    <w:rsid w:val="00F472AF"/>
    <w:rsid w:val="00F47643"/>
    <w:rsid w:val="00F47E84"/>
    <w:rsid w:val="00F50B1B"/>
    <w:rsid w:val="00F50D1E"/>
    <w:rsid w:val="00F51F04"/>
    <w:rsid w:val="00F52193"/>
    <w:rsid w:val="00F52AFC"/>
    <w:rsid w:val="00F52D6E"/>
    <w:rsid w:val="00F52DD9"/>
    <w:rsid w:val="00F5346D"/>
    <w:rsid w:val="00F57B10"/>
    <w:rsid w:val="00F57DA6"/>
    <w:rsid w:val="00F57ED5"/>
    <w:rsid w:val="00F60B26"/>
    <w:rsid w:val="00F60C83"/>
    <w:rsid w:val="00F62076"/>
    <w:rsid w:val="00F62B8F"/>
    <w:rsid w:val="00F64120"/>
    <w:rsid w:val="00F64D6E"/>
    <w:rsid w:val="00F65660"/>
    <w:rsid w:val="00F661CA"/>
    <w:rsid w:val="00F6670B"/>
    <w:rsid w:val="00F70F81"/>
    <w:rsid w:val="00F71A14"/>
    <w:rsid w:val="00F730AC"/>
    <w:rsid w:val="00F73975"/>
    <w:rsid w:val="00F75F87"/>
    <w:rsid w:val="00F7636C"/>
    <w:rsid w:val="00F764C7"/>
    <w:rsid w:val="00F76864"/>
    <w:rsid w:val="00F76FE2"/>
    <w:rsid w:val="00F77329"/>
    <w:rsid w:val="00F777D1"/>
    <w:rsid w:val="00F80608"/>
    <w:rsid w:val="00F80C8A"/>
    <w:rsid w:val="00F819E6"/>
    <w:rsid w:val="00F82F50"/>
    <w:rsid w:val="00F847BF"/>
    <w:rsid w:val="00F8493E"/>
    <w:rsid w:val="00F850AD"/>
    <w:rsid w:val="00F87C97"/>
    <w:rsid w:val="00F87D05"/>
    <w:rsid w:val="00F92FB4"/>
    <w:rsid w:val="00F94597"/>
    <w:rsid w:val="00F9519D"/>
    <w:rsid w:val="00F96277"/>
    <w:rsid w:val="00FA1C1D"/>
    <w:rsid w:val="00FA23F8"/>
    <w:rsid w:val="00FA3A22"/>
    <w:rsid w:val="00FA54FC"/>
    <w:rsid w:val="00FA5E0C"/>
    <w:rsid w:val="00FA63C0"/>
    <w:rsid w:val="00FA6414"/>
    <w:rsid w:val="00FA6BB3"/>
    <w:rsid w:val="00FA74AA"/>
    <w:rsid w:val="00FA7913"/>
    <w:rsid w:val="00FB076B"/>
    <w:rsid w:val="00FB172D"/>
    <w:rsid w:val="00FB17BB"/>
    <w:rsid w:val="00FB1EC7"/>
    <w:rsid w:val="00FB3C5D"/>
    <w:rsid w:val="00FB7977"/>
    <w:rsid w:val="00FC01B0"/>
    <w:rsid w:val="00FC0D15"/>
    <w:rsid w:val="00FC20EA"/>
    <w:rsid w:val="00FC38E1"/>
    <w:rsid w:val="00FC5505"/>
    <w:rsid w:val="00FC687A"/>
    <w:rsid w:val="00FC6CEF"/>
    <w:rsid w:val="00FC7866"/>
    <w:rsid w:val="00FC7B01"/>
    <w:rsid w:val="00FC7E07"/>
    <w:rsid w:val="00FD03AF"/>
    <w:rsid w:val="00FD0892"/>
    <w:rsid w:val="00FD0E81"/>
    <w:rsid w:val="00FD0F20"/>
    <w:rsid w:val="00FD15A4"/>
    <w:rsid w:val="00FD1D39"/>
    <w:rsid w:val="00FD1D69"/>
    <w:rsid w:val="00FD2289"/>
    <w:rsid w:val="00FD3D48"/>
    <w:rsid w:val="00FD62D3"/>
    <w:rsid w:val="00FD635F"/>
    <w:rsid w:val="00FD6584"/>
    <w:rsid w:val="00FD7CFD"/>
    <w:rsid w:val="00FD7DCE"/>
    <w:rsid w:val="00FE02E7"/>
    <w:rsid w:val="00FE1A18"/>
    <w:rsid w:val="00FE2281"/>
    <w:rsid w:val="00FE4E20"/>
    <w:rsid w:val="00FE4F82"/>
    <w:rsid w:val="00FE63B3"/>
    <w:rsid w:val="00FE657F"/>
    <w:rsid w:val="00FE67B5"/>
    <w:rsid w:val="00FE6A8F"/>
    <w:rsid w:val="00FF0664"/>
    <w:rsid w:val="00FF1234"/>
    <w:rsid w:val="00FF1284"/>
    <w:rsid w:val="00FF15CF"/>
    <w:rsid w:val="00FF23A1"/>
    <w:rsid w:val="00FF25D4"/>
    <w:rsid w:val="00FF39F8"/>
    <w:rsid w:val="00FF4126"/>
    <w:rsid w:val="00FF4719"/>
    <w:rsid w:val="00FF5EA3"/>
    <w:rsid w:val="00FF616E"/>
    <w:rsid w:val="00FF6245"/>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8F5B65"/>
    <w:pPr>
      <w:keepLines/>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BA3579"/>
    <w:rPr>
      <w:sz w:val="32"/>
    </w:rPr>
  </w:style>
  <w:style w:type="paragraph" w:customStyle="1" w:styleId="hd3md">
    <w:name w:val="hd3md"/>
    <w:basedOn w:val="Heading3"/>
    <w:qFormat/>
    <w:rsid w:val="004C59ED"/>
    <w:rPr>
      <w:i/>
      <w:sz w:val="28"/>
    </w:rPr>
  </w:style>
  <w:style w:type="paragraph" w:customStyle="1" w:styleId="BangC3">
    <w:name w:val="BangC3"/>
    <w:basedOn w:val="Heading2"/>
    <w:qFormat/>
    <w:rsid w:val="008B0F15"/>
    <w:pPr>
      <w:numPr>
        <w:ilvl w:val="0"/>
        <w:numId w:val="10"/>
      </w:numPr>
      <w:ind w:left="284"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A0DEB-839A-47BB-B181-C4ED412B0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2811</TotalTime>
  <Pages>58</Pages>
  <Words>7170</Words>
  <Characters>40869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47944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2351</cp:revision>
  <cp:lastPrinted>1998-04-13T13:32:00Z</cp:lastPrinted>
  <dcterms:created xsi:type="dcterms:W3CDTF">2015-04-21T17:23:00Z</dcterms:created>
  <dcterms:modified xsi:type="dcterms:W3CDTF">2015-05-28T17:43:00Z</dcterms:modified>
</cp:coreProperties>
</file>