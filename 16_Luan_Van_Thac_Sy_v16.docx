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D752D9" w:rsidRDefault="004546A2" w:rsidP="00C57CBE">
      <w:pPr>
        <w:spacing w:before="240" w:after="60"/>
        <w:jc w:val="center"/>
        <w:rPr>
          <w:bCs/>
          <w:sz w:val="36"/>
          <w:szCs w:val="36"/>
          <w:lang w:val="vi-VN"/>
        </w:rPr>
      </w:pPr>
      <w:r w:rsidRPr="00D752D9">
        <w:rPr>
          <w:bCs/>
          <w:sz w:val="36"/>
          <w:szCs w:val="36"/>
          <w:lang w:val="vi-VN"/>
        </w:rPr>
        <w:t>BỘ GIÁO DỤC VÀ ĐÀO TẠO</w:t>
      </w:r>
    </w:p>
    <w:p w:rsidR="004546A2" w:rsidRPr="00D752D9" w:rsidRDefault="004546A2" w:rsidP="00C57CBE">
      <w:pPr>
        <w:spacing w:before="60" w:after="60"/>
        <w:jc w:val="center"/>
        <w:rPr>
          <w:rFonts w:ascii="Tahoma" w:hAnsi="Tahoma" w:cs="Tahoma"/>
          <w:b/>
          <w:bCs/>
          <w:sz w:val="36"/>
          <w:szCs w:val="36"/>
          <w:lang w:val="vi-VN"/>
        </w:rPr>
      </w:pPr>
      <w:r w:rsidRPr="00D752D9">
        <w:rPr>
          <w:b/>
          <w:sz w:val="36"/>
          <w:szCs w:val="36"/>
          <w:lang w:val="vi-VN"/>
        </w:rPr>
        <w:t>ĐẠI HỌC ĐÀ NẴNG</w:t>
      </w:r>
    </w:p>
    <w:p w:rsidR="004546A2" w:rsidRPr="00D752D9" w:rsidRDefault="00FE63B3" w:rsidP="00C57CBE">
      <w:pPr>
        <w:spacing w:before="60" w:after="60"/>
        <w:jc w:val="center"/>
        <w:rPr>
          <w:lang w:val="vi-VN"/>
        </w:rPr>
      </w:pPr>
      <w:r w:rsidRPr="00FE63B3">
        <w:rPr>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6B432E" w:rsidP="00C57CBE">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0"/>
          <w:szCs w:val="40"/>
          <w:lang w:val="vi-VN"/>
        </w:rPr>
      </w:pPr>
    </w:p>
    <w:p w:rsidR="004546A2" w:rsidRPr="00D752D9" w:rsidRDefault="00273FA2" w:rsidP="00C57CBE">
      <w:pPr>
        <w:spacing w:before="60" w:after="60"/>
        <w:ind w:left="284" w:right="141"/>
        <w:jc w:val="center"/>
        <w:rPr>
          <w:b/>
          <w:sz w:val="40"/>
          <w:szCs w:val="40"/>
          <w:lang w:val="vi-VN"/>
        </w:rPr>
      </w:pPr>
      <w:r w:rsidRPr="00D752D9">
        <w:rPr>
          <w:b/>
          <w:sz w:val="40"/>
          <w:szCs w:val="40"/>
          <w:lang w:val="vi-VN"/>
        </w:rPr>
        <w:t>NGHIÊN CỨU TRÍCH CHỌN ĐẶC TÍNH</w:t>
      </w:r>
    </w:p>
    <w:p w:rsidR="004546A2" w:rsidRPr="00D752D9" w:rsidRDefault="00273FA2" w:rsidP="00C57CBE">
      <w:pPr>
        <w:spacing w:before="60" w:after="60"/>
        <w:ind w:right="-1"/>
        <w:jc w:val="center"/>
        <w:rPr>
          <w:b/>
          <w:sz w:val="40"/>
          <w:szCs w:val="40"/>
          <w:lang w:val="vi-VN"/>
        </w:rPr>
      </w:pPr>
      <w:r w:rsidRPr="00D752D9">
        <w:rPr>
          <w:b/>
          <w:sz w:val="40"/>
          <w:szCs w:val="40"/>
          <w:lang w:val="vi-VN"/>
        </w:rPr>
        <w:t>TRONG NHẬN DẠNG HÀNH ĐỘNG NGƯỜI</w:t>
      </w:r>
    </w:p>
    <w:p w:rsidR="00273FA2" w:rsidRPr="00D752D9" w:rsidRDefault="00273FA2" w:rsidP="00C57CBE">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C57CBE">
      <w:pPr>
        <w:spacing w:before="60" w:after="60"/>
        <w:jc w:val="center"/>
        <w:rPr>
          <w:b/>
          <w:bCs/>
          <w:lang w:val="vi-VN"/>
        </w:rPr>
      </w:pPr>
    </w:p>
    <w:p w:rsidR="004546A2" w:rsidRPr="00D752D9" w:rsidRDefault="004546A2" w:rsidP="00C57CBE">
      <w:pPr>
        <w:spacing w:before="60" w:after="60"/>
        <w:jc w:val="center"/>
        <w:rPr>
          <w:lang w:val="vi-VN"/>
        </w:rPr>
      </w:pPr>
    </w:p>
    <w:p w:rsidR="00F325B4" w:rsidRPr="00D752D9" w:rsidRDefault="00F325B4" w:rsidP="00C57CBE">
      <w:pPr>
        <w:spacing w:before="60" w:after="60"/>
        <w:jc w:val="center"/>
        <w:rPr>
          <w:lang w:val="vi-VN"/>
        </w:rPr>
      </w:pPr>
    </w:p>
    <w:p w:rsidR="0004280D" w:rsidRPr="00D752D9" w:rsidRDefault="0004280D"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C57CBE">
      <w:pPr>
        <w:spacing w:before="60" w:after="60"/>
        <w:jc w:val="center"/>
        <w:rPr>
          <w:b/>
          <w:bCs/>
          <w:szCs w:val="28"/>
          <w:lang w:val="vi-VN"/>
        </w:rPr>
      </w:pPr>
    </w:p>
    <w:p w:rsidR="004546A2" w:rsidRPr="00D752D9" w:rsidRDefault="004546A2" w:rsidP="00C57CBE">
      <w:pPr>
        <w:spacing w:before="60" w:after="60"/>
        <w:jc w:val="center"/>
        <w:rPr>
          <w:b/>
          <w:bCs/>
          <w:szCs w:val="28"/>
          <w:lang w:val="vi-VN"/>
        </w:rPr>
      </w:pPr>
    </w:p>
    <w:p w:rsidR="004546A2" w:rsidRPr="00D752D9" w:rsidRDefault="004546A2" w:rsidP="00C57CBE">
      <w:pPr>
        <w:spacing w:before="60" w:after="60"/>
        <w:jc w:val="center"/>
        <w:rPr>
          <w:szCs w:val="28"/>
          <w:lang w:val="vi-VN"/>
        </w:rPr>
      </w:pPr>
    </w:p>
    <w:p w:rsidR="00F325B4" w:rsidRPr="00D752D9" w:rsidRDefault="00F325B4" w:rsidP="00C57CBE">
      <w:pPr>
        <w:spacing w:before="60" w:after="60"/>
        <w:jc w:val="center"/>
        <w:rPr>
          <w:szCs w:val="28"/>
          <w:lang w:val="vi-VN"/>
        </w:rPr>
      </w:pPr>
    </w:p>
    <w:p w:rsidR="00092FB2" w:rsidRPr="00D752D9" w:rsidRDefault="00092FB2" w:rsidP="00B3083E">
      <w:pPr>
        <w:spacing w:before="60" w:after="60"/>
        <w:jc w:val="center"/>
        <w:rPr>
          <w:szCs w:val="28"/>
          <w:lang w:val="vi-VN"/>
        </w:rPr>
      </w:pPr>
    </w:p>
    <w:p w:rsidR="00092FB2" w:rsidRPr="00D752D9" w:rsidRDefault="00092FB2" w:rsidP="00B3083E">
      <w:pPr>
        <w:spacing w:before="60" w:after="60"/>
        <w:jc w:val="center"/>
        <w:rPr>
          <w:szCs w:val="24"/>
          <w:lang w:val="vi-VN"/>
        </w:rPr>
      </w:pPr>
    </w:p>
    <w:p w:rsidR="003969EE" w:rsidRPr="00D752D9" w:rsidRDefault="004546A2" w:rsidP="0004280D">
      <w:pPr>
        <w:spacing w:before="240"/>
        <w:jc w:val="center"/>
        <w:rPr>
          <w:b/>
          <w:bCs/>
          <w:szCs w:val="28"/>
          <w:lang w:val="vi-VN"/>
        </w:rPr>
      </w:pPr>
      <w:r w:rsidRPr="00D752D9">
        <w:rPr>
          <w:b/>
          <w:bCs/>
          <w:szCs w:val="28"/>
          <w:lang w:val="vi-VN"/>
        </w:rPr>
        <w:t xml:space="preserve">ĐÀ NẴNG - Năm </w:t>
      </w:r>
      <w:r w:rsidR="00E75FDE" w:rsidRPr="00D752D9">
        <w:rPr>
          <w:b/>
          <w:bCs/>
          <w:szCs w:val="28"/>
          <w:lang w:val="vi-VN"/>
        </w:rPr>
        <w:t>2015</w:t>
      </w:r>
      <w:r w:rsidR="003969EE" w:rsidRPr="00D752D9">
        <w:rPr>
          <w:b/>
          <w:bCs/>
          <w:szCs w:val="28"/>
          <w:lang w:val="vi-VN"/>
        </w:rPr>
        <w:br w:type="page"/>
      </w:r>
    </w:p>
    <w:p w:rsidR="003969EE" w:rsidRPr="00D752D9" w:rsidRDefault="003969EE" w:rsidP="004546A2">
      <w:pPr>
        <w:spacing w:before="240"/>
        <w:jc w:val="center"/>
        <w:rPr>
          <w:bCs/>
          <w:sz w:val="36"/>
          <w:szCs w:val="36"/>
          <w:lang w:val="vi-VN"/>
        </w:rPr>
        <w:sectPr w:rsidR="003969EE" w:rsidRPr="00D752D9" w:rsidSect="00D41D66">
          <w:headerReference w:type="even" r:id="rId8"/>
          <w:footerReference w:type="even" r:id="rId9"/>
          <w:footerReference w:type="default" r:id="rId10"/>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D752D9" w:rsidRDefault="004546A2" w:rsidP="004546A2">
      <w:pPr>
        <w:spacing w:before="240" w:after="60"/>
        <w:jc w:val="center"/>
        <w:rPr>
          <w:bCs/>
          <w:sz w:val="36"/>
          <w:szCs w:val="36"/>
          <w:lang w:val="vi-VN"/>
        </w:rPr>
      </w:pPr>
      <w:r w:rsidRPr="00D752D9">
        <w:rPr>
          <w:bCs/>
          <w:sz w:val="36"/>
          <w:szCs w:val="36"/>
          <w:lang w:val="vi-VN"/>
        </w:rPr>
        <w:lastRenderedPageBreak/>
        <w:t>BỘ GIÁO DỤC VÀ ĐÀO TẠO</w:t>
      </w:r>
    </w:p>
    <w:p w:rsidR="004546A2" w:rsidRPr="00D752D9" w:rsidRDefault="004546A2" w:rsidP="004546A2">
      <w:pPr>
        <w:spacing w:before="60" w:after="60"/>
        <w:jc w:val="center"/>
        <w:rPr>
          <w:rFonts w:ascii="Tahoma" w:hAnsi="Tahoma" w:cs="Tahoma"/>
          <w:b/>
          <w:bCs/>
          <w:sz w:val="36"/>
          <w:szCs w:val="36"/>
          <w:lang w:val="vi-VN"/>
        </w:rPr>
      </w:pPr>
      <w:r w:rsidRPr="00D752D9">
        <w:rPr>
          <w:b/>
          <w:sz w:val="36"/>
          <w:szCs w:val="36"/>
          <w:lang w:val="vi-VN"/>
        </w:rPr>
        <w:t>ĐẠI HỌC ĐÀ NẴNG</w:t>
      </w:r>
    </w:p>
    <w:p w:rsidR="00DF15AA" w:rsidRPr="00D752D9" w:rsidRDefault="00FE63B3" w:rsidP="00DF15AA">
      <w:pPr>
        <w:spacing w:before="60" w:after="60"/>
        <w:jc w:val="center"/>
        <w:rPr>
          <w:lang w:val="vi-VN"/>
        </w:rPr>
      </w:pPr>
      <w:r w:rsidRPr="00FE63B3">
        <w:rPr>
          <w:lang w:val="vi-VN"/>
        </w:rPr>
        <w:pict>
          <v:shape id="_x0000_s1034" type="#_x0000_t32" style="position:absolute;left:0;text-align:left;margin-left:152.75pt;margin-top:3.35pt;width:126pt;height:.05pt;z-index:251658240" o:connectortype="straight"/>
        </w:pict>
      </w: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4546A2" w:rsidRPr="00D752D9" w:rsidRDefault="004546A2" w:rsidP="004546A2">
      <w:pPr>
        <w:spacing w:before="60" w:after="60"/>
        <w:jc w:val="center"/>
        <w:rPr>
          <w:lang w:val="vi-VN"/>
        </w:rPr>
      </w:pPr>
    </w:p>
    <w:p w:rsidR="004546A2" w:rsidRPr="00D752D9" w:rsidRDefault="00D310FC" w:rsidP="004546A2">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4546A2">
      <w:pPr>
        <w:spacing w:before="60" w:after="60"/>
        <w:ind w:left="284" w:right="380"/>
        <w:jc w:val="center"/>
        <w:rPr>
          <w:b/>
          <w:bCs/>
          <w:sz w:val="48"/>
          <w:szCs w:val="40"/>
          <w:lang w:val="vi-VN"/>
        </w:rPr>
      </w:pPr>
    </w:p>
    <w:p w:rsidR="001B1C62" w:rsidRPr="00D752D9" w:rsidRDefault="001B1C62" w:rsidP="004546A2">
      <w:pPr>
        <w:spacing w:before="60" w:after="60"/>
        <w:ind w:left="284" w:right="380"/>
        <w:jc w:val="center"/>
        <w:rPr>
          <w:b/>
          <w:bCs/>
          <w:sz w:val="48"/>
          <w:szCs w:val="40"/>
          <w:lang w:val="vi-VN"/>
        </w:rPr>
      </w:pPr>
    </w:p>
    <w:p w:rsidR="004546A2" w:rsidRPr="00D752D9" w:rsidRDefault="004546A2" w:rsidP="004546A2">
      <w:pPr>
        <w:spacing w:before="60" w:after="60"/>
        <w:ind w:left="284" w:right="380"/>
        <w:jc w:val="center"/>
        <w:rPr>
          <w:b/>
          <w:bCs/>
          <w:sz w:val="40"/>
          <w:szCs w:val="40"/>
          <w:lang w:val="vi-VN"/>
        </w:rPr>
      </w:pP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NGHIÊN CỨU TRÍCH CHỌN ĐẶC TÍNH</w:t>
      </w: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TRONG NHẬN DẠNG HÀNH ĐỘNG NGƯỜI</w:t>
      </w:r>
    </w:p>
    <w:p w:rsidR="004546A2" w:rsidRPr="00D752D9" w:rsidRDefault="00EC05C9" w:rsidP="00EC05C9">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4546A2">
      <w:pPr>
        <w:spacing w:before="60" w:after="60"/>
        <w:jc w:val="center"/>
        <w:rPr>
          <w:b/>
          <w:bCs/>
          <w:lang w:val="vi-VN"/>
        </w:rPr>
      </w:pPr>
    </w:p>
    <w:p w:rsidR="00DE26DD" w:rsidRPr="00D752D9" w:rsidRDefault="00DE26DD" w:rsidP="004546A2">
      <w:pPr>
        <w:spacing w:before="60" w:after="60"/>
        <w:jc w:val="center"/>
        <w:rPr>
          <w:b/>
          <w:bCs/>
          <w:lang w:val="vi-VN"/>
        </w:rPr>
      </w:pPr>
    </w:p>
    <w:p w:rsidR="004546A2" w:rsidRPr="00D752D9" w:rsidRDefault="004546A2" w:rsidP="004546A2">
      <w:pPr>
        <w:spacing w:before="60" w:after="60"/>
        <w:jc w:val="center"/>
        <w:rPr>
          <w:b/>
          <w:bCs/>
          <w:sz w:val="32"/>
          <w:szCs w:val="32"/>
          <w:lang w:val="vi-VN"/>
        </w:rPr>
      </w:pPr>
      <w:r w:rsidRPr="00D752D9">
        <w:rPr>
          <w:b/>
          <w:bCs/>
          <w:sz w:val="32"/>
          <w:szCs w:val="32"/>
          <w:lang w:val="vi-VN"/>
        </w:rPr>
        <w:t>Chuyên ngành: KHOA HỌC MÁY TÍNH</w:t>
      </w:r>
    </w:p>
    <w:p w:rsidR="00EF4463" w:rsidRPr="00D752D9" w:rsidRDefault="004546A2" w:rsidP="00DE26DD">
      <w:pPr>
        <w:spacing w:before="60" w:after="60"/>
        <w:jc w:val="center"/>
        <w:rPr>
          <w:b/>
          <w:bCs/>
          <w:sz w:val="30"/>
          <w:lang w:val="vi-VN"/>
        </w:rPr>
      </w:pPr>
      <w:r w:rsidRPr="00D752D9">
        <w:rPr>
          <w:b/>
          <w:bCs/>
          <w:sz w:val="34"/>
          <w:szCs w:val="32"/>
          <w:lang w:val="vi-VN"/>
        </w:rPr>
        <w:t>Mã số: 60.48.01</w:t>
      </w:r>
    </w:p>
    <w:p w:rsidR="00DE26DD" w:rsidRPr="00D752D9" w:rsidRDefault="00DE26DD" w:rsidP="004546A2">
      <w:pPr>
        <w:spacing w:before="60" w:after="60"/>
        <w:jc w:val="center"/>
        <w:rPr>
          <w:lang w:val="vi-VN"/>
        </w:rPr>
      </w:pPr>
    </w:p>
    <w:p w:rsidR="004546A2" w:rsidRPr="00D752D9" w:rsidRDefault="004546A2" w:rsidP="004546A2">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4546A2">
      <w:pPr>
        <w:spacing w:before="60" w:after="60"/>
        <w:jc w:val="center"/>
        <w:rPr>
          <w:b/>
          <w:sz w:val="36"/>
          <w:szCs w:val="36"/>
          <w:lang w:val="vi-VN"/>
        </w:rPr>
      </w:pPr>
    </w:p>
    <w:p w:rsidR="001B1C62" w:rsidRPr="00D752D9" w:rsidRDefault="001B1C62" w:rsidP="004546A2">
      <w:pPr>
        <w:spacing w:before="60" w:after="60"/>
        <w:jc w:val="center"/>
        <w:rPr>
          <w:b/>
          <w:sz w:val="36"/>
          <w:szCs w:val="36"/>
          <w:lang w:val="vi-VN"/>
        </w:rPr>
      </w:pPr>
    </w:p>
    <w:p w:rsidR="004546A2" w:rsidRPr="00D752D9" w:rsidRDefault="004546A2" w:rsidP="00EF4463">
      <w:pPr>
        <w:spacing w:before="240" w:after="60"/>
        <w:jc w:val="center"/>
        <w:rPr>
          <w:sz w:val="32"/>
          <w:szCs w:val="32"/>
          <w:lang w:val="vi-VN"/>
        </w:rPr>
      </w:pPr>
      <w:r w:rsidRPr="00D752D9">
        <w:rPr>
          <w:b/>
          <w:sz w:val="32"/>
          <w:szCs w:val="32"/>
          <w:lang w:val="vi-VN"/>
        </w:rPr>
        <w:t xml:space="preserve">Người hướng dẫn khoa học: </w:t>
      </w:r>
      <w:r w:rsidR="00775FA5" w:rsidRPr="00D752D9">
        <w:rPr>
          <w:b/>
          <w:sz w:val="32"/>
          <w:szCs w:val="32"/>
          <w:lang w:val="vi-VN"/>
        </w:rPr>
        <w:t>TS. PHẠM MINH TUẤN</w:t>
      </w:r>
    </w:p>
    <w:p w:rsidR="004546A2" w:rsidRPr="00D752D9" w:rsidRDefault="004546A2" w:rsidP="004546A2">
      <w:pPr>
        <w:spacing w:before="60" w:after="60"/>
        <w:jc w:val="center"/>
        <w:rPr>
          <w:b/>
          <w:bCs/>
          <w:sz w:val="48"/>
          <w:szCs w:val="28"/>
          <w:lang w:val="vi-VN"/>
        </w:rPr>
      </w:pPr>
    </w:p>
    <w:p w:rsidR="00E96843" w:rsidRPr="00D00869" w:rsidRDefault="00E96843" w:rsidP="004546A2">
      <w:pPr>
        <w:spacing w:before="60" w:after="60"/>
        <w:jc w:val="center"/>
        <w:rPr>
          <w:b/>
          <w:bCs/>
          <w:sz w:val="40"/>
          <w:szCs w:val="40"/>
          <w:lang w:val="vi-VN"/>
        </w:rPr>
      </w:pPr>
    </w:p>
    <w:p w:rsidR="0072190C" w:rsidRPr="00D752D9" w:rsidRDefault="004546A2" w:rsidP="0072190C">
      <w:pPr>
        <w:spacing w:before="60"/>
        <w:jc w:val="center"/>
        <w:rPr>
          <w:b/>
          <w:bCs/>
          <w:szCs w:val="28"/>
          <w:lang w:val="vi-VN"/>
        </w:rPr>
        <w:sectPr w:rsidR="0072190C" w:rsidRPr="00D752D9" w:rsidSect="00AC4509">
          <w:headerReference w:type="defaul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D752D9">
        <w:rPr>
          <w:b/>
          <w:bCs/>
          <w:szCs w:val="28"/>
          <w:lang w:val="vi-VN"/>
        </w:rPr>
        <w:t xml:space="preserve">ĐÀ NẴNG - Năm </w:t>
      </w:r>
      <w:r w:rsidR="00EC553A" w:rsidRPr="00D752D9">
        <w:rPr>
          <w:b/>
          <w:bCs/>
          <w:szCs w:val="28"/>
          <w:lang w:val="vi-VN"/>
        </w:rPr>
        <w:t>2015</w:t>
      </w:r>
    </w:p>
    <w:p w:rsidR="007900C4" w:rsidRPr="00D752D9" w:rsidRDefault="007900C4" w:rsidP="0072190C">
      <w:pPr>
        <w:spacing w:before="60"/>
        <w:jc w:val="center"/>
        <w:rPr>
          <w:b/>
          <w:bCs/>
          <w:szCs w:val="28"/>
          <w:lang w:val="vi-VN"/>
        </w:rPr>
      </w:pPr>
      <w:r w:rsidRPr="00D752D9">
        <w:rPr>
          <w:b/>
          <w:bCs/>
          <w:sz w:val="40"/>
          <w:szCs w:val="40"/>
          <w:lang w:val="vi-VN"/>
        </w:rPr>
        <w:lastRenderedPageBreak/>
        <w:t>LỜI CẢM ƠN</w:t>
      </w:r>
    </w:p>
    <w:p w:rsidR="007900C4" w:rsidRPr="00D752D9" w:rsidRDefault="007900C4" w:rsidP="008B43CE">
      <w:pPr>
        <w:rPr>
          <w:lang w:val="vi-VN"/>
        </w:rPr>
      </w:pPr>
    </w:p>
    <w:p w:rsidR="00EB598C" w:rsidRPr="00D752D9" w:rsidRDefault="004B485D" w:rsidP="00F82F50">
      <w:pPr>
        <w:ind w:left="720" w:right="387" w:firstLine="360"/>
        <w:rPr>
          <w:i/>
          <w:iCs/>
          <w:sz w:val="26"/>
          <w:szCs w:val="22"/>
          <w:lang w:val="vi-VN"/>
        </w:rPr>
      </w:pPr>
      <w:r w:rsidRPr="00D752D9">
        <w:rPr>
          <w:i/>
          <w:iCs/>
          <w:sz w:val="26"/>
          <w:szCs w:val="22"/>
          <w:lang w:val="vi-VN"/>
        </w:rPr>
        <w:t>Tôi chân thành</w:t>
      </w:r>
      <w:r w:rsidR="007900C4" w:rsidRPr="00D752D9">
        <w:rPr>
          <w:i/>
          <w:iCs/>
          <w:sz w:val="26"/>
          <w:szCs w:val="22"/>
          <w:lang w:val="vi-VN"/>
        </w:rPr>
        <w:t xml:space="preserve"> cảm ơn</w:t>
      </w:r>
    </w:p>
    <w:p w:rsidR="00F62B8F" w:rsidRPr="00D752D9" w:rsidRDefault="00F62B8F" w:rsidP="003268A1">
      <w:pPr>
        <w:ind w:right="387"/>
        <w:rPr>
          <w:i/>
          <w:iCs/>
          <w:sz w:val="26"/>
          <w:szCs w:val="22"/>
          <w:lang w:val="vi-VN"/>
        </w:rPr>
      </w:pPr>
    </w:p>
    <w:p w:rsidR="00C93CD2" w:rsidRPr="00D752D9" w:rsidRDefault="007900C4" w:rsidP="00C93CD2">
      <w:pPr>
        <w:tabs>
          <w:tab w:val="center" w:pos="6237"/>
        </w:tabs>
        <w:ind w:right="595"/>
        <w:rPr>
          <w:lang w:val="vi-VN"/>
        </w:rPr>
      </w:pPr>
      <w:r w:rsidRPr="00D752D9">
        <w:rPr>
          <w:lang w:val="vi-VN"/>
        </w:rPr>
        <w:br w:type="page"/>
      </w:r>
    </w:p>
    <w:p w:rsidR="00C93CD2" w:rsidRPr="00D752D9" w:rsidRDefault="00C93CD2" w:rsidP="00B05006">
      <w:pPr>
        <w:spacing w:before="2160"/>
        <w:jc w:val="center"/>
        <w:rPr>
          <w:b/>
          <w:bCs/>
          <w:sz w:val="40"/>
          <w:szCs w:val="40"/>
          <w:lang w:val="vi-VN"/>
        </w:rPr>
      </w:pPr>
      <w:r w:rsidRPr="00D752D9">
        <w:rPr>
          <w:b/>
          <w:bCs/>
          <w:sz w:val="40"/>
          <w:szCs w:val="40"/>
          <w:lang w:val="vi-VN"/>
        </w:rPr>
        <w:lastRenderedPageBreak/>
        <w:t>LỜI CAM ĐOAN</w:t>
      </w:r>
    </w:p>
    <w:p w:rsidR="00C93CD2" w:rsidRPr="00D752D9" w:rsidRDefault="00C93CD2" w:rsidP="00C93CD2">
      <w:pPr>
        <w:ind w:right="387"/>
        <w:rPr>
          <w:i/>
          <w:iCs/>
          <w:sz w:val="26"/>
          <w:szCs w:val="26"/>
          <w:lang w:val="vi-VN"/>
        </w:rPr>
      </w:pPr>
      <w:r w:rsidRPr="00D752D9">
        <w:rPr>
          <w:i/>
          <w:iCs/>
          <w:sz w:val="26"/>
          <w:szCs w:val="26"/>
          <w:lang w:val="vi-VN"/>
        </w:rPr>
        <w:t>Tôi xin cam đoan :</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Những nội dung trong luận văn này là do tôi thực hiện</w:t>
      </w:r>
      <w:r w:rsidR="005F65AE" w:rsidRPr="00D752D9">
        <w:rPr>
          <w:i/>
          <w:iCs/>
          <w:sz w:val="26"/>
          <w:szCs w:val="26"/>
          <w:lang w:val="vi-VN"/>
        </w:rPr>
        <w:br/>
      </w:r>
      <w:r w:rsidRPr="00D752D9">
        <w:rPr>
          <w:i/>
          <w:iCs/>
          <w:sz w:val="26"/>
          <w:szCs w:val="26"/>
          <w:lang w:val="vi-VN"/>
        </w:rPr>
        <w:t>dưới sự hướng dẫn trự</w:t>
      </w:r>
      <w:r w:rsidR="00E9551A" w:rsidRPr="00D752D9">
        <w:rPr>
          <w:i/>
          <w:iCs/>
          <w:sz w:val="26"/>
          <w:szCs w:val="26"/>
          <w:lang w:val="vi-VN"/>
        </w:rPr>
        <w:t>c tiếp của thầy giáo</w:t>
      </w:r>
      <w:r w:rsidRPr="00D752D9">
        <w:rPr>
          <w:i/>
          <w:iCs/>
          <w:sz w:val="26"/>
          <w:szCs w:val="26"/>
          <w:lang w:val="vi-VN"/>
        </w:rPr>
        <w:t xml:space="preserve"> </w:t>
      </w:r>
      <w:r w:rsidR="00757DC8" w:rsidRPr="00D752D9">
        <w:rPr>
          <w:i/>
          <w:iCs/>
          <w:sz w:val="26"/>
          <w:szCs w:val="26"/>
          <w:lang w:val="vi-VN"/>
        </w:rPr>
        <w:t>TS</w:t>
      </w:r>
      <w:r w:rsidR="000650D9" w:rsidRPr="00D752D9">
        <w:rPr>
          <w:i/>
          <w:iCs/>
          <w:sz w:val="26"/>
          <w:szCs w:val="26"/>
          <w:lang w:val="vi-VN"/>
        </w:rPr>
        <w:t>. Phạm Minh Tuấn.</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tham khảo dùng trong luận văn đều được trích dẫn rõ ràng và trung</w:t>
      </w:r>
      <w:r w:rsidR="00561CB2" w:rsidRPr="00D752D9">
        <w:rPr>
          <w:i/>
          <w:iCs/>
          <w:sz w:val="26"/>
          <w:szCs w:val="26"/>
          <w:lang w:val="vi-VN"/>
        </w:rPr>
        <w:t> </w:t>
      </w:r>
      <w:r w:rsidRPr="00D752D9">
        <w:rPr>
          <w:i/>
          <w:iCs/>
          <w:sz w:val="26"/>
          <w:szCs w:val="26"/>
          <w:lang w:val="vi-VN"/>
        </w:rPr>
        <w:t>thực tên tác giả, tên công trình, thời gian, địa điểm công bố.</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sao chép không hợp lệ, vi phạm quy chế đào tạo, hay gian trá,</w:t>
      </w:r>
      <w:r w:rsidRPr="00D752D9">
        <w:rPr>
          <w:i/>
          <w:iCs/>
          <w:sz w:val="26"/>
          <w:szCs w:val="26"/>
          <w:lang w:val="vi-VN"/>
        </w:rPr>
        <w:br/>
        <w:t>tôi xin chịu hoàn toàn trách nhiệm.</w:t>
      </w:r>
    </w:p>
    <w:p w:rsidR="00C93CD2" w:rsidRPr="00D752D9" w:rsidRDefault="00C93CD2" w:rsidP="00C93CD2">
      <w:pPr>
        <w:tabs>
          <w:tab w:val="center" w:pos="6237"/>
        </w:tabs>
        <w:ind w:left="1134" w:right="851" w:hanging="567"/>
        <w:rPr>
          <w:sz w:val="26"/>
          <w:szCs w:val="26"/>
          <w:lang w:val="vi-VN"/>
        </w:rPr>
      </w:pPr>
    </w:p>
    <w:p w:rsidR="00C93CD2" w:rsidRPr="00D752D9" w:rsidRDefault="00C93CD2" w:rsidP="00B05006">
      <w:pPr>
        <w:tabs>
          <w:tab w:val="center" w:pos="6237"/>
        </w:tabs>
        <w:spacing w:before="420"/>
        <w:ind w:left="1134" w:right="851" w:hanging="567"/>
        <w:rPr>
          <w:i/>
          <w:iCs/>
          <w:sz w:val="26"/>
          <w:szCs w:val="26"/>
          <w:lang w:val="vi-VN"/>
        </w:rPr>
      </w:pPr>
      <w:r w:rsidRPr="00D752D9">
        <w:rPr>
          <w:i/>
          <w:iCs/>
          <w:sz w:val="26"/>
          <w:szCs w:val="26"/>
          <w:lang w:val="vi-VN"/>
        </w:rPr>
        <w:tab/>
      </w:r>
      <w:r w:rsidRPr="00D752D9">
        <w:rPr>
          <w:i/>
          <w:iCs/>
          <w:sz w:val="26"/>
          <w:szCs w:val="26"/>
          <w:lang w:val="vi-VN"/>
        </w:rPr>
        <w:tab/>
        <w:t>Tác giả</w:t>
      </w:r>
    </w:p>
    <w:p w:rsidR="00561CB2" w:rsidRPr="00D752D9" w:rsidRDefault="00561CB2" w:rsidP="00561CB2">
      <w:pPr>
        <w:tabs>
          <w:tab w:val="center" w:pos="6237"/>
        </w:tabs>
        <w:spacing w:before="420"/>
        <w:ind w:left="1134" w:right="2038" w:hanging="567"/>
        <w:jc w:val="right"/>
        <w:rPr>
          <w:i/>
          <w:iCs/>
          <w:sz w:val="26"/>
          <w:szCs w:val="26"/>
          <w:lang w:val="vi-VN"/>
        </w:rPr>
      </w:pPr>
    </w:p>
    <w:p w:rsidR="00C93CD2" w:rsidRPr="00D752D9" w:rsidRDefault="00C93CD2" w:rsidP="00561CB2">
      <w:pPr>
        <w:tabs>
          <w:tab w:val="center" w:pos="6237"/>
        </w:tabs>
        <w:spacing w:before="420"/>
        <w:ind w:left="1134" w:right="851" w:hanging="567"/>
        <w:rPr>
          <w:b/>
          <w:sz w:val="26"/>
          <w:szCs w:val="26"/>
          <w:lang w:val="vi-VN"/>
        </w:rPr>
      </w:pPr>
      <w:r w:rsidRPr="00D752D9">
        <w:rPr>
          <w:b/>
          <w:i/>
          <w:sz w:val="26"/>
          <w:szCs w:val="26"/>
          <w:lang w:val="vi-VN"/>
        </w:rPr>
        <w:tab/>
      </w:r>
      <w:r w:rsidRPr="00D752D9">
        <w:rPr>
          <w:b/>
          <w:i/>
          <w:sz w:val="26"/>
          <w:szCs w:val="26"/>
          <w:lang w:val="vi-VN"/>
        </w:rPr>
        <w:tab/>
      </w:r>
      <w:r w:rsidR="008F571F" w:rsidRPr="00D752D9">
        <w:rPr>
          <w:b/>
          <w:sz w:val="26"/>
          <w:szCs w:val="26"/>
          <w:lang w:val="vi-VN"/>
        </w:rPr>
        <w:t>UNG NHO DÃI</w:t>
      </w:r>
    </w:p>
    <w:p w:rsidR="00C93CD2" w:rsidRPr="00D752D9" w:rsidRDefault="00C93CD2" w:rsidP="00B05006">
      <w:pPr>
        <w:pStyle w:val="Title"/>
        <w:jc w:val="left"/>
        <w:rPr>
          <w:sz w:val="26"/>
          <w:szCs w:val="26"/>
          <w:lang w:val="vi-VN"/>
        </w:rPr>
        <w:sectPr w:rsidR="00C93CD2" w:rsidRPr="00D752D9" w:rsidSect="0072190C">
          <w:footnotePr>
            <w:numRestart w:val="eachPage"/>
          </w:footnotePr>
          <w:pgSz w:w="11907" w:h="16840" w:code="9"/>
          <w:pgMar w:top="1985" w:right="1134" w:bottom="1701" w:left="1985" w:header="851" w:footer="567" w:gutter="0"/>
          <w:pgNumType w:fmt="lowerRoman" w:start="1"/>
          <w:cols w:space="720"/>
          <w:docGrid w:linePitch="265"/>
        </w:sectPr>
      </w:pPr>
    </w:p>
    <w:p w:rsidR="007900C4" w:rsidRPr="00D752D9" w:rsidRDefault="007900C4" w:rsidP="007900C4">
      <w:pPr>
        <w:rPr>
          <w:lang w:val="vi-VN"/>
        </w:rPr>
        <w:sectPr w:rsidR="007900C4" w:rsidRPr="00D752D9" w:rsidSect="00C57CBE">
          <w:headerReference w:type="first" r:id="rId12"/>
          <w:type w:val="continuous"/>
          <w:pgSz w:w="11907" w:h="16840" w:code="9"/>
          <w:pgMar w:top="1728" w:right="1296" w:bottom="1440" w:left="1584" w:header="864" w:footer="720" w:gutter="0"/>
          <w:pgNumType w:start="1"/>
          <w:cols w:space="720"/>
          <w:titlePg/>
        </w:sectPr>
      </w:pPr>
      <w:r w:rsidRPr="00D752D9">
        <w:rPr>
          <w:lang w:val="vi-VN"/>
        </w:rPr>
        <w:lastRenderedPageBreak/>
        <w:br w:type="page"/>
      </w:r>
    </w:p>
    <w:p w:rsidR="007900C4" w:rsidRPr="00D752D9" w:rsidRDefault="005566AD" w:rsidP="00383927">
      <w:pPr>
        <w:tabs>
          <w:tab w:val="left" w:pos="3579"/>
        </w:tabs>
        <w:rPr>
          <w:b/>
          <w:bCs/>
          <w:sz w:val="38"/>
          <w:szCs w:val="34"/>
          <w:lang w:val="vi-VN"/>
        </w:rPr>
      </w:pPr>
      <w:r w:rsidRPr="00D752D9">
        <w:rPr>
          <w:lang w:val="vi-VN"/>
        </w:rPr>
        <w:lastRenderedPageBreak/>
        <w:tab/>
      </w:r>
      <w:r w:rsidR="007900C4" w:rsidRPr="00D752D9">
        <w:rPr>
          <w:b/>
          <w:bCs/>
          <w:sz w:val="38"/>
          <w:szCs w:val="34"/>
          <w:lang w:val="vi-VN"/>
        </w:rPr>
        <w:t>MỤC LỤC</w:t>
      </w:r>
    </w:p>
    <w:p w:rsidR="007900C4" w:rsidRPr="00D752D9" w:rsidRDefault="007900C4" w:rsidP="007900C4">
      <w:pPr>
        <w:rPr>
          <w:lang w:val="vi-VN"/>
        </w:rPr>
      </w:pPr>
    </w:p>
    <w:p w:rsidR="00CC121A" w:rsidRDefault="00FE63B3">
      <w:pPr>
        <w:pStyle w:val="TOC1"/>
        <w:rPr>
          <w:rFonts w:asciiTheme="minorHAnsi" w:eastAsiaTheme="minorEastAsia" w:hAnsiTheme="minorHAnsi" w:cstheme="minorBidi"/>
          <w:b w:val="0"/>
          <w:caps w:val="0"/>
          <w:sz w:val="22"/>
          <w:szCs w:val="22"/>
        </w:rPr>
      </w:pPr>
      <w:r w:rsidRPr="00FE63B3">
        <w:rPr>
          <w:b w:val="0"/>
          <w:caps w:val="0"/>
          <w:noProof w:val="0"/>
          <w:szCs w:val="28"/>
          <w:lang w:val="vi-VN"/>
        </w:rPr>
        <w:fldChar w:fldCharType="begin"/>
      </w:r>
      <w:r w:rsidR="00673F79" w:rsidRPr="00D752D9">
        <w:rPr>
          <w:b w:val="0"/>
          <w:caps w:val="0"/>
          <w:noProof w:val="0"/>
          <w:szCs w:val="28"/>
          <w:lang w:val="vi-VN"/>
        </w:rPr>
        <w:instrText xml:space="preserve"> TOC \o "1-4" </w:instrText>
      </w:r>
      <w:r w:rsidRPr="00FE63B3">
        <w:rPr>
          <w:b w:val="0"/>
          <w:caps w:val="0"/>
          <w:noProof w:val="0"/>
          <w:szCs w:val="28"/>
          <w:lang w:val="vi-VN"/>
        </w:rPr>
        <w:fldChar w:fldCharType="separate"/>
      </w:r>
      <w:r w:rsidR="00CC121A" w:rsidRPr="008E1DA7">
        <w:rPr>
          <w:lang w:val="vi-VN"/>
        </w:rPr>
        <w:t>MỞ ĐẦU</w:t>
      </w:r>
      <w:r w:rsidR="00CC121A">
        <w:tab/>
      </w:r>
      <w:r w:rsidR="00CC121A">
        <w:fldChar w:fldCharType="begin"/>
      </w:r>
      <w:r w:rsidR="00CC121A">
        <w:instrText xml:space="preserve"> PAGEREF _Toc420243559 \h </w:instrText>
      </w:r>
      <w:r w:rsidR="00CC121A">
        <w:fldChar w:fldCharType="separate"/>
      </w:r>
      <w:r w:rsidR="00CC121A">
        <w:t>1</w:t>
      </w:r>
      <w:r w:rsidR="00CC121A">
        <w:fldChar w:fldCharType="end"/>
      </w:r>
    </w:p>
    <w:p w:rsidR="00CC121A" w:rsidRDefault="00CC121A">
      <w:pPr>
        <w:pStyle w:val="TOC1"/>
        <w:rPr>
          <w:rFonts w:asciiTheme="minorHAnsi" w:eastAsiaTheme="minorEastAsia" w:hAnsiTheme="minorHAnsi" w:cstheme="minorBidi"/>
          <w:b w:val="0"/>
          <w:caps w:val="0"/>
          <w:sz w:val="22"/>
          <w:szCs w:val="22"/>
        </w:rPr>
      </w:pPr>
      <w:r w:rsidRPr="008E1DA7">
        <w:rPr>
          <w:lang w:val="vi-VN"/>
        </w:rPr>
        <w:t>NGHIÊN CỨU TỔNG QUAN</w:t>
      </w:r>
      <w:r>
        <w:tab/>
      </w:r>
      <w:r>
        <w:fldChar w:fldCharType="begin"/>
      </w:r>
      <w:r>
        <w:instrText xml:space="preserve"> PAGEREF _Toc420243560 \h </w:instrText>
      </w:r>
      <w:r>
        <w:fldChar w:fldCharType="separate"/>
      </w:r>
      <w:r>
        <w:t>9</w:t>
      </w:r>
      <w:r>
        <w:fldChar w:fldCharType="end"/>
      </w:r>
    </w:p>
    <w:p w:rsidR="00CC121A" w:rsidRDefault="00CC121A">
      <w:pPr>
        <w:pStyle w:val="TOC2"/>
        <w:tabs>
          <w:tab w:val="left" w:pos="72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_Toc420243561 \h </w:instrText>
      </w:r>
      <w:r>
        <w:fldChar w:fldCharType="separate"/>
      </w:r>
      <w:r>
        <w:t>9</w:t>
      </w:r>
      <w: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1.1.</w:t>
      </w:r>
      <w:r>
        <w:rPr>
          <w:rFonts w:asciiTheme="minorHAnsi" w:eastAsiaTheme="minorEastAsia" w:hAnsiTheme="minorHAnsi" w:cstheme="minorBidi"/>
          <w:sz w:val="22"/>
          <w:szCs w:val="22"/>
        </w:rPr>
        <w:tab/>
      </w:r>
      <w:r w:rsidRPr="008E1DA7">
        <w:rPr>
          <w:lang w:val="vi-VN"/>
        </w:rPr>
        <w:t>Các phương pháp thu thập dữ liệu chuyển động 3D</w:t>
      </w:r>
      <w:r>
        <w:tab/>
      </w:r>
      <w:r>
        <w:fldChar w:fldCharType="begin"/>
      </w:r>
      <w:r>
        <w:instrText xml:space="preserve"> PAGEREF _Toc420243562 \h </w:instrText>
      </w:r>
      <w:r>
        <w:fldChar w:fldCharType="separate"/>
      </w:r>
      <w:r>
        <w:t>9</w:t>
      </w:r>
      <w: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sidRPr="008E1DA7">
        <w:rPr>
          <w:noProof/>
          <w:lang w:val="vi-VN"/>
        </w:rPr>
        <w:t>1.1.1.</w:t>
      </w:r>
      <w:r>
        <w:rPr>
          <w:rFonts w:asciiTheme="minorHAnsi" w:eastAsiaTheme="minorEastAsia" w:hAnsiTheme="minorHAnsi" w:cstheme="minorBidi"/>
          <w:i w:val="0"/>
          <w:noProof/>
          <w:sz w:val="22"/>
          <w:szCs w:val="22"/>
        </w:rPr>
        <w:tab/>
      </w:r>
      <w:r w:rsidRPr="008E1DA7">
        <w:rPr>
          <w:noProof/>
          <w:lang w:val="vi-VN"/>
        </w:rPr>
        <w:t>Phương pháp sử dụng stereo camera</w:t>
      </w:r>
      <w:r>
        <w:rPr>
          <w:noProof/>
        </w:rPr>
        <w:tab/>
      </w:r>
      <w:r>
        <w:rPr>
          <w:noProof/>
        </w:rPr>
        <w:fldChar w:fldCharType="begin"/>
      </w:r>
      <w:r>
        <w:rPr>
          <w:noProof/>
        </w:rPr>
        <w:instrText xml:space="preserve"> PAGEREF _Toc420243563 \h </w:instrText>
      </w:r>
      <w:r>
        <w:rPr>
          <w:noProof/>
        </w:rPr>
      </w:r>
      <w:r>
        <w:rPr>
          <w:noProof/>
        </w:rPr>
        <w:fldChar w:fldCharType="separate"/>
      </w:r>
      <w:r>
        <w:rPr>
          <w:noProof/>
        </w:rPr>
        <w:t>9</w:t>
      </w:r>
      <w:r>
        <w:rPr>
          <w:noProof/>
        </w:rP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sidRPr="008E1DA7">
        <w:rPr>
          <w:noProof/>
          <w:lang w:val="vi-VN"/>
        </w:rPr>
        <w:t>1.1.2.</w:t>
      </w:r>
      <w:r>
        <w:rPr>
          <w:rFonts w:asciiTheme="minorHAnsi" w:eastAsiaTheme="minorEastAsia" w:hAnsiTheme="minorHAnsi" w:cstheme="minorBidi"/>
          <w:i w:val="0"/>
          <w:noProof/>
          <w:sz w:val="22"/>
          <w:szCs w:val="22"/>
        </w:rPr>
        <w:tab/>
      </w:r>
      <w:r w:rsidRPr="008E1DA7">
        <w:rPr>
          <w:noProof/>
          <w:lang w:val="vi-VN"/>
        </w:rPr>
        <w:t>Phương pháp sử dụng Mocap</w:t>
      </w:r>
      <w:r>
        <w:rPr>
          <w:noProof/>
        </w:rPr>
        <w:tab/>
      </w:r>
      <w:r>
        <w:rPr>
          <w:noProof/>
        </w:rPr>
        <w:fldChar w:fldCharType="begin"/>
      </w:r>
      <w:r>
        <w:rPr>
          <w:noProof/>
        </w:rPr>
        <w:instrText xml:space="preserve"> PAGEREF _Toc420243564 \h </w:instrText>
      </w:r>
      <w:r>
        <w:rPr>
          <w:noProof/>
        </w:rPr>
      </w:r>
      <w:r>
        <w:rPr>
          <w:noProof/>
        </w:rPr>
        <w:fldChar w:fldCharType="separate"/>
      </w:r>
      <w:r>
        <w:rPr>
          <w:noProof/>
        </w:rPr>
        <w:t>11</w:t>
      </w:r>
      <w:r>
        <w:rPr>
          <w:noProof/>
        </w:rP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sidRPr="008E1DA7">
        <w:rPr>
          <w:noProof/>
          <w:lang w:val="vi-VN"/>
        </w:rPr>
        <w:t>1.1.3.</w:t>
      </w:r>
      <w:r>
        <w:rPr>
          <w:rFonts w:asciiTheme="minorHAnsi" w:eastAsiaTheme="minorEastAsia" w:hAnsiTheme="minorHAnsi" w:cstheme="minorBidi"/>
          <w:i w:val="0"/>
          <w:noProof/>
          <w:sz w:val="22"/>
          <w:szCs w:val="22"/>
        </w:rPr>
        <w:tab/>
      </w:r>
      <w:r w:rsidRPr="008E1DA7">
        <w:rPr>
          <w:noProof/>
          <w:lang w:val="vi-VN"/>
        </w:rPr>
        <w:t>Phương pháp sử dụng range sensor</w:t>
      </w:r>
      <w:r>
        <w:rPr>
          <w:noProof/>
        </w:rPr>
        <w:tab/>
      </w:r>
      <w:r>
        <w:rPr>
          <w:noProof/>
        </w:rPr>
        <w:fldChar w:fldCharType="begin"/>
      </w:r>
      <w:r>
        <w:rPr>
          <w:noProof/>
        </w:rPr>
        <w:instrText xml:space="preserve"> PAGEREF _Toc420243565 \h </w:instrText>
      </w:r>
      <w:r>
        <w:rPr>
          <w:noProof/>
        </w:rPr>
      </w:r>
      <w:r>
        <w:rPr>
          <w:noProof/>
        </w:rPr>
        <w:fldChar w:fldCharType="separate"/>
      </w:r>
      <w:r>
        <w:rPr>
          <w:noProof/>
        </w:rPr>
        <w:t>12</w:t>
      </w:r>
      <w:r>
        <w:rPr>
          <w:noProof/>
        </w:rP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1.2.</w:t>
      </w:r>
      <w:r>
        <w:rPr>
          <w:rFonts w:asciiTheme="minorHAnsi" w:eastAsiaTheme="minorEastAsia" w:hAnsiTheme="minorHAnsi" w:cstheme="minorBidi"/>
          <w:sz w:val="22"/>
          <w:szCs w:val="22"/>
        </w:rPr>
        <w:tab/>
      </w:r>
      <w:r w:rsidRPr="008E1DA7">
        <w:rPr>
          <w:lang w:val="vi-VN"/>
        </w:rPr>
        <w:t>Các phương pháp học máy thường sử dụng</w:t>
      </w:r>
      <w:r>
        <w:tab/>
      </w:r>
      <w:r>
        <w:fldChar w:fldCharType="begin"/>
      </w:r>
      <w:r>
        <w:instrText xml:space="preserve"> PAGEREF _Toc420243566 \h </w:instrText>
      </w:r>
      <w:r>
        <w:fldChar w:fldCharType="separate"/>
      </w:r>
      <w:r>
        <w:t>13</w:t>
      </w:r>
      <w: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Pr>
          <w:noProof/>
        </w:rPr>
        <w:t>1.2.1.</w:t>
      </w:r>
      <w:r>
        <w:rPr>
          <w:rFonts w:asciiTheme="minorHAnsi" w:eastAsiaTheme="minorEastAsia" w:hAnsiTheme="minorHAnsi" w:cstheme="minorBidi"/>
          <w:i w:val="0"/>
          <w:noProof/>
          <w:sz w:val="22"/>
          <w:szCs w:val="22"/>
        </w:rPr>
        <w:tab/>
      </w:r>
      <w:r w:rsidRPr="008E1DA7">
        <w:rPr>
          <w:noProof/>
          <w:lang w:val="vi-VN"/>
        </w:rPr>
        <w:t>Máy vectơ hỗ trợ</w:t>
      </w:r>
      <w:r>
        <w:rPr>
          <w:noProof/>
        </w:rPr>
        <w:tab/>
      </w:r>
      <w:r>
        <w:rPr>
          <w:noProof/>
        </w:rPr>
        <w:fldChar w:fldCharType="begin"/>
      </w:r>
      <w:r>
        <w:rPr>
          <w:noProof/>
        </w:rPr>
        <w:instrText xml:space="preserve"> PAGEREF _Toc420243567 \h </w:instrText>
      </w:r>
      <w:r>
        <w:rPr>
          <w:noProof/>
        </w:rPr>
      </w:r>
      <w:r>
        <w:rPr>
          <w:noProof/>
        </w:rPr>
        <w:fldChar w:fldCharType="separate"/>
      </w:r>
      <w:r>
        <w:rPr>
          <w:noProof/>
        </w:rPr>
        <w:t>13</w:t>
      </w:r>
      <w:r>
        <w:rPr>
          <w:noProof/>
        </w:rP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sidRPr="008E1DA7">
        <w:rPr>
          <w:noProof/>
          <w:lang w:val="vi-VN"/>
        </w:rPr>
        <w:t>1.2.2.</w:t>
      </w:r>
      <w:r>
        <w:rPr>
          <w:rFonts w:asciiTheme="minorHAnsi" w:eastAsiaTheme="minorEastAsia" w:hAnsiTheme="minorHAnsi" w:cstheme="minorBidi"/>
          <w:i w:val="0"/>
          <w:noProof/>
          <w:sz w:val="22"/>
          <w:szCs w:val="22"/>
        </w:rPr>
        <w:tab/>
      </w:r>
      <w:r w:rsidRPr="008E1DA7">
        <w:rPr>
          <w:noProof/>
          <w:lang w:val="vi-VN"/>
        </w:rPr>
        <w:t>Mô hình Markov ẩn</w:t>
      </w:r>
      <w:r>
        <w:rPr>
          <w:noProof/>
        </w:rPr>
        <w:tab/>
      </w:r>
      <w:r>
        <w:rPr>
          <w:noProof/>
        </w:rPr>
        <w:fldChar w:fldCharType="begin"/>
      </w:r>
      <w:r>
        <w:rPr>
          <w:noProof/>
        </w:rPr>
        <w:instrText xml:space="preserve"> PAGEREF _Toc420243568 \h </w:instrText>
      </w:r>
      <w:r>
        <w:rPr>
          <w:noProof/>
        </w:rPr>
      </w:r>
      <w:r>
        <w:rPr>
          <w:noProof/>
        </w:rPr>
        <w:fldChar w:fldCharType="separate"/>
      </w:r>
      <w:r>
        <w:rPr>
          <w:noProof/>
        </w:rPr>
        <w:t>14</w:t>
      </w:r>
      <w:r>
        <w:rPr>
          <w:noProof/>
        </w:rPr>
        <w:fldChar w:fldCharType="end"/>
      </w:r>
    </w:p>
    <w:p w:rsidR="00CC121A" w:rsidRDefault="00CC121A">
      <w:pPr>
        <w:pStyle w:val="TOC2"/>
        <w:tabs>
          <w:tab w:val="left" w:pos="72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_Toc420243569 \h </w:instrText>
      </w:r>
      <w:r>
        <w:fldChar w:fldCharType="separate"/>
      </w:r>
      <w:r>
        <w:t>15</w:t>
      </w:r>
      <w: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2.1.</w:t>
      </w:r>
      <w:r>
        <w:rPr>
          <w:rFonts w:asciiTheme="minorHAnsi" w:eastAsiaTheme="minorEastAsia" w:hAnsiTheme="minorHAnsi" w:cstheme="minorBidi"/>
          <w:sz w:val="22"/>
          <w:szCs w:val="22"/>
        </w:rPr>
        <w:tab/>
      </w:r>
      <w:r w:rsidRPr="008E1DA7">
        <w:rPr>
          <w:lang w:val="vi-VN"/>
        </w:rPr>
        <w:t>Mocap</w:t>
      </w:r>
      <w:r>
        <w:tab/>
      </w:r>
      <w:r>
        <w:fldChar w:fldCharType="begin"/>
      </w:r>
      <w:r>
        <w:instrText xml:space="preserve"> PAGEREF _Toc420243570 \h </w:instrText>
      </w:r>
      <w:r>
        <w:fldChar w:fldCharType="separate"/>
      </w:r>
      <w:r>
        <w:t>15</w:t>
      </w:r>
      <w: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2.2.</w:t>
      </w:r>
      <w:r>
        <w:rPr>
          <w:rFonts w:asciiTheme="minorHAnsi" w:eastAsiaTheme="minorEastAsia" w:hAnsiTheme="minorHAnsi" w:cstheme="minorBidi"/>
          <w:sz w:val="22"/>
          <w:szCs w:val="22"/>
        </w:rPr>
        <w:tab/>
      </w:r>
      <w:r w:rsidRPr="008E1DA7">
        <w:rPr>
          <w:lang w:val="vi-VN"/>
        </w:rPr>
        <w:t>Dữ liệu thu được từ Mocap</w:t>
      </w:r>
      <w:r>
        <w:tab/>
      </w:r>
      <w:r>
        <w:fldChar w:fldCharType="begin"/>
      </w:r>
      <w:r>
        <w:instrText xml:space="preserve"> PAGEREF _Toc420243571 \h </w:instrText>
      </w:r>
      <w:r>
        <w:fldChar w:fldCharType="separate"/>
      </w:r>
      <w:r>
        <w:t>17</w:t>
      </w:r>
      <w: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2.3.</w:t>
      </w:r>
      <w:r>
        <w:rPr>
          <w:rFonts w:asciiTheme="minorHAnsi" w:eastAsiaTheme="minorEastAsia" w:hAnsiTheme="minorHAnsi" w:cstheme="minorBidi"/>
          <w:sz w:val="22"/>
          <w:szCs w:val="22"/>
        </w:rPr>
        <w:tab/>
      </w:r>
      <w:r w:rsidRPr="008E1DA7">
        <w:rPr>
          <w:lang w:val="vi-VN"/>
        </w:rPr>
        <w:t>Cấu trúc Acclaim</w:t>
      </w:r>
      <w:r>
        <w:tab/>
      </w:r>
      <w:r>
        <w:fldChar w:fldCharType="begin"/>
      </w:r>
      <w:r>
        <w:instrText xml:space="preserve"> PAGEREF _Toc420243572 \h </w:instrText>
      </w:r>
      <w:r>
        <w:fldChar w:fldCharType="separate"/>
      </w:r>
      <w:r>
        <w:t>17</w:t>
      </w:r>
      <w: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sidRPr="008E1DA7">
        <w:rPr>
          <w:noProof/>
          <w:lang w:val="vi-VN"/>
        </w:rPr>
        <w:t>2.3.1.</w:t>
      </w:r>
      <w:r>
        <w:rPr>
          <w:rFonts w:asciiTheme="minorHAnsi" w:eastAsiaTheme="minorEastAsia" w:hAnsiTheme="minorHAnsi" w:cstheme="minorBidi"/>
          <w:i w:val="0"/>
          <w:noProof/>
          <w:sz w:val="22"/>
          <w:szCs w:val="22"/>
        </w:rPr>
        <w:tab/>
      </w:r>
      <w:r w:rsidRPr="008E1DA7">
        <w:rPr>
          <w:noProof/>
          <w:lang w:val="vi-VN"/>
        </w:rPr>
        <w:t>Cấu trúc tệp ASF</w:t>
      </w:r>
      <w:r>
        <w:rPr>
          <w:noProof/>
        </w:rPr>
        <w:tab/>
      </w:r>
      <w:r>
        <w:rPr>
          <w:noProof/>
        </w:rPr>
        <w:fldChar w:fldCharType="begin"/>
      </w:r>
      <w:r>
        <w:rPr>
          <w:noProof/>
        </w:rPr>
        <w:instrText xml:space="preserve"> PAGEREF _Toc420243573 \h </w:instrText>
      </w:r>
      <w:r>
        <w:rPr>
          <w:noProof/>
        </w:rPr>
      </w:r>
      <w:r>
        <w:rPr>
          <w:noProof/>
        </w:rPr>
        <w:fldChar w:fldCharType="separate"/>
      </w:r>
      <w:r>
        <w:rPr>
          <w:noProof/>
        </w:rPr>
        <w:t>18</w:t>
      </w:r>
      <w:r>
        <w:rPr>
          <w:noProof/>
        </w:rP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sidRPr="008E1DA7">
        <w:rPr>
          <w:noProof/>
          <w:lang w:val="vi-VN"/>
        </w:rPr>
        <w:t>2.3.2.</w:t>
      </w:r>
      <w:r>
        <w:rPr>
          <w:rFonts w:asciiTheme="minorHAnsi" w:eastAsiaTheme="minorEastAsia" w:hAnsiTheme="minorHAnsi" w:cstheme="minorBidi"/>
          <w:i w:val="0"/>
          <w:noProof/>
          <w:sz w:val="22"/>
          <w:szCs w:val="22"/>
        </w:rPr>
        <w:tab/>
      </w:r>
      <w:r w:rsidRPr="008E1DA7">
        <w:rPr>
          <w:noProof/>
          <w:lang w:val="vi-VN"/>
        </w:rPr>
        <w:t>Cấu trúc tệp AMC</w:t>
      </w:r>
      <w:r>
        <w:rPr>
          <w:noProof/>
        </w:rPr>
        <w:tab/>
      </w:r>
      <w:r>
        <w:rPr>
          <w:noProof/>
        </w:rPr>
        <w:fldChar w:fldCharType="begin"/>
      </w:r>
      <w:r>
        <w:rPr>
          <w:noProof/>
        </w:rPr>
        <w:instrText xml:space="preserve"> PAGEREF _Toc420243574 \h </w:instrText>
      </w:r>
      <w:r>
        <w:rPr>
          <w:noProof/>
        </w:rPr>
      </w:r>
      <w:r>
        <w:rPr>
          <w:noProof/>
        </w:rPr>
        <w:fldChar w:fldCharType="separate"/>
      </w:r>
      <w:r>
        <w:rPr>
          <w:noProof/>
        </w:rPr>
        <w:t>20</w:t>
      </w:r>
      <w:r>
        <w:rPr>
          <w:noProof/>
        </w:rPr>
        <w:fldChar w:fldCharType="end"/>
      </w:r>
    </w:p>
    <w:p w:rsidR="00CC121A" w:rsidRDefault="00CC121A">
      <w:pPr>
        <w:pStyle w:val="TOC2"/>
        <w:tabs>
          <w:tab w:val="left" w:pos="72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_Toc420243575 \h </w:instrText>
      </w:r>
      <w:r>
        <w:fldChar w:fldCharType="separate"/>
      </w:r>
      <w:r>
        <w:t>21</w:t>
      </w:r>
      <w: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3.1.</w:t>
      </w:r>
      <w:r>
        <w:rPr>
          <w:rFonts w:asciiTheme="minorHAnsi" w:eastAsiaTheme="minorEastAsia" w:hAnsiTheme="minorHAnsi" w:cstheme="minorBidi"/>
          <w:sz w:val="22"/>
          <w:szCs w:val="22"/>
        </w:rPr>
        <w:tab/>
      </w:r>
      <w:r w:rsidRPr="008E1DA7">
        <w:rPr>
          <w:lang w:val="vi-VN"/>
        </w:rPr>
        <w:t>Phương pháp phân tích thành phần chính – PCA</w:t>
      </w:r>
      <w:r>
        <w:tab/>
      </w:r>
      <w:r>
        <w:fldChar w:fldCharType="begin"/>
      </w:r>
      <w:r>
        <w:instrText xml:space="preserve"> PAGEREF _Toc420243576 \h </w:instrText>
      </w:r>
      <w:r>
        <w:fldChar w:fldCharType="separate"/>
      </w:r>
      <w:r>
        <w:t>22</w:t>
      </w:r>
      <w:r>
        <w:fldChar w:fldCharType="end"/>
      </w:r>
    </w:p>
    <w:p w:rsidR="00CC121A" w:rsidRDefault="00CC121A">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rsidRPr="008E1DA7">
        <w:rPr>
          <w:lang w:val="vi-VN"/>
        </w:rPr>
        <w:t>Phương pháp phân tích biệt thức tuyến tính – LDA</w:t>
      </w:r>
      <w:r>
        <w:tab/>
      </w:r>
      <w:r>
        <w:fldChar w:fldCharType="begin"/>
      </w:r>
      <w:r>
        <w:instrText xml:space="preserve"> PAGEREF _Toc420243577 \h </w:instrText>
      </w:r>
      <w:r>
        <w:fldChar w:fldCharType="separate"/>
      </w:r>
      <w:r>
        <w:t>26</w:t>
      </w:r>
      <w: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3.3.</w:t>
      </w:r>
      <w:r>
        <w:rPr>
          <w:rFonts w:asciiTheme="minorHAnsi" w:eastAsiaTheme="minorEastAsia" w:hAnsiTheme="minorHAnsi" w:cstheme="minorBidi"/>
          <w:sz w:val="22"/>
          <w:szCs w:val="22"/>
        </w:rPr>
        <w:tab/>
      </w:r>
      <w:r w:rsidRPr="008E1DA7">
        <w:rPr>
          <w:lang w:val="vi-VN"/>
        </w:rPr>
        <w:t>Sequential Forward Selection - SFS</w:t>
      </w:r>
      <w:r>
        <w:tab/>
      </w:r>
      <w:r>
        <w:fldChar w:fldCharType="begin"/>
      </w:r>
      <w:r>
        <w:instrText xml:space="preserve"> PAGEREF _Toc420243578 \h </w:instrText>
      </w:r>
      <w:r>
        <w:fldChar w:fldCharType="separate"/>
      </w:r>
      <w:r>
        <w:t>26</w:t>
      </w:r>
      <w:r>
        <w:fldChar w:fldCharType="end"/>
      </w:r>
    </w:p>
    <w:p w:rsidR="00CC121A" w:rsidRDefault="00CC121A">
      <w:pPr>
        <w:pStyle w:val="TOC1"/>
        <w:rPr>
          <w:rFonts w:asciiTheme="minorHAnsi" w:eastAsiaTheme="minorEastAsia" w:hAnsiTheme="minorHAnsi" w:cstheme="minorBidi"/>
          <w:b w:val="0"/>
          <w:caps w:val="0"/>
          <w:sz w:val="22"/>
          <w:szCs w:val="22"/>
        </w:rPr>
      </w:pPr>
      <w:r w:rsidRPr="008E1DA7">
        <w:rPr>
          <w:lang w:val="vi-VN"/>
        </w:rPr>
        <w:t>GIẢI PHÁP ĐỀ XUẤT</w:t>
      </w:r>
      <w:r>
        <w:tab/>
      </w:r>
      <w:r>
        <w:fldChar w:fldCharType="begin"/>
      </w:r>
      <w:r>
        <w:instrText xml:space="preserve"> PAGEREF _Toc420243579 \h </w:instrText>
      </w:r>
      <w:r>
        <w:fldChar w:fldCharType="separate"/>
      </w:r>
      <w:r>
        <w:t>27</w:t>
      </w:r>
      <w:r>
        <w:fldChar w:fldCharType="end"/>
      </w:r>
    </w:p>
    <w:p w:rsidR="00CC121A" w:rsidRDefault="00CC121A">
      <w:pPr>
        <w:pStyle w:val="TOC2"/>
        <w:tabs>
          <w:tab w:val="left" w:pos="72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Trích chọn đặc tính</w:t>
      </w:r>
      <w:r>
        <w:tab/>
      </w:r>
      <w:r>
        <w:fldChar w:fldCharType="begin"/>
      </w:r>
      <w:r>
        <w:instrText xml:space="preserve"> PAGEREF _Toc420243580 \h </w:instrText>
      </w:r>
      <w:r>
        <w:fldChar w:fldCharType="separate"/>
      </w:r>
      <w:r>
        <w:t>28</w:t>
      </w:r>
      <w:r>
        <w:fldChar w:fldCharType="end"/>
      </w:r>
    </w:p>
    <w:p w:rsidR="00CC121A" w:rsidRDefault="00CC121A">
      <w:pPr>
        <w:pStyle w:val="TOC2"/>
        <w:tabs>
          <w:tab w:val="left" w:pos="72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Giải thuật huấn luyện</w:t>
      </w:r>
      <w:r>
        <w:tab/>
      </w:r>
      <w:r>
        <w:fldChar w:fldCharType="begin"/>
      </w:r>
      <w:r>
        <w:instrText xml:space="preserve"> PAGEREF _Toc420243581 \h </w:instrText>
      </w:r>
      <w:r>
        <w:fldChar w:fldCharType="separate"/>
      </w:r>
      <w:r>
        <w:t>28</w:t>
      </w:r>
      <w:r>
        <w:fldChar w:fldCharType="end"/>
      </w:r>
    </w:p>
    <w:p w:rsidR="00CC121A" w:rsidRDefault="00CC121A">
      <w:pPr>
        <w:pStyle w:val="TOC1"/>
        <w:rPr>
          <w:rFonts w:asciiTheme="minorHAnsi" w:eastAsiaTheme="minorEastAsia" w:hAnsiTheme="minorHAnsi" w:cstheme="minorBidi"/>
          <w:b w:val="0"/>
          <w:caps w:val="0"/>
          <w:sz w:val="22"/>
          <w:szCs w:val="22"/>
        </w:rPr>
      </w:pPr>
      <w:r>
        <w:t>THỰC NGHIỆM</w:t>
      </w:r>
      <w:r w:rsidRPr="008E1DA7">
        <w:rPr>
          <w:lang w:val="vi-VN"/>
        </w:rPr>
        <w:t xml:space="preserve"> VÀ ĐÁNH GIÁ KẾT QUẢ</w:t>
      </w:r>
      <w:r>
        <w:tab/>
      </w:r>
      <w:r>
        <w:fldChar w:fldCharType="begin"/>
      </w:r>
      <w:r>
        <w:instrText xml:space="preserve"> PAGEREF _Toc420243582 \h </w:instrText>
      </w:r>
      <w:r>
        <w:fldChar w:fldCharType="separate"/>
      </w:r>
      <w:r>
        <w:t>29</w:t>
      </w:r>
      <w:r>
        <w:fldChar w:fldCharType="end"/>
      </w:r>
    </w:p>
    <w:p w:rsidR="00CC121A" w:rsidRDefault="00CC121A">
      <w:pPr>
        <w:pStyle w:val="TOC2"/>
        <w:tabs>
          <w:tab w:val="left" w:pos="72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Thông tin chung</w:t>
      </w:r>
      <w:r>
        <w:tab/>
      </w:r>
      <w:r>
        <w:fldChar w:fldCharType="begin"/>
      </w:r>
      <w:r>
        <w:instrText xml:space="preserve"> PAGEREF _Toc420243583 \h </w:instrText>
      </w:r>
      <w:r>
        <w:fldChar w:fldCharType="separate"/>
      </w:r>
      <w:r>
        <w:t>29</w:t>
      </w:r>
      <w:r>
        <w:fldChar w:fldCharType="end"/>
      </w:r>
    </w:p>
    <w:p w:rsidR="00CC121A" w:rsidRDefault="00CC121A">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Dữ liệu sử dụng</w:t>
      </w:r>
      <w:r>
        <w:tab/>
      </w:r>
      <w:r>
        <w:fldChar w:fldCharType="begin"/>
      </w:r>
      <w:r>
        <w:instrText xml:space="preserve"> PAGEREF _Toc420243584 \h </w:instrText>
      </w:r>
      <w:r>
        <w:fldChar w:fldCharType="separate"/>
      </w:r>
      <w:r>
        <w:t>29</w:t>
      </w:r>
      <w:r>
        <w:fldChar w:fldCharType="end"/>
      </w:r>
    </w:p>
    <w:p w:rsidR="00CC121A" w:rsidRDefault="00CC121A">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Môi trường triển khai</w:t>
      </w:r>
      <w:r>
        <w:tab/>
      </w:r>
      <w:r>
        <w:fldChar w:fldCharType="begin"/>
      </w:r>
      <w:r>
        <w:instrText xml:space="preserve"> PAGEREF _Toc420243585 \h </w:instrText>
      </w:r>
      <w:r>
        <w:fldChar w:fldCharType="separate"/>
      </w:r>
      <w:r>
        <w:t>30</w:t>
      </w:r>
      <w:r>
        <w:fldChar w:fldCharType="end"/>
      </w:r>
    </w:p>
    <w:p w:rsidR="00CC121A" w:rsidRDefault="00CC121A">
      <w:pPr>
        <w:pStyle w:val="TOC2"/>
        <w:tabs>
          <w:tab w:val="left" w:pos="720"/>
        </w:tabs>
        <w:rPr>
          <w:rFonts w:asciiTheme="minorHAnsi" w:eastAsiaTheme="minorEastAsia" w:hAnsiTheme="minorHAnsi" w:cstheme="minorBidi"/>
          <w:sz w:val="22"/>
          <w:szCs w:val="22"/>
        </w:rPr>
      </w:pPr>
      <w:r w:rsidRPr="008E1DA7">
        <w:t>2.</w:t>
      </w:r>
      <w:r>
        <w:rPr>
          <w:rFonts w:asciiTheme="minorHAnsi" w:eastAsiaTheme="minorEastAsia" w:hAnsiTheme="minorHAnsi" w:cstheme="minorBidi"/>
          <w:sz w:val="22"/>
          <w:szCs w:val="22"/>
        </w:rPr>
        <w:tab/>
      </w:r>
      <w:r>
        <w:t>Các giai đoạn thực nghiệm</w:t>
      </w:r>
      <w:r>
        <w:tab/>
      </w:r>
      <w:r>
        <w:fldChar w:fldCharType="begin"/>
      </w:r>
      <w:r>
        <w:instrText xml:space="preserve"> PAGEREF _Toc420243586 \h </w:instrText>
      </w:r>
      <w:r>
        <w:fldChar w:fldCharType="separate"/>
      </w:r>
      <w:r>
        <w:t>31</w:t>
      </w:r>
      <w:r>
        <w:fldChar w:fldCharType="end"/>
      </w:r>
    </w:p>
    <w:p w:rsidR="00CC121A" w:rsidRDefault="00CC121A">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Giai đoạn thứ nhất</w:t>
      </w:r>
      <w:r>
        <w:tab/>
      </w:r>
      <w:r>
        <w:fldChar w:fldCharType="begin"/>
      </w:r>
      <w:r>
        <w:instrText xml:space="preserve"> PAGEREF _Toc420243587 \h </w:instrText>
      </w:r>
      <w:r>
        <w:fldChar w:fldCharType="separate"/>
      </w:r>
      <w:r>
        <w:t>31</w:t>
      </w:r>
      <w:r>
        <w:fldChar w:fldCharType="end"/>
      </w:r>
    </w:p>
    <w:p w:rsidR="00CC121A" w:rsidRDefault="00CC121A">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Giai đoạn thứ hai</w:t>
      </w:r>
      <w:r>
        <w:tab/>
      </w:r>
      <w:r>
        <w:fldChar w:fldCharType="begin"/>
      </w:r>
      <w:r>
        <w:instrText xml:space="preserve"> PAGEREF _Toc420243588 \h </w:instrText>
      </w:r>
      <w:r>
        <w:fldChar w:fldCharType="separate"/>
      </w:r>
      <w:r>
        <w:t>31</w:t>
      </w:r>
      <w:r>
        <w:fldChar w:fldCharType="end"/>
      </w:r>
    </w:p>
    <w:p w:rsidR="00CC121A" w:rsidRDefault="00CC121A">
      <w:pPr>
        <w:pStyle w:val="TOC2"/>
        <w:tabs>
          <w:tab w:val="left" w:pos="72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Kết quả thực nghiệm</w:t>
      </w:r>
      <w:r>
        <w:tab/>
      </w:r>
      <w:r>
        <w:fldChar w:fldCharType="begin"/>
      </w:r>
      <w:r>
        <w:instrText xml:space="preserve"> PAGEREF _Toc420243589 \h </w:instrText>
      </w:r>
      <w:r>
        <w:fldChar w:fldCharType="separate"/>
      </w:r>
      <w:r>
        <w:t>31</w:t>
      </w:r>
      <w:r>
        <w:fldChar w:fldCharType="end"/>
      </w:r>
    </w:p>
    <w:p w:rsidR="00CC121A" w:rsidRDefault="00CC121A">
      <w:pPr>
        <w:pStyle w:val="TOC2"/>
        <w:tabs>
          <w:tab w:val="left" w:pos="72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Đánh giá</w:t>
      </w:r>
      <w:r>
        <w:tab/>
      </w:r>
      <w:r>
        <w:fldChar w:fldCharType="begin"/>
      </w:r>
      <w:r>
        <w:instrText xml:space="preserve"> PAGEREF _Toc420243590 \h </w:instrText>
      </w:r>
      <w:r>
        <w:fldChar w:fldCharType="separate"/>
      </w:r>
      <w:r>
        <w:t>31</w:t>
      </w:r>
      <w:r>
        <w:fldChar w:fldCharType="end"/>
      </w:r>
    </w:p>
    <w:p w:rsidR="00CC121A" w:rsidRDefault="00CC121A">
      <w:pPr>
        <w:pStyle w:val="TOC3"/>
        <w:tabs>
          <w:tab w:val="left" w:pos="1440"/>
        </w:tabs>
        <w:rPr>
          <w:rFonts w:asciiTheme="minorHAnsi" w:eastAsiaTheme="minorEastAsia" w:hAnsiTheme="minorHAnsi" w:cstheme="minorBidi"/>
          <w:sz w:val="22"/>
          <w:szCs w:val="22"/>
        </w:rPr>
      </w:pPr>
      <w:r w:rsidRPr="008E1DA7">
        <w:rPr>
          <w:lang w:val="vi-VN"/>
        </w:rPr>
        <w:t>4.1.</w:t>
      </w:r>
      <w:r>
        <w:rPr>
          <w:rFonts w:asciiTheme="minorHAnsi" w:eastAsiaTheme="minorEastAsia" w:hAnsiTheme="minorHAnsi" w:cstheme="minorBidi"/>
          <w:sz w:val="22"/>
          <w:szCs w:val="22"/>
        </w:rPr>
        <w:tab/>
      </w:r>
      <w:r w:rsidRPr="008E1DA7">
        <w:rPr>
          <w:lang w:val="vi-VN"/>
        </w:rPr>
        <w:t>Tiêu đề mục con</w:t>
      </w:r>
      <w:r>
        <w:tab/>
      </w:r>
      <w:r>
        <w:fldChar w:fldCharType="begin"/>
      </w:r>
      <w:r>
        <w:instrText xml:space="preserve"> PAGEREF _Toc420243591 \h </w:instrText>
      </w:r>
      <w:r>
        <w:fldChar w:fldCharType="separate"/>
      </w:r>
      <w:r>
        <w:t>31</w:t>
      </w:r>
      <w:r>
        <w:fldChar w:fldCharType="end"/>
      </w:r>
    </w:p>
    <w:p w:rsidR="00CC121A" w:rsidRDefault="00CC121A">
      <w:pPr>
        <w:pStyle w:val="TOC4"/>
        <w:tabs>
          <w:tab w:val="left" w:pos="1680"/>
        </w:tabs>
        <w:rPr>
          <w:rFonts w:asciiTheme="minorHAnsi" w:eastAsiaTheme="minorEastAsia" w:hAnsiTheme="minorHAnsi" w:cstheme="minorBidi"/>
          <w:i w:val="0"/>
          <w:noProof/>
          <w:sz w:val="22"/>
          <w:szCs w:val="22"/>
        </w:rPr>
      </w:pPr>
      <w:r w:rsidRPr="008E1DA7">
        <w:rPr>
          <w:noProof/>
          <w:lang w:val="vi-VN"/>
        </w:rPr>
        <w:t>4.1.1.</w:t>
      </w:r>
      <w:r>
        <w:rPr>
          <w:rFonts w:asciiTheme="minorHAnsi" w:eastAsiaTheme="minorEastAsia" w:hAnsiTheme="minorHAnsi" w:cstheme="minorBidi"/>
          <w:i w:val="0"/>
          <w:noProof/>
          <w:sz w:val="22"/>
          <w:szCs w:val="22"/>
        </w:rPr>
        <w:tab/>
      </w:r>
      <w:r w:rsidRPr="008E1DA7">
        <w:rPr>
          <w:noProof/>
          <w:lang w:val="vi-VN"/>
        </w:rPr>
        <w:t>Tiêu đề mục con nhỏ hơn</w:t>
      </w:r>
      <w:r>
        <w:rPr>
          <w:noProof/>
        </w:rPr>
        <w:tab/>
      </w:r>
      <w:r>
        <w:rPr>
          <w:noProof/>
        </w:rPr>
        <w:fldChar w:fldCharType="begin"/>
      </w:r>
      <w:r>
        <w:rPr>
          <w:noProof/>
        </w:rPr>
        <w:instrText xml:space="preserve"> PAGEREF _Toc420243592 \h </w:instrText>
      </w:r>
      <w:r>
        <w:rPr>
          <w:noProof/>
        </w:rPr>
      </w:r>
      <w:r>
        <w:rPr>
          <w:noProof/>
        </w:rPr>
        <w:fldChar w:fldCharType="separate"/>
      </w:r>
      <w:r>
        <w:rPr>
          <w:noProof/>
        </w:rPr>
        <w:t>31</w:t>
      </w:r>
      <w:r>
        <w:rPr>
          <w:noProof/>
        </w:rPr>
        <w:fldChar w:fldCharType="end"/>
      </w:r>
    </w:p>
    <w:p w:rsidR="00CC121A" w:rsidRDefault="00CC121A">
      <w:pPr>
        <w:pStyle w:val="TOC1"/>
        <w:rPr>
          <w:rFonts w:asciiTheme="minorHAnsi" w:eastAsiaTheme="minorEastAsia" w:hAnsiTheme="minorHAnsi" w:cstheme="minorBidi"/>
          <w:b w:val="0"/>
          <w:caps w:val="0"/>
          <w:sz w:val="22"/>
          <w:szCs w:val="22"/>
        </w:rPr>
      </w:pPr>
      <w:r w:rsidRPr="008E1DA7">
        <w:rPr>
          <w:lang w:val="vi-VN"/>
        </w:rPr>
        <w:lastRenderedPageBreak/>
        <w:t>KẾT LUẬN</w:t>
      </w:r>
      <w:r>
        <w:tab/>
      </w:r>
      <w:r>
        <w:fldChar w:fldCharType="begin"/>
      </w:r>
      <w:r>
        <w:instrText xml:space="preserve"> PAGEREF _Toc420243593 \h </w:instrText>
      </w:r>
      <w:r>
        <w:fldChar w:fldCharType="separate"/>
      </w:r>
      <w:r>
        <w:t>33</w:t>
      </w:r>
      <w:r>
        <w:fldChar w:fldCharType="end"/>
      </w:r>
    </w:p>
    <w:p w:rsidR="00CC121A" w:rsidRDefault="00CC121A">
      <w:pPr>
        <w:pStyle w:val="TOC1"/>
        <w:rPr>
          <w:rFonts w:asciiTheme="minorHAnsi" w:eastAsiaTheme="minorEastAsia" w:hAnsiTheme="minorHAnsi" w:cstheme="minorBidi"/>
          <w:b w:val="0"/>
          <w:caps w:val="0"/>
          <w:sz w:val="22"/>
          <w:szCs w:val="22"/>
        </w:rPr>
      </w:pPr>
      <w:r w:rsidRPr="008E1DA7">
        <w:rPr>
          <w:lang w:val="vi-VN"/>
        </w:rPr>
        <w:t>PHỤ LỤC</w:t>
      </w:r>
      <w:r>
        <w:tab/>
      </w:r>
      <w:r>
        <w:fldChar w:fldCharType="begin"/>
      </w:r>
      <w:r>
        <w:instrText xml:space="preserve"> PAGEREF _Toc420243594 \h </w:instrText>
      </w:r>
      <w:r>
        <w:fldChar w:fldCharType="separate"/>
      </w:r>
      <w:r>
        <w:t>ii</w:t>
      </w:r>
      <w:r>
        <w:fldChar w:fldCharType="end"/>
      </w:r>
    </w:p>
    <w:p w:rsidR="00CC121A" w:rsidRDefault="00CC121A">
      <w:pPr>
        <w:pStyle w:val="TOC1"/>
        <w:rPr>
          <w:rFonts w:asciiTheme="minorHAnsi" w:eastAsiaTheme="minorEastAsia" w:hAnsiTheme="minorHAnsi" w:cstheme="minorBidi"/>
          <w:b w:val="0"/>
          <w:caps w:val="0"/>
          <w:sz w:val="22"/>
          <w:szCs w:val="22"/>
        </w:rPr>
      </w:pPr>
      <w:r w:rsidRPr="008E1DA7">
        <w:rPr>
          <w:lang w:val="vi-VN"/>
        </w:rPr>
        <w:t>TÀI LIỆU THAM KHẢO</w:t>
      </w:r>
      <w:r>
        <w:tab/>
      </w:r>
      <w:r>
        <w:fldChar w:fldCharType="begin"/>
      </w:r>
      <w:r>
        <w:instrText xml:space="preserve"> PAGEREF _Toc420243595 \h </w:instrText>
      </w:r>
      <w:r>
        <w:fldChar w:fldCharType="separate"/>
      </w:r>
      <w:r>
        <w:t>v</w:t>
      </w:r>
      <w:r>
        <w:fldChar w:fldCharType="end"/>
      </w:r>
    </w:p>
    <w:p w:rsidR="007900C4" w:rsidRPr="00D752D9" w:rsidRDefault="00FE63B3" w:rsidP="008B43CE">
      <w:pPr>
        <w:rPr>
          <w:lang w:val="vi-VN"/>
        </w:rPr>
      </w:pPr>
      <w:r w:rsidRPr="00D752D9">
        <w:rPr>
          <w:b/>
          <w:caps/>
          <w:szCs w:val="28"/>
          <w:lang w:val="vi-VN"/>
        </w:rPr>
        <w:fldChar w:fldCharType="end"/>
      </w:r>
    </w:p>
    <w:p w:rsidR="007900C4" w:rsidRPr="00D752D9" w:rsidRDefault="007900C4" w:rsidP="007900C4">
      <w:pPr>
        <w:rPr>
          <w:lang w:val="vi-VN"/>
        </w:rPr>
      </w:pPr>
    </w:p>
    <w:p w:rsidR="00C93CD2" w:rsidRPr="00D752D9" w:rsidRDefault="00C93CD2" w:rsidP="00862EFF">
      <w:pPr>
        <w:rPr>
          <w:lang w:val="vi-VN"/>
        </w:rPr>
        <w:sectPr w:rsidR="00C93CD2" w:rsidRPr="00D752D9" w:rsidSect="00C57CBE">
          <w:headerReference w:type="default" r:id="rId13"/>
          <w:footerReference w:type="default" r:id="rId14"/>
          <w:type w:val="oddPage"/>
          <w:pgSz w:w="11907" w:h="16840" w:code="9"/>
          <w:pgMar w:top="1985" w:right="1134" w:bottom="1701" w:left="1985" w:header="567" w:footer="567" w:gutter="0"/>
          <w:pgNumType w:fmt="lowerRoman" w:start="1"/>
          <w:cols w:space="720"/>
        </w:sectPr>
      </w:pPr>
    </w:p>
    <w:p w:rsidR="007900C4" w:rsidRPr="00D752D9" w:rsidRDefault="007900C4" w:rsidP="00862EFF">
      <w:pPr>
        <w:rPr>
          <w:lang w:val="vi-VN"/>
        </w:rPr>
      </w:pPr>
      <w:r w:rsidRPr="00D752D9">
        <w:rPr>
          <w:lang w:val="vi-VN"/>
        </w:rPr>
        <w:lastRenderedPageBreak/>
        <w:br w:type="page"/>
      </w:r>
    </w:p>
    <w:p w:rsidR="00C93CD2" w:rsidRPr="00D752D9" w:rsidRDefault="00C93CD2" w:rsidP="00C93CD2">
      <w:pPr>
        <w:pStyle w:val="Title"/>
        <w:rPr>
          <w:lang w:val="vi-VN"/>
        </w:rPr>
      </w:pPr>
      <w:r w:rsidRPr="00D752D9">
        <w:rPr>
          <w:lang w:val="vi-VN"/>
        </w:rPr>
        <w:lastRenderedPageBreak/>
        <w:t xml:space="preserve">DANH MỤC CÁC </w:t>
      </w:r>
      <w:r w:rsidR="005F65AE" w:rsidRPr="00D752D9">
        <w:rPr>
          <w:lang w:val="vi-VN"/>
        </w:rPr>
        <w:t>CHŨ</w:t>
      </w:r>
      <w:r w:rsidRPr="00D752D9">
        <w:rPr>
          <w:lang w:val="vi-VN"/>
        </w:rPr>
        <w:t xml:space="preserve"> VIẾT TẮT</w:t>
      </w:r>
    </w:p>
    <w:tbl>
      <w:tblPr>
        <w:tblW w:w="0" w:type="auto"/>
        <w:tblInd w:w="108" w:type="dxa"/>
        <w:tblLayout w:type="fixed"/>
        <w:tblLook w:val="0000"/>
      </w:tblPr>
      <w:tblGrid>
        <w:gridCol w:w="1950"/>
        <w:gridCol w:w="6825"/>
      </w:tblGrid>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ACL</w:t>
            </w:r>
          </w:p>
        </w:tc>
        <w:tc>
          <w:tcPr>
            <w:tcW w:w="6825" w:type="dxa"/>
          </w:tcPr>
          <w:p w:rsidR="00C93CD2" w:rsidRPr="00D752D9" w:rsidRDefault="00C93CD2" w:rsidP="0060513F">
            <w:pPr>
              <w:pStyle w:val="ChuBang"/>
              <w:rPr>
                <w:sz w:val="26"/>
                <w:szCs w:val="27"/>
                <w:lang w:val="vi-VN"/>
              </w:rPr>
            </w:pPr>
            <w:r w:rsidRPr="00D752D9">
              <w:rPr>
                <w:sz w:val="26"/>
                <w:szCs w:val="27"/>
                <w:lang w:val="vi-VN"/>
              </w:rPr>
              <w:t>Agent Communication Language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AMS</w:t>
            </w:r>
          </w:p>
        </w:tc>
        <w:tc>
          <w:tcPr>
            <w:tcW w:w="6825" w:type="dxa"/>
          </w:tcPr>
          <w:p w:rsidR="00C93CD2" w:rsidRPr="00D752D9" w:rsidRDefault="00C93CD2" w:rsidP="0060513F">
            <w:pPr>
              <w:pStyle w:val="ChuBang"/>
              <w:rPr>
                <w:sz w:val="26"/>
                <w:szCs w:val="27"/>
                <w:lang w:val="vi-VN"/>
              </w:rPr>
            </w:pPr>
            <w:r w:rsidRPr="00D752D9">
              <w:rPr>
                <w:sz w:val="26"/>
                <w:szCs w:val="27"/>
                <w:lang w:val="vi-VN"/>
              </w:rPr>
              <w:t>Agent Management System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w:t>
            </w:r>
          </w:p>
        </w:tc>
        <w:tc>
          <w:tcPr>
            <w:tcW w:w="6825" w:type="dxa"/>
          </w:tcPr>
          <w:p w:rsidR="00C93CD2" w:rsidRPr="00D752D9" w:rsidRDefault="00C93CD2" w:rsidP="0060513F">
            <w:pPr>
              <w:pStyle w:val="ChuBang"/>
              <w:rPr>
                <w:sz w:val="26"/>
                <w:szCs w:val="27"/>
                <w:lang w:val="vi-VN"/>
              </w:rPr>
            </w:pPr>
            <w:r w:rsidRPr="00D752D9">
              <w:rPr>
                <w:sz w:val="26"/>
                <w:szCs w:val="27"/>
                <w:lang w:val="vi-VN"/>
              </w:rPr>
              <w:t>Agent Platform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API</w:t>
            </w:r>
          </w:p>
        </w:tc>
        <w:tc>
          <w:tcPr>
            <w:tcW w:w="6825" w:type="dxa"/>
          </w:tcPr>
          <w:p w:rsidR="00C93CD2" w:rsidRPr="00D752D9" w:rsidRDefault="00C93CD2" w:rsidP="0060513F">
            <w:pPr>
              <w:pStyle w:val="ChuBang"/>
              <w:rPr>
                <w:sz w:val="26"/>
                <w:szCs w:val="27"/>
                <w:lang w:val="vi-VN"/>
              </w:rPr>
            </w:pPr>
            <w:r w:rsidRPr="00D752D9">
              <w:rPr>
                <w:sz w:val="26"/>
                <w:szCs w:val="27"/>
                <w:lang w:val="vi-VN"/>
              </w:rPr>
              <w:t>Application Programming Interface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CF</w:t>
            </w:r>
          </w:p>
        </w:tc>
        <w:tc>
          <w:tcPr>
            <w:tcW w:w="6825" w:type="dxa"/>
          </w:tcPr>
          <w:p w:rsidR="00C93CD2" w:rsidRPr="00C26813" w:rsidRDefault="00C93CD2" w:rsidP="0060513F">
            <w:pPr>
              <w:pStyle w:val="ChuBang"/>
              <w:rPr>
                <w:sz w:val="26"/>
                <w:szCs w:val="27"/>
              </w:rPr>
            </w:pPr>
            <w:r w:rsidRPr="00D752D9">
              <w:rPr>
                <w:sz w:val="26"/>
                <w:szCs w:val="27"/>
                <w:lang w:val="vi-VN"/>
              </w:rPr>
              <w:t>Communication Failitator</w:t>
            </w:r>
            <w:r w:rsidR="00C26813">
              <w:rPr>
                <w:sz w:val="26"/>
                <w:szCs w:val="27"/>
              </w:rPr>
              <w:t xml:space="preserve"> </w:t>
            </w:r>
          </w:p>
        </w:tc>
      </w:tr>
    </w:tbl>
    <w:p w:rsidR="00C93CD2" w:rsidRPr="00D752D9" w:rsidRDefault="00C93CD2" w:rsidP="00C93CD2">
      <w:pPr>
        <w:rPr>
          <w:lang w:val="vi-VN"/>
        </w:rPr>
      </w:pPr>
    </w:p>
    <w:p w:rsidR="00C93CD2" w:rsidRPr="00D752D9" w:rsidRDefault="00C93CD2" w:rsidP="00C93CD2">
      <w:pPr>
        <w:pStyle w:val="Title"/>
        <w:spacing w:after="120"/>
        <w:rPr>
          <w:lang w:val="vi-VN"/>
        </w:rPr>
      </w:pPr>
      <w:r w:rsidRPr="00D752D9">
        <w:rPr>
          <w:lang w:val="vi-VN"/>
        </w:rPr>
        <w:br w:type="page"/>
      </w:r>
      <w:r w:rsidRPr="00D752D9">
        <w:rPr>
          <w:lang w:val="vi-VN"/>
        </w:rPr>
        <w:lastRenderedPageBreak/>
        <w:t>DANH MỤC CÁC BẢNG BIỂU</w:t>
      </w:r>
    </w:p>
    <w:p w:rsidR="00C93CD2" w:rsidRPr="00D752D9" w:rsidRDefault="00FE63B3" w:rsidP="00C93CD2">
      <w:pPr>
        <w:pStyle w:val="TableofFigures"/>
        <w:tabs>
          <w:tab w:val="right" w:leader="dot" w:pos="8830"/>
        </w:tabs>
        <w:rPr>
          <w:color w:val="auto"/>
          <w:sz w:val="24"/>
          <w:szCs w:val="24"/>
          <w:lang w:val="vi-VN"/>
        </w:rPr>
      </w:pPr>
      <w:r w:rsidRPr="00FE63B3">
        <w:rPr>
          <w:sz w:val="24"/>
          <w:lang w:val="vi-VN"/>
        </w:rPr>
        <w:fldChar w:fldCharType="begin"/>
      </w:r>
      <w:r w:rsidR="00C93CD2" w:rsidRPr="00D752D9">
        <w:rPr>
          <w:sz w:val="24"/>
          <w:lang w:val="vi-VN"/>
        </w:rPr>
        <w:instrText xml:space="preserve"> TOC \h \z \c "Bảng " </w:instrText>
      </w:r>
      <w:r w:rsidRPr="00FE63B3">
        <w:rPr>
          <w:sz w:val="24"/>
          <w:lang w:val="vi-VN"/>
        </w:rPr>
        <w:fldChar w:fldCharType="separate"/>
      </w:r>
    </w:p>
    <w:p w:rsidR="00C93CD2" w:rsidRPr="00D752D9" w:rsidRDefault="00FE63B3" w:rsidP="00C93CD2">
      <w:pPr>
        <w:pStyle w:val="Title"/>
        <w:rPr>
          <w:sz w:val="24"/>
          <w:lang w:val="vi-VN"/>
        </w:rPr>
      </w:pPr>
      <w:r w:rsidRPr="00D752D9">
        <w:rPr>
          <w:sz w:val="24"/>
          <w:lang w:val="vi-VN"/>
        </w:rPr>
        <w:fldChar w:fldCharType="end"/>
      </w:r>
    </w:p>
    <w:p w:rsidR="00C93CD2" w:rsidRPr="00D752D9" w:rsidRDefault="00C93CD2" w:rsidP="00C93CD2">
      <w:pPr>
        <w:pStyle w:val="Title"/>
        <w:rPr>
          <w:lang w:val="vi-VN"/>
        </w:rPr>
      </w:pPr>
      <w:r w:rsidRPr="00D752D9">
        <w:rPr>
          <w:sz w:val="24"/>
          <w:lang w:val="vi-VN"/>
        </w:rPr>
        <w:br w:type="page"/>
      </w:r>
      <w:r w:rsidRPr="00D752D9">
        <w:rPr>
          <w:lang w:val="vi-VN"/>
        </w:rPr>
        <w:lastRenderedPageBreak/>
        <w:t>DANH MỤC CÁC HÌNH VẼ</w:t>
      </w:r>
    </w:p>
    <w:p w:rsidR="009F0C77" w:rsidRDefault="00FE63B3">
      <w:pPr>
        <w:pStyle w:val="TableofFigures"/>
        <w:tabs>
          <w:tab w:val="right" w:leader="dot" w:pos="8778"/>
        </w:tabs>
        <w:sectPr w:rsidR="009F0C77" w:rsidSect="00C57CBE">
          <w:footnotePr>
            <w:numRestart w:val="eachPage"/>
          </w:footnotePr>
          <w:type w:val="continuous"/>
          <w:pgSz w:w="11907" w:h="16840" w:code="9"/>
          <w:pgMar w:top="1985" w:right="1134" w:bottom="1701" w:left="1985" w:header="851" w:footer="567" w:gutter="0"/>
          <w:pgNumType w:fmt="lowerRoman"/>
          <w:cols w:space="720"/>
          <w:docGrid w:linePitch="265"/>
        </w:sectPr>
      </w:pPr>
      <w:r w:rsidRPr="00FE63B3">
        <w:rPr>
          <w:sz w:val="24"/>
          <w:lang w:val="vi-VN"/>
        </w:rPr>
        <w:fldChar w:fldCharType="begin"/>
      </w:r>
      <w:r w:rsidR="00C93CD2" w:rsidRPr="00D752D9">
        <w:rPr>
          <w:sz w:val="24"/>
          <w:lang w:val="vi-VN"/>
        </w:rPr>
        <w:instrText xml:space="preserve"> TOC \h \z \c "Hình " </w:instrText>
      </w:r>
      <w:r w:rsidRPr="00FE63B3">
        <w:rPr>
          <w:sz w:val="24"/>
          <w:lang w:val="vi-VN"/>
        </w:rPr>
        <w:fldChar w:fldCharType="separate"/>
      </w:r>
      <w:hyperlink w:anchor="_Toc271487141" w:history="1">
        <w:r w:rsidR="004E0A1F" w:rsidRPr="00D752D9">
          <w:rPr>
            <w:rStyle w:val="Hyperlink"/>
            <w:b/>
            <w:bCs/>
            <w:lang w:val="vi-VN"/>
          </w:rPr>
          <w:t>Hình</w:t>
        </w:r>
        <w:r w:rsidR="00B05006" w:rsidRPr="00D752D9">
          <w:rPr>
            <w:rStyle w:val="Hyperlink"/>
            <w:b/>
            <w:bCs/>
            <w:lang w:val="vi-VN"/>
          </w:rPr>
          <w:t xml:space="preserve"> 1</w:t>
        </w:r>
        <w:r w:rsidR="00B05006" w:rsidRPr="00D752D9">
          <w:rPr>
            <w:webHidden/>
            <w:lang w:val="vi-VN"/>
          </w:rPr>
          <w:tab/>
        </w:r>
        <w:r w:rsidRPr="00D752D9">
          <w:rPr>
            <w:webHidden/>
            <w:lang w:val="vi-VN"/>
          </w:rPr>
          <w:fldChar w:fldCharType="begin"/>
        </w:r>
        <w:r w:rsidR="00B05006" w:rsidRPr="00D752D9">
          <w:rPr>
            <w:webHidden/>
            <w:lang w:val="vi-VN"/>
          </w:rPr>
          <w:instrText xml:space="preserve"> PAGEREF _Toc271487141 \h </w:instrText>
        </w:r>
        <w:r w:rsidRPr="00D752D9">
          <w:rPr>
            <w:webHidden/>
            <w:lang w:val="vi-VN"/>
          </w:rPr>
        </w:r>
        <w:r w:rsidRPr="00D752D9">
          <w:rPr>
            <w:webHidden/>
            <w:lang w:val="vi-VN"/>
          </w:rPr>
          <w:fldChar w:fldCharType="separate"/>
        </w:r>
        <w:r w:rsidR="00332994" w:rsidRPr="00D752D9">
          <w:rPr>
            <w:webHidden/>
            <w:lang w:val="vi-VN"/>
          </w:rPr>
          <w:t>ii</w:t>
        </w:r>
        <w:r w:rsidRPr="00D752D9">
          <w:rPr>
            <w:webHidden/>
            <w:lang w:val="vi-VN"/>
          </w:rPr>
          <w:fldChar w:fldCharType="end"/>
        </w:r>
      </w:hyperlink>
    </w:p>
    <w:p w:rsidR="00C93CD2" w:rsidRPr="009F0C77" w:rsidRDefault="00FE63B3" w:rsidP="00C93CD2">
      <w:pPr>
        <w:spacing w:after="60"/>
      </w:pPr>
      <w:r w:rsidRPr="00D752D9">
        <w:rPr>
          <w:lang w:val="vi-VN"/>
        </w:rPr>
        <w:lastRenderedPageBreak/>
        <w:fldChar w:fldCharType="end"/>
      </w:r>
    </w:p>
    <w:p w:rsidR="009F0C77" w:rsidRDefault="009F0C77" w:rsidP="00315FE8">
      <w:pPr>
        <w:pStyle w:val="Heading1"/>
        <w:rPr>
          <w:lang w:val="vi-VN"/>
        </w:rPr>
        <w:sectPr w:rsidR="009F0C77" w:rsidSect="00DC688D">
          <w:headerReference w:type="default" r:id="rId15"/>
          <w:type w:val="continuous"/>
          <w:pgSz w:w="11907" w:h="16840" w:code="9"/>
          <w:pgMar w:top="1985" w:right="1134" w:bottom="1701" w:left="1985" w:header="851" w:footer="567" w:gutter="0"/>
          <w:pgNumType w:start="1"/>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D752D9" w:rsidRDefault="00C93CD2" w:rsidP="00315FE8">
      <w:pPr>
        <w:pStyle w:val="Heading1"/>
        <w:rPr>
          <w:lang w:val="vi-VN"/>
        </w:rPr>
      </w:pPr>
      <w:bookmarkStart w:id="7" w:name="_Toc420243559"/>
      <w:r w:rsidRPr="00D752D9">
        <w:rPr>
          <w:lang w:val="vi-VN"/>
        </w:rPr>
        <w:lastRenderedPageBreak/>
        <w:t>MỞ ĐẦU</w:t>
      </w:r>
      <w:bookmarkEnd w:id="7"/>
    </w:p>
    <w:bookmarkEnd w:id="0"/>
    <w:bookmarkEnd w:id="1"/>
    <w:bookmarkEnd w:id="2"/>
    <w:bookmarkEnd w:id="3"/>
    <w:bookmarkEnd w:id="4"/>
    <w:bookmarkEnd w:id="5"/>
    <w:bookmarkEnd w:id="6"/>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Cs w:val="28"/>
          <w:lang w:val="vi-VN"/>
        </w:rPr>
      </w:pPr>
      <w:r w:rsidRPr="00D752D9">
        <w:rPr>
          <w:b/>
          <w:bCs/>
          <w:szCs w:val="28"/>
          <w:lang w:val="vi-VN"/>
        </w:rPr>
        <w:t>Lý do chọn đề tài</w:t>
      </w:r>
    </w:p>
    <w:p w:rsidR="00CB4636" w:rsidRPr="00D752D9" w:rsidRDefault="00CB4636" w:rsidP="00CB4636">
      <w:pPr>
        <w:tabs>
          <w:tab w:val="left" w:pos="567"/>
        </w:tabs>
        <w:overflowPunct/>
        <w:autoSpaceDE/>
        <w:autoSpaceDN/>
        <w:adjustRightInd/>
        <w:spacing w:before="240" w:after="240" w:line="360" w:lineRule="auto"/>
        <w:ind w:left="567"/>
        <w:jc w:val="both"/>
        <w:textAlignment w:val="auto"/>
        <w:rPr>
          <w:b/>
          <w:bCs/>
          <w:szCs w:val="28"/>
          <w:lang w:val="vi-VN"/>
        </w:rPr>
      </w:pPr>
      <w:r w:rsidRPr="00D752D9">
        <w:rPr>
          <w:b/>
          <w:bCs/>
          <w:szCs w:val="28"/>
          <w:lang w:val="vi-VN"/>
        </w:rPr>
        <w:t>a. Bối cảnh chung</w:t>
      </w:r>
    </w:p>
    <w:p w:rsidR="00CB4636" w:rsidRPr="00D752D9" w:rsidRDefault="00CB4636" w:rsidP="00CB4636">
      <w:pPr>
        <w:pStyle w:val="000-Noi-Dung"/>
        <w:rPr>
          <w:szCs w:val="26"/>
          <w:lang w:val="vi-VN"/>
        </w:rPr>
      </w:pPr>
      <w:r w:rsidRPr="00D752D9">
        <w:rPr>
          <w:szCs w:val="26"/>
          <w:lang w:val="vi-VN"/>
        </w:rPr>
        <w:t>Từ những năm 80 của thế kỷ trước, nhận dạng hành</w:t>
      </w:r>
      <w:r w:rsidR="005E415D" w:rsidRPr="00D752D9">
        <w:rPr>
          <w:szCs w:val="26"/>
          <w:lang w:val="vi-VN"/>
        </w:rPr>
        <w:t xml:space="preserve"> động</w:t>
      </w:r>
      <w:r w:rsidR="007D5FAC" w:rsidRPr="00D752D9">
        <w:rPr>
          <w:szCs w:val="26"/>
          <w:lang w:val="vi-VN"/>
        </w:rPr>
        <w:t xml:space="preserve"> người</w:t>
      </w:r>
      <w:r w:rsidR="005E415D" w:rsidRPr="00D752D9">
        <w:rPr>
          <w:szCs w:val="26"/>
          <w:lang w:val="vi-VN"/>
        </w:rPr>
        <w:t xml:space="preserve"> (</w:t>
      </w:r>
      <w:r w:rsidR="007D5FAC" w:rsidRPr="00D752D9">
        <w:rPr>
          <w:szCs w:val="26"/>
          <w:lang w:val="vi-VN"/>
        </w:rPr>
        <w:t xml:space="preserve">human </w:t>
      </w:r>
      <w:r w:rsidR="005E415D" w:rsidRPr="00D752D9">
        <w:rPr>
          <w:szCs w:val="26"/>
          <w:lang w:val="vi-VN"/>
        </w:rPr>
        <w:t>activity recognition)</w:t>
      </w:r>
      <w:r w:rsidRPr="00D752D9">
        <w:rPr>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D752D9">
        <w:rPr>
          <w:szCs w:val="26"/>
          <w:lang w:val="vi-VN"/>
        </w:rPr>
        <w:t xml:space="preserve"> hình ảnh (vision-based)</w:t>
      </w:r>
      <w:r w:rsidRPr="00D752D9">
        <w:rPr>
          <w:szCs w:val="26"/>
          <w:lang w:val="vi-VN"/>
        </w:rPr>
        <w:t>.</w:t>
      </w:r>
    </w:p>
    <w:p w:rsidR="00CB4636" w:rsidRPr="00D752D9" w:rsidRDefault="00CB4636" w:rsidP="00CB4636">
      <w:pPr>
        <w:pStyle w:val="000-Noi-Dung"/>
        <w:rPr>
          <w:szCs w:val="26"/>
          <w:lang w:val="vi-VN"/>
        </w:rPr>
      </w:pPr>
      <w:r w:rsidRPr="00D752D9">
        <w:rPr>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D752D9">
        <w:rPr>
          <w:szCs w:val="26"/>
          <w:lang w:val="vi-VN"/>
        </w:rPr>
        <w:t>ều loại cảm biến khác nhau và xử</w:t>
      </w:r>
      <w:r w:rsidRPr="00D752D9">
        <w:rPr>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D752D9">
        <w:rPr>
          <w:szCs w:val="26"/>
          <w:lang w:val="vi-VN"/>
        </w:rPr>
        <w:t>người sẽ trở nên dễ dàng hơn</w:t>
      </w:r>
      <w:r w:rsidRPr="00D752D9">
        <w:rPr>
          <w:szCs w:val="26"/>
          <w:lang w:val="vi-VN"/>
        </w:rPr>
        <w:t>.</w:t>
      </w:r>
    </w:p>
    <w:p w:rsidR="00D071E4" w:rsidRPr="00D752D9" w:rsidRDefault="00CB4636" w:rsidP="00D071E4">
      <w:pPr>
        <w:pStyle w:val="000-Noi-Dung"/>
        <w:rPr>
          <w:szCs w:val="26"/>
          <w:lang w:val="vi-VN"/>
        </w:rPr>
      </w:pPr>
      <w:r w:rsidRPr="00D752D9">
        <w:rPr>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D752D9">
        <w:rPr>
          <w:szCs w:val="26"/>
          <w:lang w:val="vi-VN"/>
        </w:rPr>
        <w:t xml:space="preserve">ọc Kalman, mô hình Markov ẩn, </w:t>
      </w:r>
      <w:r w:rsidRPr="00D752D9">
        <w:rPr>
          <w:szCs w:val="26"/>
          <w:lang w:val="vi-VN"/>
        </w:rPr>
        <w:t>sử dụng các dữ liệu khác nhau từ camera</w:t>
      </w:r>
      <w:r w:rsidR="00667307" w:rsidRPr="00D752D9">
        <w:rPr>
          <w:szCs w:val="26"/>
          <w:lang w:val="vi-VN"/>
        </w:rPr>
        <w:t>, sóng âm (stereo) và hồng ngoại</w:t>
      </w:r>
      <w:r w:rsidRPr="00D752D9">
        <w:rPr>
          <w:szCs w:val="26"/>
          <w:lang w:val="vi-VN"/>
        </w:rPr>
        <w:t>.</w:t>
      </w:r>
    </w:p>
    <w:p w:rsidR="00CB4636" w:rsidRPr="00D752D9" w:rsidRDefault="00CB4636" w:rsidP="00D071E4">
      <w:pPr>
        <w:pStyle w:val="000-Noi-Dung"/>
        <w:rPr>
          <w:szCs w:val="26"/>
          <w:lang w:val="vi-VN"/>
        </w:rPr>
      </w:pPr>
      <w:r w:rsidRPr="00D752D9">
        <w:rPr>
          <w:szCs w:val="26"/>
          <w:lang w:val="vi-VN"/>
        </w:rPr>
        <w:lastRenderedPageBreak/>
        <w:t>Gần đây, một số nhà nghiên cứu đã sử dụng camera RGBD (Red, Green, Blue, De</w:t>
      </w:r>
      <w:r w:rsidR="00D11947" w:rsidRPr="00D752D9">
        <w:rPr>
          <w:szCs w:val="26"/>
          <w:lang w:val="vi-VN"/>
        </w:rPr>
        <w:t>pth) như Kinect</w:t>
      </w:r>
      <w:r w:rsidR="0037398C" w:rsidRPr="00D752D9">
        <w:rPr>
          <w:rStyle w:val="FootnoteReference"/>
          <w:szCs w:val="26"/>
          <w:lang w:val="vi-VN"/>
        </w:rPr>
        <w:footnoteReference w:id="2"/>
      </w:r>
      <w:r w:rsidR="00D11947" w:rsidRPr="00D752D9">
        <w:rPr>
          <w:szCs w:val="26"/>
          <w:lang w:val="vi-VN"/>
        </w:rPr>
        <w:t xml:space="preserve"> </w:t>
      </w:r>
      <w:r w:rsidRPr="00D752D9">
        <w:rPr>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D752D9" w:rsidRDefault="008A3436" w:rsidP="008A3436">
      <w:pPr>
        <w:pStyle w:val="000-Noi-Dung"/>
        <w:jc w:val="center"/>
        <w:rPr>
          <w:szCs w:val="26"/>
          <w:lang w:val="vi-VN"/>
        </w:rPr>
      </w:pPr>
      <w:r w:rsidRPr="00D752D9">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D752D9" w:rsidRDefault="008A3436" w:rsidP="008A3436">
      <w:pPr>
        <w:pStyle w:val="000-Noi-Dung"/>
        <w:jc w:val="center"/>
        <w:rPr>
          <w:szCs w:val="26"/>
          <w:lang w:val="vi-VN"/>
        </w:rPr>
      </w:pPr>
      <w:r w:rsidRPr="00D752D9">
        <w:rPr>
          <w:b/>
          <w:szCs w:val="26"/>
          <w:lang w:val="vi-VN"/>
        </w:rPr>
        <w:t>Microsoft Kinect Camera</w:t>
      </w:r>
    </w:p>
    <w:p w:rsidR="004449FE" w:rsidRPr="00D752D9" w:rsidRDefault="004449FE" w:rsidP="00CB4636">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Các phương pháp trước đây</w:t>
      </w:r>
    </w:p>
    <w:p w:rsidR="003A4260" w:rsidRPr="00D752D9" w:rsidRDefault="003A4260" w:rsidP="003A4260">
      <w:pPr>
        <w:pStyle w:val="000-Noi-Dung"/>
        <w:rPr>
          <w:szCs w:val="26"/>
          <w:lang w:val="vi-VN"/>
        </w:rPr>
      </w:pPr>
      <w:r w:rsidRPr="00D752D9">
        <w:rPr>
          <w:szCs w:val="26"/>
          <w:lang w:val="vi-VN"/>
        </w:rPr>
        <w:t xml:space="preserve">Những nghiên cứu gần đây trong lĩnh vực nhận dạng hoạt động người chủ yếu tập trung vào nghiên cứu và nhận dạng từ những video được quay </w:t>
      </w:r>
      <w:r w:rsidR="00B372EB" w:rsidRPr="00D752D9">
        <w:rPr>
          <w:szCs w:val="26"/>
          <w:lang w:val="vi-VN"/>
        </w:rPr>
        <w:t>bởi các camera thông dụng</w:t>
      </w:r>
      <w:r w:rsidRPr="00D752D9">
        <w:rPr>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D752D9" w:rsidRDefault="003A4260" w:rsidP="003A4260">
      <w:pPr>
        <w:pStyle w:val="000-Noi-Dung"/>
        <w:rPr>
          <w:szCs w:val="26"/>
          <w:lang w:val="vi-VN"/>
        </w:rPr>
      </w:pPr>
      <w:r w:rsidRPr="00D752D9">
        <w:rPr>
          <w:szCs w:val="26"/>
          <w:lang w:val="vi-VN"/>
        </w:rPr>
        <w:t>Từ sau sự ra đời của các thiết bị cảm b</w:t>
      </w:r>
      <w:r w:rsidR="00D66ECA" w:rsidRPr="00D752D9">
        <w:rPr>
          <w:szCs w:val="26"/>
          <w:lang w:val="vi-VN"/>
        </w:rPr>
        <w:t>iến chiều sâu (depth sensor)</w:t>
      </w:r>
      <w:r w:rsidRPr="00D752D9">
        <w:rPr>
          <w:szCs w:val="26"/>
          <w:lang w:val="vi-VN"/>
        </w:rPr>
        <w:t>, đã có một hướng tiếp cận mới trong nhận dạng hành động người, đó là sử dụn</w:t>
      </w:r>
      <w:r w:rsidR="001E5F73" w:rsidRPr="00D752D9">
        <w:rPr>
          <w:szCs w:val="26"/>
          <w:lang w:val="vi-VN"/>
        </w:rPr>
        <w:t>g dữ liệu chuyển động 3D</w:t>
      </w:r>
      <w:r w:rsidRPr="00D752D9">
        <w:rPr>
          <w:szCs w:val="26"/>
          <w:lang w:val="vi-VN"/>
        </w:rPr>
        <w:t>. Trong 20 năm trở lại, một số phương pháp chính để thu thập dữ liệu 3D hoặc là sử hệ thống chụp chuyển động dựa vào marker</w:t>
      </w:r>
      <w:r w:rsidR="00F847BF" w:rsidRPr="00D752D9">
        <w:rPr>
          <w:rStyle w:val="FootnoteReference"/>
          <w:szCs w:val="26"/>
          <w:lang w:val="vi-VN"/>
        </w:rPr>
        <w:footnoteReference w:id="3"/>
      </w:r>
      <w:r w:rsidRPr="00D752D9">
        <w:rPr>
          <w:szCs w:val="26"/>
          <w:lang w:val="vi-VN"/>
        </w:rPr>
        <w:t xml:space="preserve"> như </w:t>
      </w:r>
      <w:r w:rsidRPr="00D752D9">
        <w:rPr>
          <w:szCs w:val="26"/>
          <w:lang w:val="vi-VN"/>
        </w:rPr>
        <w:lastRenderedPageBreak/>
        <w:t>là Mocap</w:t>
      </w:r>
      <w:r w:rsidR="00BC3BEE" w:rsidRPr="00D752D9">
        <w:rPr>
          <w:rStyle w:val="FootnoteReference"/>
          <w:szCs w:val="26"/>
          <w:lang w:val="vi-VN"/>
        </w:rPr>
        <w:footnoteReference w:id="4"/>
      </w:r>
      <w:r w:rsidRPr="00D752D9">
        <w:rPr>
          <w:szCs w:val="26"/>
          <w:lang w:val="vi-VN"/>
        </w:rPr>
        <w:t xml:space="preserve"> (Motion Cap</w:t>
      </w:r>
      <w:r w:rsidR="00C841BD" w:rsidRPr="00D752D9">
        <w:rPr>
          <w:szCs w:val="26"/>
          <w:lang w:val="vi-VN"/>
        </w:rPr>
        <w:t>ture)</w:t>
      </w:r>
      <w:r w:rsidRPr="00D752D9">
        <w:rPr>
          <w:szCs w:val="26"/>
          <w:lang w:val="vi-VN"/>
        </w:rPr>
        <w:t xml:space="preserve"> hoặc là dùng sóng âm (stereo) - chụp hình ảnh 2D từ nhiều hướng khác nhau để dựng thành mô hình </w:t>
      </w:r>
      <w:r w:rsidR="00703FC2" w:rsidRPr="00D752D9">
        <w:rPr>
          <w:szCs w:val="26"/>
          <w:lang w:val="vi-VN"/>
        </w:rPr>
        <w:t>3D</w:t>
      </w:r>
      <w:r w:rsidRPr="00D752D9">
        <w:rPr>
          <w:szCs w:val="26"/>
          <w:lang w:val="vi-VN"/>
        </w:rPr>
        <w:t>.</w:t>
      </w:r>
    </w:p>
    <w:p w:rsidR="003A4260" w:rsidRPr="00D752D9" w:rsidRDefault="001D408C" w:rsidP="003A4260">
      <w:pPr>
        <w:pStyle w:val="000-Noi-Dung"/>
        <w:jc w:val="center"/>
        <w:rPr>
          <w:szCs w:val="26"/>
          <w:lang w:val="vi-VN"/>
        </w:rPr>
      </w:pPr>
      <w:r w:rsidRPr="00D752D9">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D752D9" w:rsidRDefault="003A4260" w:rsidP="009B1ACB">
      <w:pPr>
        <w:pStyle w:val="000-Noi-Dung"/>
        <w:jc w:val="center"/>
        <w:rPr>
          <w:szCs w:val="26"/>
          <w:lang w:val="vi-VN"/>
        </w:rPr>
      </w:pPr>
      <w:r w:rsidRPr="00D752D9">
        <w:rPr>
          <w:b/>
          <w:szCs w:val="26"/>
          <w:lang w:val="vi-VN"/>
        </w:rPr>
        <w:t>So sánh kết quả giữa các phương pháp trích chọn đặc tính</w:t>
      </w:r>
    </w:p>
    <w:p w:rsidR="003A4260" w:rsidRPr="00D752D9" w:rsidRDefault="003A4260" w:rsidP="003A4260">
      <w:pPr>
        <w:pStyle w:val="000-Noi-Dung"/>
        <w:rPr>
          <w:szCs w:val="26"/>
          <w:lang w:val="vi-VN"/>
        </w:rPr>
      </w:pPr>
      <w:r w:rsidRPr="00D752D9">
        <w:rPr>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D752D9">
        <w:rPr>
          <w:szCs w:val="26"/>
          <w:lang w:val="vi-VN"/>
        </w:rPr>
        <w:t xml:space="preserve">trên </w:t>
      </w:r>
      <w:r w:rsidRPr="00D752D9">
        <w:rPr>
          <w:szCs w:val="26"/>
          <w:lang w:val="vi-VN"/>
        </w:rPr>
        <w:t>ba phương pháp trích chọn và lựa chọn đặc tính khác nhau (Brute Force, SFS, LDA) và đã giảm đáng kể hiệu năng của quá trình nhận dạng so với dữ liệu ban đầu [10].</w:t>
      </w:r>
      <w:r w:rsidR="00C676A8" w:rsidRPr="00D752D9">
        <w:rPr>
          <w:szCs w:val="26"/>
          <w:lang w:val="vi-VN"/>
        </w:rPr>
        <w:t xml:space="preserve"> </w:t>
      </w:r>
      <w:r w:rsidRPr="00D752D9">
        <w:rPr>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D752D9">
        <w:rPr>
          <w:szCs w:val="26"/>
          <w:lang w:val="vi-VN"/>
        </w:rPr>
        <w:t xml:space="preserve"> </w:t>
      </w:r>
      <w:r w:rsidRPr="00D752D9">
        <w:rPr>
          <w:szCs w:val="26"/>
          <w:lang w:val="vi-VN"/>
        </w:rPr>
        <w:t>đã phát triển một mô hình học tăng cường mới dựa trên mô hình Markov ẩn [11].</w:t>
      </w:r>
    </w:p>
    <w:p w:rsidR="003A4260" w:rsidRPr="00D752D9" w:rsidRDefault="001D408C" w:rsidP="00971DAE">
      <w:pPr>
        <w:pStyle w:val="000-Noi-Dung"/>
        <w:ind w:firstLine="0"/>
        <w:jc w:val="center"/>
        <w:rPr>
          <w:szCs w:val="26"/>
          <w:lang w:val="vi-VN"/>
        </w:rPr>
      </w:pPr>
      <w:r w:rsidRPr="00D752D9">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D752D9" w:rsidRDefault="003A4260" w:rsidP="003722E4">
      <w:pPr>
        <w:pStyle w:val="000-Noi-Dung"/>
        <w:jc w:val="center"/>
        <w:rPr>
          <w:b/>
          <w:szCs w:val="26"/>
          <w:lang w:val="vi-VN"/>
        </w:rPr>
      </w:pPr>
      <w:r w:rsidRPr="00D752D9">
        <w:rPr>
          <w:b/>
          <w:szCs w:val="26"/>
          <w:lang w:val="vi-VN"/>
        </w:rPr>
        <w:t>Kết quả nhận dùng bảy loại đặc tính do L. Fengjun [5] đề xuất</w:t>
      </w:r>
    </w:p>
    <w:p w:rsidR="00CD09E1" w:rsidRPr="00D752D9" w:rsidRDefault="00CD09E1" w:rsidP="00CD09E1">
      <w:pPr>
        <w:pStyle w:val="000-Noi-Dung"/>
        <w:rPr>
          <w:b/>
          <w:bCs/>
          <w:szCs w:val="26"/>
          <w:lang w:val="vi-VN"/>
        </w:rPr>
      </w:pPr>
      <w:r w:rsidRPr="00D752D9">
        <w:rPr>
          <w:b/>
          <w:bCs/>
          <w:szCs w:val="26"/>
          <w:lang w:val="vi-VN"/>
        </w:rPr>
        <w:t>c. Những vấn đề tồn tại</w:t>
      </w:r>
    </w:p>
    <w:p w:rsidR="00CD09E1" w:rsidRPr="00D752D9" w:rsidRDefault="00CD09E1" w:rsidP="007912AE">
      <w:pPr>
        <w:pStyle w:val="000-Noi-Dung"/>
        <w:rPr>
          <w:szCs w:val="26"/>
          <w:lang w:val="vi-VN"/>
        </w:rPr>
      </w:pPr>
      <w:r w:rsidRPr="00D752D9">
        <w:rPr>
          <w:szCs w:val="26"/>
          <w:lang w:val="vi-VN"/>
        </w:rPr>
        <w:t>Việc xây dựng mô hình nhận dạng sử dụng dữ liệu chuyển động 3D vẫn còn nhiều điểm chưa tốt về hiệu năng cũng như chi phí.</w:t>
      </w:r>
      <w:r w:rsidR="002E29D7" w:rsidRPr="00D752D9">
        <w:rPr>
          <w:szCs w:val="26"/>
          <w:lang w:val="vi-VN"/>
        </w:rPr>
        <w:t xml:space="preserve"> Các hạn chế đó là: d</w:t>
      </w:r>
      <w:r w:rsidRPr="00D752D9">
        <w:rPr>
          <w:szCs w:val="26"/>
          <w:lang w:val="vi-VN"/>
        </w:rPr>
        <w:t>ữ liệu chuyển động 3D là dữ liệu phức tạp, có số lượng thuộc tính lớn</w:t>
      </w:r>
      <w:r w:rsidR="002E29D7" w:rsidRPr="00D752D9">
        <w:rPr>
          <w:szCs w:val="26"/>
          <w:lang w:val="vi-VN"/>
        </w:rPr>
        <w:t xml:space="preserve"> dẫn đến c</w:t>
      </w:r>
      <w:r w:rsidRPr="00D752D9">
        <w:rPr>
          <w:szCs w:val="26"/>
          <w:lang w:val="vi-VN"/>
        </w:rPr>
        <w:t>hi phí tính toán lớn</w:t>
      </w:r>
      <w:r w:rsidR="002E29D7" w:rsidRPr="00D752D9">
        <w:rPr>
          <w:szCs w:val="26"/>
          <w:lang w:val="vi-VN"/>
        </w:rPr>
        <w:t xml:space="preserve"> do đó h</w:t>
      </w:r>
      <w:r w:rsidRPr="00D752D9">
        <w:rPr>
          <w:szCs w:val="26"/>
          <w:lang w:val="vi-VN"/>
        </w:rPr>
        <w:t>iệu năng</w:t>
      </w:r>
      <w:r w:rsidR="002E29D7" w:rsidRPr="00D752D9">
        <w:rPr>
          <w:szCs w:val="26"/>
          <w:lang w:val="vi-VN"/>
        </w:rPr>
        <w:t xml:space="preserve"> sẽ</w:t>
      </w:r>
      <w:r w:rsidRPr="00D752D9">
        <w:rPr>
          <w:szCs w:val="26"/>
          <w:lang w:val="vi-VN"/>
        </w:rPr>
        <w:t xml:space="preserve"> không cao</w:t>
      </w:r>
      <w:r w:rsidR="007912AE" w:rsidRPr="00D752D9">
        <w:rPr>
          <w:szCs w:val="26"/>
          <w:lang w:val="vi-VN"/>
        </w:rPr>
        <w:t xml:space="preserve"> và t</w:t>
      </w:r>
      <w:r w:rsidR="00261AFE" w:rsidRPr="00D752D9">
        <w:rPr>
          <w:szCs w:val="26"/>
          <w:lang w:val="vi-VN"/>
        </w:rPr>
        <w:t>ỉ</w:t>
      </w:r>
      <w:r w:rsidRPr="00D752D9">
        <w:rPr>
          <w:szCs w:val="26"/>
          <w:lang w:val="vi-VN"/>
        </w:rPr>
        <w:t xml:space="preserve"> lệ nhận dạng đúng thấp, đặc biệt với những hoạt động phức tạp</w:t>
      </w:r>
      <w:r w:rsidR="00931AEC"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Mục tiêu và nhiệm vụ </w:t>
      </w:r>
    </w:p>
    <w:p w:rsidR="00274829" w:rsidRPr="00D752D9" w:rsidRDefault="00F75F87" w:rsidP="00DD2DC6">
      <w:pPr>
        <w:pStyle w:val="000-Noi-Dung"/>
        <w:rPr>
          <w:b/>
          <w:bCs/>
          <w:szCs w:val="26"/>
          <w:lang w:val="vi-VN"/>
        </w:rPr>
      </w:pPr>
      <w:r w:rsidRPr="00D752D9">
        <w:rPr>
          <w:szCs w:val="26"/>
          <w:lang w:val="vi-VN"/>
        </w:rPr>
        <w:t>T</w:t>
      </w:r>
      <w:r w:rsidR="00331FF8" w:rsidRPr="00D752D9">
        <w:rPr>
          <w:szCs w:val="26"/>
          <w:lang w:val="vi-VN"/>
        </w:rPr>
        <w:t>rước</w:t>
      </w:r>
      <w:r w:rsidRPr="00D752D9">
        <w:rPr>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D752D9">
        <w:rPr>
          <w:szCs w:val="26"/>
          <w:lang w:val="vi-VN"/>
        </w:rPr>
        <w:t xml:space="preserve"> nhằm</w:t>
      </w:r>
      <w:r w:rsidR="00CF1BF1" w:rsidRPr="00D752D9">
        <w:rPr>
          <w:szCs w:val="26"/>
          <w:lang w:val="vi-VN"/>
        </w:rPr>
        <w:t xml:space="preserve"> làm giảm số chiều và độ lớn của dữ liệu</w:t>
      </w:r>
      <w:r w:rsidR="00737FAC" w:rsidRPr="00D752D9">
        <w:rPr>
          <w:szCs w:val="26"/>
          <w:lang w:val="vi-VN"/>
        </w:rPr>
        <w:t>, góp phần nâng cao độ chính xác và hiệu năng của mô hình.</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Đối tượng và phạm vi nghiên cứu</w:t>
      </w:r>
    </w:p>
    <w:p w:rsidR="00BF1E30" w:rsidRPr="00D752D9" w:rsidRDefault="00665504"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Đối tượng nghiên cứu</w:t>
      </w:r>
    </w:p>
    <w:p w:rsidR="00DC0BBD" w:rsidRPr="00D752D9" w:rsidRDefault="00C4051B" w:rsidP="00EC3048">
      <w:pPr>
        <w:pStyle w:val="000-Noi-Dung"/>
        <w:rPr>
          <w:szCs w:val="26"/>
          <w:lang w:val="vi-VN"/>
        </w:rPr>
      </w:pPr>
      <w:r w:rsidRPr="00D752D9">
        <w:rPr>
          <w:szCs w:val="26"/>
          <w:lang w:val="vi-VN"/>
        </w:rPr>
        <w:lastRenderedPageBreak/>
        <w:t>Đối tượng nghiên cứu trong luận văn này là mô hình nhận dạng hành động người, cụ thể hơn là dữ liệu chuyển động 3D trong định dạng Acclaim</w:t>
      </w:r>
      <w:r w:rsidR="008D7B1E" w:rsidRPr="00D752D9">
        <w:rPr>
          <w:rStyle w:val="FootnoteReference"/>
          <w:szCs w:val="26"/>
          <w:lang w:val="vi-VN"/>
        </w:rPr>
        <w:footnoteReference w:id="5"/>
      </w:r>
      <w:r w:rsidRPr="00D752D9">
        <w:rPr>
          <w:szCs w:val="26"/>
          <w:lang w:val="vi-VN"/>
        </w:rPr>
        <w:t xml:space="preserve"> (asf/amc)</w:t>
      </w:r>
      <w:r w:rsidR="005E76C3" w:rsidRPr="00D752D9">
        <w:rPr>
          <w:szCs w:val="26"/>
          <w:lang w:val="vi-VN"/>
        </w:rPr>
        <w:t xml:space="preserve"> </w:t>
      </w:r>
      <w:r w:rsidR="00D95CC8" w:rsidRPr="00D752D9">
        <w:rPr>
          <w:szCs w:val="26"/>
          <w:lang w:val="vi-VN"/>
        </w:rPr>
        <w:t>do trường đại học CMU (Carnegie Mellon University) thu thập bằng Mocap của h</w:t>
      </w:r>
      <w:r w:rsidR="00347F78" w:rsidRPr="00D752D9">
        <w:rPr>
          <w:szCs w:val="26"/>
          <w:lang w:val="vi-VN"/>
        </w:rPr>
        <w:t>ọ</w:t>
      </w:r>
      <w:r w:rsidR="00D95CC8" w:rsidRPr="00D752D9">
        <w:rPr>
          <w:szCs w:val="26"/>
          <w:lang w:val="vi-VN"/>
        </w:rPr>
        <w:t xml:space="preserve">; </w:t>
      </w:r>
      <w:r w:rsidR="005E76C3" w:rsidRPr="00D752D9">
        <w:rPr>
          <w:szCs w:val="26"/>
          <w:lang w:val="vi-VN"/>
        </w:rPr>
        <w:t>và các phương pháp trích chọn, lựa chọn đặc tính phù hợp.</w:t>
      </w:r>
    </w:p>
    <w:p w:rsidR="00665504" w:rsidRPr="00D752D9" w:rsidRDefault="00DC0BBD"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Phạm vi nghiên cứu</w:t>
      </w:r>
    </w:p>
    <w:p w:rsidR="00DC0BBD" w:rsidRPr="00D752D9" w:rsidRDefault="00972EA0" w:rsidP="0085148F">
      <w:pPr>
        <w:pStyle w:val="000-Noi-Dung"/>
        <w:rPr>
          <w:szCs w:val="26"/>
          <w:lang w:val="vi-VN"/>
        </w:rPr>
      </w:pPr>
      <w:r w:rsidRPr="00D752D9">
        <w:rPr>
          <w:szCs w:val="26"/>
          <w:lang w:val="vi-VN"/>
        </w:rPr>
        <w:t>Bộ dữ</w:t>
      </w:r>
      <w:r w:rsidR="00D95CC8" w:rsidRPr="00D752D9">
        <w:rPr>
          <w:szCs w:val="26"/>
          <w:lang w:val="vi-VN"/>
        </w:rPr>
        <w:t xml:space="preserve"> </w:t>
      </w:r>
      <w:r w:rsidRPr="00D752D9">
        <w:rPr>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D752D9">
        <w:rPr>
          <w:szCs w:val="26"/>
          <w:lang w:val="vi-VN"/>
        </w:rPr>
        <w:t xml:space="preserve"> Ngoài ra, luận văn chỉ tập trung nghiên cứu một số phương pháp trích chọn đặc tính thông dụng như PCA</w:t>
      </w:r>
      <w:r w:rsidR="00FC7E07" w:rsidRPr="00D752D9">
        <w:rPr>
          <w:szCs w:val="26"/>
          <w:lang w:val="vi-VN"/>
        </w:rPr>
        <w:t xml:space="preserve"> (Principal Component Analysis</w:t>
      </w:r>
      <w:r w:rsidR="00963A5E" w:rsidRPr="00D752D9">
        <w:rPr>
          <w:szCs w:val="26"/>
          <w:lang w:val="vi-VN"/>
        </w:rPr>
        <w:t>)</w:t>
      </w:r>
      <w:r w:rsidR="000874F7" w:rsidRPr="00D752D9">
        <w:rPr>
          <w:szCs w:val="26"/>
          <w:lang w:val="vi-VN"/>
        </w:rPr>
        <w:t>, LDA</w:t>
      </w:r>
      <w:r w:rsidR="00900C11" w:rsidRPr="00D752D9">
        <w:rPr>
          <w:szCs w:val="26"/>
          <w:lang w:val="vi-VN"/>
        </w:rPr>
        <w:t xml:space="preserve"> (Linear Discriminant Analysis)</w:t>
      </w:r>
      <w:r w:rsidR="00874982" w:rsidRPr="00D752D9">
        <w:rPr>
          <w:szCs w:val="26"/>
          <w:lang w:val="vi-VN"/>
        </w:rPr>
        <w:t>; và dùng máy vectơ hỗ trợ (SVM) trong học máy.</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Phương pháp nghiên cứu </w:t>
      </w:r>
    </w:p>
    <w:p w:rsidR="00511189" w:rsidRPr="00D752D9" w:rsidRDefault="00275837" w:rsidP="00511189">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Nghiên cứu lý thuyết</w:t>
      </w:r>
    </w:p>
    <w:p w:rsidR="00275837" w:rsidRPr="00D752D9" w:rsidRDefault="002470EE" w:rsidP="008D4957">
      <w:pPr>
        <w:pStyle w:val="000-Noi-Dung"/>
        <w:rPr>
          <w:szCs w:val="26"/>
          <w:lang w:val="vi-VN"/>
        </w:rPr>
      </w:pPr>
      <w:r w:rsidRPr="00D752D9">
        <w:rPr>
          <w:szCs w:val="26"/>
          <w:lang w:val="vi-VN"/>
        </w:rPr>
        <w:t>Về phần lý thuyết, luận văn tập trung nghiên cứu</w:t>
      </w:r>
      <w:r w:rsidR="007255C5" w:rsidRPr="00D752D9">
        <w:rPr>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D752D9">
        <w:rPr>
          <w:szCs w:val="26"/>
          <w:lang w:val="vi-VN"/>
        </w:rPr>
        <w:t xml:space="preserve"> máy vectơ</w:t>
      </w:r>
      <w:r w:rsidR="007255C5" w:rsidRPr="00D752D9">
        <w:rPr>
          <w:szCs w:val="26"/>
          <w:lang w:val="vi-VN"/>
        </w:rPr>
        <w:t xml:space="preserve"> </w:t>
      </w:r>
      <w:r w:rsidR="00E87A12" w:rsidRPr="00D752D9">
        <w:rPr>
          <w:szCs w:val="26"/>
          <w:lang w:val="vi-VN"/>
        </w:rPr>
        <w:t xml:space="preserve">hỗ trợ (SVM) </w:t>
      </w:r>
      <w:r w:rsidR="007255C5" w:rsidRPr="00D752D9">
        <w:rPr>
          <w:szCs w:val="26"/>
          <w:lang w:val="vi-VN"/>
        </w:rPr>
        <w:t>và các phương pháp trích chọn, lựa chọn đặc tính.</w:t>
      </w:r>
    </w:p>
    <w:p w:rsidR="00275837" w:rsidRPr="00D752D9" w:rsidRDefault="00275837" w:rsidP="00AD1821">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Nghiên cứu thực nghiệm</w:t>
      </w:r>
    </w:p>
    <w:p w:rsidR="00722AFD" w:rsidRPr="00D752D9" w:rsidRDefault="00BB0AB6" w:rsidP="00912712">
      <w:pPr>
        <w:pStyle w:val="000-Noi-Dung"/>
        <w:rPr>
          <w:szCs w:val="26"/>
          <w:lang w:val="vi-VN"/>
        </w:rPr>
      </w:pPr>
      <w:r w:rsidRPr="00D752D9">
        <w:rPr>
          <w:szCs w:val="26"/>
          <w:lang w:val="vi-VN"/>
        </w:rPr>
        <w:lastRenderedPageBreak/>
        <w:t>Quá trình nghiên cứu thực nghiệm sử dụng ngôn ngữ lập trình</w:t>
      </w:r>
      <w:r w:rsidR="0011320C" w:rsidRPr="00D752D9">
        <w:rPr>
          <w:szCs w:val="26"/>
          <w:lang w:val="vi-VN"/>
        </w:rPr>
        <w:t xml:space="preserve"> c# trên nền tảng của thư viện học máy mã nguồn mở Accord.NET Framework</w:t>
      </w:r>
      <w:r w:rsidR="00822718" w:rsidRPr="00D752D9">
        <w:rPr>
          <w:rStyle w:val="FootnoteReference"/>
          <w:szCs w:val="26"/>
          <w:lang w:val="vi-VN"/>
        </w:rPr>
        <w:footnoteReference w:id="6"/>
      </w:r>
      <w:r w:rsidR="002A0E2C" w:rsidRPr="00D752D9">
        <w:rPr>
          <w:szCs w:val="26"/>
          <w:lang w:val="vi-VN"/>
        </w:rPr>
        <w:t xml:space="preserve"> xây dựng mô hình nhận dạng với các phương pháp trích chọn đặc tính khác nhau so sánh kết quả thu được và đưa ra kết luận</w:t>
      </w:r>
      <w:r w:rsidR="00237D34"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sz w:val="26"/>
          <w:szCs w:val="26"/>
          <w:lang w:val="vi-VN"/>
        </w:rPr>
      </w:pPr>
      <w:r w:rsidRPr="00D752D9">
        <w:rPr>
          <w:b/>
          <w:sz w:val="26"/>
          <w:szCs w:val="26"/>
          <w:lang w:val="vi-VN"/>
        </w:rPr>
        <w:t>Ý nghĩa khoa học và thực tiễn của đề tài</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a. Về mặt lý thuyêt</w:t>
      </w:r>
    </w:p>
    <w:p w:rsidR="00FD7DCE" w:rsidRPr="00D752D9" w:rsidRDefault="002F27DB" w:rsidP="00C51A7F">
      <w:pPr>
        <w:pStyle w:val="000-Noi-Dung"/>
        <w:rPr>
          <w:szCs w:val="26"/>
          <w:lang w:val="vi-VN"/>
        </w:rPr>
      </w:pPr>
      <w:r w:rsidRPr="00D752D9">
        <w:rPr>
          <w:szCs w:val="26"/>
          <w:lang w:val="vi-VN"/>
        </w:rPr>
        <w:t>Luận văn này củng cố các lý thuyết về nhận dạng hành động người trong không gian 3D, dữ liệu chuyển động 3D, các phương pháp trích chọn, lựa chọn đặc tính.</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b. Về mặt thực tiễn</w:t>
      </w:r>
    </w:p>
    <w:p w:rsidR="00FD7DCE" w:rsidRPr="00D752D9" w:rsidRDefault="009675B9" w:rsidP="00841DF3">
      <w:pPr>
        <w:pStyle w:val="000-Noi-Dung-DD"/>
        <w:numPr>
          <w:ilvl w:val="0"/>
          <w:numId w:val="0"/>
        </w:numPr>
        <w:ind w:left="720"/>
        <w:rPr>
          <w:szCs w:val="26"/>
          <w:lang w:val="vi-VN"/>
        </w:rPr>
      </w:pPr>
      <w:r w:rsidRPr="00D752D9">
        <w:rPr>
          <w:szCs w:val="26"/>
          <w:lang w:val="vi-VN"/>
        </w:rPr>
        <w:t>Xây dựng mô hình nhận dạng hành động người trong không gian 3D sử dụng các phương pháp trích chọn đặc tính và học máy.</w:t>
      </w:r>
    </w:p>
    <w:p w:rsidR="00A9617A" w:rsidRPr="00D752D9"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Bố cục của luận vă</w:t>
      </w:r>
      <w:r w:rsidR="00A50661" w:rsidRPr="00D752D9">
        <w:rPr>
          <w:b/>
          <w:bCs/>
          <w:sz w:val="26"/>
          <w:szCs w:val="26"/>
          <w:lang w:val="vi-VN"/>
        </w:rPr>
        <w:t>n</w:t>
      </w:r>
    </w:p>
    <w:p w:rsidR="00A50661" w:rsidRPr="00D752D9" w:rsidRDefault="00F472AF" w:rsidP="00A50661">
      <w:pPr>
        <w:pStyle w:val="000-Noi-Dung"/>
        <w:rPr>
          <w:szCs w:val="26"/>
          <w:lang w:val="vi-VN"/>
        </w:rPr>
      </w:pPr>
      <w:r w:rsidRPr="00D752D9">
        <w:rPr>
          <w:szCs w:val="26"/>
          <w:lang w:val="vi-VN"/>
        </w:rPr>
        <w:t>Ngoài phần mở đầu và kết luận, luận văn gồm</w:t>
      </w:r>
      <w:r w:rsidR="00A34648" w:rsidRPr="00D752D9">
        <w:rPr>
          <w:szCs w:val="26"/>
          <w:lang w:val="vi-VN"/>
        </w:rPr>
        <w:t xml:space="preserve"> có ba chương với các nội dung chính như sau:</w:t>
      </w:r>
    </w:p>
    <w:p w:rsidR="00A34648" w:rsidRPr="00D752D9" w:rsidRDefault="009C02B4" w:rsidP="00A50661">
      <w:pPr>
        <w:pStyle w:val="000-Noi-Dung"/>
        <w:rPr>
          <w:b/>
          <w:szCs w:val="26"/>
          <w:lang w:val="vi-VN"/>
        </w:rPr>
      </w:pPr>
      <w:r w:rsidRPr="00D752D9">
        <w:rPr>
          <w:b/>
          <w:szCs w:val="26"/>
          <w:lang w:val="vi-VN"/>
        </w:rPr>
        <w:t xml:space="preserve">Chương 1: </w:t>
      </w:r>
      <w:r w:rsidR="00801F2A" w:rsidRPr="00D752D9">
        <w:rPr>
          <w:b/>
          <w:szCs w:val="26"/>
          <w:lang w:val="vi-VN"/>
        </w:rPr>
        <w:t>Nghiên cứu tổng quan</w:t>
      </w:r>
    </w:p>
    <w:p w:rsidR="0034351B" w:rsidRPr="00D752D9" w:rsidRDefault="0034351B" w:rsidP="00A50661">
      <w:pPr>
        <w:pStyle w:val="000-Noi-Dung"/>
        <w:rPr>
          <w:szCs w:val="26"/>
          <w:lang w:val="vi-VN"/>
        </w:rPr>
      </w:pPr>
      <w:r w:rsidRPr="00D752D9">
        <w:rPr>
          <w:szCs w:val="26"/>
          <w:lang w:val="vi-VN"/>
        </w:rPr>
        <w:t xml:space="preserve">Chương này trình bày tổng quan các vấn đề liên quan đến </w:t>
      </w:r>
      <w:r w:rsidR="00814786" w:rsidRPr="00D752D9">
        <w:rPr>
          <w:szCs w:val="26"/>
          <w:lang w:val="vi-VN"/>
        </w:rPr>
        <w:t>đề tài của luận văn</w:t>
      </w:r>
      <w:r w:rsidRPr="00D752D9">
        <w:rPr>
          <w:szCs w:val="26"/>
          <w:lang w:val="vi-VN"/>
        </w:rPr>
        <w:t>.</w:t>
      </w:r>
      <w:r w:rsidR="00680855" w:rsidRPr="00D752D9">
        <w:rPr>
          <w:szCs w:val="26"/>
          <w:lang w:val="vi-VN"/>
        </w:rPr>
        <w:t xml:space="preserve"> Nội dung chủ yếu xoay quanh </w:t>
      </w:r>
      <w:r w:rsidR="004733D4" w:rsidRPr="00D752D9">
        <w:rPr>
          <w:szCs w:val="26"/>
          <w:lang w:val="vi-VN"/>
        </w:rPr>
        <w:t>các</w:t>
      </w:r>
      <w:r w:rsidR="00680855" w:rsidRPr="00D752D9">
        <w:rPr>
          <w:szCs w:val="26"/>
          <w:lang w:val="vi-VN"/>
        </w:rPr>
        <w:t xml:space="preserve"> chủ đề chính. </w:t>
      </w:r>
      <w:r w:rsidR="004733D4" w:rsidRPr="00D752D9">
        <w:rPr>
          <w:szCs w:val="26"/>
          <w:lang w:val="vi-VN"/>
        </w:rPr>
        <w:t>H</w:t>
      </w:r>
      <w:r w:rsidR="00680855" w:rsidRPr="00D752D9">
        <w:rPr>
          <w:szCs w:val="26"/>
          <w:lang w:val="vi-VN"/>
        </w:rPr>
        <w:t>oạt động nhận dạng hành động người</w:t>
      </w:r>
      <w:r w:rsidR="004733D4" w:rsidRPr="00D752D9">
        <w:rPr>
          <w:szCs w:val="26"/>
          <w:lang w:val="vi-VN"/>
        </w:rPr>
        <w:t>;</w:t>
      </w:r>
      <w:r w:rsidR="00680855" w:rsidRPr="00D752D9">
        <w:rPr>
          <w:szCs w:val="26"/>
          <w:lang w:val="vi-VN"/>
        </w:rPr>
        <w:t xml:space="preserve"> mô hình chụp chuyển động</w:t>
      </w:r>
      <w:r w:rsidR="004733D4" w:rsidRPr="00D752D9">
        <w:rPr>
          <w:szCs w:val="26"/>
          <w:lang w:val="vi-VN"/>
        </w:rPr>
        <w:t>; các phương pháp học máy;</w:t>
      </w:r>
      <w:r w:rsidR="001764CC" w:rsidRPr="00D752D9">
        <w:rPr>
          <w:szCs w:val="26"/>
          <w:lang w:val="vi-VN"/>
        </w:rPr>
        <w:t xml:space="preserve"> các phương pháp trích chọn và lựa chọn đặc tính.</w:t>
      </w:r>
    </w:p>
    <w:p w:rsidR="00570D5E" w:rsidRPr="00D752D9" w:rsidRDefault="00570D5E" w:rsidP="00A50661">
      <w:pPr>
        <w:pStyle w:val="000-Noi-Dung"/>
        <w:rPr>
          <w:b/>
          <w:szCs w:val="26"/>
          <w:lang w:val="vi-VN"/>
        </w:rPr>
      </w:pPr>
      <w:r w:rsidRPr="00D752D9">
        <w:rPr>
          <w:b/>
          <w:szCs w:val="26"/>
          <w:lang w:val="vi-VN"/>
        </w:rPr>
        <w:t>Chương 2: Giải pháp đề xuất</w:t>
      </w:r>
    </w:p>
    <w:p w:rsidR="008C7D9F" w:rsidRPr="00D752D9" w:rsidRDefault="00A728BC" w:rsidP="00A50661">
      <w:pPr>
        <w:pStyle w:val="000-Noi-Dung"/>
        <w:rPr>
          <w:szCs w:val="26"/>
          <w:lang w:val="vi-VN"/>
        </w:rPr>
      </w:pPr>
      <w:r w:rsidRPr="00D752D9">
        <w:rPr>
          <w:szCs w:val="26"/>
          <w:lang w:val="vi-VN"/>
        </w:rPr>
        <w:lastRenderedPageBreak/>
        <w:t xml:space="preserve">Chương này tập trung vào trình bày </w:t>
      </w:r>
      <w:r w:rsidR="003B2737" w:rsidRPr="00D752D9">
        <w:rPr>
          <w:szCs w:val="26"/>
          <w:lang w:val="vi-VN"/>
        </w:rPr>
        <w:t>và giải thích chi tết mô hình nhận dạng đề xuất và các thành phần trong mô hình.</w:t>
      </w:r>
    </w:p>
    <w:p w:rsidR="00570D5E" w:rsidRPr="00D752D9" w:rsidRDefault="00570D5E" w:rsidP="00A50661">
      <w:pPr>
        <w:pStyle w:val="000-Noi-Dung"/>
        <w:rPr>
          <w:b/>
          <w:szCs w:val="26"/>
          <w:lang w:val="vi-VN"/>
        </w:rPr>
      </w:pPr>
      <w:r w:rsidRPr="00D752D9">
        <w:rPr>
          <w:b/>
          <w:szCs w:val="26"/>
          <w:lang w:val="vi-VN"/>
        </w:rPr>
        <w:t xml:space="preserve">Chương 3: </w:t>
      </w:r>
      <w:r w:rsidR="00B309E6" w:rsidRPr="00D752D9">
        <w:rPr>
          <w:b/>
          <w:szCs w:val="26"/>
          <w:lang w:val="vi-VN"/>
        </w:rPr>
        <w:t>Thực nghiệm</w:t>
      </w:r>
      <w:r w:rsidRPr="00D752D9">
        <w:rPr>
          <w:b/>
          <w:szCs w:val="26"/>
          <w:lang w:val="vi-VN"/>
        </w:rPr>
        <w:t xml:space="preserve"> và đánh giá kết quả</w:t>
      </w:r>
    </w:p>
    <w:p w:rsidR="00A50661" w:rsidRPr="00D752D9" w:rsidRDefault="001002FF" w:rsidP="00F77329">
      <w:pPr>
        <w:pStyle w:val="000-Noi-Dung"/>
        <w:rPr>
          <w:szCs w:val="26"/>
          <w:lang w:val="vi-VN"/>
        </w:rPr>
        <w:sectPr w:rsidR="00A50661" w:rsidRPr="00D752D9" w:rsidSect="009F0C77">
          <w:pgSz w:w="11907" w:h="16840" w:code="9"/>
          <w:pgMar w:top="1985" w:right="1134" w:bottom="1701" w:left="1985" w:header="851" w:footer="567" w:gutter="0"/>
          <w:pgNumType w:start="1"/>
          <w:cols w:space="720"/>
          <w:docGrid w:linePitch="265"/>
        </w:sectPr>
      </w:pPr>
      <w:r w:rsidRPr="00D752D9">
        <w:rPr>
          <w:szCs w:val="26"/>
          <w:lang w:val="vi-VN"/>
        </w:rPr>
        <w:t>Dựa trên mô hình đề xuất ở chương hai, xây dựng chương trình thực nghiệm, sau đó phân tích và đánh giá kết quả.</w:t>
      </w:r>
    </w:p>
    <w:p w:rsidR="00585CED" w:rsidRPr="00D752D9" w:rsidRDefault="00585CED" w:rsidP="00AE2EEE">
      <w:pPr>
        <w:pStyle w:val="Caption"/>
        <w:jc w:val="center"/>
        <w:rPr>
          <w:lang w:val="vi-VN"/>
        </w:rPr>
      </w:pPr>
      <w:r w:rsidRPr="00D752D9">
        <w:rPr>
          <w:lang w:val="vi-VN"/>
        </w:rPr>
        <w:lastRenderedPageBreak/>
        <w:t xml:space="preserve">CHƯƠNG </w:t>
      </w:r>
      <w:r w:rsidR="00FE63B3" w:rsidRPr="00D752D9">
        <w:rPr>
          <w:lang w:val="vi-VN"/>
        </w:rPr>
        <w:fldChar w:fldCharType="begin"/>
      </w:r>
      <w:r w:rsidRPr="00D752D9">
        <w:rPr>
          <w:lang w:val="vi-VN"/>
        </w:rPr>
        <w:instrText xml:space="preserve"> SEQ CHƯƠNG \* ARABIC </w:instrText>
      </w:r>
      <w:r w:rsidR="00FE63B3" w:rsidRPr="00D752D9">
        <w:rPr>
          <w:lang w:val="vi-VN"/>
        </w:rPr>
        <w:fldChar w:fldCharType="separate"/>
      </w:r>
      <w:r w:rsidR="00332994" w:rsidRPr="00D752D9">
        <w:rPr>
          <w:lang w:val="vi-VN"/>
        </w:rPr>
        <w:t>1</w:t>
      </w:r>
      <w:r w:rsidR="00FE63B3" w:rsidRPr="00D752D9">
        <w:rPr>
          <w:lang w:val="vi-VN"/>
        </w:rPr>
        <w:fldChar w:fldCharType="end"/>
      </w:r>
    </w:p>
    <w:p w:rsidR="007900C4" w:rsidRPr="00D752D9" w:rsidRDefault="00E468FC" w:rsidP="00315FE8">
      <w:pPr>
        <w:pStyle w:val="Heading1"/>
        <w:rPr>
          <w:lang w:val="vi-VN"/>
        </w:rPr>
      </w:pPr>
      <w:bookmarkStart w:id="8" w:name="_Toc420243560"/>
      <w:r w:rsidRPr="00D752D9">
        <w:rPr>
          <w:lang w:val="vi-VN"/>
        </w:rPr>
        <w:t>NGHIÊN CỨU TỔNG QUAN</w:t>
      </w:r>
      <w:bookmarkEnd w:id="8"/>
    </w:p>
    <w:p w:rsidR="0058431C" w:rsidRPr="00D752D9" w:rsidRDefault="003342C3" w:rsidP="004C6A4A">
      <w:pPr>
        <w:pStyle w:val="Heading2"/>
      </w:pPr>
      <w:bookmarkStart w:id="9" w:name="_Toc420243561"/>
      <w:r w:rsidRPr="00D752D9">
        <w:t>Nhận dạng hành động người trong không gian 3D</w:t>
      </w:r>
      <w:bookmarkEnd w:id="9"/>
    </w:p>
    <w:p w:rsidR="003342C3" w:rsidRPr="00D752D9" w:rsidRDefault="00B25795" w:rsidP="00382989">
      <w:pPr>
        <w:pStyle w:val="000-Noi-Dung"/>
        <w:rPr>
          <w:lang w:val="vi-VN"/>
        </w:rPr>
      </w:pPr>
      <w:r w:rsidRPr="00D752D9">
        <w:rPr>
          <w:lang w:val="vi-VN"/>
        </w:rPr>
        <w:t>Từ những nă</w:t>
      </w:r>
      <w:r w:rsidR="00AD5FC4" w:rsidRPr="00D752D9">
        <w:rPr>
          <w:lang w:val="vi-VN"/>
        </w:rPr>
        <w:t>m 19</w:t>
      </w:r>
      <w:r w:rsidRPr="00D752D9">
        <w:rPr>
          <w:lang w:val="vi-VN"/>
        </w:rPr>
        <w:t xml:space="preserve">80, nhận dạng hành động người luôn là lĩnh vực quan trọng trong các nghiên cứu về thị giác máy tính. </w:t>
      </w:r>
      <w:r w:rsidR="000366EA" w:rsidRPr="00D752D9">
        <w:rPr>
          <w:lang w:val="vi-VN"/>
        </w:rPr>
        <w:t xml:space="preserve">Có rất nhiều hướng tiếp cận khác nhau đã được đề xuất và phần lớn trong số đó sử dụng hình ảnh từ các camera thông dụng. </w:t>
      </w:r>
      <w:r w:rsidR="002C40F4" w:rsidRPr="00D752D9">
        <w:rPr>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D752D9" w:rsidRDefault="00B14EBE" w:rsidP="00B14EBE">
      <w:pPr>
        <w:pStyle w:val="Heading3"/>
        <w:rPr>
          <w:lang w:val="vi-VN"/>
        </w:rPr>
      </w:pPr>
      <w:bookmarkStart w:id="10" w:name="_Toc420243562"/>
      <w:r w:rsidRPr="00D752D9">
        <w:rPr>
          <w:lang w:val="vi-VN"/>
        </w:rPr>
        <w:t>Các phương pháp thu thập dữ liệu chuyển động 3D</w:t>
      </w:r>
      <w:bookmarkEnd w:id="10"/>
    </w:p>
    <w:p w:rsidR="00AA3B19" w:rsidRPr="00D752D9" w:rsidRDefault="005C4724" w:rsidP="00312309">
      <w:pPr>
        <w:pStyle w:val="000-Noi-Dung"/>
        <w:rPr>
          <w:lang w:val="vi-VN"/>
        </w:rPr>
      </w:pPr>
      <w:r w:rsidRPr="00D752D9">
        <w:rPr>
          <w:lang w:val="vi-VN"/>
        </w:rPr>
        <w:t>Từ sau sự ra đời của các thiết bị cảm biến chiều sâu</w:t>
      </w:r>
      <w:r w:rsidR="00662B93" w:rsidRPr="00D752D9">
        <w:rPr>
          <w:lang w:val="vi-VN"/>
        </w:rPr>
        <w:t xml:space="preserve"> (depth sensor)</w:t>
      </w:r>
      <w:r w:rsidRPr="00D752D9">
        <w:rPr>
          <w:lang w:val="vi-VN"/>
        </w:rPr>
        <w:t>,</w:t>
      </w:r>
      <w:r w:rsidR="00662B93" w:rsidRPr="00D752D9">
        <w:rPr>
          <w:lang w:val="vi-VN"/>
        </w:rPr>
        <w:t xml:space="preserve"> </w:t>
      </w:r>
      <w:r w:rsidR="00C33759" w:rsidRPr="00D752D9">
        <w:rPr>
          <w:lang w:val="vi-VN"/>
        </w:rPr>
        <w:t xml:space="preserve">hoạt đông nghiên cứu trên </w:t>
      </w:r>
      <w:r w:rsidR="00F275B8" w:rsidRPr="00D752D9">
        <w:rPr>
          <w:lang w:val="vi-VN"/>
        </w:rPr>
        <w:t xml:space="preserve">dữ liệu 3D đã có những chuyển biến tích cực. </w:t>
      </w:r>
      <w:r w:rsidR="00C33759" w:rsidRPr="00D752D9">
        <w:rPr>
          <w:lang w:val="vi-VN"/>
        </w:rPr>
        <w:t xml:space="preserve">Nhìn chung có </w:t>
      </w:r>
      <w:r w:rsidR="004F4EAD" w:rsidRPr="00D752D9">
        <w:rPr>
          <w:lang w:val="vi-VN"/>
        </w:rPr>
        <w:t xml:space="preserve">ba phương pháp chính trong việc thu thập dữ liệu chuyển động 3D. </w:t>
      </w:r>
      <w:r w:rsidR="000E59FF" w:rsidRPr="00D752D9">
        <w:rPr>
          <w:lang w:val="vi-VN"/>
        </w:rPr>
        <w:t>Đầu tiên là</w:t>
      </w:r>
      <w:r w:rsidR="004D4439" w:rsidRPr="00D752D9">
        <w:rPr>
          <w:lang w:val="vi-VN"/>
        </w:rPr>
        <w:t xml:space="preserve"> phương pháp</w:t>
      </w:r>
      <w:r w:rsidR="000E59FF" w:rsidRPr="00D752D9">
        <w:rPr>
          <w:lang w:val="vi-VN"/>
        </w:rPr>
        <w:t xml:space="preserve"> sử dụng hệ thống chụp chuyển động dựa vào các marker như là Mocap (Motion Capture)</w:t>
      </w:r>
      <w:r w:rsidR="00B63F9F" w:rsidRPr="00D752D9">
        <w:rPr>
          <w:lang w:val="vi-VN"/>
        </w:rPr>
        <w:t>. Kế đến là phương pháp sử dụng</w:t>
      </w:r>
      <w:r w:rsidR="00F10299" w:rsidRPr="00D752D9">
        <w:rPr>
          <w:lang w:val="vi-VN"/>
        </w:rPr>
        <w:t xml:space="preserve"> stereo camera</w:t>
      </w:r>
      <w:r w:rsidR="00327201" w:rsidRPr="00D752D9">
        <w:rPr>
          <w:rStyle w:val="FootnoteReference"/>
          <w:lang w:val="vi-VN"/>
        </w:rPr>
        <w:footnoteReference w:id="7"/>
      </w:r>
      <w:r w:rsidR="00B63F9F" w:rsidRPr="00D752D9">
        <w:rPr>
          <w:lang w:val="vi-VN"/>
        </w:rPr>
        <w:t>. Cuối cùng là phương pháp sử dụng</w:t>
      </w:r>
      <w:r w:rsidR="00266EE7" w:rsidRPr="00D752D9">
        <w:rPr>
          <w:lang w:val="vi-VN"/>
        </w:rPr>
        <w:t xml:space="preserve"> </w:t>
      </w:r>
      <w:r w:rsidR="00E5690A" w:rsidRPr="00D752D9">
        <w:rPr>
          <w:lang w:val="vi-VN"/>
        </w:rPr>
        <w:t>range</w:t>
      </w:r>
      <w:r w:rsidR="00F850AD" w:rsidRPr="00D752D9">
        <w:rPr>
          <w:lang w:val="vi-VN"/>
        </w:rPr>
        <w:t xml:space="preserve"> sensor</w:t>
      </w:r>
      <w:r w:rsidR="00530286" w:rsidRPr="00D752D9">
        <w:rPr>
          <w:rStyle w:val="FootnoteReference"/>
          <w:lang w:val="vi-VN"/>
        </w:rPr>
        <w:footnoteReference w:id="8"/>
      </w:r>
      <w:r w:rsidR="00623A27" w:rsidRPr="00D752D9">
        <w:rPr>
          <w:lang w:val="vi-VN"/>
        </w:rPr>
        <w:t xml:space="preserve">. </w:t>
      </w:r>
      <w:r w:rsidR="000B1327" w:rsidRPr="00D752D9">
        <w:rPr>
          <w:lang w:val="vi-VN"/>
        </w:rPr>
        <w:t>Mục này sẽ</w:t>
      </w:r>
      <w:r w:rsidR="008A646D" w:rsidRPr="00D752D9">
        <w:rPr>
          <w:lang w:val="vi-VN"/>
        </w:rPr>
        <w:t xml:space="preserve"> trình bày</w:t>
      </w:r>
      <w:r w:rsidR="000B1327" w:rsidRPr="00D752D9">
        <w:rPr>
          <w:lang w:val="vi-VN"/>
        </w:rPr>
        <w:t xml:space="preserve"> </w:t>
      </w:r>
      <w:r w:rsidR="008C70C6" w:rsidRPr="00D752D9">
        <w:rPr>
          <w:lang w:val="vi-VN"/>
        </w:rPr>
        <w:t>sơ lược từng phương pháp.</w:t>
      </w:r>
    </w:p>
    <w:p w:rsidR="006A61FF" w:rsidRPr="00D752D9" w:rsidRDefault="006C7B05" w:rsidP="006C7B05">
      <w:pPr>
        <w:pStyle w:val="Heading4"/>
        <w:rPr>
          <w:lang w:val="vi-VN"/>
        </w:rPr>
      </w:pPr>
      <w:bookmarkStart w:id="11" w:name="_Toc420243563"/>
      <w:r w:rsidRPr="00D752D9">
        <w:rPr>
          <w:lang w:val="vi-VN"/>
        </w:rPr>
        <w:t xml:space="preserve">Phương pháp sử dụng </w:t>
      </w:r>
      <w:r w:rsidR="002E4541" w:rsidRPr="00D752D9">
        <w:rPr>
          <w:lang w:val="vi-VN"/>
        </w:rPr>
        <w:t>stereo camera</w:t>
      </w:r>
      <w:bookmarkEnd w:id="11"/>
    </w:p>
    <w:p w:rsidR="0055791C" w:rsidRPr="00D752D9" w:rsidRDefault="00696C43" w:rsidP="0055791C">
      <w:pPr>
        <w:pStyle w:val="000-Noi-Dung"/>
        <w:rPr>
          <w:lang w:val="vi-VN"/>
        </w:rPr>
      </w:pPr>
      <w:r w:rsidRPr="00D752D9">
        <w:rPr>
          <w:lang w:val="vi-VN"/>
        </w:rPr>
        <w:t>Thu thập dữ liệu 3D từ stereo camera là một trong những nghiên cứu kinh điển trong lĩnh vực thị giác máy tính.</w:t>
      </w:r>
      <w:r w:rsidR="003C20DC" w:rsidRPr="00D752D9">
        <w:rPr>
          <w:lang w:val="vi-VN"/>
        </w:rPr>
        <w:t xml:space="preserve"> Trước đâ</w:t>
      </w:r>
      <w:r w:rsidR="00233A4A" w:rsidRPr="00D752D9">
        <w:rPr>
          <w:lang w:val="vi-VN"/>
        </w:rPr>
        <w:t xml:space="preserve">y </w:t>
      </w:r>
      <w:r w:rsidR="003C20DC" w:rsidRPr="00D752D9">
        <w:rPr>
          <w:lang w:val="vi-VN"/>
        </w:rPr>
        <w:t>các thiết bị range sensor</w:t>
      </w:r>
      <w:r w:rsidR="00233A4A" w:rsidRPr="00D752D9">
        <w:rPr>
          <w:lang w:val="vi-VN"/>
        </w:rPr>
        <w:t xml:space="preserve"> rất đắt đỏ và cồng kềnh, do đó stereo camera đã thu hút được sự quan tâm của các nhà nghiên cứu trong việc xây dựng các hệ thống thị giác.</w:t>
      </w:r>
      <w:r w:rsidR="000C2AD0" w:rsidRPr="00D752D9">
        <w:rPr>
          <w:lang w:val="vi-VN"/>
        </w:rPr>
        <w:t xml:space="preserve"> Một stereo camera được </w:t>
      </w:r>
      <w:r w:rsidR="000C2AD0" w:rsidRPr="00D752D9">
        <w:rPr>
          <w:lang w:val="vi-VN"/>
        </w:rPr>
        <w:lastRenderedPageBreak/>
        <w:t>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Pr="00D752D9" w:rsidRDefault="009615F3" w:rsidP="009615F3">
      <w:pPr>
        <w:pStyle w:val="000-Noi-Dung"/>
        <w:jc w:val="center"/>
        <w:rPr>
          <w:lang w:val="vi-VN"/>
        </w:rPr>
      </w:pPr>
      <w:r w:rsidRPr="00D752D9">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D752D9" w:rsidRDefault="00A919CB" w:rsidP="009615F3">
      <w:pPr>
        <w:pStyle w:val="000-Noi-Dung"/>
        <w:jc w:val="center"/>
        <w:rPr>
          <w:lang w:val="vi-VN"/>
        </w:rPr>
      </w:pPr>
      <w:r w:rsidRPr="00D752D9">
        <w:rPr>
          <w:b/>
          <w:lang w:val="vi-VN"/>
        </w:rPr>
        <w:t>Hình 4. Một stereo camera của Kodak</w:t>
      </w:r>
    </w:p>
    <w:p w:rsidR="00457E3B" w:rsidRPr="00D752D9" w:rsidRDefault="00294D98" w:rsidP="0055791C">
      <w:pPr>
        <w:pStyle w:val="000-Noi-Dung"/>
        <w:rPr>
          <w:lang w:val="vi-VN"/>
        </w:rPr>
      </w:pPr>
      <w:r w:rsidRPr="00D752D9">
        <w:rPr>
          <w:lang w:val="vi-VN"/>
        </w:rPr>
        <w:t>Stereo cameara có vai trò đặc biệt quan trọng trong các lĩnh vực như người máy (robotics) và được ứng dụng rộng rãi trong giải trí, truyền thông và các hệ thống tự hành.</w:t>
      </w:r>
      <w:r w:rsidR="00962669" w:rsidRPr="00D752D9">
        <w:rPr>
          <w:lang w:val="vi-VN"/>
        </w:rPr>
        <w:t xml:space="preserve"> Điển hình như kỹ thuật stereo trắc quang của TS. Maria Petrou</w:t>
      </w:r>
      <w:r w:rsidR="005E40CD" w:rsidRPr="00D752D9">
        <w:rPr>
          <w:lang w:val="vi-VN"/>
        </w:rPr>
        <w:t xml:space="preserve"> [</w:t>
      </w:r>
      <w:r w:rsidR="00CE2D02" w:rsidRPr="00D752D9">
        <w:rPr>
          <w:lang w:val="vi-VN"/>
        </w:rPr>
        <w:t>17</w:t>
      </w:r>
      <w:r w:rsidR="005E40CD" w:rsidRPr="00D752D9">
        <w:rPr>
          <w:lang w:val="vi-VN"/>
        </w:rPr>
        <w:t>]</w:t>
      </w:r>
      <w:r w:rsidR="00962669" w:rsidRPr="00D752D9">
        <w:rPr>
          <w:lang w:val="vi-VN"/>
        </w:rPr>
        <w:t>.</w:t>
      </w:r>
      <w:r w:rsidR="00351EB7" w:rsidRPr="00D752D9">
        <w:rPr>
          <w:lang w:val="vi-VN"/>
        </w:rPr>
        <w:t xml:space="preserve"> Ông phát triển một hệ thống gồm một camera cố định và ba đèn chiếu sáng đối tượng từ các g</w:t>
      </w:r>
      <w:r w:rsidR="003A369C" w:rsidRPr="00D752D9">
        <w:rPr>
          <w:lang w:val="vi-VN"/>
        </w:rPr>
        <w:t>óc</w:t>
      </w:r>
      <w:r w:rsidR="00351EB7" w:rsidRPr="00D752D9">
        <w:rPr>
          <w:lang w:val="vi-VN"/>
        </w:rPr>
        <w:t xml:space="preserve"> độ khác nhau.</w:t>
      </w:r>
      <w:r w:rsidR="001C4D39" w:rsidRPr="00D752D9">
        <w:rPr>
          <w:lang w:val="vi-VN"/>
        </w:rPr>
        <w:t xml:space="preserve"> Tất cả dữ liệu được kết hợp thành một dạng dữ liệu 3D bằng cách phân tích các vùng tối sáng khác nhau.</w:t>
      </w:r>
      <w:r w:rsidR="000F3D41" w:rsidRPr="00D752D9">
        <w:rPr>
          <w:lang w:val="vi-VN"/>
        </w:rPr>
        <w:t xml:space="preserve"> Nó đã được ứng dụng để tìm lỗi của các sản phẩm công nghiệp và mô phỏng mô hình 3D của khuôn mặt con người.</w:t>
      </w:r>
    </w:p>
    <w:p w:rsidR="000637F3" w:rsidRPr="00D752D9" w:rsidRDefault="00E63BAA" w:rsidP="00E63BAA">
      <w:pPr>
        <w:pStyle w:val="000-Noi-Dung"/>
        <w:jc w:val="center"/>
        <w:rPr>
          <w:lang w:val="vi-VN"/>
        </w:rPr>
      </w:pPr>
      <w:r w:rsidRPr="00D752D9">
        <w:rPr>
          <w:noProof/>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D752D9" w:rsidRDefault="00E63BAA" w:rsidP="00E63BAA">
      <w:pPr>
        <w:pStyle w:val="000-Noi-Dung"/>
        <w:jc w:val="center"/>
        <w:rPr>
          <w:lang w:val="vi-VN"/>
        </w:rPr>
      </w:pPr>
      <w:r w:rsidRPr="00D752D9">
        <w:rPr>
          <w:b/>
          <w:lang w:val="vi-VN"/>
        </w:rPr>
        <w:t xml:space="preserve">Hình 5. </w:t>
      </w:r>
      <w:r w:rsidR="00DF5DD6" w:rsidRPr="00D752D9">
        <w:rPr>
          <w:b/>
          <w:lang w:val="vi-VN"/>
        </w:rPr>
        <w:t>Sputnik stereo camera</w:t>
      </w:r>
    </w:p>
    <w:p w:rsidR="007F78E9" w:rsidRPr="00D752D9" w:rsidRDefault="007F78E9" w:rsidP="0055791C">
      <w:pPr>
        <w:pStyle w:val="000-Noi-Dung"/>
        <w:rPr>
          <w:lang w:val="vi-VN"/>
        </w:rPr>
      </w:pPr>
      <w:r w:rsidRPr="00D752D9">
        <w:rPr>
          <w:lang w:val="vi-VN"/>
        </w:rPr>
        <w:lastRenderedPageBreak/>
        <w:t>Vì sự phức tạp của hình học, việc thu thập dữ liệu 3D từ stereo camera vẫn còn là một nhiệm vụ đầy thử thách.</w:t>
      </w:r>
      <w:r w:rsidR="003E0270" w:rsidRPr="00D752D9">
        <w:rPr>
          <w:lang w:val="vi-VN"/>
        </w:rPr>
        <w:t xml:space="preserve"> Với sự ra đời và phát triên mạnh mẽ của range sensor, hầu hết các thiết bị stereo camera đã không còn được sản xuất cho tới ngày nay.</w:t>
      </w:r>
    </w:p>
    <w:p w:rsidR="006C7B05" w:rsidRPr="00D752D9" w:rsidRDefault="004B5CDE" w:rsidP="006C7B05">
      <w:pPr>
        <w:pStyle w:val="Heading4"/>
        <w:rPr>
          <w:lang w:val="vi-VN"/>
        </w:rPr>
      </w:pPr>
      <w:bookmarkStart w:id="12" w:name="_Toc420243564"/>
      <w:r w:rsidRPr="00D752D9">
        <w:rPr>
          <w:lang w:val="vi-VN"/>
        </w:rPr>
        <w:t>Phương pháp sử dụng Mocap</w:t>
      </w:r>
      <w:bookmarkEnd w:id="12"/>
    </w:p>
    <w:p w:rsidR="00302E9B" w:rsidRPr="00D752D9" w:rsidRDefault="00A7749C" w:rsidP="00181D60">
      <w:pPr>
        <w:pStyle w:val="000-Noi-Dung"/>
        <w:rPr>
          <w:lang w:val="vi-VN"/>
        </w:rPr>
      </w:pPr>
      <w:r w:rsidRPr="00D752D9">
        <w:rPr>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D752D9">
        <w:rPr>
          <w:lang w:val="vi-VN"/>
        </w:rPr>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Pr="00D752D9" w:rsidRDefault="00FC7866" w:rsidP="00FC7866">
      <w:pPr>
        <w:pStyle w:val="000-Noi-Dung"/>
        <w:jc w:val="center"/>
        <w:rPr>
          <w:lang w:val="vi-VN"/>
        </w:rPr>
      </w:pPr>
      <w:r w:rsidRPr="00D752D9">
        <w:rPr>
          <w:noProof/>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2743200" cy="2333650"/>
                    </a:xfrm>
                    <a:prstGeom prst="rect">
                      <a:avLst/>
                    </a:prstGeom>
                  </pic:spPr>
                </pic:pic>
              </a:graphicData>
            </a:graphic>
          </wp:inline>
        </w:drawing>
      </w:r>
    </w:p>
    <w:p w:rsidR="00FC7866" w:rsidRPr="00D752D9" w:rsidRDefault="00FC7866" w:rsidP="00FC7866">
      <w:pPr>
        <w:pStyle w:val="000-Noi-Dung"/>
        <w:jc w:val="center"/>
        <w:rPr>
          <w:lang w:val="vi-VN"/>
        </w:rPr>
      </w:pPr>
      <w:r w:rsidRPr="00D752D9">
        <w:rPr>
          <w:b/>
          <w:lang w:val="vi-VN"/>
        </w:rPr>
        <w:t xml:space="preserve">Hình </w:t>
      </w:r>
      <w:r w:rsidR="004D2B80" w:rsidRPr="00D752D9">
        <w:rPr>
          <w:b/>
          <w:lang w:val="vi-VN"/>
        </w:rPr>
        <w:t>6</w:t>
      </w:r>
      <w:r w:rsidRPr="00D752D9">
        <w:rPr>
          <w:b/>
          <w:lang w:val="vi-VN"/>
        </w:rPr>
        <w:t xml:space="preserve">. </w:t>
      </w:r>
      <w:r w:rsidR="00C956C9" w:rsidRPr="00D752D9">
        <w:rPr>
          <w:b/>
          <w:lang w:val="vi-VN"/>
        </w:rPr>
        <w:t>Một hệ thống chụp chuyển động</w:t>
      </w:r>
    </w:p>
    <w:p w:rsidR="00B64805" w:rsidRPr="00D752D9" w:rsidRDefault="00E54431" w:rsidP="00F60C83">
      <w:pPr>
        <w:pStyle w:val="000-Noi-Dung"/>
        <w:rPr>
          <w:lang w:val="vi-VN"/>
        </w:rPr>
      </w:pPr>
      <w:r w:rsidRPr="00D752D9">
        <w:rPr>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D752D9">
        <w:rPr>
          <w:lang w:val="vi-VN"/>
        </w:rPr>
        <w:t xml:space="preserve"> Ngoài ra, một số hệ thống sử dụng thẻ RFID (Radio Frequency Identification) hay các loại thẻ từ khác để thay thế cho marker.</w:t>
      </w:r>
      <w:r w:rsidR="00F60C83" w:rsidRPr="00D752D9">
        <w:rPr>
          <w:lang w:val="vi-VN"/>
        </w:rPr>
        <w:t xml:space="preserve"> Chi tiết về hệ thống chụp chuyển động của CMU (Carnegie Mellon University) sẽ được trình bày trong phần II.</w:t>
      </w:r>
    </w:p>
    <w:p w:rsidR="00FC7B01" w:rsidRPr="00D752D9" w:rsidRDefault="00855AAA" w:rsidP="00F60C83">
      <w:pPr>
        <w:pStyle w:val="000-Noi-Dung"/>
        <w:rPr>
          <w:lang w:val="vi-VN"/>
        </w:rPr>
      </w:pPr>
      <w:r w:rsidRPr="00D752D9">
        <w:rPr>
          <w:lang w:val="vi-VN"/>
        </w:rPr>
        <w:lastRenderedPageBreak/>
        <w:t>Hiện nay, có một số bộ dữ liệu chuyển động 3D được thu thập bởi hệ thống chụp chuyển động như CMU Motion Capture Database</w:t>
      </w:r>
      <w:r w:rsidR="00AF7254" w:rsidRPr="00D752D9">
        <w:rPr>
          <w:rStyle w:val="FootnoteReference"/>
          <w:lang w:val="vi-VN"/>
        </w:rPr>
        <w:footnoteReference w:id="9"/>
      </w:r>
      <w:r w:rsidRPr="00D752D9">
        <w:rPr>
          <w:lang w:val="vi-VN"/>
        </w:rPr>
        <w:t>, MPI HDM05 Motion Capture Database2</w:t>
      </w:r>
      <w:r w:rsidR="00AF7254" w:rsidRPr="00D752D9">
        <w:rPr>
          <w:rStyle w:val="FootnoteReference"/>
          <w:lang w:val="vi-VN"/>
        </w:rPr>
        <w:footnoteReference w:id="10"/>
      </w:r>
      <w:r w:rsidRPr="00D752D9">
        <w:rPr>
          <w:lang w:val="vi-VN"/>
        </w:rPr>
        <w:t>, CMU Kitchen DataSet</w:t>
      </w:r>
      <w:r w:rsidR="00AF7254" w:rsidRPr="00D752D9">
        <w:rPr>
          <w:rStyle w:val="FootnoteReference"/>
          <w:lang w:val="vi-VN"/>
        </w:rPr>
        <w:footnoteReference w:id="11"/>
      </w:r>
      <w:r w:rsidRPr="00D752D9">
        <w:rPr>
          <w:lang w:val="vi-VN"/>
        </w:rPr>
        <w:t>, LACE Indoor Activity Benchmark Dataset</w:t>
      </w:r>
      <w:r w:rsidR="00AF7254" w:rsidRPr="00D752D9">
        <w:rPr>
          <w:rStyle w:val="FootnoteReference"/>
          <w:lang w:val="vi-VN"/>
        </w:rPr>
        <w:footnoteReference w:id="12"/>
      </w:r>
      <w:r w:rsidRPr="00D752D9">
        <w:rPr>
          <w:lang w:val="vi-VN"/>
        </w:rPr>
        <w:t>, và TUM Kitchen Dataset</w:t>
      </w:r>
      <w:r w:rsidR="00057A56" w:rsidRPr="00D752D9">
        <w:rPr>
          <w:rStyle w:val="FootnoteReference"/>
          <w:lang w:val="vi-VN"/>
        </w:rPr>
        <w:footnoteReference w:id="13"/>
      </w:r>
      <w:r w:rsidRPr="00D752D9">
        <w:rPr>
          <w:lang w:val="vi-VN"/>
        </w:rPr>
        <w:t>.</w:t>
      </w:r>
    </w:p>
    <w:p w:rsidR="00A0163D" w:rsidRPr="00D752D9" w:rsidRDefault="0090348D" w:rsidP="0090348D">
      <w:pPr>
        <w:pStyle w:val="Heading4"/>
        <w:rPr>
          <w:lang w:val="vi-VN"/>
        </w:rPr>
      </w:pPr>
      <w:bookmarkStart w:id="13" w:name="_Toc420243565"/>
      <w:r w:rsidRPr="00D752D9">
        <w:rPr>
          <w:lang w:val="vi-VN"/>
        </w:rPr>
        <w:t>Phương pháp sử dụng range sensor</w:t>
      </w:r>
      <w:bookmarkEnd w:id="13"/>
    </w:p>
    <w:p w:rsidR="00AD35C4" w:rsidRPr="00D752D9" w:rsidRDefault="00693FFD" w:rsidP="00AD35C4">
      <w:pPr>
        <w:pStyle w:val="000-Noi-Dung"/>
        <w:rPr>
          <w:lang w:val="vi-VN"/>
        </w:rPr>
      </w:pPr>
      <w:r w:rsidRPr="00D752D9">
        <w:rPr>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D752D9">
        <w:rPr>
          <w:lang w:val="vi-VN"/>
        </w:rPr>
        <w:t>cố</w:t>
      </w:r>
      <w:r w:rsidRPr="00D752D9">
        <w:rPr>
          <w:lang w:val="vi-VN"/>
        </w:rPr>
        <w:t xml:space="preserve"> định nào đó</w:t>
      </w:r>
      <w:r w:rsidR="00AE63FA" w:rsidRPr="00D752D9">
        <w:rPr>
          <w:lang w:val="vi-VN"/>
        </w:rPr>
        <w:t xml:space="preserve"> (cảm biến)</w:t>
      </w:r>
      <w:r w:rsidRPr="00D752D9">
        <w:rPr>
          <w:lang w:val="vi-VN"/>
        </w:rPr>
        <w:t>.</w:t>
      </w:r>
      <w:r w:rsidR="00AE63FA" w:rsidRPr="00D752D9">
        <w:rPr>
          <w:lang w:val="vi-VN"/>
        </w:rPr>
        <w:t xml:space="preserve"> Hình 7 là một ví dụ minh họa range image</w:t>
      </w:r>
      <w:r w:rsidR="00440D31" w:rsidRPr="00D752D9">
        <w:rPr>
          <w:lang w:val="vi-VN"/>
        </w:rPr>
        <w:t>, những vùng càng gần với cảm biến được thể hiện bằng màu đỏ, vùng xa hơn là màu vàng và xa nhất là màu xanh.</w:t>
      </w:r>
      <w:r w:rsidR="00AF7163" w:rsidRPr="00D752D9">
        <w:rPr>
          <w:lang w:val="vi-VN"/>
        </w:rPr>
        <w:t xml:space="preserve"> Dựa vào các khoản cách này, chúng ta có thể dễ dàng dựng được cấu trúc ba chiều của vật thể.</w:t>
      </w:r>
    </w:p>
    <w:p w:rsidR="00BC4800" w:rsidRPr="00D752D9" w:rsidRDefault="0065717E" w:rsidP="0065717E">
      <w:pPr>
        <w:pStyle w:val="000-Noi-Dung"/>
        <w:jc w:val="center"/>
        <w:rPr>
          <w:lang w:val="vi-VN"/>
        </w:rPr>
      </w:pPr>
      <w:r w:rsidRPr="00D752D9">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D752D9" w:rsidRDefault="0065717E" w:rsidP="0065717E">
      <w:pPr>
        <w:pStyle w:val="000-Noi-Dung"/>
        <w:jc w:val="center"/>
        <w:rPr>
          <w:b/>
          <w:lang w:val="vi-VN"/>
        </w:rPr>
      </w:pPr>
      <w:r w:rsidRPr="00D752D9">
        <w:rPr>
          <w:b/>
          <w:lang w:val="vi-VN"/>
        </w:rPr>
        <w:t xml:space="preserve">Hình </w:t>
      </w:r>
      <w:r w:rsidR="00300348" w:rsidRPr="00D752D9">
        <w:rPr>
          <w:b/>
          <w:lang w:val="vi-VN"/>
        </w:rPr>
        <w:t>7</w:t>
      </w:r>
      <w:r w:rsidRPr="00D752D9">
        <w:rPr>
          <w:b/>
          <w:lang w:val="vi-VN"/>
        </w:rPr>
        <w:t xml:space="preserve">. </w:t>
      </w:r>
      <w:r w:rsidR="00AE63FA" w:rsidRPr="00D752D9">
        <w:rPr>
          <w:b/>
          <w:lang w:val="vi-VN"/>
        </w:rPr>
        <w:t>Một ví dụ minh họa cho range image</w:t>
      </w:r>
    </w:p>
    <w:p w:rsidR="006A63CB" w:rsidRPr="00D752D9" w:rsidRDefault="004E6060" w:rsidP="006A63CB">
      <w:pPr>
        <w:pStyle w:val="000-Noi-Dung"/>
        <w:rPr>
          <w:lang w:val="vi-VN"/>
        </w:rPr>
      </w:pPr>
      <w:r w:rsidRPr="00D752D9">
        <w:rPr>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D752D9" w:rsidRDefault="00F22442" w:rsidP="00F22442">
      <w:pPr>
        <w:pStyle w:val="Heading3"/>
        <w:rPr>
          <w:lang w:val="vi-VN"/>
        </w:rPr>
      </w:pPr>
      <w:bookmarkStart w:id="14" w:name="_Toc420243566"/>
      <w:r w:rsidRPr="00D752D9">
        <w:rPr>
          <w:lang w:val="vi-VN"/>
        </w:rPr>
        <w:lastRenderedPageBreak/>
        <w:t>Các phương pháp học máy thường sử dụng</w:t>
      </w:r>
      <w:bookmarkEnd w:id="14"/>
    </w:p>
    <w:p w:rsidR="00736274" w:rsidRPr="00D752D9" w:rsidRDefault="003F654E" w:rsidP="00C537D4">
      <w:pPr>
        <w:pStyle w:val="000-Noi-Dung"/>
        <w:rPr>
          <w:lang w:val="vi-VN"/>
        </w:rPr>
      </w:pPr>
      <w:r w:rsidRPr="00D752D9">
        <w:rPr>
          <w:lang w:val="vi-VN"/>
        </w:rPr>
        <w:t>Với tập hợp dữ liệu chuyển động 3D đã được gắn nhãn, phần lớn các nhà nghiên cứu áp dụng phương pháp học có giám sát để xây dựng mô hình nhận dạng.</w:t>
      </w:r>
      <w:r w:rsidR="00574582" w:rsidRPr="00D752D9">
        <w:rPr>
          <w:lang w:val="vi-VN"/>
        </w:rPr>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20243567"/>
      <w:r w:rsidRPr="00D752D9">
        <w:rPr>
          <w:lang w:val="vi-VN"/>
        </w:rPr>
        <w:t>Máy vectơ hỗ trợ</w:t>
      </w:r>
      <w:bookmarkEnd w:id="15"/>
    </w:p>
    <w:p w:rsidR="008F29C4" w:rsidRDefault="00C641C6" w:rsidP="008F29C4">
      <w:pPr>
        <w:pStyle w:val="000-Noi-Dung"/>
      </w:pPr>
      <w:r>
        <w:t>Máy vectơ hỗ trợ (S</w:t>
      </w:r>
      <w:r w:rsidRPr="00C641C6">
        <w:t xml:space="preserve">upport </w:t>
      </w:r>
      <w:r>
        <w:t>V</w:t>
      </w:r>
      <w:r w:rsidRPr="00C641C6">
        <w:t xml:space="preserve">ector </w:t>
      </w:r>
      <w:r>
        <w:t>M</w:t>
      </w:r>
      <w:r w:rsidRPr="00C641C6">
        <w:t>achine</w:t>
      </w:r>
      <w:r>
        <w:t xml:space="preserve"> – SVM) làm một </w:t>
      </w:r>
      <w:r w:rsidR="00DE6F88">
        <w:t>giải thuật</w:t>
      </w:r>
      <w:r>
        <w:t xml:space="preserve"> học máy dựa trên lý thuyết học thống kê.</w:t>
      </w:r>
      <w:r w:rsidR="00DE6F88">
        <w:t xml:space="preserve"> Bài toán cơ bản của SVM là bài toán phân loại hai lớp: Cho trước n điểm trong không gian d chiều (mỗi điểm thuộc vào một lớp kí hiệu là +1 hoặc -1, mục đích của giải thuật SVM là tìm</w:t>
      </w:r>
      <w:r w:rsidR="006253B0">
        <w:t xml:space="preserve"> một siểu phẳng (hyperplane) phân hoạch tối ưu cho phép chia các điểm này thành hai phần sao cho các điểm cùng một lớp nằm về một phía với siêu phẳng này.</w:t>
      </w:r>
    </w:p>
    <w:p w:rsidR="006253B0" w:rsidRDefault="00416E10" w:rsidP="008F29C4">
      <w:pPr>
        <w:pStyle w:val="000-Noi-Dung"/>
      </w:pPr>
      <w:r>
        <w:t>Xét tập dữ liệu mẫu có thể tách rời tuyến tính</w:t>
      </w:r>
      <w:r w:rsidR="00C34614">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w:r w:rsidR="004D4DC2">
        <w:t xml:space="preserve"> với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m:t>
            </m:r>
          </m:sup>
        </m:sSup>
      </m:oMath>
      <w:r w:rsidR="00A72314">
        <w:t xml:space="preserve"> và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∈{-1, 1}</m:t>
        </m:r>
      </m:oMath>
      <w:r w:rsidR="00DC4BE3">
        <w:t>. Siêu phẳng</w:t>
      </w:r>
      <w:r w:rsidR="004F41CB">
        <w:t xml:space="preserve"> tối ưu phân tập dữ liệu này thành hai lớp là siêu phẳng có thể tách rời dữ liệu thành hai lớp riêng biệt với lề (margin) lớn nhất.</w:t>
      </w:r>
      <w:r w:rsidR="00492E0A">
        <w:t xml:space="preserve"> Tức là, cần tìm siêu phẳng </w:t>
      </w:r>
      <m:oMath>
        <m:r>
          <m:rPr>
            <m:nor/>
          </m:rPr>
          <w:rPr>
            <w:rFonts w:ascii="Cambria Math" w:hAnsi="Cambria Math"/>
          </w:rPr>
          <m:t xml:space="preserve">H: </m:t>
        </m:r>
        <m:r>
          <m:rPr>
            <m:nor/>
          </m:rPr>
          <w:rPr>
            <w:rFonts w:ascii="Cambria Math" w:hAnsi="Cambria Math"/>
            <w:i/>
          </w:rPr>
          <m:t>v</m:t>
        </m:r>
        <m:r>
          <m:rPr>
            <m:nor/>
          </m:rPr>
          <w:rPr>
            <w:rFonts w:ascii="Cambria Math" w:hAnsi="Cambria Math"/>
          </w:rPr>
          <m:t xml:space="preserve"> = </m:t>
        </m:r>
        <m:r>
          <w:rPr>
            <w:rFonts w:ascii="Cambria Math" w:hAnsi="Cambria Math"/>
          </w:rPr>
          <m:t>w.x</m:t>
        </m:r>
        <m:r>
          <m:rPr>
            <m:nor/>
          </m:rPr>
          <w:rPr>
            <w:rFonts w:ascii="Cambria Math" w:hAnsi="Cambria Math"/>
          </w:rPr>
          <m:t xml:space="preserve"> + b = 0</m:t>
        </m:r>
      </m:oMath>
      <w:r w:rsidR="00116639">
        <w:t xml:space="preserve"> và hai siêu phẳng H1, H2 hỗ trợ song song với H và có cùng khoảng cách đến H. Với điều kiện không có phần tử nào của tập mẫu nằm giữa H1 và H2, khi đó:</w:t>
      </w:r>
    </w:p>
    <w:p w:rsidR="00116639" w:rsidRDefault="004C0861" w:rsidP="008F29C4">
      <w:pPr>
        <w:pStyle w:val="000-Noi-Dung"/>
      </w:pPr>
      <m:oMath>
        <m:r>
          <m:rPr>
            <m:nor/>
          </m:rPr>
          <w:rPr>
            <w:rFonts w:ascii="Cambria Math" w:hAnsi="Cambria Math"/>
          </w:rPr>
          <m:t xml:space="preserve">w. </m:t>
        </m:r>
        <m:r>
          <w:rPr>
            <w:rFonts w:ascii="Cambria Math" w:hAnsi="Cambria Math"/>
          </w:rPr>
          <m:t>x</m:t>
        </m:r>
        <m:r>
          <m:rPr>
            <m:nor/>
          </m:rPr>
          <w:rPr>
            <w:rFonts w:ascii="Cambria Math" w:hAnsi="Cambria Math"/>
          </w:rPr>
          <m:t xml:space="preserve"> + b ≥ 1</m:t>
        </m:r>
      </m:oMath>
      <w:r>
        <w:t>với y = 1</w:t>
      </w:r>
    </w:p>
    <w:p w:rsidR="004C0861" w:rsidRDefault="00AB3AA5" w:rsidP="008F29C4">
      <w:pPr>
        <w:pStyle w:val="000-Noi-Dung"/>
      </w:pPr>
      <m:oMath>
        <m:r>
          <m:rPr>
            <m:sty m:val="p"/>
          </m:rPr>
          <w:rPr>
            <w:rFonts w:ascii="Cambria Math" w:hAnsi="Cambria Math"/>
          </w:rPr>
          <m:t>w.</m:t>
        </m:r>
        <m:r>
          <w:rPr>
            <w:rFonts w:ascii="Cambria Math" w:hAnsi="Cambria Math"/>
          </w:rPr>
          <m:t>x</m:t>
        </m:r>
        <m:r>
          <m:rPr>
            <m:sty m:val="p"/>
          </m:rPr>
          <w:rPr>
            <w:rFonts w:ascii="Cambria Math" w:hAnsi="Cambria Math"/>
          </w:rPr>
          <m:t xml:space="preserve">+b </m:t>
        </m:r>
        <m:r>
          <m:rPr>
            <m:nor/>
          </m:rPr>
          <w:rPr>
            <w:rFonts w:ascii="Cambria Math" w:hAnsi="Cambria Math"/>
          </w:rPr>
          <m:t>≤ -1</m:t>
        </m:r>
        <m:r>
          <w:rPr>
            <w:rFonts w:ascii="Cambria Math" w:hAnsi="Cambria Math"/>
          </w:rPr>
          <m:t xml:space="preserve"> </m:t>
        </m:r>
      </m:oMath>
      <w:r w:rsidR="004C0861">
        <w:t>với y = -1</w:t>
      </w:r>
    </w:p>
    <w:p w:rsidR="00AB3AA5" w:rsidRDefault="00AB3AA5" w:rsidP="008F29C4">
      <w:pPr>
        <w:pStyle w:val="000-Noi-Dung"/>
      </w:pPr>
      <w:r>
        <w:t xml:space="preserve">Kết hợp hai điều kiện trên ta có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444D46">
        <w:t>.</w:t>
      </w:r>
    </w:p>
    <w:p w:rsidR="00444D46" w:rsidRDefault="00A95800" w:rsidP="008F29C4">
      <w:pPr>
        <w:pStyle w:val="000-Noi-Dung"/>
      </w:pPr>
      <w:r>
        <w:t xml:space="preserve">Khoảng cách của siêu phẳng H1 và H2 đến H là </w:t>
      </w:r>
      <m:oMath>
        <m:d>
          <m:dPr>
            <m:begChr m:val="‖"/>
            <m:endChr m:val="‖"/>
            <m:ctrlPr>
              <w:rPr>
                <w:rFonts w:ascii="Cambria Math" w:hAnsi="Cambria Math"/>
                <w:i/>
              </w:rPr>
            </m:ctrlPr>
          </m:dPr>
          <m:e>
            <m:r>
              <m:rPr>
                <m:sty m:val="p"/>
              </m:rPr>
              <w:rPr>
                <w:rFonts w:ascii="Cambria Math" w:hAnsi="Cambria Math"/>
              </w:rPr>
              <m:t>w</m:t>
            </m:r>
          </m:e>
        </m:d>
      </m:oMath>
      <w:r w:rsidR="006D7188">
        <w:t xml:space="preserve">. Ta cần tìm siêu phẳng H với lề lớn nhất, tức là giải bài toán tối ưu tìm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d>
              <m:dPr>
                <m:begChr m:val="‖"/>
                <m:endChr m:val="‖"/>
                <m:ctrlPr>
                  <w:rPr>
                    <w:rFonts w:ascii="Cambria Math" w:hAnsi="Cambria Math"/>
                    <w:i/>
                  </w:rPr>
                </m:ctrlPr>
              </m:dPr>
              <m:e>
                <m:r>
                  <m:rPr>
                    <m:sty m:val="p"/>
                  </m:rPr>
                  <w:rPr>
                    <w:rFonts w:ascii="Cambria Math" w:hAnsi="Cambria Math"/>
                  </w:rPr>
                  <m:t>w</m:t>
                </m:r>
              </m:e>
            </m:d>
          </m:e>
        </m:func>
      </m:oMath>
      <w:r w:rsidR="007E5E42">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75046A">
        <w:t xml:space="preserve">. </w:t>
      </w:r>
      <w:r w:rsidR="00701FC4">
        <w:t xml:space="preserve">Bài toán này có thể chuyển sang bài toán tương đương </w:t>
      </w:r>
      <w:r w:rsidR="00701FC4">
        <w:lastRenderedPageBreak/>
        <w:t xml:space="preserve">dễ giải hơn là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w</m:t>
                    </m:r>
                  </m:e>
                </m:d>
              </m:e>
              <m:sup>
                <m:r>
                  <w:rPr>
                    <w:rFonts w:ascii="Cambria Math" w:hAnsi="Cambria Math"/>
                  </w:rPr>
                  <m:t>2</m:t>
                </m:r>
              </m:sup>
            </m:sSup>
          </m:e>
        </m:func>
      </m:oMath>
      <w:r w:rsidR="00190A89">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8A647B">
        <w:t>. Lời giải cho bài toán tối ưu này là cực tiểu hóa hàm Lagrange:</w:t>
      </w:r>
    </w:p>
    <w:p w:rsidR="008A647B" w:rsidRDefault="00D37BB5" w:rsidP="008F29C4">
      <w:pPr>
        <w:pStyle w:val="000-Noi-Dung"/>
      </w:pPr>
      <m:oMathPara>
        <m:oMath>
          <m:r>
            <m:rPr>
              <m:sty m:val="p"/>
            </m:rP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b</m:t>
                  </m:r>
                </m:e>
              </m:d>
              <m:r>
                <w:rPr>
                  <w:rFonts w:ascii="Cambria Math" w:hAnsi="Cambria Math"/>
                </w:rPr>
                <m:t>-1]</m:t>
              </m:r>
            </m:e>
          </m:nary>
        </m:oMath>
      </m:oMathPara>
    </w:p>
    <w:p w:rsidR="00906C4A" w:rsidRDefault="00906C4A" w:rsidP="008F29C4">
      <w:pPr>
        <w:pStyle w:val="000-Noi-Dung"/>
      </w:pPr>
      <w:r>
        <w:t xml:space="preserve">Trong đó </w:t>
      </w:r>
      <m:oMath>
        <m:r>
          <w:rPr>
            <w:rFonts w:ascii="Cambria Math" w:hAnsi="Cambria Math"/>
          </w:rPr>
          <m:t>α</m:t>
        </m:r>
      </m:oMath>
      <w:r>
        <w:t xml:space="preserve"> là các hệ số Lagrange, </w:t>
      </w:r>
      <m:oMath>
        <m:r>
          <w:rPr>
            <w:rFonts w:ascii="Cambria Math" w:hAnsi="Cambria Math"/>
          </w:rPr>
          <m:t>α</m:t>
        </m:r>
        <m:r>
          <m:rPr>
            <m:sty m:val="p"/>
          </m:rPr>
          <w:rPr>
            <w:rFonts w:ascii="Cambria Math" w:hAnsi="Cambria Math"/>
          </w:rPr>
          <m:t>≥0</m:t>
        </m:r>
      </m:oMath>
      <w:r>
        <w:t xml:space="preserve">. Sau đó người ta chuyển thành bài toán đối ngẫu là cực đại hóa hàm </w:t>
      </w:r>
      <m:oMath>
        <m:r>
          <m:rPr>
            <m:sty m:val="p"/>
          </m:rPr>
          <w:rPr>
            <w:rFonts w:ascii="Cambria Math" w:hAnsi="Cambria Math"/>
          </w:rPr>
          <m:t>W(</m:t>
        </m:r>
        <m:r>
          <w:rPr>
            <w:rFonts w:ascii="Cambria Math" w:hAnsi="Cambria Math"/>
          </w:rPr>
          <m:t>α)</m:t>
        </m:r>
      </m:oMath>
      <w:r>
        <w:t>:</w:t>
      </w:r>
    </w:p>
    <w:p w:rsidR="006D1FB0" w:rsidRPr="008F29C4" w:rsidRDefault="00FE63B3" w:rsidP="006D1FB0">
      <w:pPr>
        <w:pStyle w:val="000-Noi-Dung"/>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m:rPr>
                  <m:sty m:val="p"/>
                </m:rPr>
                <w:rPr>
                  <w:rFonts w:ascii="Cambria Math" w:hAnsi="Cambria Math"/>
                </w:rPr>
                <m:t>W</m:t>
              </m:r>
              <m:d>
                <m:dPr>
                  <m:ctrlPr>
                    <w:rPr>
                      <w:rFonts w:ascii="Cambria Math" w:hAnsi="Cambria Math"/>
                    </w:rPr>
                  </m:ctrlPr>
                </m:dPr>
                <m:e>
                  <m:r>
                    <w:rPr>
                      <w:rFonts w:ascii="Cambria Math" w:hAnsi="Cambria Math"/>
                    </w:rPr>
                    <m:t>α</m:t>
                  </m:r>
                  <m:ctrlPr>
                    <w:rPr>
                      <w:rFonts w:ascii="Cambria Math" w:hAnsi="Cambria Math"/>
                      <w:i/>
                    </w:rPr>
                  </m:ctrlPr>
                </m:e>
              </m:d>
              <m:r>
                <w:rPr>
                  <w:rFonts w:ascii="Cambria Math" w:hAnsi="Cambria Math"/>
                </w:rPr>
                <m:t xml:space="preserve">= </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r>
                <w:rPr>
                  <w:rFonts w:ascii="Cambria Math" w:hAnsi="Cambria Math"/>
                </w:rPr>
                <m:t>(</m:t>
              </m:r>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r>
                <m:rPr>
                  <m:sty m:val="p"/>
                </m:rP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m:t>
              </m:r>
            </m:fName>
            <m:e>
              <m:r>
                <w:rPr>
                  <w:rFonts w:ascii="Cambria Math" w:hAnsi="Cambria Math"/>
                </w:rPr>
                <m:t xml:space="preserve"> </m:t>
              </m:r>
            </m:e>
          </m:func>
        </m:oMath>
      </m:oMathPara>
    </w:p>
    <w:p w:rsidR="00906C4A" w:rsidRDefault="0020083B" w:rsidP="008F29C4">
      <w:pPr>
        <w:pStyle w:val="000-Noi-Dung"/>
        <w:rPr>
          <w:color w:val="000000" w:themeColor="text1"/>
        </w:rPr>
      </w:pPr>
      <w:r>
        <w:t xml:space="preserve">Từ đó giải để tìm được các giá trị tối ưu cho w, b và </w:t>
      </w:r>
      <m:oMath>
        <m:r>
          <w:rPr>
            <w:rFonts w:ascii="Cambria Math" w:hAnsi="Cambria Math"/>
          </w:rPr>
          <m:t>α</m:t>
        </m:r>
      </m:oMath>
      <w:r>
        <w:t>.</w:t>
      </w:r>
      <w:r w:rsidR="00B87A2D">
        <w:t xml:space="preserve"> Về sau, việc phân loại một mẫu mới chỉ là việc kiểm tra hàm dấu sign(w.x + b).</w:t>
      </w:r>
      <w:r w:rsidR="0023414E">
        <w:t xml:space="preserve"> Hình </w:t>
      </w:r>
      <w:r w:rsidR="0023414E" w:rsidRPr="0023414E">
        <w:rPr>
          <w:color w:val="FF0000"/>
        </w:rPr>
        <w:t>xxx</w:t>
      </w:r>
      <w:r w:rsidR="0023414E">
        <w:rPr>
          <w:color w:val="FF0000"/>
        </w:rPr>
        <w:t xml:space="preserve"> </w:t>
      </w:r>
      <w:r w:rsidR="00567A94">
        <w:rPr>
          <w:color w:val="000000" w:themeColor="text1"/>
        </w:rPr>
        <w:t>là một minh họa siêu phẳng với lề cực đại trong không gian hai chiều.</w:t>
      </w:r>
    </w:p>
    <w:p w:rsidR="00865662" w:rsidRDefault="00AF6F4A" w:rsidP="00AF6F4A">
      <w:pPr>
        <w:pStyle w:val="000-Noi-Dung"/>
        <w:jc w:val="center"/>
        <w:rPr>
          <w:color w:val="000000" w:themeColor="text1"/>
        </w:rPr>
      </w:pPr>
      <w:r>
        <w:rPr>
          <w:noProof/>
          <w:color w:val="000000" w:themeColor="text1"/>
        </w:rPr>
        <w:drawing>
          <wp:inline distT="0" distB="0" distL="0" distR="0">
            <wp:extent cx="4401165" cy="2962689"/>
            <wp:effectExtent l="19050" t="0" r="0" b="0"/>
            <wp:docPr id="8" name="Picture 7"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1165" cy="2962689"/>
                    </a:xfrm>
                    <a:prstGeom prst="rect">
                      <a:avLst/>
                    </a:prstGeom>
                  </pic:spPr>
                </pic:pic>
              </a:graphicData>
            </a:graphic>
          </wp:inline>
        </w:drawing>
      </w:r>
    </w:p>
    <w:p w:rsidR="00AF6F4A" w:rsidRPr="0023414E" w:rsidRDefault="00977B96" w:rsidP="00AF6F4A">
      <w:pPr>
        <w:pStyle w:val="000-Noi-Dung"/>
        <w:jc w:val="center"/>
        <w:rPr>
          <w:color w:val="000000" w:themeColor="text1"/>
        </w:rPr>
      </w:pPr>
      <w:r>
        <w:rPr>
          <w:color w:val="000000" w:themeColor="text1"/>
        </w:rPr>
        <w:t>Siêu phẳng với lề cực đại trong không gian hai chiều</w:t>
      </w:r>
    </w:p>
    <w:p w:rsidR="00736274" w:rsidRPr="00D752D9" w:rsidRDefault="00736274" w:rsidP="00736274">
      <w:pPr>
        <w:pStyle w:val="Heading4"/>
        <w:rPr>
          <w:lang w:val="vi-VN"/>
        </w:rPr>
      </w:pPr>
      <w:bookmarkStart w:id="16" w:name="_Toc420243568"/>
      <w:r w:rsidRPr="00D752D9">
        <w:rPr>
          <w:lang w:val="vi-VN"/>
        </w:rPr>
        <w:t>Mô hình Markov ẩn</w:t>
      </w:r>
      <w:bookmarkEnd w:id="16"/>
    </w:p>
    <w:p w:rsidR="00BE0BE9" w:rsidRPr="00D752D9" w:rsidRDefault="00EF0F4A" w:rsidP="00224FF7">
      <w:pPr>
        <w:pStyle w:val="000-Noi-Dung"/>
        <w:rPr>
          <w:lang w:val="vi-VN"/>
        </w:rPr>
      </w:pPr>
      <w:r w:rsidRPr="00D752D9">
        <w:rPr>
          <w:lang w:val="vi-VN"/>
        </w:rPr>
        <w:t xml:space="preserve">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w:t>
      </w:r>
      <w:r w:rsidRPr="00D752D9">
        <w:rPr>
          <w:lang w:val="vi-VN"/>
        </w:rPr>
        <w:lastRenderedPageBreak/>
        <w:t>sinh ngẫu nhiên trước khi ch</w:t>
      </w:r>
      <w:r w:rsidR="00BE0BE9" w:rsidRPr="00D752D9">
        <w:rPr>
          <w:lang w:val="vi-VN"/>
        </w:rPr>
        <w:t>uyển sang trạng thái tiếp theo.</w:t>
      </w:r>
      <w:r w:rsidR="001E21CD" w:rsidRPr="00D752D9">
        <w:rPr>
          <w:lang w:val="vi-VN"/>
        </w:rPr>
        <w:t xml:space="preserve"> </w:t>
      </w:r>
      <w:r w:rsidR="003D3591" w:rsidRPr="00D752D9">
        <w:rPr>
          <w:color w:val="FF0000"/>
          <w:lang w:val="vi-VN"/>
        </w:rPr>
        <w:t>XXX</w:t>
      </w:r>
      <w:r w:rsidR="001E21CD" w:rsidRPr="00D752D9">
        <w:rPr>
          <w:lang w:val="vi-VN"/>
        </w:rPr>
        <w:t xml:space="preserve"> biểu diễn các chuyển tiếp trạng thái trong HMM.</w:t>
      </w:r>
      <w:r w:rsidR="001012A7" w:rsidRPr="00D752D9">
        <w:rPr>
          <w:lang w:val="vi-VN"/>
        </w:rPr>
        <w:t xml:space="preserve"> Trong đó</w:t>
      </w:r>
      <w:r w:rsidR="007802E2" w:rsidRPr="00D752D9">
        <w:rPr>
          <w:lang w:val="vi-VN"/>
        </w:rPr>
        <w:t xml:space="preserve"> </w:t>
      </w:r>
      <w:r w:rsidR="00F52DD9" w:rsidRPr="00D752D9">
        <w:rPr>
          <w:lang w:val="vi-VN"/>
        </w:rPr>
        <w:t>x1, x2, x3</w:t>
      </w:r>
      <w:r w:rsidR="007802E2" w:rsidRPr="00D752D9">
        <w:rPr>
          <w:lang w:val="vi-VN"/>
        </w:rPr>
        <w:t xml:space="preserve"> </w:t>
      </w:r>
      <w:r w:rsidR="00A96280" w:rsidRPr="00D752D9">
        <w:rPr>
          <w:lang w:val="vi-VN"/>
        </w:rPr>
        <w:t>là các trạng thái trong mô hình;</w:t>
      </w:r>
      <w:r w:rsidR="001E21CD" w:rsidRPr="00D752D9">
        <w:rPr>
          <w:lang w:val="vi-VN"/>
        </w:rPr>
        <w:t xml:space="preserve">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ij</m:t>
            </m:r>
          </m:sub>
        </m:sSub>
      </m:oMath>
      <w:r w:rsidR="00626678" w:rsidRPr="00D752D9">
        <w:rPr>
          <w:lang w:val="vi-VN"/>
        </w:rPr>
        <w:t xml:space="preserve"> </w:t>
      </w:r>
      <w:r w:rsidR="001E21CD" w:rsidRPr="00D752D9">
        <w:rPr>
          <w:lang w:val="vi-VN"/>
        </w:rPr>
        <w:t>là xác suất chuyển tiếp</w:t>
      </w:r>
      <w:r w:rsidR="00302B0E" w:rsidRPr="00D752D9">
        <w:rPr>
          <w:lang w:val="vi-VN"/>
        </w:rPr>
        <w:t xml:space="preserve"> từ trạng thái </w:t>
      </w:r>
      <w:r w:rsidR="00302B0E" w:rsidRPr="00D752D9">
        <w:rPr>
          <w:rFonts w:ascii="Cambria Math" w:hAnsi="Cambria Math"/>
          <w:i/>
          <w:lang w:val="vi-VN"/>
        </w:rPr>
        <w:t>i</w:t>
      </w:r>
      <w:r w:rsidR="00302B0E" w:rsidRPr="00D752D9">
        <w:rPr>
          <w:lang w:val="vi-VN"/>
        </w:rPr>
        <w:t xml:space="preserve"> sang trạng thái </w:t>
      </w:r>
      <w:r w:rsidR="00302B0E" w:rsidRPr="00D752D9">
        <w:rPr>
          <w:rFonts w:ascii="Cambria Math" w:hAnsi="Cambria Math"/>
          <w:i/>
          <w:lang w:val="vi-VN"/>
        </w:rPr>
        <w:t>j</w:t>
      </w:r>
      <w:r w:rsidR="00663C6A" w:rsidRPr="00D752D9">
        <w:rPr>
          <w:lang w:val="vi-VN"/>
        </w:rPr>
        <w:t>;</w:t>
      </w:r>
      <w:r w:rsidR="001E21CD" w:rsidRPr="00D752D9">
        <w:rPr>
          <w:lang w:val="vi-VN"/>
        </w:rPr>
        <w:t xml:space="preserve"> b</w:t>
      </w:r>
      <w:r w:rsidR="00663C6A" w:rsidRPr="00D752D9">
        <w:rPr>
          <w:lang w:val="vi-VN"/>
        </w:rPr>
        <w:t>1, b2, b3</w:t>
      </w:r>
      <w:r w:rsidR="001E21CD" w:rsidRPr="00D752D9">
        <w:rPr>
          <w:lang w:val="vi-VN"/>
        </w:rPr>
        <w:t xml:space="preserve"> là các xác suất đầu ra, y</w:t>
      </w:r>
      <w:r w:rsidR="00760991" w:rsidRPr="00D752D9">
        <w:rPr>
          <w:lang w:val="vi-VN"/>
        </w:rPr>
        <w:t>1, y2, y3 là dữ liệu quan sát</w:t>
      </w:r>
      <w:r w:rsidR="001E21CD" w:rsidRPr="00D752D9">
        <w:rPr>
          <w:lang w:val="vi-VN"/>
        </w:rPr>
        <w:t>.</w:t>
      </w:r>
    </w:p>
    <w:p w:rsidR="005B7355" w:rsidRPr="00D752D9" w:rsidRDefault="005B7355" w:rsidP="005B7355">
      <w:pPr>
        <w:pStyle w:val="000-Noi-Dung"/>
        <w:jc w:val="center"/>
        <w:rPr>
          <w:lang w:val="vi-VN"/>
        </w:rPr>
      </w:pPr>
      <w:r w:rsidRPr="00D752D9">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D752D9" w:rsidRDefault="005B7355" w:rsidP="005B7355">
      <w:pPr>
        <w:pStyle w:val="000-Noi-Dung"/>
        <w:jc w:val="center"/>
        <w:rPr>
          <w:lang w:val="vi-VN"/>
        </w:rPr>
      </w:pPr>
      <w:r w:rsidRPr="00D752D9">
        <w:rPr>
          <w:b/>
          <w:lang w:val="vi-VN"/>
        </w:rPr>
        <w:t>Các chuyển tiếp trạng thái trong HMM</w:t>
      </w:r>
    </w:p>
    <w:p w:rsidR="00224FF7" w:rsidRPr="00D752D9" w:rsidRDefault="00EF0F4A" w:rsidP="00224FF7">
      <w:pPr>
        <w:pStyle w:val="000-Noi-Dung"/>
        <w:rPr>
          <w:lang w:val="vi-VN"/>
        </w:rPr>
      </w:pPr>
      <w:r w:rsidRPr="00D752D9">
        <w:rPr>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D752D9" w:rsidRDefault="001E6899" w:rsidP="004C6A4A">
      <w:pPr>
        <w:pStyle w:val="Heading2"/>
      </w:pPr>
      <w:bookmarkStart w:id="17" w:name="_Toc420243569"/>
      <w:r w:rsidRPr="00D752D9">
        <w:t xml:space="preserve">Hệ thống chụp chuyển động </w:t>
      </w:r>
      <w:r w:rsidR="00FA6414" w:rsidRPr="00D752D9">
        <w:t>–</w:t>
      </w:r>
      <w:r w:rsidRPr="00D752D9">
        <w:t xml:space="preserve"> Mocap</w:t>
      </w:r>
      <w:bookmarkEnd w:id="17"/>
    </w:p>
    <w:p w:rsidR="00F52193" w:rsidRPr="00D752D9" w:rsidRDefault="00A4721D" w:rsidP="00F52193">
      <w:pPr>
        <w:pStyle w:val="000-Noi-Dung"/>
        <w:rPr>
          <w:lang w:val="vi-VN"/>
        </w:rPr>
      </w:pPr>
      <w:r w:rsidRPr="00D752D9">
        <w:rPr>
          <w:lang w:val="vi-VN"/>
        </w:rPr>
        <w:t>Dữ liệu đầu vào trong quá trình thực nghiệm của luận văn là dữ liệu chuyển động 3D</w:t>
      </w:r>
      <w:r w:rsidR="006670F6" w:rsidRPr="00D752D9">
        <w:rPr>
          <w:lang w:val="vi-VN"/>
        </w:rPr>
        <w:t xml:space="preserve"> (ở định dạng </w:t>
      </w:r>
      <w:r w:rsidR="00DD5503" w:rsidRPr="00D752D9">
        <w:rPr>
          <w:lang w:val="vi-VN"/>
        </w:rPr>
        <w:t xml:space="preserve">Acclaim </w:t>
      </w:r>
      <w:r w:rsidR="00735CC7" w:rsidRPr="00D752D9">
        <w:rPr>
          <w:lang w:val="vi-VN"/>
        </w:rPr>
        <w:t xml:space="preserve">- </w:t>
      </w:r>
      <w:r w:rsidR="006670F6" w:rsidRPr="00D752D9">
        <w:rPr>
          <w:lang w:val="vi-VN"/>
        </w:rPr>
        <w:t>asf/amc)</w:t>
      </w:r>
      <w:r w:rsidRPr="00D752D9">
        <w:rPr>
          <w:lang w:val="vi-VN"/>
        </w:rPr>
        <w:t xml:space="preserve"> được thu thập từ hệ thống chụp chuyển động (Mocap)</w:t>
      </w:r>
      <w:r w:rsidR="00782671" w:rsidRPr="00D752D9">
        <w:rPr>
          <w:lang w:val="vi-VN"/>
        </w:rPr>
        <w:t xml:space="preserve"> của trường đại học CMU</w:t>
      </w:r>
      <w:r w:rsidRPr="00D752D9">
        <w:rPr>
          <w:lang w:val="vi-VN"/>
        </w:rPr>
        <w:t xml:space="preserve">. </w:t>
      </w:r>
      <w:r w:rsidR="004B6681" w:rsidRPr="00D752D9">
        <w:rPr>
          <w:lang w:val="vi-VN"/>
        </w:rPr>
        <w:t>P</w:t>
      </w:r>
      <w:r w:rsidRPr="00D752D9">
        <w:rPr>
          <w:lang w:val="vi-VN"/>
        </w:rPr>
        <w:t>hần này sẽ trình bày chi tiết</w:t>
      </w:r>
      <w:r w:rsidR="0090444B" w:rsidRPr="00D752D9">
        <w:rPr>
          <w:lang w:val="vi-VN"/>
        </w:rPr>
        <w:t xml:space="preserve"> về hệ thống chụp chuyển động</w:t>
      </w:r>
      <w:r w:rsidR="006670F6" w:rsidRPr="00D752D9">
        <w:rPr>
          <w:lang w:val="vi-VN"/>
        </w:rPr>
        <w:t xml:space="preserve"> của CMU cũng như dữ liệu thu được từ hệ thống này. Cuối cùng là chi tiết về cấu trúc</w:t>
      </w:r>
      <w:r w:rsidR="000C4261" w:rsidRPr="00D752D9">
        <w:rPr>
          <w:lang w:val="vi-VN"/>
        </w:rPr>
        <w:t xml:space="preserve"> dữ liệu Acclaim.</w:t>
      </w:r>
    </w:p>
    <w:p w:rsidR="00FA6414" w:rsidRPr="00D752D9" w:rsidRDefault="00FA6414" w:rsidP="00FA6414">
      <w:pPr>
        <w:pStyle w:val="Heading3"/>
        <w:rPr>
          <w:lang w:val="vi-VN"/>
        </w:rPr>
      </w:pPr>
      <w:bookmarkStart w:id="18" w:name="_Toc420243570"/>
      <w:r w:rsidRPr="00D752D9">
        <w:rPr>
          <w:lang w:val="vi-VN"/>
        </w:rPr>
        <w:t>Mocap</w:t>
      </w:r>
      <w:bookmarkEnd w:id="18"/>
    </w:p>
    <w:p w:rsidR="00CF7B8F" w:rsidRPr="00D752D9" w:rsidRDefault="00197887" w:rsidP="00CF7B8F">
      <w:pPr>
        <w:pStyle w:val="000-Noi-Dung"/>
        <w:rPr>
          <w:lang w:val="vi-VN"/>
        </w:rPr>
      </w:pPr>
      <w:r w:rsidRPr="00D752D9">
        <w:rPr>
          <w:lang w:val="vi-VN"/>
        </w:rPr>
        <w:t>Để theo dõi chuyển động của các đối tượng, các nhà nghiên cứu tại đại học Carnigie Mellon đã xây dựng hệ thống gồm 12 camera hồng ngoại MX-40</w:t>
      </w:r>
      <w:r w:rsidR="00CD2C29" w:rsidRPr="00D752D9">
        <w:rPr>
          <w:rStyle w:val="FootnoteReference"/>
          <w:lang w:val="vi-VN"/>
        </w:rPr>
        <w:footnoteReference w:id="14"/>
      </w:r>
      <w:r w:rsidRPr="00D752D9">
        <w:rPr>
          <w:lang w:val="vi-VN"/>
        </w:rPr>
        <w:t xml:space="preserve"> lắp </w:t>
      </w:r>
      <w:r w:rsidRPr="00D752D9">
        <w:rPr>
          <w:lang w:val="vi-VN"/>
        </w:rPr>
        <w:lastRenderedPageBreak/>
        <w:t>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D752D9">
        <w:rPr>
          <w:lang w:val="vi-VN"/>
        </w:rPr>
        <w:t xml:space="preserve"> Vị trí các marker được mô tả như hình </w:t>
      </w:r>
      <w:r w:rsidR="00D968C6" w:rsidRPr="00D752D9">
        <w:rPr>
          <w:color w:val="FF0000"/>
          <w:lang w:val="vi-VN"/>
        </w:rPr>
        <w:t>xxx</w:t>
      </w:r>
      <w:r w:rsidR="00F468DC" w:rsidRPr="00D752D9">
        <w:rPr>
          <w:color w:val="FF0000"/>
          <w:lang w:val="vi-VN"/>
        </w:rPr>
        <w:t>.</w:t>
      </w:r>
      <w:r w:rsidRPr="00D752D9">
        <w:rPr>
          <w:lang w:val="vi-VN"/>
        </w:rPr>
        <w:t xml:space="preserve"> Các camera sẽ </w:t>
      </w:r>
      <w:r w:rsidR="00FC0D15" w:rsidRPr="00D752D9">
        <w:rPr>
          <w:lang w:val="vi-VN"/>
        </w:rPr>
        <w:t>định vị</w:t>
      </w:r>
      <w:r w:rsidRPr="00D752D9">
        <w:rPr>
          <w:lang w:val="vi-VN"/>
        </w:rPr>
        <w:t xml:space="preserve"> marker bằng sóng hồng ngoại. </w:t>
      </w:r>
      <w:r w:rsidR="008267DD" w:rsidRPr="00D752D9">
        <w:rPr>
          <w:lang w:val="vi-VN"/>
        </w:rPr>
        <w:t>Tín hiệu</w:t>
      </w:r>
      <w:r w:rsidRPr="00D752D9">
        <w:rPr>
          <w:lang w:val="vi-VN"/>
        </w:rPr>
        <w:t xml:space="preserve"> thu được từ hệ thống camera được xử lý và cho ra kết quả cuối cùng là dữ liệu</w:t>
      </w:r>
      <w:r w:rsidR="00A24D8A" w:rsidRPr="00D752D9">
        <w:rPr>
          <w:lang w:val="vi-VN"/>
        </w:rPr>
        <w:t xml:space="preserve"> dạng mô hình hóa 3D của cơ thể người</w:t>
      </w:r>
      <w:r w:rsidRPr="00D752D9">
        <w:rPr>
          <w:lang w:val="vi-VN"/>
        </w:rPr>
        <w:t xml:space="preserve">. Có rất nhiều cấu trúc định dạng khác nhau </w:t>
      </w:r>
      <w:r w:rsidR="00CA5FBD" w:rsidRPr="00D752D9">
        <w:rPr>
          <w:lang w:val="vi-VN"/>
        </w:rPr>
        <w:t>được sử dụng</w:t>
      </w:r>
      <w:r w:rsidRPr="00D752D9">
        <w:rPr>
          <w:lang w:val="vi-VN"/>
        </w:rPr>
        <w:t xml:space="preserve"> như asf/amc, vsk/v, c3d, bvh, txt.</w:t>
      </w:r>
      <w:r w:rsidR="00B77806" w:rsidRPr="00D752D9">
        <w:rPr>
          <w:lang w:val="vi-VN"/>
        </w:rPr>
        <w:t xml:space="preserve"> Có một số phần mềm hỗ trợ việc</w:t>
      </w:r>
      <w:r w:rsidR="009616A1" w:rsidRPr="00D752D9">
        <w:rPr>
          <w:lang w:val="vi-VN"/>
        </w:rPr>
        <w:t xml:space="preserve"> chuyển đổi qua lại giữa các định dạng này</w:t>
      </w:r>
      <w:r w:rsidR="004F04AB" w:rsidRPr="00D752D9">
        <w:rPr>
          <w:rStyle w:val="FootnoteReference"/>
          <w:lang w:val="vi-VN"/>
        </w:rPr>
        <w:footnoteReference w:id="15"/>
      </w:r>
      <w:r w:rsidR="009616A1" w:rsidRPr="00D752D9">
        <w:rPr>
          <w:lang w:val="vi-VN"/>
        </w:rPr>
        <w:t>.</w:t>
      </w:r>
    </w:p>
    <w:p w:rsidR="00977C70" w:rsidRPr="00D752D9" w:rsidRDefault="00197847" w:rsidP="00197847">
      <w:pPr>
        <w:pStyle w:val="000-Noi-Dung"/>
        <w:jc w:val="center"/>
        <w:rPr>
          <w:lang w:val="vi-VN"/>
        </w:rPr>
      </w:pPr>
      <w:r w:rsidRPr="00D752D9">
        <w:rPr>
          <w:noProof/>
        </w:rPr>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D752D9" w:rsidRDefault="00197847" w:rsidP="00197847">
      <w:pPr>
        <w:pStyle w:val="000-Noi-Dung"/>
        <w:jc w:val="center"/>
        <w:rPr>
          <w:lang w:val="vi-VN"/>
        </w:rPr>
      </w:pPr>
      <w:r w:rsidRPr="00D752D9">
        <w:rPr>
          <w:b/>
          <w:lang w:val="vi-VN"/>
        </w:rPr>
        <w:t>Vị trí</w:t>
      </w:r>
      <w:r w:rsidR="00294685" w:rsidRPr="00D752D9">
        <w:rPr>
          <w:b/>
          <w:lang w:val="vi-VN"/>
        </w:rPr>
        <w:t xml:space="preserve"> của một số </w:t>
      </w:r>
      <w:r w:rsidRPr="00D752D9">
        <w:rPr>
          <w:b/>
          <w:lang w:val="vi-VN"/>
        </w:rPr>
        <w:t>marker</w:t>
      </w:r>
    </w:p>
    <w:p w:rsidR="00A4721D" w:rsidRPr="00D752D9" w:rsidRDefault="00A4721D" w:rsidP="00222001">
      <w:pPr>
        <w:pStyle w:val="Heading3"/>
        <w:rPr>
          <w:lang w:val="vi-VN"/>
        </w:rPr>
      </w:pPr>
      <w:bookmarkStart w:id="19" w:name="_Toc420243571"/>
      <w:r w:rsidRPr="00D752D9">
        <w:rPr>
          <w:lang w:val="vi-VN"/>
        </w:rPr>
        <w:lastRenderedPageBreak/>
        <w:t>Dữ liệu thu được từ Mocap</w:t>
      </w:r>
      <w:bookmarkEnd w:id="19"/>
    </w:p>
    <w:p w:rsidR="004A76D4" w:rsidRPr="00450B6B" w:rsidRDefault="00ED6CF0" w:rsidP="00714E27">
      <w:pPr>
        <w:pStyle w:val="000-Noi-Dung"/>
      </w:pPr>
      <w:r w:rsidRPr="00D752D9">
        <w:rPr>
          <w:lang w:val="vi-VN"/>
        </w:rPr>
        <w:t>Dữ liệu</w:t>
      </w:r>
      <w:r w:rsidR="00407F6A" w:rsidRPr="00D752D9">
        <w:rPr>
          <w:lang w:val="vi-VN"/>
        </w:rPr>
        <w:t xml:space="preserve"> thu được từ Mocap là dữ liệu dưới dạng mô hình hóa 3D của cơ thể người</w:t>
      </w:r>
      <w:r w:rsidR="00470D40" w:rsidRPr="00D752D9">
        <w:rPr>
          <w:lang w:val="vi-VN"/>
        </w:rPr>
        <w:t>.</w:t>
      </w:r>
      <w:r w:rsidR="006A6168" w:rsidRPr="00D752D9">
        <w:rPr>
          <w:lang w:val="vi-VN"/>
        </w:rPr>
        <w:t xml:space="preserve"> Có rất nhiều định dạng khác nhau được dùng để lưu trữ loại dữ liệu này như</w:t>
      </w:r>
      <w:r w:rsidR="00040AF1" w:rsidRPr="00D752D9">
        <w:rPr>
          <w:lang w:val="vi-VN"/>
        </w:rPr>
        <w:t xml:space="preserve"> asf/amc, </w:t>
      </w:r>
      <w:r w:rsidR="00C3432F" w:rsidRPr="00D752D9">
        <w:rPr>
          <w:lang w:val="vi-VN"/>
        </w:rPr>
        <w:t xml:space="preserve">bvh, </w:t>
      </w:r>
      <w:r w:rsidR="003A6016" w:rsidRPr="00D752D9">
        <w:rPr>
          <w:lang w:val="vi-VN"/>
        </w:rPr>
        <w:t>c3d, vsk/v</w:t>
      </w:r>
      <w:r w:rsidR="00CE07B3" w:rsidRPr="00D752D9">
        <w:rPr>
          <w:lang w:val="vi-VN"/>
        </w:rPr>
        <w:t>, txt.</w:t>
      </w:r>
      <w:r w:rsidR="00BF7EE0" w:rsidRPr="00D752D9">
        <w:rPr>
          <w:lang w:val="vi-VN"/>
        </w:rPr>
        <w:t xml:space="preserve"> </w:t>
      </w:r>
      <w:r w:rsidR="00392D52" w:rsidRPr="00D752D9">
        <w:rPr>
          <w:lang w:val="vi-VN"/>
        </w:rPr>
        <w:t>Trong quá trình thu nhận tín hiệu, các marker được định vị ở những vị trí định sẵn cho trước.</w:t>
      </w:r>
      <w:r w:rsidR="0011250C" w:rsidRPr="00D752D9">
        <w:rPr>
          <w:lang w:val="vi-VN"/>
        </w:rPr>
        <w:t xml:space="preserve"> </w:t>
      </w:r>
      <w:r w:rsidR="007B1367" w:rsidRPr="00D752D9">
        <w:rPr>
          <w:lang w:val="vi-VN"/>
        </w:rPr>
        <w:t>Tín hiệu thu được từ các camera sẽ được phần mềm của</w:t>
      </w:r>
      <w:r w:rsidR="00E363BD" w:rsidRPr="00D752D9">
        <w:rPr>
          <w:lang w:val="vi-VN"/>
        </w:rPr>
        <w:t xml:space="preserve"> Vincon (</w:t>
      </w:r>
      <w:r w:rsidR="00480E0E" w:rsidRPr="00D752D9">
        <w:rPr>
          <w:lang w:val="vi-VN"/>
        </w:rPr>
        <w:t>Vicon Bodybuilder</w:t>
      </w:r>
      <w:r w:rsidR="00E363BD" w:rsidRPr="00D752D9">
        <w:rPr>
          <w:lang w:val="vi-VN"/>
        </w:rPr>
        <w:t>)</w:t>
      </w:r>
      <w:r w:rsidR="00480E0E" w:rsidRPr="00D752D9">
        <w:rPr>
          <w:lang w:val="vi-VN"/>
        </w:rPr>
        <w:t xml:space="preserve"> </w:t>
      </w:r>
      <w:r w:rsidR="0044312D" w:rsidRPr="00D752D9">
        <w:rPr>
          <w:lang w:val="vi-VN"/>
        </w:rPr>
        <w:t>tổng hợp và</w:t>
      </w:r>
      <w:r w:rsidR="00AF1FE1" w:rsidRPr="00D752D9">
        <w:rPr>
          <w:lang w:val="vi-VN"/>
        </w:rPr>
        <w:t xml:space="preserve"> mô hình hóa thành dữ liệu</w:t>
      </w:r>
      <w:r w:rsidR="00450B6B">
        <w:rPr>
          <w:lang w:val="vi-VN"/>
        </w:rPr>
        <w:t xml:space="preserve"> 3D.</w:t>
      </w:r>
    </w:p>
    <w:p w:rsidR="009F53D4" w:rsidRPr="00D752D9" w:rsidRDefault="005A7D9A" w:rsidP="00714E27">
      <w:pPr>
        <w:pStyle w:val="000-Noi-Dung"/>
        <w:rPr>
          <w:lang w:val="vi-VN"/>
        </w:rPr>
      </w:pPr>
      <w:r w:rsidRPr="00D752D9">
        <w:rPr>
          <w:lang w:val="vi-VN"/>
        </w:rPr>
        <w:t>Dưới góc độ người dùng có hai loại dữ liệu chính</w:t>
      </w:r>
      <w:r w:rsidR="009F53D4" w:rsidRPr="00D752D9">
        <w:rPr>
          <w:lang w:val="vi-VN"/>
        </w:rPr>
        <w:t>:</w:t>
      </w:r>
    </w:p>
    <w:p w:rsidR="009F783E" w:rsidRPr="00D752D9" w:rsidRDefault="005A7D9A" w:rsidP="00714E27">
      <w:pPr>
        <w:pStyle w:val="000-Noi-Dung"/>
        <w:rPr>
          <w:lang w:val="vi-VN"/>
        </w:rPr>
      </w:pPr>
      <w:r w:rsidRPr="00D752D9">
        <w:rPr>
          <w:lang w:val="vi-VN"/>
        </w:rPr>
        <w:t>Thứ nhất là dạng dữ liệu</w:t>
      </w:r>
      <w:r w:rsidR="003C0CAB" w:rsidRPr="00D752D9">
        <w:rPr>
          <w:lang w:val="vi-VN"/>
        </w:rPr>
        <w:t xml:space="preserve"> nhị phân</w:t>
      </w:r>
      <w:r w:rsidRPr="00D752D9">
        <w:rPr>
          <w:lang w:val="vi-VN"/>
        </w:rPr>
        <w:t xml:space="preserve"> chứa vị trí của các marker trong khô</w:t>
      </w:r>
      <w:r w:rsidR="00B52847" w:rsidRPr="00D752D9">
        <w:rPr>
          <w:lang w:val="vi-VN"/>
        </w:rPr>
        <w:t>ng gian 3D với định dạng tệp là c3d.</w:t>
      </w:r>
      <w:r w:rsidR="00087691" w:rsidRPr="00D752D9">
        <w:rPr>
          <w:lang w:val="vi-VN"/>
        </w:rPr>
        <w:t xml:space="preserve"> Định dạng này chỉ mô tả vị trí 3D của các marker trong quá trình chuyển động của đối tượng</w:t>
      </w:r>
      <w:r w:rsidR="00E2566B" w:rsidRPr="00D752D9">
        <w:rPr>
          <w:lang w:val="vi-VN"/>
        </w:rPr>
        <w:t>, nhưng</w:t>
      </w:r>
      <w:r w:rsidR="00CD3BD2" w:rsidRPr="00D752D9">
        <w:rPr>
          <w:lang w:val="vi-VN"/>
        </w:rPr>
        <w:t xml:space="preserve"> lại không cho biết mối liên hệ giữa các marker với</w:t>
      </w:r>
      <w:r w:rsidR="00EE09EB" w:rsidRPr="00D752D9">
        <w:rPr>
          <w:lang w:val="vi-VN"/>
        </w:rPr>
        <w:t xml:space="preserve"> nhau.</w:t>
      </w:r>
    </w:p>
    <w:p w:rsidR="00714E27" w:rsidRPr="00D752D9" w:rsidRDefault="00D129C0" w:rsidP="00714E27">
      <w:pPr>
        <w:pStyle w:val="000-Noi-Dung"/>
        <w:rPr>
          <w:lang w:val="vi-VN"/>
        </w:rPr>
      </w:pPr>
      <w:r w:rsidRPr="00D752D9">
        <w:rPr>
          <w:lang w:val="vi-VN"/>
        </w:rPr>
        <w:t>Dạng dữ liệu thứ hai chi tiết hơn, thường là một cặp gồm hai loại tệp văn bản (text)</w:t>
      </w:r>
      <w:r w:rsidR="00666822" w:rsidRPr="00D752D9">
        <w:rPr>
          <w:lang w:val="vi-VN"/>
        </w:rPr>
        <w:t xml:space="preserve"> ở định dạng </w:t>
      </w:r>
      <w:r w:rsidR="001A1B54" w:rsidRPr="00D752D9">
        <w:rPr>
          <w:i/>
          <w:lang w:val="vi-VN"/>
        </w:rPr>
        <w:t>.</w:t>
      </w:r>
      <w:r w:rsidR="00666822" w:rsidRPr="00D752D9">
        <w:rPr>
          <w:i/>
          <w:lang w:val="vi-VN"/>
        </w:rPr>
        <w:t>asf/</w:t>
      </w:r>
      <w:r w:rsidR="001A1B54" w:rsidRPr="00D752D9">
        <w:rPr>
          <w:i/>
          <w:lang w:val="vi-VN"/>
        </w:rPr>
        <w:t>.</w:t>
      </w:r>
      <w:r w:rsidR="00666822" w:rsidRPr="00D752D9">
        <w:rPr>
          <w:i/>
          <w:lang w:val="vi-VN"/>
        </w:rPr>
        <w:t>amc</w:t>
      </w:r>
      <w:r w:rsidR="00666822" w:rsidRPr="00D752D9">
        <w:rPr>
          <w:lang w:val="vi-VN"/>
        </w:rPr>
        <w:t xml:space="preserve"> hoặc </w:t>
      </w:r>
      <w:r w:rsidR="001A1B54" w:rsidRPr="00D752D9">
        <w:rPr>
          <w:i/>
          <w:lang w:val="vi-VN"/>
        </w:rPr>
        <w:t>.</w:t>
      </w:r>
      <w:r w:rsidR="00666822" w:rsidRPr="00D752D9">
        <w:rPr>
          <w:i/>
          <w:lang w:val="vi-VN"/>
        </w:rPr>
        <w:t>vsk/</w:t>
      </w:r>
      <w:r w:rsidR="001A1B54" w:rsidRPr="00D752D9">
        <w:rPr>
          <w:i/>
          <w:lang w:val="vi-VN"/>
        </w:rPr>
        <w:t>.</w:t>
      </w:r>
      <w:r w:rsidR="00666822" w:rsidRPr="00D752D9">
        <w:rPr>
          <w:i/>
          <w:lang w:val="vi-VN"/>
        </w:rPr>
        <w:t>v</w:t>
      </w:r>
      <w:r w:rsidR="0050029F" w:rsidRPr="00D752D9">
        <w:rPr>
          <w:lang w:val="vi-VN"/>
        </w:rPr>
        <w:t>.</w:t>
      </w:r>
      <w:r w:rsidR="00270299" w:rsidRPr="00D752D9">
        <w:rPr>
          <w:lang w:val="vi-VN"/>
        </w:rPr>
        <w:t xml:space="preserve"> Tệp thứ nhất chứa các thông tin về chi tiết về mô hình 3D của khung xương và các khớp nối</w:t>
      </w:r>
      <w:r w:rsidR="00A67CB1" w:rsidRPr="00D752D9">
        <w:rPr>
          <w:lang w:val="vi-VN"/>
        </w:rPr>
        <w:t>; trong đó bao gồm</w:t>
      </w:r>
      <w:r w:rsidR="00036B81" w:rsidRPr="00D752D9">
        <w:rPr>
          <w:lang w:val="vi-VN"/>
        </w:rPr>
        <w:t xml:space="preserve"> các kết nối,</w:t>
      </w:r>
      <w:r w:rsidR="00A67CB1" w:rsidRPr="00D752D9">
        <w:rPr>
          <w:lang w:val="vi-VN"/>
        </w:rPr>
        <w:t xml:space="preserve"> vị trí, độ dài</w:t>
      </w:r>
      <w:r w:rsidR="00036B81" w:rsidRPr="00D752D9">
        <w:rPr>
          <w:lang w:val="vi-VN"/>
        </w:rPr>
        <w:t xml:space="preserve"> và hướng của các đoạn xương và độ tự do của các khớp.</w:t>
      </w:r>
      <w:r w:rsidR="00AE3D60" w:rsidRPr="00D752D9">
        <w:rPr>
          <w:lang w:val="vi-VN"/>
        </w:rPr>
        <w:t xml:space="preserve"> Tệp còn lại chứa thông tin chuyển động của </w:t>
      </w:r>
      <w:r w:rsidR="002C3267" w:rsidRPr="00D752D9">
        <w:rPr>
          <w:lang w:val="vi-VN"/>
        </w:rPr>
        <w:t>mỗi</w:t>
      </w:r>
      <w:r w:rsidR="00AE3D60" w:rsidRPr="00D752D9">
        <w:rPr>
          <w:lang w:val="vi-VN"/>
        </w:rPr>
        <w:t xml:space="preserve"> khớp.</w:t>
      </w:r>
      <w:r w:rsidR="00D0569D" w:rsidRPr="00D752D9">
        <w:rPr>
          <w:lang w:val="vi-VN"/>
        </w:rPr>
        <w:t xml:space="preserve"> </w:t>
      </w:r>
      <w:r w:rsidR="004F64AB" w:rsidRPr="00D752D9">
        <w:rPr>
          <w:lang w:val="vi-VN"/>
        </w:rPr>
        <w:t>Nếu hành động của cùng một đối tượng được ghi nhận bằng nhiều clip thì</w:t>
      </w:r>
      <w:r w:rsidR="00F26E77" w:rsidRPr="00D752D9">
        <w:rPr>
          <w:lang w:val="vi-VN"/>
        </w:rPr>
        <w:t xml:space="preserve"> sẽ có nhiều tệp </w:t>
      </w:r>
      <w:r w:rsidR="00B81E43" w:rsidRPr="00D752D9">
        <w:rPr>
          <w:i/>
          <w:lang w:val="vi-VN"/>
        </w:rPr>
        <w:t>.</w:t>
      </w:r>
      <w:r w:rsidR="00F26E77" w:rsidRPr="00D752D9">
        <w:rPr>
          <w:i/>
          <w:lang w:val="vi-VN"/>
        </w:rPr>
        <w:t>amc</w:t>
      </w:r>
      <w:r w:rsidR="00F26E77" w:rsidRPr="00D752D9">
        <w:rPr>
          <w:lang w:val="vi-VN"/>
        </w:rPr>
        <w:t xml:space="preserve"> hoặc </w:t>
      </w:r>
      <w:r w:rsidR="00F26E77" w:rsidRPr="00D752D9">
        <w:rPr>
          <w:i/>
          <w:lang w:val="vi-VN"/>
        </w:rPr>
        <w:t>.v</w:t>
      </w:r>
      <w:r w:rsidR="00322057" w:rsidRPr="00D752D9">
        <w:rPr>
          <w:lang w:val="vi-VN"/>
        </w:rPr>
        <w:t xml:space="preserve"> tương ứng với một tệp </w:t>
      </w:r>
      <w:r w:rsidR="00322057" w:rsidRPr="00D752D9">
        <w:rPr>
          <w:i/>
          <w:lang w:val="vi-VN"/>
        </w:rPr>
        <w:t>.asf</w:t>
      </w:r>
      <w:r w:rsidR="00322057" w:rsidRPr="00D752D9">
        <w:rPr>
          <w:lang w:val="vi-VN"/>
        </w:rPr>
        <w:t xml:space="preserve"> hoặc </w:t>
      </w:r>
      <w:r w:rsidR="00322057" w:rsidRPr="00D752D9">
        <w:rPr>
          <w:i/>
          <w:lang w:val="vi-VN"/>
        </w:rPr>
        <w:t>.vsk</w:t>
      </w:r>
      <w:r w:rsidR="00322057" w:rsidRPr="00D752D9">
        <w:rPr>
          <w:lang w:val="vi-VN"/>
        </w:rPr>
        <w:t>.</w:t>
      </w:r>
      <w:r w:rsidR="00DA619E" w:rsidRPr="00D752D9">
        <w:rPr>
          <w:lang w:val="vi-VN"/>
        </w:rPr>
        <w:t xml:space="preserve"> Nhìn chung dữ liệu dưới dạng văn bản (text) dễ đọc và dễ sử dụng hơn so với dữ liệu nhị phân.</w:t>
      </w:r>
      <w:r w:rsidR="006919F7" w:rsidRPr="00D752D9">
        <w:rPr>
          <w:lang w:val="vi-VN"/>
        </w:rPr>
        <w:t xml:space="preserve"> Luận văn này chọn dữ liệu dưới dạng asf/amc làm dữ liệu đầu vào để nghiên cứu.</w:t>
      </w:r>
      <w:r w:rsidR="00EF6667" w:rsidRPr="00D752D9">
        <w:rPr>
          <w:lang w:val="vi-VN"/>
        </w:rPr>
        <w:t xml:space="preserve"> Phần tiếp theo sẽ trình bày chi tiết cấu trúc loại dữ liệu này.</w:t>
      </w:r>
    </w:p>
    <w:p w:rsidR="00A4721D" w:rsidRPr="00D752D9" w:rsidRDefault="00A4721D" w:rsidP="00874F4F">
      <w:pPr>
        <w:pStyle w:val="Heading3"/>
        <w:rPr>
          <w:lang w:val="vi-VN"/>
        </w:rPr>
      </w:pPr>
      <w:bookmarkStart w:id="20" w:name="_Toc420243572"/>
      <w:r w:rsidRPr="00D752D9">
        <w:rPr>
          <w:lang w:val="vi-VN"/>
        </w:rPr>
        <w:t xml:space="preserve">Cấu trúc </w:t>
      </w:r>
      <w:r w:rsidR="00222001" w:rsidRPr="00D752D9">
        <w:rPr>
          <w:lang w:val="vi-VN"/>
        </w:rPr>
        <w:t>Acclaim</w:t>
      </w:r>
      <w:bookmarkEnd w:id="20"/>
    </w:p>
    <w:p w:rsidR="00E35485" w:rsidRPr="00D752D9" w:rsidRDefault="00E35485" w:rsidP="0093402D">
      <w:pPr>
        <w:pStyle w:val="000-Noi-Dung"/>
        <w:rPr>
          <w:lang w:val="vi-VN"/>
        </w:rPr>
      </w:pPr>
      <w:r w:rsidRPr="00D752D9">
        <w:rPr>
          <w:lang w:val="vi-VN"/>
        </w:rPr>
        <w:t xml:space="preserve">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w:t>
      </w:r>
      <w:r w:rsidRPr="00D752D9">
        <w:rPr>
          <w:lang w:val="vi-VN"/>
        </w:rPr>
        <w:lastRenderedPageBreak/>
        <w:t>rất nhiều công ty, tổ chức sử dụng cấu trúc Acclaim làm dữ liệu đầu ra cho các hệ thống theo dõi chuyển động của họ.</w:t>
      </w:r>
    </w:p>
    <w:p w:rsidR="00F76FE2" w:rsidRPr="00D752D9" w:rsidRDefault="00E35485" w:rsidP="00D27F5B">
      <w:pPr>
        <w:pStyle w:val="000-Noi-Dung"/>
        <w:rPr>
          <w:lang w:val="vi-VN"/>
        </w:rPr>
      </w:pPr>
      <w:r w:rsidRPr="00D752D9">
        <w:rPr>
          <w:lang w:val="vi-VN"/>
        </w:rPr>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Pr="00D752D9" w:rsidRDefault="00A87913" w:rsidP="004164CF">
      <w:pPr>
        <w:pStyle w:val="Heading4"/>
        <w:rPr>
          <w:lang w:val="vi-VN"/>
        </w:rPr>
      </w:pPr>
      <w:bookmarkStart w:id="21" w:name="_Toc420243573"/>
      <w:r w:rsidRPr="00D752D9">
        <w:rPr>
          <w:lang w:val="vi-VN"/>
        </w:rPr>
        <w:t xml:space="preserve">Cấu trúc tệp </w:t>
      </w:r>
      <w:r w:rsidR="00530672" w:rsidRPr="00D752D9">
        <w:rPr>
          <w:lang w:val="vi-VN"/>
        </w:rPr>
        <w:t>ASF</w:t>
      </w:r>
      <w:bookmarkEnd w:id="21"/>
    </w:p>
    <w:p w:rsidR="00304738" w:rsidRPr="00D752D9" w:rsidRDefault="00805E64" w:rsidP="006169AC">
      <w:pPr>
        <w:pStyle w:val="000-Noi-Dung"/>
        <w:rPr>
          <w:lang w:val="vi-VN"/>
        </w:rPr>
      </w:pPr>
      <w:r w:rsidRPr="00D752D9">
        <w:rPr>
          <w:lang w:val="vi-VN"/>
        </w:rPr>
        <w:t xml:space="preserve">Tệp cấu trúc ASF mô tả sự gắn kết giữa các xương trong cơ thể và </w:t>
      </w:r>
      <w:r w:rsidR="005F0D37" w:rsidRPr="00D752D9">
        <w:rPr>
          <w:lang w:val="vi-VN"/>
        </w:rPr>
        <w:t>độ</w:t>
      </w:r>
      <w:r w:rsidRPr="00D752D9">
        <w:rPr>
          <w:lang w:val="vi-VN"/>
        </w:rPr>
        <w:t xml:space="preserve"> tự do (degrees of freedom) của các khớp. ASF chính là trạng thái ban đầu của dữ liệu chuyển động.</w:t>
      </w:r>
      <w:r w:rsidR="00304738" w:rsidRPr="00D752D9">
        <w:rPr>
          <w:lang w:val="vi-VN"/>
        </w:rPr>
        <w:t xml:space="preserve"> Hình </w:t>
      </w:r>
      <w:r w:rsidR="00304738" w:rsidRPr="00D752D9">
        <w:rPr>
          <w:color w:val="FF0000"/>
          <w:lang w:val="vi-VN"/>
        </w:rPr>
        <w:t>XXX</w:t>
      </w:r>
      <w:r w:rsidRPr="00D752D9">
        <w:rPr>
          <w:lang w:val="vi-VN"/>
        </w:rPr>
        <w:t xml:space="preserve"> </w:t>
      </w:r>
      <w:r w:rsidR="00304738" w:rsidRPr="00D752D9">
        <w:rPr>
          <w:lang w:val="vi-VN"/>
        </w:rPr>
        <w:t xml:space="preserve">mô tả mô hình 3D của bộ xương người được dựng </w:t>
      </w:r>
      <w:r w:rsidR="00466FE0" w:rsidRPr="00D752D9">
        <w:rPr>
          <w:lang w:val="vi-VN"/>
        </w:rPr>
        <w:t xml:space="preserve">lại </w:t>
      </w:r>
      <w:r w:rsidR="00304738" w:rsidRPr="00D752D9">
        <w:rPr>
          <w:lang w:val="vi-VN"/>
        </w:rPr>
        <w:t xml:space="preserve">bằng tệp </w:t>
      </w:r>
      <w:r w:rsidR="00304738" w:rsidRPr="00D752D9">
        <w:rPr>
          <w:i/>
          <w:lang w:val="vi-VN"/>
        </w:rPr>
        <w:t>.asf</w:t>
      </w:r>
      <w:r w:rsidR="00304738" w:rsidRPr="00D752D9">
        <w:rPr>
          <w:lang w:val="vi-VN"/>
        </w:rPr>
        <w:t xml:space="preserve"> </w:t>
      </w:r>
      <w:r w:rsidR="00B9415B" w:rsidRPr="00D752D9">
        <w:rPr>
          <w:lang w:val="vi-VN"/>
        </w:rPr>
        <w:t>(nguồn http://run.usc.edu/)</w:t>
      </w:r>
      <w:r w:rsidR="00304738" w:rsidRPr="00D752D9">
        <w:rPr>
          <w:lang w:val="vi-VN"/>
        </w:rPr>
        <w:t>.</w:t>
      </w:r>
    </w:p>
    <w:p w:rsidR="002A6594" w:rsidRPr="00D752D9" w:rsidRDefault="00B9415B" w:rsidP="00B9415B">
      <w:pPr>
        <w:pStyle w:val="000-Noi-Dung"/>
        <w:jc w:val="center"/>
        <w:rPr>
          <w:lang w:val="vi-VN"/>
        </w:rPr>
      </w:pPr>
      <w:r w:rsidRPr="00D752D9">
        <w:rPr>
          <w:noProof/>
        </w:rPr>
        <w:drawing>
          <wp:inline distT="0" distB="0" distL="0" distR="0">
            <wp:extent cx="4467849" cy="4143954"/>
            <wp:effectExtent l="19050" t="0" r="8901" b="0"/>
            <wp:docPr id="1" name="Picture 0"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26"/>
                    <a:stretch>
                      <a:fillRect/>
                    </a:stretch>
                  </pic:blipFill>
                  <pic:spPr>
                    <a:xfrm>
                      <a:off x="0" y="0"/>
                      <a:ext cx="4467849" cy="4143954"/>
                    </a:xfrm>
                    <a:prstGeom prst="rect">
                      <a:avLst/>
                    </a:prstGeom>
                  </pic:spPr>
                </pic:pic>
              </a:graphicData>
            </a:graphic>
          </wp:inline>
        </w:drawing>
      </w:r>
    </w:p>
    <w:p w:rsidR="00A16B44" w:rsidRPr="00D752D9" w:rsidRDefault="00A16B44" w:rsidP="00B9415B">
      <w:pPr>
        <w:pStyle w:val="000-Noi-Dung"/>
        <w:jc w:val="center"/>
        <w:rPr>
          <w:lang w:val="vi-VN"/>
        </w:rPr>
      </w:pPr>
      <w:r w:rsidRPr="00D752D9">
        <w:rPr>
          <w:lang w:val="vi-VN"/>
        </w:rPr>
        <w:t>Mô hình 3D của xương người được dựng lại từ tệp .asf</w:t>
      </w:r>
    </w:p>
    <w:p w:rsidR="00805E64" w:rsidRPr="00D752D9" w:rsidRDefault="00805E64" w:rsidP="006169AC">
      <w:pPr>
        <w:pStyle w:val="000-Noi-Dung"/>
        <w:rPr>
          <w:lang w:val="vi-VN"/>
        </w:rPr>
      </w:pPr>
      <w:r w:rsidRPr="00D752D9">
        <w:rPr>
          <w:lang w:val="vi-VN"/>
        </w:rPr>
        <w:lastRenderedPageBreak/>
        <w:t>Thành phần cụ thể trong ASF được mô tả như sau:</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chú thích được bắt đầu bởi dấu thăng (#).</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từ khóa bắt đầu bởi dấu hai chấm (:). Từ khóa có thể được dùng cho các giá trị toàn cục hoặc bắt đầu cho một mục dữ liệu.</w:t>
      </w:r>
    </w:p>
    <w:p w:rsidR="00805E64"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:version</w:t>
      </w:r>
      <w:r w:rsidRPr="00D752D9">
        <w:rPr>
          <w:rFonts w:ascii="Times New Roman" w:hAnsi="Times New Roman"/>
          <w:sz w:val="28"/>
          <w:szCs w:val="28"/>
          <w:lang w:val="vi-VN"/>
        </w:rPr>
        <w:t xml:space="preserve"> cho biết phiên bản hiện tại của tệp tin</w:t>
      </w:r>
    </w:p>
    <w:p w:rsidR="00805E64" w:rsidRPr="00D752D9" w:rsidRDefault="00805E64"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:name</w:t>
      </w:r>
      <w:r w:rsidRPr="00D752D9">
        <w:rPr>
          <w:rFonts w:ascii="Times New Roman" w:hAnsi="Times New Roman"/>
          <w:sz w:val="28"/>
          <w:szCs w:val="28"/>
          <w:lang w:val="vi-VN"/>
        </w:rPr>
        <w:t xml:space="preserve"> được dùng để đặt tên cho dữ liệu, tên này có thể khác với tên tệp.</w:t>
      </w:r>
    </w:p>
    <w:p w:rsidR="0043547D"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:units</w:t>
      </w:r>
      <w:r w:rsidRPr="00D752D9">
        <w:rPr>
          <w:rFonts w:ascii="Times New Roman" w:hAnsi="Times New Roman"/>
          <w:sz w:val="28"/>
          <w:szCs w:val="28"/>
          <w:lang w:val="vi-VN"/>
        </w:rPr>
        <w:t xml:space="preserve"> định nghĩa đơn vị cho một số loại dữ liệu trong tệp. Nó củng có thể </w:t>
      </w:r>
      <w:r w:rsidR="00B5215E" w:rsidRPr="00D752D9">
        <w:rPr>
          <w:rFonts w:ascii="Times New Roman" w:hAnsi="Times New Roman"/>
          <w:sz w:val="28"/>
          <w:szCs w:val="28"/>
          <w:lang w:val="vi-VN"/>
        </w:rPr>
        <w:t>chứa</w:t>
      </w:r>
      <w:r w:rsidRPr="00D752D9">
        <w:rPr>
          <w:rFonts w:ascii="Times New Roman" w:hAnsi="Times New Roman"/>
          <w:sz w:val="28"/>
          <w:szCs w:val="28"/>
          <w:lang w:val="vi-VN"/>
        </w:rPr>
        <w:t xml:space="preserve"> giá trị mặc định cho các đại lượng.</w:t>
      </w:r>
    </w:p>
    <w:p w:rsidR="00F070CE" w:rsidRPr="00D752D9" w:rsidRDefault="00F070CE" w:rsidP="000652D8">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:documentation</w:t>
      </w:r>
      <w:r w:rsidRPr="00D752D9">
        <w:rPr>
          <w:rFonts w:ascii="Times New Roman" w:hAnsi="Times New Roman"/>
          <w:sz w:val="28"/>
          <w:szCs w:val="28"/>
          <w:lang w:val="vi-VN"/>
        </w:rPr>
        <w:t xml:space="preserve"> lưu trữ các thông thêm về dữ liệu</w:t>
      </w:r>
    </w:p>
    <w:p w:rsidR="00F070CE" w:rsidRPr="00D752D9" w:rsidRDefault="00F070CE" w:rsidP="009243D7">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D752D9">
        <w:rPr>
          <w:rFonts w:ascii="Times New Roman" w:hAnsi="Times New Roman"/>
          <w:b/>
          <w:sz w:val="28"/>
          <w:szCs w:val="28"/>
          <w:lang w:val="vi-VN"/>
        </w:rPr>
        <w:t>axis</w:t>
      </w:r>
      <w:r w:rsidRPr="00D752D9">
        <w:rPr>
          <w:rFonts w:ascii="Times New Roman" w:hAnsi="Times New Roman"/>
          <w:sz w:val="28"/>
          <w:szCs w:val="28"/>
          <w:lang w:val="vi-VN"/>
        </w:rPr>
        <w:t xml:space="preserve"> trong 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cho biết thứ tự </w:t>
      </w:r>
      <w:r w:rsidR="00DE2875" w:rsidRPr="00D752D9">
        <w:rPr>
          <w:rFonts w:ascii="Times New Roman" w:hAnsi="Times New Roman"/>
          <w:sz w:val="28"/>
          <w:szCs w:val="28"/>
          <w:lang w:val="vi-VN"/>
        </w:rPr>
        <w:t xml:space="preserve">quay </w:t>
      </w:r>
      <w:r w:rsidRPr="00D752D9">
        <w:rPr>
          <w:rFonts w:ascii="Times New Roman" w:hAnsi="Times New Roman"/>
          <w:sz w:val="28"/>
          <w:szCs w:val="28"/>
          <w:lang w:val="vi-VN"/>
        </w:rPr>
        <w:t>của các</w:t>
      </w:r>
      <w:r w:rsidR="000740F5" w:rsidRPr="00D752D9">
        <w:rPr>
          <w:rFonts w:ascii="Times New Roman" w:hAnsi="Times New Roman"/>
          <w:sz w:val="28"/>
          <w:szCs w:val="28"/>
          <w:lang w:val="vi-VN"/>
        </w:rPr>
        <w:t xml:space="preserve"> trục</w:t>
      </w:r>
      <w:r w:rsidRPr="00D752D9">
        <w:rPr>
          <w:rFonts w:ascii="Times New Roman" w:hAnsi="Times New Roman"/>
          <w:sz w:val="28"/>
          <w:szCs w:val="28"/>
          <w:lang w:val="vi-VN"/>
        </w:rPr>
        <w:t xml:space="preserve"> tọa độ X, Y, Z của nút gốc. Từ khóa </w:t>
      </w:r>
      <w:r w:rsidRPr="00D752D9">
        <w:rPr>
          <w:rFonts w:ascii="Times New Roman" w:hAnsi="Times New Roman"/>
          <w:b/>
          <w:sz w:val="28"/>
          <w:szCs w:val="28"/>
          <w:lang w:val="vi-VN"/>
        </w:rPr>
        <w:t>order</w:t>
      </w:r>
      <w:r w:rsidRPr="00D752D9">
        <w:rPr>
          <w:rFonts w:ascii="Times New Roman" w:hAnsi="Times New Roman"/>
          <w:sz w:val="28"/>
          <w:szCs w:val="28"/>
          <w:lang w:val="vi-VN"/>
        </w:rPr>
        <w:t xml:space="preserve"> cho biết</w:t>
      </w:r>
      <w:r w:rsidR="00485AB7" w:rsidRPr="00D752D9">
        <w:rPr>
          <w:rFonts w:ascii="Times New Roman" w:hAnsi="Times New Roman"/>
          <w:sz w:val="28"/>
          <w:szCs w:val="28"/>
          <w:lang w:val="vi-VN"/>
        </w:rPr>
        <w:t xml:space="preserve"> các kênh chuyển động của nút gốc cũng như thứ tự xuất hiện của các đại lượng này trong</w:t>
      </w:r>
      <w:r w:rsidR="00F14C08" w:rsidRPr="00D752D9">
        <w:rPr>
          <w:rFonts w:ascii="Times New Roman" w:hAnsi="Times New Roman"/>
          <w:sz w:val="28"/>
          <w:szCs w:val="28"/>
          <w:lang w:val="vi-VN"/>
        </w:rPr>
        <w:t xml:space="preserve"> tệp AMC.</w:t>
      </w:r>
      <w:r w:rsidR="0052370F" w:rsidRPr="00D752D9">
        <w:rPr>
          <w:rFonts w:ascii="Times New Roman" w:hAnsi="Times New Roman"/>
          <w:sz w:val="28"/>
          <w:szCs w:val="28"/>
          <w:lang w:val="vi-VN"/>
        </w:rPr>
        <w:t xml:space="preserve"> Hai từ khóa còn lại </w:t>
      </w:r>
      <w:r w:rsidR="0052370F" w:rsidRPr="00D752D9">
        <w:rPr>
          <w:rFonts w:ascii="Times New Roman" w:hAnsi="Times New Roman"/>
          <w:b/>
          <w:sz w:val="28"/>
          <w:szCs w:val="28"/>
          <w:lang w:val="vi-VN"/>
        </w:rPr>
        <w:t>position</w:t>
      </w:r>
      <w:r w:rsidR="0052370F" w:rsidRPr="00D752D9">
        <w:rPr>
          <w:rFonts w:ascii="Times New Roman" w:hAnsi="Times New Roman"/>
          <w:sz w:val="28"/>
          <w:szCs w:val="28"/>
          <w:lang w:val="vi-VN"/>
        </w:rPr>
        <w:t xml:space="preserve"> và </w:t>
      </w:r>
      <w:r w:rsidR="0052370F" w:rsidRPr="00D752D9">
        <w:rPr>
          <w:rFonts w:ascii="Times New Roman" w:hAnsi="Times New Roman"/>
          <w:b/>
          <w:sz w:val="28"/>
          <w:szCs w:val="28"/>
          <w:lang w:val="vi-VN"/>
        </w:rPr>
        <w:t>orientation</w:t>
      </w:r>
      <w:r w:rsidR="0052370F" w:rsidRPr="00D752D9">
        <w:rPr>
          <w:rFonts w:ascii="Times New Roman" w:hAnsi="Times New Roman"/>
          <w:sz w:val="28"/>
          <w:szCs w:val="28"/>
          <w:lang w:val="vi-VN"/>
        </w:rPr>
        <w:t xml:space="preserve"> lưu giữ tọa độ và phương hướng ban đầu của nút gốc, thường thì giá trị của các đại lượng này bằng không (0).</w:t>
      </w:r>
    </w:p>
    <w:p w:rsidR="00C36DB2" w:rsidRPr="00D752D9" w:rsidRDefault="00C36DB2" w:rsidP="00B6042E">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:bonedata</w:t>
      </w:r>
      <w:r w:rsidRPr="00D752D9">
        <w:rPr>
          <w:rFonts w:ascii="Times New Roman" w:hAnsi="Times New Roman"/>
          <w:sz w:val="28"/>
          <w:szCs w:val="28"/>
          <w:lang w:val="vi-VN"/>
        </w:rPr>
        <w:t xml:space="preserve"> là nơi chứa thông tin chi tiết của mỗi đoạn xương trong</w:t>
      </w:r>
      <w:r w:rsidR="002E4B25" w:rsidRPr="00D752D9">
        <w:rPr>
          <w:rFonts w:ascii="Times New Roman" w:hAnsi="Times New Roman"/>
          <w:sz w:val="28"/>
          <w:szCs w:val="28"/>
          <w:lang w:val="vi-VN"/>
        </w:rPr>
        <w:t xml:space="preserve"> cây</w:t>
      </w:r>
      <w:r w:rsidRPr="00D752D9">
        <w:rPr>
          <w:rFonts w:ascii="Times New Roman" w:hAnsi="Times New Roman"/>
          <w:sz w:val="28"/>
          <w:szCs w:val="28"/>
          <w:lang w:val="vi-VN"/>
        </w:rPr>
        <w:t xml:space="preserve"> </w:t>
      </w:r>
      <w:r w:rsidR="002E4B25" w:rsidRPr="00D752D9">
        <w:rPr>
          <w:rFonts w:ascii="Times New Roman" w:hAnsi="Times New Roman"/>
          <w:sz w:val="28"/>
          <w:szCs w:val="28"/>
          <w:lang w:val="vi-VN"/>
        </w:rPr>
        <w:t>hệ thống.</w:t>
      </w:r>
      <w:r w:rsidR="00272C16" w:rsidRPr="00D752D9">
        <w:rPr>
          <w:rFonts w:ascii="Times New Roman" w:hAnsi="Times New Roman"/>
          <w:sz w:val="28"/>
          <w:szCs w:val="28"/>
          <w:lang w:val="vi-VN"/>
        </w:rPr>
        <w:t xml:space="preserve"> Các</w:t>
      </w:r>
      <w:r w:rsidR="00C26100" w:rsidRPr="00D752D9">
        <w:rPr>
          <w:rFonts w:ascii="Times New Roman" w:hAnsi="Times New Roman"/>
          <w:sz w:val="28"/>
          <w:szCs w:val="28"/>
          <w:lang w:val="vi-VN"/>
        </w:rPr>
        <w:t xml:space="preserve"> thông tin của mỗi đoạn xương đượ</w:t>
      </w:r>
      <w:r w:rsidR="00272C16" w:rsidRPr="00D752D9">
        <w:rPr>
          <w:rFonts w:ascii="Times New Roman" w:hAnsi="Times New Roman"/>
          <w:sz w:val="28"/>
          <w:szCs w:val="28"/>
          <w:lang w:val="vi-VN"/>
        </w:rPr>
        <w:t xml:space="preserve">c đặt trong một cặp tù khóa </w:t>
      </w:r>
      <w:r w:rsidR="00272C16" w:rsidRPr="00D752D9">
        <w:rPr>
          <w:rFonts w:ascii="Times New Roman" w:hAnsi="Times New Roman"/>
          <w:b/>
          <w:sz w:val="28"/>
          <w:szCs w:val="28"/>
          <w:lang w:val="vi-VN"/>
        </w:rPr>
        <w:t>begin</w:t>
      </w:r>
      <w:r w:rsidR="00272C16" w:rsidRPr="00D752D9">
        <w:rPr>
          <w:rFonts w:ascii="Times New Roman" w:hAnsi="Times New Roman"/>
          <w:sz w:val="28"/>
          <w:szCs w:val="28"/>
          <w:lang w:val="vi-VN"/>
        </w:rPr>
        <w:t xml:space="preserve"> và </w:t>
      </w:r>
      <w:r w:rsidR="00272C16" w:rsidRPr="00D752D9">
        <w:rPr>
          <w:rFonts w:ascii="Times New Roman" w:hAnsi="Times New Roman"/>
          <w:b/>
          <w:sz w:val="28"/>
          <w:szCs w:val="28"/>
          <w:lang w:val="vi-VN"/>
        </w:rPr>
        <w:t>end</w:t>
      </w:r>
      <w:r w:rsidR="00272C16" w:rsidRPr="00D752D9">
        <w:rPr>
          <w:rFonts w:ascii="Times New Roman" w:hAnsi="Times New Roman"/>
          <w:sz w:val="28"/>
          <w:szCs w:val="28"/>
          <w:lang w:val="vi-VN"/>
        </w:rPr>
        <w:t>. V</w:t>
      </w:r>
      <w:r w:rsidR="00A7607C" w:rsidRPr="00D752D9">
        <w:rPr>
          <w:rFonts w:ascii="Times New Roman" w:hAnsi="Times New Roman"/>
          <w:sz w:val="28"/>
          <w:szCs w:val="28"/>
          <w:lang w:val="vi-VN"/>
        </w:rPr>
        <w:t>ới</w:t>
      </w:r>
      <w:r w:rsidR="00272C16" w:rsidRPr="00D752D9">
        <w:rPr>
          <w:rFonts w:ascii="Times New Roman" w:hAnsi="Times New Roman"/>
          <w:sz w:val="28"/>
          <w:szCs w:val="28"/>
          <w:lang w:val="vi-VN"/>
        </w:rPr>
        <w:t xml:space="preserve"> mỗi cặp, chúng ta có: </w:t>
      </w:r>
      <w:r w:rsidR="00825501" w:rsidRPr="00D752D9">
        <w:rPr>
          <w:rFonts w:ascii="Times New Roman" w:hAnsi="Times New Roman"/>
          <w:b/>
          <w:sz w:val="28"/>
          <w:szCs w:val="28"/>
          <w:lang w:val="vi-VN"/>
        </w:rPr>
        <w:t>id</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name</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direction</w:t>
      </w:r>
      <w:r w:rsidR="00F46892" w:rsidRPr="00D752D9">
        <w:rPr>
          <w:rFonts w:ascii="Times New Roman" w:hAnsi="Times New Roman"/>
          <w:sz w:val="28"/>
          <w:szCs w:val="28"/>
          <w:lang w:val="vi-VN"/>
        </w:rPr>
        <w:t xml:space="preserve"> là</w:t>
      </w:r>
      <w:r w:rsidR="00825501" w:rsidRPr="00D752D9">
        <w:rPr>
          <w:rFonts w:ascii="Times New Roman" w:hAnsi="Times New Roman"/>
          <w:sz w:val="28"/>
          <w:szCs w:val="28"/>
          <w:lang w:val="vi-VN"/>
        </w:rPr>
        <w:t xml:space="preserve"> </w:t>
      </w:r>
      <w:r w:rsidR="00F46892" w:rsidRPr="00D752D9">
        <w:rPr>
          <w:rFonts w:ascii="Times New Roman" w:hAnsi="Times New Roman"/>
          <w:sz w:val="28"/>
          <w:szCs w:val="28"/>
          <w:lang w:val="vi-VN"/>
        </w:rPr>
        <w:t xml:space="preserve">hướng của xương, </w:t>
      </w:r>
      <w:r w:rsidR="00F46892" w:rsidRPr="00D752D9">
        <w:rPr>
          <w:rFonts w:ascii="Times New Roman" w:hAnsi="Times New Roman"/>
          <w:b/>
          <w:sz w:val="28"/>
          <w:szCs w:val="28"/>
          <w:lang w:val="vi-VN"/>
        </w:rPr>
        <w:t>length</w:t>
      </w:r>
      <w:r w:rsidR="00F46892" w:rsidRPr="00D752D9">
        <w:rPr>
          <w:rFonts w:ascii="Times New Roman" w:hAnsi="Times New Roman"/>
          <w:sz w:val="28"/>
          <w:szCs w:val="28"/>
          <w:lang w:val="vi-VN"/>
        </w:rPr>
        <w:t xml:space="preserve"> là độ dài, </w:t>
      </w:r>
      <w:r w:rsidR="00F46892" w:rsidRPr="00D752D9">
        <w:rPr>
          <w:rFonts w:ascii="Times New Roman" w:hAnsi="Times New Roman"/>
          <w:b/>
          <w:sz w:val="28"/>
          <w:szCs w:val="28"/>
          <w:lang w:val="vi-VN"/>
        </w:rPr>
        <w:t>axis</w:t>
      </w:r>
      <w:r w:rsidR="00F46892" w:rsidRPr="00D752D9">
        <w:rPr>
          <w:rFonts w:ascii="Times New Roman" w:hAnsi="Times New Roman"/>
          <w:sz w:val="28"/>
          <w:szCs w:val="28"/>
          <w:lang w:val="vi-VN"/>
        </w:rPr>
        <w:t xml:space="preserve"> là góc quay của trục tọa độ tương đối của mỗi đoạn xươ</w:t>
      </w:r>
      <w:r w:rsidR="0063468C" w:rsidRPr="00D752D9">
        <w:rPr>
          <w:rFonts w:ascii="Times New Roman" w:hAnsi="Times New Roman"/>
          <w:sz w:val="28"/>
          <w:szCs w:val="28"/>
          <w:lang w:val="vi-VN"/>
        </w:rPr>
        <w:t xml:space="preserve">ng, </w:t>
      </w:r>
      <w:r w:rsidR="0063468C" w:rsidRPr="00D752D9">
        <w:rPr>
          <w:rFonts w:ascii="Times New Roman" w:hAnsi="Times New Roman"/>
          <w:b/>
          <w:sz w:val="28"/>
          <w:szCs w:val="28"/>
          <w:lang w:val="vi-VN"/>
        </w:rPr>
        <w:t>dof</w:t>
      </w:r>
      <w:r w:rsidR="0063468C" w:rsidRPr="00D752D9">
        <w:rPr>
          <w:rFonts w:ascii="Times New Roman" w:hAnsi="Times New Roman"/>
          <w:sz w:val="28"/>
          <w:szCs w:val="28"/>
          <w:lang w:val="vi-VN"/>
        </w:rPr>
        <w:t xml:space="preserve"> là độ tự do của đoạn xương, </w:t>
      </w:r>
      <w:r w:rsidR="0063468C" w:rsidRPr="00D752D9">
        <w:rPr>
          <w:rFonts w:ascii="Times New Roman" w:hAnsi="Times New Roman"/>
          <w:b/>
          <w:sz w:val="28"/>
          <w:szCs w:val="28"/>
          <w:lang w:val="vi-VN"/>
        </w:rPr>
        <w:t>limits</w:t>
      </w:r>
      <w:r w:rsidR="0063468C" w:rsidRPr="00D752D9">
        <w:rPr>
          <w:rFonts w:ascii="Times New Roman" w:hAnsi="Times New Roman"/>
          <w:sz w:val="28"/>
          <w:szCs w:val="28"/>
          <w:lang w:val="vi-VN"/>
        </w:rPr>
        <w:t xml:space="preserve"> là giới hạn quay của các khớp.</w:t>
      </w:r>
    </w:p>
    <w:p w:rsidR="0063468C" w:rsidRPr="00D752D9" w:rsidRDefault="000C7647"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Mục cuối cùng </w:t>
      </w:r>
      <w:r w:rsidRPr="00D752D9">
        <w:rPr>
          <w:rFonts w:ascii="Times New Roman" w:hAnsi="Times New Roman"/>
          <w:b/>
          <w:sz w:val="28"/>
          <w:szCs w:val="28"/>
          <w:lang w:val="vi-VN"/>
        </w:rPr>
        <w:t>:hierarchy</w:t>
      </w:r>
      <w:r w:rsidRPr="00D752D9">
        <w:rPr>
          <w:rFonts w:ascii="Times New Roman" w:hAnsi="Times New Roman"/>
          <w:sz w:val="28"/>
          <w:szCs w:val="28"/>
          <w:lang w:val="vi-VN"/>
        </w:rPr>
        <w:t xml:space="preserve"> định nghĩa sự liên kết giữa các khớp xương để tạo nên một bộ xương hoàn chỉnh.</w:t>
      </w:r>
    </w:p>
    <w:p w:rsidR="00DF52E5" w:rsidRPr="00D752D9" w:rsidRDefault="001E46D9" w:rsidP="001E46D9">
      <w:pPr>
        <w:pStyle w:val="ListParagraph"/>
        <w:ind w:left="0"/>
        <w:jc w:val="center"/>
        <w:rPr>
          <w:rFonts w:ascii="Times New Roman" w:hAnsi="Times New Roman"/>
          <w:sz w:val="26"/>
          <w:szCs w:val="26"/>
          <w:lang w:val="vi-VN"/>
        </w:rPr>
      </w:pPr>
      <w:r w:rsidRPr="00D752D9">
        <w:rPr>
          <w:rFonts w:ascii="Times New Roman" w:hAnsi="Times New Roman"/>
          <w:noProof/>
          <w:sz w:val="26"/>
          <w:szCs w:val="26"/>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4928752" cy="4275220"/>
                    </a:xfrm>
                    <a:prstGeom prst="rect">
                      <a:avLst/>
                    </a:prstGeom>
                  </pic:spPr>
                </pic:pic>
              </a:graphicData>
            </a:graphic>
          </wp:inline>
        </w:drawing>
      </w:r>
    </w:p>
    <w:p w:rsidR="00D5102C" w:rsidRPr="00D752D9" w:rsidRDefault="00D5102C" w:rsidP="001E46D9">
      <w:pPr>
        <w:pStyle w:val="ListParagraph"/>
        <w:ind w:left="0"/>
        <w:jc w:val="center"/>
        <w:rPr>
          <w:rFonts w:ascii="Times New Roman" w:hAnsi="Times New Roman"/>
          <w:sz w:val="26"/>
          <w:szCs w:val="26"/>
          <w:lang w:val="vi-VN"/>
        </w:rPr>
      </w:pPr>
      <w:r w:rsidRPr="00D752D9">
        <w:rPr>
          <w:rFonts w:ascii="Times New Roman" w:hAnsi="Times New Roman"/>
          <w:b/>
          <w:sz w:val="26"/>
          <w:szCs w:val="26"/>
          <w:lang w:val="vi-VN"/>
        </w:rPr>
        <w:t>Một đoạn tệp ASF</w:t>
      </w:r>
    </w:p>
    <w:p w:rsidR="00A87913" w:rsidRPr="00D752D9" w:rsidRDefault="00A87913" w:rsidP="00623895">
      <w:pPr>
        <w:pStyle w:val="Heading4"/>
        <w:rPr>
          <w:lang w:val="vi-VN"/>
        </w:rPr>
      </w:pPr>
      <w:bookmarkStart w:id="22" w:name="_Toc420243574"/>
      <w:r w:rsidRPr="00D752D9">
        <w:rPr>
          <w:lang w:val="vi-VN"/>
        </w:rPr>
        <w:t xml:space="preserve">Cấu trúc tệp </w:t>
      </w:r>
      <w:r w:rsidR="00C36311" w:rsidRPr="00D752D9">
        <w:rPr>
          <w:lang w:val="vi-VN"/>
        </w:rPr>
        <w:t>AMC</w:t>
      </w:r>
      <w:bookmarkEnd w:id="22"/>
    </w:p>
    <w:p w:rsidR="003F3AC9" w:rsidRPr="00D752D9" w:rsidRDefault="003F3AC9" w:rsidP="009F59F5">
      <w:pPr>
        <w:pStyle w:val="000-Noi-Dung"/>
        <w:rPr>
          <w:lang w:val="vi-VN"/>
        </w:rPr>
      </w:pPr>
      <w:r w:rsidRPr="00D752D9">
        <w:rPr>
          <w:lang w:val="vi-VN"/>
        </w:rPr>
        <w:t>Tệp chuyển động AMC chứa các đại lượng có thể thay đổi trong hệ thống các khớp xương được định nghĩa ở tệp ASF.</w:t>
      </w:r>
      <w:r w:rsidR="006F4536" w:rsidRPr="00D752D9">
        <w:rPr>
          <w:lang w:val="vi-VN"/>
        </w:rPr>
        <w:t xml:space="preserve"> Là dữ liệu chuyển động theo thời gian nên trên tệp AMC được tạo thành bởi nhiều frame, mỗi frame thể hiện dữ liệu cho một thời điểm. Dữ liệu bên trong </w:t>
      </w:r>
      <w:r w:rsidR="00DD4CB4" w:rsidRPr="00D752D9">
        <w:rPr>
          <w:lang w:val="vi-VN"/>
        </w:rPr>
        <w:t>mỗi frame là giá trị theo thứ tự</w:t>
      </w:r>
      <w:r w:rsidR="006F4536" w:rsidRPr="00D752D9">
        <w:rPr>
          <w:lang w:val="vi-VN"/>
        </w:rPr>
        <w:t xml:space="preserve"> </w:t>
      </w:r>
      <w:r w:rsidR="00C55BF8" w:rsidRPr="00D752D9">
        <w:rPr>
          <w:lang w:val="vi-VN"/>
        </w:rPr>
        <w:t>của đại lượng dof trên tệp ASF.</w:t>
      </w:r>
    </w:p>
    <w:p w:rsidR="007A3F02" w:rsidRPr="00D752D9" w:rsidRDefault="007A3F02" w:rsidP="009F59F5">
      <w:pPr>
        <w:pStyle w:val="000-Noi-Dung"/>
        <w:rPr>
          <w:lang w:val="vi-VN"/>
        </w:rPr>
      </w:pPr>
      <w:r w:rsidRPr="00D752D9">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4972744" cy="5430008"/>
                    </a:xfrm>
                    <a:prstGeom prst="rect">
                      <a:avLst/>
                    </a:prstGeom>
                  </pic:spPr>
                </pic:pic>
              </a:graphicData>
            </a:graphic>
          </wp:inline>
        </w:drawing>
      </w:r>
    </w:p>
    <w:p w:rsidR="007A3F02" w:rsidRPr="00D752D9" w:rsidRDefault="007A3F02" w:rsidP="006B6BC9">
      <w:pPr>
        <w:pStyle w:val="000-Noi-Dung"/>
        <w:jc w:val="center"/>
        <w:rPr>
          <w:lang w:val="vi-VN"/>
        </w:rPr>
      </w:pPr>
      <w:r w:rsidRPr="00D752D9">
        <w:rPr>
          <w:b/>
          <w:szCs w:val="26"/>
          <w:lang w:val="vi-VN"/>
        </w:rPr>
        <w:t>Một đoạn tệp AMC</w:t>
      </w:r>
    </w:p>
    <w:p w:rsidR="006E61ED" w:rsidRPr="00D752D9" w:rsidRDefault="009C33D8" w:rsidP="004C6A4A">
      <w:pPr>
        <w:pStyle w:val="Heading2"/>
      </w:pPr>
      <w:bookmarkStart w:id="23" w:name="_Toc420243575"/>
      <w:r w:rsidRPr="00D752D9">
        <w:t>Trích chọn, lựa chọn đặ</w:t>
      </w:r>
      <w:r w:rsidR="009B3A4F" w:rsidRPr="00D752D9">
        <w:t>c</w:t>
      </w:r>
      <w:r w:rsidRPr="00D752D9">
        <w:t xml:space="preserve"> tính</w:t>
      </w:r>
      <w:bookmarkEnd w:id="23"/>
    </w:p>
    <w:p w:rsidR="00FB1EC7" w:rsidRPr="00D752D9" w:rsidRDefault="0079574D" w:rsidP="00FB1EC7">
      <w:pPr>
        <w:pStyle w:val="000-Noi-Dung"/>
        <w:rPr>
          <w:lang w:val="vi-VN"/>
        </w:rPr>
      </w:pPr>
      <w:r w:rsidRPr="00D752D9">
        <w:rPr>
          <w:lang w:val="vi-VN"/>
        </w:rPr>
        <w:t>Một khâu quan trọng trong quá trình xây dựng mô hình nhận dạng hành động người là trích chọn, lực chọn đặc tính</w:t>
      </w:r>
      <w:r w:rsidR="00AF2B1E" w:rsidRPr="00D752D9">
        <w:rPr>
          <w:lang w:val="vi-VN"/>
        </w:rPr>
        <w:t xml:space="preserve">. </w:t>
      </w:r>
      <w:r w:rsidR="004903C3" w:rsidRPr="00D752D9">
        <w:rPr>
          <w:lang w:val="vi-VN"/>
        </w:rPr>
        <w:t>Mục đích chung của trích chọn hay lựa chọn đặc tích là làm giảm độ lớn của dữ liệu, hay nói cách khác là làm giảm số chiều của dữ liệu.</w:t>
      </w:r>
      <w:r w:rsidR="00AE7451" w:rsidRPr="00D752D9">
        <w:rPr>
          <w:lang w:val="vi-VN"/>
        </w:rPr>
        <w:t xml:space="preserve"> Quá trình làm giảm số chiều của dữ liệu </w:t>
      </w:r>
      <w:r w:rsidR="008A27E6" w:rsidRPr="00D752D9">
        <w:rPr>
          <w:lang w:val="vi-VN"/>
        </w:rPr>
        <w:t>được chia làm hai loại chính: trích chọn đặc tính (feature extraction</w:t>
      </w:r>
      <w:r w:rsidR="00F87C97" w:rsidRPr="00D752D9">
        <w:rPr>
          <w:lang w:val="vi-VN"/>
        </w:rPr>
        <w:t xml:space="preserve"> - FA</w:t>
      </w:r>
      <w:r w:rsidR="008A27E6" w:rsidRPr="00D752D9">
        <w:rPr>
          <w:lang w:val="vi-VN"/>
        </w:rPr>
        <w:t xml:space="preserve">) và lựa chọn đặc tính </w:t>
      </w:r>
      <w:r w:rsidR="005E09D4" w:rsidRPr="00D752D9">
        <w:rPr>
          <w:lang w:val="vi-VN"/>
        </w:rPr>
        <w:t>(feature selection</w:t>
      </w:r>
      <w:r w:rsidR="00F87C97" w:rsidRPr="00D752D9">
        <w:rPr>
          <w:lang w:val="vi-VN"/>
        </w:rPr>
        <w:t xml:space="preserve"> - FS</w:t>
      </w:r>
      <w:r w:rsidR="005E09D4" w:rsidRPr="00D752D9">
        <w:rPr>
          <w:lang w:val="vi-VN"/>
        </w:rPr>
        <w:t>).</w:t>
      </w:r>
      <w:r w:rsidR="00621CBF" w:rsidRPr="00D752D9">
        <w:rPr>
          <w:lang w:val="vi-VN"/>
        </w:rPr>
        <w:t xml:space="preserve"> </w:t>
      </w:r>
      <w:r w:rsidR="002322B8" w:rsidRPr="00D752D9">
        <w:rPr>
          <w:lang w:val="vi-VN"/>
        </w:rPr>
        <w:t xml:space="preserve">Sự khác nhau cơ bản giữa hai phương pháp này là trích chọn đặc tích biến đổi dữ liệu từ không gian cũ sang không gian mới ít chiều </w:t>
      </w:r>
      <w:r w:rsidR="002322B8" w:rsidRPr="00D752D9">
        <w:rPr>
          <w:lang w:val="vi-VN"/>
        </w:rPr>
        <w:lastRenderedPageBreak/>
        <w:t xml:space="preserve">hớn, trong khi đó lựa chọn đặc tính </w:t>
      </w:r>
      <w:r w:rsidR="005C361E" w:rsidRPr="00D752D9">
        <w:rPr>
          <w:lang w:val="vi-VN"/>
        </w:rPr>
        <w:t xml:space="preserve">chọn một tập con của tập dữ liệu cho trước. Hình </w:t>
      </w:r>
      <w:r w:rsidR="005C361E" w:rsidRPr="00D752D9">
        <w:rPr>
          <w:color w:val="FF0000"/>
          <w:lang w:val="vi-VN"/>
        </w:rPr>
        <w:t xml:space="preserve">xxx </w:t>
      </w:r>
      <w:r w:rsidR="005C361E" w:rsidRPr="00D752D9">
        <w:rPr>
          <w:lang w:val="vi-VN"/>
        </w:rPr>
        <w:t>mô tả sự khác nhau giữa hai phương pháp này.</w:t>
      </w:r>
      <w:r w:rsidR="00800AC7" w:rsidRPr="00D752D9">
        <w:rPr>
          <w:lang w:val="vi-VN"/>
        </w:rPr>
        <w:t xml:space="preserve"> Kết quả của lựa chọn đặc tính (a) là một tập con của dữ liệu ban đầu, kết quả của trích chọn đặc tính (b) là một tập dữ liệu trong không gian mới </w:t>
      </w:r>
      <w:r w:rsidR="00123ADB" w:rsidRPr="00D752D9">
        <w:rPr>
          <w:lang w:val="vi-VN"/>
        </w:rPr>
        <w:t xml:space="preserve">ít chiều hơn </w:t>
      </w:r>
      <m:oMath>
        <m:r>
          <w:rPr>
            <w:rFonts w:ascii="Cambria Math" w:hAnsi="Cambria Math"/>
            <w:lang w:val="vi-VN"/>
          </w:rPr>
          <m:t>y=f(x)</m:t>
        </m:r>
      </m:oMath>
      <w:r w:rsidR="00CF6CFA" w:rsidRPr="00D752D9">
        <w:rPr>
          <w:lang w:val="vi-VN"/>
        </w:rPr>
        <w:t>.</w:t>
      </w:r>
    </w:p>
    <w:p w:rsidR="009B67EE" w:rsidRPr="00D752D9" w:rsidRDefault="00FE02E7" w:rsidP="00682A4D">
      <w:pPr>
        <w:pStyle w:val="000-Noi-Dung"/>
        <w:ind w:firstLine="0"/>
        <w:jc w:val="center"/>
        <w:rPr>
          <w:lang w:val="vi-VN"/>
        </w:rPr>
      </w:pPr>
      <w:r w:rsidRPr="00D752D9">
        <w:rPr>
          <w:noProof/>
        </w:rPr>
        <w:drawing>
          <wp:inline distT="0" distB="0" distL="0" distR="0">
            <wp:extent cx="5284470" cy="1870194"/>
            <wp:effectExtent l="19050" t="0" r="0" b="0"/>
            <wp:docPr id="7" name="Picture 6"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5291309" cy="1872615"/>
                    </a:xfrm>
                    <a:prstGeom prst="rect">
                      <a:avLst/>
                    </a:prstGeom>
                  </pic:spPr>
                </pic:pic>
              </a:graphicData>
            </a:graphic>
          </wp:inline>
        </w:drawing>
      </w:r>
    </w:p>
    <w:p w:rsidR="00C95158" w:rsidRPr="00D752D9" w:rsidRDefault="00C95158" w:rsidP="00C95158">
      <w:pPr>
        <w:pStyle w:val="000-Noi-Dung"/>
        <w:jc w:val="center"/>
        <w:rPr>
          <w:lang w:val="vi-VN"/>
        </w:rPr>
      </w:pPr>
      <w:r w:rsidRPr="00D752D9">
        <w:rPr>
          <w:lang w:val="vi-VN"/>
        </w:rPr>
        <w:t>So sánh giữa lựa chon đặc tính (a) và trích chọn đặc tính (b)</w:t>
      </w:r>
    </w:p>
    <w:p w:rsidR="00A70A9D" w:rsidRPr="00D752D9" w:rsidRDefault="002D2F47" w:rsidP="00A70A9D">
      <w:pPr>
        <w:pStyle w:val="000-Noi-Dung"/>
        <w:rPr>
          <w:lang w:val="vi-VN"/>
        </w:rPr>
      </w:pPr>
      <w:r w:rsidRPr="00D752D9">
        <w:rPr>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D752D9" w:rsidRDefault="005C5B06" w:rsidP="00A70A9D">
      <w:pPr>
        <w:pStyle w:val="000-Noi-Dung"/>
        <w:rPr>
          <w:lang w:val="vi-VN"/>
        </w:rPr>
      </w:pPr>
      <w:r w:rsidRPr="00D752D9">
        <w:rPr>
          <w:lang w:val="vi-VN"/>
        </w:rPr>
        <w:t>Có rất nhiều phương pháp trích chọn đặc tính khác nhau được đề xuất sử dụng trong nhận dạng hành động. Luận văn này chọn một số phương pháp tiêu biểu để nghiên cứu</w:t>
      </w:r>
      <w:r w:rsidR="00BF7FF6" w:rsidRPr="00D752D9">
        <w:rPr>
          <w:lang w:val="vi-VN"/>
        </w:rPr>
        <w:t xml:space="preserve"> như: phân tích thành phân chính</w:t>
      </w:r>
      <w:r w:rsidR="001823A4" w:rsidRPr="00D752D9">
        <w:rPr>
          <w:lang w:val="vi-VN"/>
        </w:rPr>
        <w:t xml:space="preserve"> (PCA)</w:t>
      </w:r>
      <w:r w:rsidR="00BF7FF6" w:rsidRPr="00D752D9">
        <w:rPr>
          <w:lang w:val="vi-VN"/>
        </w:rPr>
        <w:t>,</w:t>
      </w:r>
      <w:r w:rsidR="00EC5C82" w:rsidRPr="00D752D9">
        <w:rPr>
          <w:lang w:val="vi-VN"/>
        </w:rPr>
        <w:t xml:space="preserve"> biệt thức tuyến tính</w:t>
      </w:r>
      <w:r w:rsidR="00AA591B" w:rsidRPr="00D752D9">
        <w:rPr>
          <w:lang w:val="vi-VN"/>
        </w:rPr>
        <w:t xml:space="preserve"> (LDA), </w:t>
      </w:r>
      <w:r w:rsidR="000F1F13" w:rsidRPr="00D752D9">
        <w:rPr>
          <w:color w:val="C00000"/>
          <w:lang w:val="vi-VN"/>
        </w:rPr>
        <w:t>sequential forward selection</w:t>
      </w:r>
      <w:r w:rsidR="000F1F13" w:rsidRPr="00D752D9">
        <w:rPr>
          <w:lang w:val="vi-VN"/>
        </w:rPr>
        <w:t xml:space="preserve"> (SFS).</w:t>
      </w:r>
      <w:r w:rsidR="00623A12" w:rsidRPr="00D752D9">
        <w:rPr>
          <w:lang w:val="vi-VN"/>
        </w:rPr>
        <w:t xml:space="preserve"> </w:t>
      </w:r>
      <w:r w:rsidR="00C70239" w:rsidRPr="00D752D9">
        <w:rPr>
          <w:lang w:val="vi-VN"/>
        </w:rPr>
        <w:t>Nội dung chính của từng phương pháp như sau:</w:t>
      </w:r>
    </w:p>
    <w:p w:rsidR="006E61ED" w:rsidRPr="00D752D9" w:rsidRDefault="002E039E" w:rsidP="00F76FE2">
      <w:pPr>
        <w:pStyle w:val="Heading3"/>
        <w:rPr>
          <w:lang w:val="vi-VN"/>
        </w:rPr>
      </w:pPr>
      <w:bookmarkStart w:id="24" w:name="_Toc420243576"/>
      <w:r w:rsidRPr="00D752D9">
        <w:rPr>
          <w:lang w:val="vi-VN"/>
        </w:rPr>
        <w:t>Phương pháp phân tích thành phần chính – PCA</w:t>
      </w:r>
      <w:bookmarkEnd w:id="24"/>
    </w:p>
    <w:p w:rsidR="004D63AC" w:rsidRPr="00D752D9" w:rsidRDefault="004D63AC" w:rsidP="004D63AC">
      <w:pPr>
        <w:pStyle w:val="000-Noi-Dung"/>
        <w:rPr>
          <w:lang w:val="vi-VN"/>
        </w:rPr>
      </w:pPr>
      <w:r w:rsidRPr="00D752D9">
        <w:rPr>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D752D9">
        <w:rPr>
          <w:lang w:val="vi-VN"/>
        </w:rPr>
        <w:t xml:space="preserve"> (maximize the variability)</w:t>
      </w:r>
      <w:r w:rsidRPr="00D752D9">
        <w:rPr>
          <w:lang w:val="vi-VN"/>
        </w:rPr>
        <w:t>.</w:t>
      </w:r>
    </w:p>
    <w:p w:rsidR="002931CD" w:rsidRPr="00D752D9" w:rsidRDefault="003809BD" w:rsidP="004D63AC">
      <w:pPr>
        <w:pStyle w:val="000-Noi-Dung"/>
        <w:rPr>
          <w:b/>
          <w:lang w:val="vi-VN"/>
        </w:rPr>
      </w:pPr>
      <w:r w:rsidRPr="00D752D9">
        <w:rPr>
          <w:b/>
          <w:lang w:val="vi-VN"/>
        </w:rPr>
        <w:t>Các đặc tính tốt của PCA:</w:t>
      </w:r>
    </w:p>
    <w:p w:rsidR="003809BD" w:rsidRPr="00D752D9" w:rsidRDefault="009929C5" w:rsidP="00A50CBA">
      <w:pPr>
        <w:pStyle w:val="000-Noi-Dung"/>
        <w:rPr>
          <w:lang w:val="vi-VN"/>
        </w:rPr>
      </w:pPr>
      <w:r w:rsidRPr="00D752D9">
        <w:rPr>
          <w:lang w:val="vi-VN"/>
        </w:rPr>
        <w:t>Giúp giảm số chiều của dữ liệu</w:t>
      </w:r>
      <w:r w:rsidR="009E08EA" w:rsidRPr="00D752D9">
        <w:rPr>
          <w:lang w:val="vi-VN"/>
        </w:rPr>
        <w:t>.</w:t>
      </w:r>
    </w:p>
    <w:p w:rsidR="0009570A" w:rsidRPr="00D752D9" w:rsidRDefault="002D7070" w:rsidP="00A50CBA">
      <w:pPr>
        <w:pStyle w:val="000-Noi-Dung"/>
        <w:rPr>
          <w:lang w:val="vi-VN"/>
        </w:rPr>
      </w:pPr>
      <w:r w:rsidRPr="00D752D9">
        <w:rPr>
          <w:lang w:val="vi-VN"/>
        </w:rPr>
        <w:lastRenderedPageBreak/>
        <w:t>Thay vì giữ lại các trục tọa độ của không gian cũ, PCA xây dựng một không gian mới ít chiều hơn, nhưng lại có khả năng biểu diễn dữ liệu tốt tương đương không gian cũ,</w:t>
      </w:r>
      <w:r w:rsidR="0009570A" w:rsidRPr="00D752D9">
        <w:rPr>
          <w:lang w:val="vi-VN"/>
        </w:rPr>
        <w:t xml:space="preserve"> nghĩa là đảm bảo độ biến thiên (variability) của dữ liệu trên mỗi chiều mới.</w:t>
      </w:r>
    </w:p>
    <w:p w:rsidR="009929C5" w:rsidRPr="00D752D9" w:rsidRDefault="0009570A" w:rsidP="00A50CBA">
      <w:pPr>
        <w:pStyle w:val="000-Noi-Dung"/>
        <w:rPr>
          <w:lang w:val="vi-VN"/>
        </w:rPr>
      </w:pPr>
      <w:r w:rsidRPr="00D752D9">
        <w:rPr>
          <w:lang w:val="vi-VN"/>
        </w:rPr>
        <w:t>Các trục tọa độ trong không gian mới là tổ hợp tuyến tính của không gian cũ,</w:t>
      </w:r>
      <w:r w:rsidR="002D7070" w:rsidRPr="00D752D9">
        <w:rPr>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D752D9" w:rsidRDefault="0009570A" w:rsidP="00A50CBA">
      <w:pPr>
        <w:pStyle w:val="000-Noi-Dung"/>
        <w:rPr>
          <w:lang w:val="vi-VN"/>
        </w:rPr>
      </w:pPr>
      <w:r w:rsidRPr="00D752D9">
        <w:rPr>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D752D9" w:rsidRDefault="001D408C" w:rsidP="004D63AC">
      <w:pPr>
        <w:pStyle w:val="000-Noi-Dung"/>
        <w:rPr>
          <w:lang w:val="vi-VN"/>
        </w:rPr>
      </w:pPr>
      <w:r w:rsidRPr="00D752D9">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D752D9" w:rsidRDefault="00E9361F" w:rsidP="004D63AC">
      <w:pPr>
        <w:pStyle w:val="000-Noi-Dung"/>
        <w:rPr>
          <w:lang w:val="vi-VN"/>
        </w:rPr>
      </w:pPr>
      <w:r w:rsidRPr="00D752D9">
        <w:rPr>
          <w:b/>
          <w:lang w:val="vi-VN"/>
        </w:rPr>
        <w:t>Hình 1</w:t>
      </w:r>
      <w:r w:rsidR="00EE536C" w:rsidRPr="00D752D9">
        <w:rPr>
          <w:b/>
          <w:lang w:val="vi-VN"/>
        </w:rPr>
        <w:t>3</w:t>
      </w:r>
      <w:r w:rsidRPr="00D752D9">
        <w:rPr>
          <w:b/>
          <w:lang w:val="vi-VN"/>
        </w:rPr>
        <w:t>. Minh họa PCA. Phép chiếu lên các trục tọa độ khác nhau có thể cho cách nhìn rất khác nhau về cùng một dữ liệu</w:t>
      </w:r>
    </w:p>
    <w:p w:rsidR="00E03895" w:rsidRPr="00D752D9" w:rsidRDefault="00E81408" w:rsidP="004D63AC">
      <w:pPr>
        <w:pStyle w:val="000-Noi-Dung"/>
        <w:rPr>
          <w:lang w:val="vi-VN"/>
        </w:rPr>
      </w:pPr>
      <w:r w:rsidRPr="00D752D9">
        <w:rPr>
          <w:lang w:val="vi-VN"/>
        </w:rP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Pr="00D752D9" w:rsidRDefault="00D46AC4" w:rsidP="004D63AC">
      <w:pPr>
        <w:pStyle w:val="000-Noi-Dung"/>
        <w:rPr>
          <w:lang w:val="vi-VN"/>
        </w:rPr>
      </w:pPr>
      <w:r w:rsidRPr="00D752D9">
        <w:rPr>
          <w:lang w:val="vi-VN"/>
        </w:rPr>
        <w:t>Một ví dụ thuyết phục hơn được minh họa như hình</w:t>
      </w:r>
      <w:r w:rsidR="00FE1A18" w:rsidRPr="00D752D9">
        <w:rPr>
          <w:lang w:val="vi-VN"/>
        </w:rPr>
        <w:t xml:space="preserve"> </w:t>
      </w:r>
      <w:r w:rsidR="00FE1A18" w:rsidRPr="00D752D9">
        <w:rPr>
          <w:color w:val="FF0000"/>
          <w:lang w:val="vi-VN"/>
        </w:rPr>
        <w:t>xxx</w:t>
      </w:r>
    </w:p>
    <w:p w:rsidR="00D46AC4" w:rsidRPr="00D752D9" w:rsidRDefault="001D408C" w:rsidP="00A15573">
      <w:pPr>
        <w:pStyle w:val="000-Noi-Dung"/>
        <w:jc w:val="center"/>
        <w:rPr>
          <w:lang w:val="vi-VN"/>
        </w:rPr>
      </w:pPr>
      <w:r w:rsidRPr="00D752D9">
        <w:rPr>
          <w:noProof/>
        </w:rPr>
        <w:lastRenderedPageBreak/>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Pr="00D752D9" w:rsidRDefault="00EA4D0F" w:rsidP="00A15573">
      <w:pPr>
        <w:pStyle w:val="000-Noi-Dung"/>
        <w:jc w:val="center"/>
        <w:rPr>
          <w:lang w:val="vi-VN"/>
        </w:rPr>
      </w:pPr>
      <w:r w:rsidRPr="00D752D9">
        <w:rPr>
          <w:b/>
          <w:lang w:val="vi-VN"/>
        </w:rPr>
        <w:t>Minh họa PCA</w:t>
      </w:r>
    </w:p>
    <w:p w:rsidR="00A15573" w:rsidRPr="00D752D9" w:rsidRDefault="005F1436" w:rsidP="00A15573">
      <w:pPr>
        <w:pStyle w:val="000-Noi-Dung"/>
        <w:rPr>
          <w:lang w:val="vi-VN"/>
        </w:rPr>
      </w:pPr>
      <w:r w:rsidRPr="00D752D9">
        <w:rPr>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D752D9" w:rsidRDefault="000A51CC" w:rsidP="00A15573">
      <w:pPr>
        <w:pStyle w:val="000-Noi-Dung"/>
        <w:rPr>
          <w:lang w:val="vi-VN"/>
        </w:rPr>
      </w:pPr>
      <w:r w:rsidRPr="00D752D9">
        <w:rPr>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D752D9" w:rsidRDefault="001E0148" w:rsidP="00A15573">
      <w:pPr>
        <w:pStyle w:val="000-Noi-Dung"/>
        <w:rPr>
          <w:b/>
          <w:lang w:val="vi-VN"/>
        </w:rPr>
      </w:pPr>
      <w:r w:rsidRPr="00D752D9">
        <w:rPr>
          <w:b/>
          <w:lang w:val="vi-VN"/>
        </w:rPr>
        <w:t>Thuật toán PCA:</w:t>
      </w:r>
    </w:p>
    <w:p w:rsidR="001E0148" w:rsidRPr="00D752D9" w:rsidRDefault="00D72663" w:rsidP="00A15573">
      <w:pPr>
        <w:pStyle w:val="000-Noi-Dung"/>
        <w:rPr>
          <w:lang w:val="vi-VN"/>
        </w:rPr>
      </w:pPr>
      <w:r w:rsidRPr="00D752D9">
        <w:rPr>
          <w:lang w:val="vi-VN"/>
        </w:rPr>
        <w:t xml:space="preserve">Về cơ bản, thuật toán PCA gồm có ba bước: tiền xử lí, xây dựng không gian mới, chuyển dữ liệu từ không gian </w:t>
      </w:r>
      <w:r w:rsidR="00777F00" w:rsidRPr="00D752D9">
        <w:rPr>
          <w:lang w:val="vi-VN"/>
        </w:rPr>
        <w:t>ban đầu</w:t>
      </w:r>
      <w:r w:rsidRPr="00D752D9">
        <w:rPr>
          <w:lang w:val="vi-VN"/>
        </w:rPr>
        <w:t xml:space="preserve"> sang không gian mới.</w:t>
      </w:r>
      <w:r w:rsidR="00EA4C31" w:rsidRPr="00D752D9">
        <w:rPr>
          <w:lang w:val="vi-VN"/>
        </w:rPr>
        <w:t xml:space="preserve"> </w:t>
      </w:r>
      <w:r w:rsidR="001E0148" w:rsidRPr="00D752D9">
        <w:rPr>
          <w:lang w:val="vi-VN"/>
        </w:rPr>
        <w:t>Ch</w:t>
      </w:r>
      <w:r w:rsidR="00E22ECB" w:rsidRPr="00D752D9">
        <w:rPr>
          <w:lang w:val="vi-VN"/>
        </w:rPr>
        <w:t>o ma trận</w:t>
      </w:r>
      <w:r w:rsidR="00E22ECB" w:rsidRPr="00D752D9">
        <w:rPr>
          <w:i/>
          <w:vertAlign w:val="superscript"/>
          <w:lang w:val="vi-VN"/>
        </w:rPr>
        <w:t xml:space="preserve"> </w:t>
      </w:r>
      <w:r w:rsidR="00E22ECB" w:rsidRPr="00D752D9">
        <w:rPr>
          <w:lang w:val="vi-VN"/>
        </w:rPr>
        <w:t xml:space="preserve"> </w:t>
      </w:r>
      <m:oMath>
        <m:r>
          <m:rPr>
            <m:sty m:val="b"/>
          </m:rPr>
          <w:rPr>
            <w:rFonts w:ascii="Cambria Math" w:hAnsi="Cambria Math"/>
            <w:lang w:val="vi-VN"/>
          </w:rPr>
          <m:t>X</m:t>
        </m:r>
        <m:r>
          <w:rPr>
            <w:rFonts w:ascii="Cambria Math" w:hAnsi="Magneto"/>
            <w:lang w:val="vi-VN"/>
          </w:rPr>
          <m:t>={</m:t>
        </m:r>
        <m:r>
          <m:rPr>
            <m:sty m:val="p"/>
          </m:rPr>
          <w:rPr>
            <w:rFonts w:ascii="Cambria Math" w:hAnsi="Magneto"/>
            <w:lang w:val="vi-VN"/>
          </w:rPr>
          <w:softHyphen/>
        </m:r>
        <m:r>
          <m:rPr>
            <m:sty m:val="p"/>
          </m:rPr>
          <w:rPr>
            <w:rFonts w:ascii="Cambria Math" w:hAnsi="Magneto"/>
            <w:lang w:val="vi-VN"/>
          </w:rPr>
          <w:softHyphen/>
        </m:r>
        <m:r>
          <m:rPr>
            <m:sty m:val="p"/>
          </m:rPr>
          <w:rPr>
            <w:rFonts w:ascii="Cambria Math" w:hAnsi="Magneto"/>
            <w:lang w:val="vi-VN"/>
          </w:rPr>
          <w:softHyphen/>
        </m:r>
        <m:sSub>
          <m:sSubPr>
            <m:ctrlPr>
              <w:rPr>
                <w:rFonts w:ascii="Cambria Math" w:hAnsi="Magneto"/>
                <w:i/>
                <w:lang w:val="vi-VN"/>
              </w:rPr>
            </m:ctrlPr>
          </m:sSubPr>
          <m:e>
            <m:r>
              <w:rPr>
                <w:rFonts w:ascii="Cambria Math" w:hAnsi="Magneto"/>
                <w:lang w:val="vi-VN"/>
              </w:rPr>
              <m:t>x</m:t>
            </m:r>
          </m:e>
          <m:sub>
            <m:r>
              <w:rPr>
                <w:rFonts w:ascii="Cambria Math" w:hAnsi="Magneto"/>
                <w:lang w:val="vi-VN"/>
              </w:rPr>
              <m:t>ij</m:t>
            </m:r>
          </m:sub>
        </m:sSub>
        <m:r>
          <w:rPr>
            <w:rFonts w:ascii="Cambria Math" w:hAnsi="Magneto"/>
            <w:lang w:val="vi-VN"/>
          </w:rPr>
          <m:t>}</m:t>
        </m:r>
        <m:r>
          <w:rPr>
            <w:rFonts w:ascii="Cambria Math" w:hAnsi="Cambria Math"/>
            <w:lang w:val="vi-VN"/>
          </w:rPr>
          <m:t>∈</m:t>
        </m:r>
        <m:sSup>
          <m:sSupPr>
            <m:ctrlPr>
              <w:rPr>
                <w:rFonts w:ascii="Cambria Math" w:hAnsi="Magneto"/>
                <w:i/>
                <w:lang w:val="vi-VN"/>
              </w:rPr>
            </m:ctrlPr>
          </m:sSupPr>
          <m:e>
            <m:r>
              <m:rPr>
                <m:sty m:val="bi"/>
              </m:rPr>
              <w:rPr>
                <w:rFonts w:ascii="Cambria Math" w:hAnsi="Cambria Math"/>
                <w:lang w:val="vi-VN"/>
              </w:rPr>
              <m:t>R</m:t>
            </m:r>
          </m:e>
          <m:sup>
            <m:r>
              <w:rPr>
                <w:rFonts w:ascii="Cambria Math" w:hAnsi="Magneto"/>
                <w:lang w:val="vi-VN"/>
              </w:rPr>
              <m:t xml:space="preserve"> n x p</m:t>
            </m:r>
          </m:sup>
        </m:sSup>
      </m:oMath>
      <w:r w:rsidR="004656D4" w:rsidRPr="00D752D9">
        <w:rPr>
          <w:lang w:val="vi-VN"/>
        </w:rPr>
        <w:t>. Các bước của PCA lần lượt như sau:</w:t>
      </w:r>
    </w:p>
    <w:p w:rsidR="004656D4" w:rsidRPr="00D752D9" w:rsidRDefault="00E874D1" w:rsidP="00A15573">
      <w:pPr>
        <w:pStyle w:val="000-Noi-Dung"/>
        <w:rPr>
          <w:b/>
          <w:lang w:val="vi-VN"/>
        </w:rPr>
      </w:pPr>
      <w:r w:rsidRPr="00D752D9">
        <w:rPr>
          <w:b/>
          <w:lang w:val="vi-VN"/>
        </w:rPr>
        <w:t>Bước 1: Tiền xử lí</w:t>
      </w:r>
    </w:p>
    <w:p w:rsidR="0013193B" w:rsidRPr="00D752D9" w:rsidRDefault="00936DFF" w:rsidP="00A15573">
      <w:pPr>
        <w:pStyle w:val="000-Noi-Dung"/>
        <w:rPr>
          <w:lang w:val="vi-VN"/>
        </w:rPr>
      </w:pPr>
      <w:r w:rsidRPr="00D752D9">
        <w:rPr>
          <w:lang w:val="vi-VN"/>
        </w:rPr>
        <w:t>Dữ liệu ban đầu có thể có giá trị thay đổi bất thường. Ví dụ một thuộc tính</w:t>
      </w:r>
      <w:r w:rsidR="00240DEA" w:rsidRPr="00D752D9">
        <w:rPr>
          <w:lang w:val="vi-VN"/>
        </w:rPr>
        <w:t xml:space="preserve"> (feature)</w:t>
      </w:r>
      <w:r w:rsidRPr="00D752D9">
        <w:rPr>
          <w:lang w:val="vi-VN"/>
        </w:rPr>
        <w:t xml:space="preserve"> có gián trị thay đổi trong khoảng (0, 1) nhưng trên thuộc tính khác lại biến thiên trong đoạn (-100, 100). Rõ ràng cần phải có một bước tiền xử lí để </w:t>
      </w:r>
      <w:r w:rsidRPr="00D752D9">
        <w:rPr>
          <w:lang w:val="vi-VN"/>
        </w:rPr>
        <w:lastRenderedPageBreak/>
        <w:t xml:space="preserve">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rsidRPr="00D752D9">
        <w:rPr>
          <w:b/>
          <w:lang w:val="vi-VN"/>
        </w:rPr>
        <w:t>Centered PCA</w:t>
      </w:r>
      <w:bookmarkEnd w:id="25"/>
      <w:bookmarkEnd w:id="26"/>
      <w:bookmarkEnd w:id="27"/>
      <w:bookmarkEnd w:id="28"/>
      <w:r w:rsidRPr="00D752D9">
        <w:rPr>
          <w:lang w:val="vi-VN"/>
        </w:rPr>
        <w:t xml:space="preserve"> và </w:t>
      </w:r>
      <w:r w:rsidRPr="00D752D9">
        <w:rPr>
          <w:b/>
          <w:lang w:val="vi-VN"/>
        </w:rPr>
        <w:t>Normed PCA</w:t>
      </w:r>
      <w:r w:rsidRPr="00D752D9">
        <w:rPr>
          <w:lang w:val="vi-VN"/>
        </w:rPr>
        <w:t>.</w:t>
      </w:r>
    </w:p>
    <w:p w:rsidR="00283177" w:rsidRPr="004C0047" w:rsidRDefault="00283177" w:rsidP="00A15573">
      <w:pPr>
        <w:pStyle w:val="000-Noi-Dung"/>
      </w:pPr>
      <w:r w:rsidRPr="00D752D9">
        <w:rPr>
          <w:b/>
          <w:lang w:val="vi-VN"/>
        </w:rPr>
        <w:t>Centered PCA</w:t>
      </w:r>
      <w:r w:rsidRPr="00D752D9">
        <w:rPr>
          <w:lang w:val="vi-VN"/>
        </w:rPr>
        <w:t xml:space="preserve"> mang tất cả các thuộc tính (các cột của X</w:t>
      </w:r>
      <w:r w:rsidR="00ED528F" w:rsidRPr="00D752D9">
        <w:rPr>
          <w:lang w:val="vi-VN"/>
        </w:rPr>
        <w:t>)</w:t>
      </w:r>
      <w:r w:rsidRPr="00D752D9">
        <w:rPr>
          <w:lang w:val="vi-VN"/>
        </w:rPr>
        <w:t xml:space="preserve"> về cùng một gốc tọa độ:</w:t>
      </w:r>
      <w:r w:rsidR="00560464" w:rsidRPr="00D752D9">
        <w:rPr>
          <w:lang w:val="vi-VN"/>
        </w:rPr>
        <w:t xml:space="preserve"> </w:t>
      </w:r>
    </w:p>
    <w:p w:rsidR="00F20560" w:rsidRPr="002853FB" w:rsidRDefault="00FE63B3" w:rsidP="009D7778">
      <w:pPr>
        <w:pStyle w:val="000-Noi-Dung"/>
        <w:jc w:val="cente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9D7778" w:rsidRPr="00D752D9">
        <w:rPr>
          <w:lang w:val="vi-VN"/>
        </w:rPr>
        <w:t>,</w:t>
      </w:r>
    </w:p>
    <w:p w:rsidR="005F4518" w:rsidRPr="00E37871" w:rsidRDefault="00FE63B3" w:rsidP="003B251C">
      <w:pPr>
        <w:pStyle w:val="000-Noi-Dung"/>
        <w:jc w:val="center"/>
      </w:pPr>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e>
            </m:rad>
          </m:den>
        </m:f>
      </m:oMath>
      <w:r w:rsidR="00E37871">
        <w:tab/>
      </w:r>
    </w:p>
    <w:p w:rsidR="00E20742" w:rsidRPr="00D752D9" w:rsidRDefault="00E20742" w:rsidP="00D741C7">
      <w:pPr>
        <w:pStyle w:val="000-Noi-Dung"/>
        <w:rPr>
          <w:lang w:val="vi-VN"/>
        </w:rPr>
      </w:pPr>
      <w:r w:rsidRPr="00D752D9">
        <w:rPr>
          <w:lang w:val="vi-VN"/>
        </w:rPr>
        <w:t xml:space="preserve">Trong đó n là số dòng của X,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oMath>
      <w:r w:rsidRPr="00D752D9">
        <w:rPr>
          <w:lang w:val="vi-VN"/>
        </w:rPr>
        <w:t xml:space="preserve"> là mean của cột thứ j của X, được tính như sau:</w:t>
      </w:r>
    </w:p>
    <w:p w:rsidR="00F96277" w:rsidRPr="00AE5776" w:rsidRDefault="00FE63B3" w:rsidP="00A15573">
      <w:pPr>
        <w:pStyle w:val="000-Noi-Dung"/>
      </w:pPr>
      <m:oMathPara>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r>
            <w:rPr>
              <w:rFonts w:ascii="Cambria Math" w:hAnsi="Cambria Math"/>
              <w:lang w:val="vi-VN"/>
            </w:rPr>
            <m:t xml:space="preserve">= </m:t>
          </m:r>
          <m:f>
            <m:fPr>
              <m:ctrlPr>
                <w:rPr>
                  <w:rFonts w:ascii="Cambria Math" w:hAnsi="Cambria Math"/>
                  <w:i/>
                  <w:lang w:val="vi-VN"/>
                </w:rPr>
              </m:ctrlPr>
            </m:fPr>
            <m:num>
              <m:nary>
                <m:naryPr>
                  <m:chr m:val="∑"/>
                  <m:limLoc m:val="subSup"/>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nary>
            </m:num>
            <m:den>
              <m:r>
                <w:rPr>
                  <w:rFonts w:ascii="Cambria Math" w:hAnsi="Cambria Math"/>
                  <w:lang w:val="vi-VN"/>
                </w:rPr>
                <m:t>n</m:t>
              </m:r>
            </m:den>
          </m:f>
          <m:r>
            <w:rPr>
              <w:rFonts w:ascii="Cambria Math" w:hAnsi="Cambria Math"/>
              <w:lang w:val="vi-VN"/>
            </w:rPr>
            <m:t>.</m:t>
          </m:r>
        </m:oMath>
      </m:oMathPara>
    </w:p>
    <w:p w:rsidR="007D6A28" w:rsidRPr="00D752D9" w:rsidRDefault="007D6A28" w:rsidP="00A15573">
      <w:pPr>
        <w:pStyle w:val="000-Noi-Dung"/>
        <w:rPr>
          <w:lang w:val="vi-VN"/>
        </w:rPr>
      </w:pPr>
      <w:r w:rsidRPr="00D752D9">
        <w:rPr>
          <w:b/>
          <w:lang w:val="vi-VN"/>
        </w:rPr>
        <w:t>Normed PCA</w:t>
      </w:r>
      <w:r w:rsidRPr="00D752D9">
        <w:rPr>
          <w:lang w:val="vi-VN"/>
        </w:rPr>
        <w:t xml:space="preserve"> mang tất các các </w:t>
      </w:r>
      <w:r w:rsidR="004F0254" w:rsidRPr="00D752D9">
        <w:rPr>
          <w:lang w:val="vi-VN"/>
        </w:rPr>
        <w:t>thuộc tính</w:t>
      </w:r>
      <w:r w:rsidRPr="00D752D9">
        <w:rPr>
          <w:lang w:val="vi-VN"/>
        </w:rPr>
        <w:t xml:space="preserve"> về cùng một gốc tọa độ, đồng thời chuẩn hóa về cùng một quãng </w:t>
      </w:r>
      <w:r w:rsidR="007171F8" w:rsidRPr="00D752D9">
        <w:rPr>
          <w:lang w:val="vi-VN"/>
        </w:rPr>
        <w:t xml:space="preserve">có độ lệch chuẩn </w:t>
      </w:r>
      <w:r w:rsidRPr="00D752D9">
        <w:rPr>
          <w:lang w:val="vi-VN"/>
        </w:rPr>
        <w:t>(</w:t>
      </w:r>
      <w:r w:rsidR="007171F8" w:rsidRPr="00D752D9">
        <w:rPr>
          <w:lang w:val="vi-VN"/>
        </w:rPr>
        <w:t xml:space="preserve">standard </w:t>
      </w:r>
      <w:r w:rsidRPr="00D752D9">
        <w:rPr>
          <w:lang w:val="vi-VN"/>
        </w:rPr>
        <w:t xml:space="preserve">deviation) </w:t>
      </w:r>
      <w:r w:rsidR="00B428AD">
        <w:t>là</w:t>
      </w:r>
      <w:r w:rsidR="00E34D62">
        <w:t xml:space="preserve"> </w:t>
      </w:r>
      <w:r w:rsidR="00895802" w:rsidRPr="00D752D9">
        <w:rPr>
          <w:lang w:val="vi-VN"/>
        </w:rPr>
        <w:t>1:</w:t>
      </w:r>
    </w:p>
    <w:p w:rsidR="00895802" w:rsidRPr="00D752D9" w:rsidRDefault="00FE63B3" w:rsidP="00895802">
      <w:pPr>
        <w:pStyle w:val="000-Noi-Dung"/>
        <w:jc w:val="center"/>
        <w:rPr>
          <w:lang w:val="vi-VN"/>
        </w:rP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895802" w:rsidRPr="00D752D9">
        <w:rPr>
          <w:lang w:val="vi-VN"/>
        </w:rPr>
        <w:t>,</w:t>
      </w:r>
    </w:p>
    <w:p w:rsidR="00AB5F00" w:rsidRPr="00283802" w:rsidRDefault="00FE63B3" w:rsidP="00D8752B">
      <w:pPr>
        <w:pStyle w:val="000-Noi-Dung"/>
        <w:jc w:val="center"/>
      </w:pPr>
      <m:oMathPara>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e>
              </m:rad>
            </m:den>
          </m:f>
        </m:oMath>
      </m:oMathPara>
    </w:p>
    <w:p w:rsidR="00895802" w:rsidRPr="00D752D9" w:rsidRDefault="007171F8" w:rsidP="00A15573">
      <w:pPr>
        <w:pStyle w:val="000-Noi-Dung"/>
        <w:rPr>
          <w:lang w:val="vi-VN"/>
        </w:rPr>
      </w:pPr>
      <w:r w:rsidRPr="00D752D9">
        <w:rPr>
          <w:lang w:val="vi-VN"/>
        </w:rPr>
        <w:t xml:space="preserve">Trong đó </w:t>
      </w:r>
      <m:oMath>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oMath>
      <w:r w:rsidRPr="00D752D9">
        <w:rPr>
          <w:lang w:val="vi-VN"/>
        </w:rPr>
        <w:t xml:space="preserve"> là độ lệch chuẩn của cột thứ </w:t>
      </w:r>
      <m:oMath>
        <m:r>
          <w:rPr>
            <w:rFonts w:ascii="Cambria Math" w:hAnsi="Cambria Math"/>
            <w:lang w:val="vi-VN"/>
          </w:rPr>
          <m:t>j</m:t>
        </m:r>
      </m:oMath>
      <w:r w:rsidR="00F9519D" w:rsidRPr="00D752D9">
        <w:rPr>
          <w:rFonts w:ascii="Cambria Math" w:hAnsi="Cambria Math"/>
          <w:i/>
          <w:lang w:val="vi-VN"/>
        </w:rPr>
        <w:t xml:space="preserve"> </w:t>
      </w:r>
      <w:r w:rsidRPr="00D752D9">
        <w:rPr>
          <w:lang w:val="vi-VN"/>
        </w:rPr>
        <w:t xml:space="preserve">trong </w:t>
      </w:r>
      <w:r w:rsidRPr="00D752D9">
        <w:rPr>
          <w:b/>
          <w:lang w:val="vi-VN"/>
        </w:rPr>
        <w:t>X</w:t>
      </w:r>
      <w:r w:rsidRPr="00D752D9">
        <w:rPr>
          <w:lang w:val="vi-VN"/>
        </w:rPr>
        <w:t>.</w:t>
      </w:r>
    </w:p>
    <w:p w:rsidR="008712DB" w:rsidRPr="00D752D9" w:rsidRDefault="008712DB" w:rsidP="00A15573">
      <w:pPr>
        <w:pStyle w:val="000-Noi-Dung"/>
        <w:rPr>
          <w:lang w:val="vi-VN"/>
        </w:rPr>
      </w:pPr>
      <w:r w:rsidRPr="00D752D9">
        <w:rPr>
          <w:lang w:val="vi-VN"/>
        </w:rPr>
        <w:t xml:space="preserve">Thông thường, Normed PCA hay được dùng, sau bước tiền xử lí,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sẽ là đầu vào cho bước tiếp theo.</w:t>
      </w:r>
    </w:p>
    <w:p w:rsidR="00E874D1" w:rsidRPr="00D752D9" w:rsidRDefault="00E874D1" w:rsidP="00A15573">
      <w:pPr>
        <w:pStyle w:val="000-Noi-Dung"/>
        <w:rPr>
          <w:b/>
          <w:lang w:val="vi-VN"/>
        </w:rPr>
      </w:pPr>
      <w:r w:rsidRPr="00D752D9">
        <w:rPr>
          <w:b/>
          <w:lang w:val="vi-VN"/>
        </w:rPr>
        <w:t>Bước 2: Xây dựng không gian mới</w:t>
      </w:r>
    </w:p>
    <w:p w:rsidR="003C4E62" w:rsidRPr="00D752D9" w:rsidRDefault="00A96BF8" w:rsidP="00A15573">
      <w:pPr>
        <w:pStyle w:val="000-Noi-Dung"/>
        <w:rPr>
          <w:lang w:val="vi-VN"/>
        </w:rPr>
      </w:pPr>
      <w:r w:rsidRPr="00D752D9">
        <w:rPr>
          <w:lang w:val="vi-VN"/>
        </w:rPr>
        <w:t xml:space="preserve">Tính ma trận hiệp phương sai (covariance) của các thuộc tính trong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w:t>
      </w:r>
    </w:p>
    <w:p w:rsidR="003743B1" w:rsidRPr="00572AD7" w:rsidRDefault="00C931F3" w:rsidP="00A35599">
      <w:pPr>
        <w:pStyle w:val="000-Noi-Dung"/>
        <w:jc w:val="center"/>
      </w:pPr>
      <m:oMathPara>
        <m:oMath>
          <m:r>
            <m:rPr>
              <m:sty m:val="b"/>
            </m:rPr>
            <w:rPr>
              <w:rFonts w:ascii="Cambria Math" w:hAnsi="Cambria Math"/>
              <w:lang w:val="vi-VN"/>
            </w:rPr>
            <m:t xml:space="preserve">V= </m:t>
          </m:r>
          <m:sSup>
            <m:sSupPr>
              <m:ctrlPr>
                <w:rPr>
                  <w:rFonts w:ascii="Cambria Math" w:hAnsi="Cambria Math"/>
                  <w:b/>
                  <w:lang w:val="vi-VN"/>
                </w:rPr>
              </m:ctrlPr>
            </m:sSupPr>
            <m:e>
              <m:acc>
                <m:accPr>
                  <m:ctrlPr>
                    <w:rPr>
                      <w:rFonts w:ascii="Cambria Math" w:hAnsi="Cambria Math"/>
                      <w:b/>
                      <w:lang w:val="vi-VN"/>
                    </w:rPr>
                  </m:ctrlPr>
                </m:accPr>
                <m:e>
                  <m:r>
                    <m:rPr>
                      <m:sty m:val="b"/>
                    </m:rPr>
                    <w:rPr>
                      <w:rFonts w:ascii="Cambria Math" w:hAnsi="Cambria Math"/>
                      <w:lang w:val="vi-VN"/>
                    </w:rPr>
                    <m:t>X</m:t>
                  </m:r>
                </m:e>
              </m:acc>
            </m:e>
            <m:sup>
              <m:r>
                <m:rPr>
                  <m:sty m:val="b"/>
                </m:rPr>
                <w:rPr>
                  <w:rFonts w:ascii="Cambria Math" w:hAnsi="Cambria Math"/>
                  <w:lang w:val="vi-VN"/>
                </w:rPr>
                <m:t>T</m:t>
              </m:r>
            </m:sup>
          </m:sSup>
          <m:acc>
            <m:accPr>
              <m:ctrlPr>
                <w:rPr>
                  <w:rFonts w:ascii="Cambria Math" w:hAnsi="Cambria Math"/>
                  <w:b/>
                  <w:lang w:val="vi-VN"/>
                </w:rPr>
              </m:ctrlPr>
            </m:accPr>
            <m:e>
              <m:r>
                <m:rPr>
                  <m:sty m:val="b"/>
                </m:rPr>
                <w:rPr>
                  <w:rFonts w:ascii="Cambria Math" w:hAnsi="Cambria Math"/>
                  <w:lang w:val="vi-VN"/>
                </w:rPr>
                <m:t>X</m:t>
              </m:r>
            </m:e>
          </m:acc>
        </m:oMath>
      </m:oMathPara>
    </w:p>
    <w:p w:rsidR="00B0634A" w:rsidRPr="00D752D9" w:rsidRDefault="00B0634A" w:rsidP="00A15573">
      <w:pPr>
        <w:pStyle w:val="000-Noi-Dung"/>
        <w:rPr>
          <w:lang w:val="vi-VN"/>
        </w:rPr>
      </w:pPr>
      <w:r w:rsidRPr="00D752D9">
        <w:rPr>
          <w:lang w:val="vi-VN"/>
        </w:rPr>
        <w:t xml:space="preserve">Do là tích của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với một chuyển vị của nó nên </w:t>
      </w:r>
      <m:oMath>
        <m:r>
          <m:rPr>
            <m:sty m:val="b"/>
          </m:rPr>
          <w:rPr>
            <w:rFonts w:ascii="Cambria Math" w:hAnsi="Cambria Math"/>
            <w:lang w:val="vi-VN"/>
          </w:rPr>
          <m:t>V</m:t>
        </m:r>
        <m:r>
          <m:rPr>
            <m:sty m:val="p"/>
          </m:rPr>
          <w:rPr>
            <w:rFonts w:ascii="Cambria Math" w:hAnsi="Cambria Math"/>
            <w:lang w:val="vi-VN"/>
          </w:rPr>
          <m:t xml:space="preserve">∈ </m:t>
        </m:r>
        <m:sSup>
          <m:sSupPr>
            <m:ctrlPr>
              <w:rPr>
                <w:rFonts w:ascii="Cambria Math" w:hAnsi="Cambria Math"/>
                <w:i/>
                <w:lang w:val="vi-VN"/>
              </w:rPr>
            </m:ctrlPr>
          </m:sSupPr>
          <m:e>
            <m:r>
              <m:rPr>
                <m:sty m:val="bi"/>
              </m:rPr>
              <w:rPr>
                <w:rFonts w:ascii="Cambria Math" w:hAnsi="Cambria Math"/>
                <w:lang w:val="vi-VN"/>
              </w:rPr>
              <m:t>R</m:t>
            </m:r>
          </m:e>
          <m:sup>
            <m:r>
              <w:rPr>
                <w:rFonts w:ascii="Cambria Math" w:hAnsi="Cambria Math"/>
                <w:lang w:val="vi-VN"/>
              </w:rPr>
              <m:t>p x p</m:t>
            </m:r>
          </m:sup>
        </m:sSup>
      </m:oMath>
      <w:r w:rsidR="001D5A0C" w:rsidRPr="00D752D9">
        <w:rPr>
          <w:lang w:val="vi-VN"/>
        </w:rPr>
        <w:t xml:space="preserve"> là ma trận positive semidefinite kích thước </w:t>
      </w:r>
      <m:oMath>
        <m:r>
          <w:rPr>
            <w:rFonts w:ascii="Cambria Math" w:hAnsi="Cambria Math"/>
            <w:lang w:val="vi-VN"/>
          </w:rPr>
          <m:t>p x p</m:t>
        </m:r>
      </m:oMath>
      <w:r w:rsidR="001D5A0C" w:rsidRPr="00D752D9">
        <w:rPr>
          <w:lang w:val="vi-VN"/>
        </w:rPr>
        <w:t xml:space="preserve">. Hơn nữa </w:t>
      </w:r>
      <m:oMath>
        <m:r>
          <m:rPr>
            <m:sty m:val="b"/>
          </m:rPr>
          <w:rPr>
            <w:rFonts w:ascii="Cambria Math" w:hAnsi="Cambria Math"/>
            <w:lang w:val="vi-VN"/>
          </w:rPr>
          <m:t>V</m:t>
        </m:r>
      </m:oMath>
      <w:r w:rsidR="00071D33" w:rsidRPr="00D752D9">
        <w:rPr>
          <w:b/>
          <w:lang w:val="vi-VN"/>
        </w:rPr>
        <w:t xml:space="preserve"> </w:t>
      </w:r>
      <w:r w:rsidR="00071D33" w:rsidRPr="00D752D9">
        <w:rPr>
          <w:lang w:val="vi-VN"/>
        </w:rPr>
        <w:t xml:space="preserve">có p trị riêng </w:t>
      </w:r>
      <m:oMath>
        <m:sSub>
          <m:sSubPr>
            <m:ctrlPr>
              <w:rPr>
                <w:rFonts w:ascii="Cambria Math" w:hAnsi="Cambria Math"/>
                <w:i/>
                <w:lang w:val="vi-VN"/>
              </w:rPr>
            </m:ctrlPr>
          </m:sSubPr>
          <m:e>
            <m:r>
              <m:rPr>
                <m:nor/>
              </m:rPr>
              <w:rPr>
                <w:rFonts w:ascii="Cambria Math" w:hAnsi="Cambria Math"/>
                <w:lang w:val="vi-VN"/>
              </w:rPr>
              <m:t>λ</m:t>
            </m:r>
          </m:e>
          <m:sub>
            <m:r>
              <m:rPr>
                <m:nor/>
              </m:rPr>
              <w:rPr>
                <w:rFonts w:ascii="Cambria Math" w:hAnsi="Cambria Math"/>
                <w:lang w:val="vi-VN"/>
              </w:rPr>
              <m:t>i</m:t>
            </m:r>
          </m:sub>
        </m:sSub>
        <m:r>
          <m:rPr>
            <m:nor/>
          </m:rPr>
          <w:rPr>
            <w:rFonts w:ascii="Cambria Math" w:hAnsi="Cambria Math"/>
            <w:lang w:val="vi-VN"/>
          </w:rPr>
          <m:t>≥0, i=1..p</m:t>
        </m:r>
      </m:oMath>
      <w:r w:rsidR="008E7E3E" w:rsidRPr="00D752D9">
        <w:rPr>
          <w:lang w:val="vi-VN"/>
        </w:rPr>
        <w:t>.</w:t>
      </w:r>
    </w:p>
    <w:p w:rsidR="00E0280F" w:rsidRPr="00D752D9" w:rsidRDefault="00E0280F" w:rsidP="00A15573">
      <w:pPr>
        <w:pStyle w:val="000-Noi-Dung"/>
        <w:rPr>
          <w:lang w:val="vi-VN"/>
        </w:rPr>
      </w:pPr>
      <w:r w:rsidRPr="00D752D9">
        <w:rPr>
          <w:lang w:val="vi-VN"/>
        </w:rPr>
        <w:t xml:space="preserve">Tiếp theo, PCA tìm trị riêng và vector riêng tương ứng của V, sắp xếp theo thứ tự giảm dần của trị riêng. Giả sử p trị riêng của </w:t>
      </w:r>
      <w:r w:rsidRPr="00D05CC6">
        <w:rPr>
          <w:b/>
          <w:lang w:val="vi-VN"/>
        </w:rPr>
        <w:t>V</w:t>
      </w:r>
      <w:r w:rsidRPr="00D752D9">
        <w:rPr>
          <w:lang w:val="vi-VN"/>
        </w:rPr>
        <w:t xml:space="preserve"> là </w:t>
      </w:r>
      <m:oMath>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p</m:t>
            </m:r>
          </m:sub>
        </m:sSub>
      </m:oMath>
      <w:r w:rsidRPr="00D752D9">
        <w:rPr>
          <w:lang w:val="vi-VN"/>
        </w:rPr>
        <w:t>,</w:t>
      </w:r>
      <w:r w:rsidR="00D97B1C" w:rsidRPr="00D752D9">
        <w:rPr>
          <w:lang w:val="vi-VN"/>
        </w:rPr>
        <w:t xml:space="preserve"> và vector riêng tương ứng là </w:t>
      </w:r>
      <m:oMath>
        <m:r>
          <m:rPr>
            <m:sty m:val="b"/>
          </m:rPr>
          <w:rPr>
            <w:rFonts w:ascii="Cambria Math" w:hAnsi="Cambria Math"/>
            <w:lang w:val="vi-VN"/>
          </w:rPr>
          <m:t>H</m:t>
        </m:r>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oMath>
      <w:r w:rsidR="00D97B1C" w:rsidRPr="00D752D9">
        <w:rPr>
          <w:lang w:val="vi-VN"/>
        </w:rPr>
        <w:t xml:space="preserve">, …,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p</m:t>
            </m:r>
          </m:sub>
        </m:sSub>
      </m:oMath>
      <w:r w:rsidR="00D97B1C" w:rsidRPr="00D752D9">
        <w:rPr>
          <w:lang w:val="vi-VN"/>
        </w:rPr>
        <w:t>.</w:t>
      </w:r>
      <w:r w:rsidR="007F5628" w:rsidRPr="00D752D9">
        <w:rPr>
          <w:lang w:val="vi-VN"/>
        </w:rPr>
        <w:t xml:space="preserve"> Khi đó các trục của không gian </w:t>
      </w:r>
      <w:r w:rsidR="007F5628" w:rsidRPr="00D752D9">
        <w:rPr>
          <w:lang w:val="vi-VN"/>
        </w:rPr>
        <w:lastRenderedPageBreak/>
        <w:t xml:space="preserve">mới chính là các vector riêng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i</m:t>
            </m:r>
          </m:sub>
        </m:sSub>
      </m:oMath>
      <w:r w:rsidR="007F5628" w:rsidRPr="00D752D9">
        <w:rPr>
          <w:lang w:val="vi-VN"/>
        </w:rPr>
        <w:t xml:space="preserve"> ở trên, đương nhiên các vector riêng hoàn toàn độc lập tuyến tính (nghĩa là trực giao đôi một).</w:t>
      </w:r>
    </w:p>
    <w:p w:rsidR="00E874D1" w:rsidRPr="00D752D9" w:rsidRDefault="00E874D1" w:rsidP="00A15573">
      <w:pPr>
        <w:pStyle w:val="000-Noi-Dung"/>
        <w:rPr>
          <w:b/>
          <w:lang w:val="vi-VN"/>
        </w:rPr>
      </w:pPr>
      <w:r w:rsidRPr="00D752D9">
        <w:rPr>
          <w:b/>
          <w:lang w:val="vi-VN"/>
        </w:rPr>
        <w:t xml:space="preserve">Bước 3: </w:t>
      </w:r>
      <w:r w:rsidR="00777F00" w:rsidRPr="00D752D9">
        <w:rPr>
          <w:b/>
          <w:lang w:val="vi-VN"/>
        </w:rPr>
        <w:t>Chuyển dữ liệu từ không gian ban đầu sang không gian mới</w:t>
      </w:r>
    </w:p>
    <w:p w:rsidR="001460F7" w:rsidRPr="00D752D9" w:rsidRDefault="00F71A14" w:rsidP="00A15573">
      <w:pPr>
        <w:pStyle w:val="000-Noi-Dung"/>
        <w:rPr>
          <w:lang w:val="vi-VN"/>
        </w:rPr>
      </w:pPr>
      <w:r w:rsidRPr="00D752D9">
        <w:rPr>
          <w:lang w:val="vi-VN"/>
        </w:rPr>
        <w:t xml:space="preserve">Thông thường không gian mới không được xây dựng bằng tất cả các </w:t>
      </w:r>
      <w:r w:rsidRPr="00D752D9">
        <w:rPr>
          <w:rFonts w:ascii="Cambria Math" w:hAnsi="Cambria Math"/>
          <w:i/>
          <w:lang w:val="vi-VN"/>
        </w:rPr>
        <w:t>p</w:t>
      </w:r>
      <w:r w:rsidRPr="00D752D9">
        <w:rPr>
          <w:lang w:val="vi-VN"/>
        </w:rPr>
        <w:t xml:space="preserve"> vector riêng</w:t>
      </w:r>
      <w:r w:rsidR="00D8596A">
        <w:rPr>
          <w:lang w:val="vi-VN"/>
        </w:rPr>
        <w:t xml:space="preserve"> trong </w:t>
      </w:r>
      <w:r w:rsidR="00BA57D8">
        <w:rPr>
          <w:b/>
        </w:rPr>
        <w:t>H</w:t>
      </w:r>
      <w:r w:rsidR="00922464" w:rsidRPr="00D752D9">
        <w:rPr>
          <w:lang w:val="vi-VN"/>
        </w:rPr>
        <w:t xml:space="preserve">, mà thông thường chỉ từ </w:t>
      </w:r>
      <w:r w:rsidR="00922464" w:rsidRPr="00D752D9">
        <w:rPr>
          <w:rFonts w:ascii="Cambria Math" w:hAnsi="Cambria Math"/>
          <w:i/>
          <w:lang w:val="vi-VN"/>
        </w:rPr>
        <w:t>k</w:t>
      </w:r>
      <w:r w:rsidR="00922464" w:rsidRPr="00D752D9">
        <w:rPr>
          <w:lang w:val="vi-VN"/>
        </w:rPr>
        <w:t xml:space="preserve"> vector riêng đầu tiên.</w:t>
      </w:r>
    </w:p>
    <w:p w:rsidR="002A3433" w:rsidRPr="00D752D9" w:rsidRDefault="002A3433" w:rsidP="00A15573">
      <w:pPr>
        <w:pStyle w:val="000-Noi-Dung"/>
        <w:rPr>
          <w:b/>
          <w:lang w:val="vi-VN"/>
        </w:rPr>
      </w:pPr>
      <w:r w:rsidRPr="00D752D9">
        <w:rPr>
          <w:lang w:val="vi-VN"/>
        </w:rPr>
        <w:t xml:space="preserve">Như vậy gọi </w:t>
      </w:r>
      <m:oMath>
        <m:r>
          <m:rPr>
            <m:sty m:val="b"/>
          </m:rPr>
          <w:rPr>
            <w:rFonts w:ascii="Cambria Math" w:hAnsi="Cambria Math"/>
            <w:lang w:val="vi-VN"/>
          </w:rPr>
          <m:t>U</m:t>
        </m:r>
        <m:r>
          <m:rPr>
            <m:sty m:val="bi"/>
          </m:rPr>
          <w:rPr>
            <w:rFonts w:ascii="Cambria Math" w:hAnsi="Cambria Math"/>
            <w:lang w:val="vi-VN"/>
          </w:rPr>
          <m:t xml:space="preserve">=[ </m:t>
        </m:r>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1</m:t>
            </m:r>
          </m:sub>
        </m:sSub>
      </m:oMath>
      <w:r w:rsidRPr="00D752D9">
        <w:rPr>
          <w:b/>
          <w:lang w:val="vi-VN"/>
        </w:rPr>
        <w:t xml:space="preserve"> | </w:t>
      </w:r>
      <m:oMath>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2</m:t>
            </m:r>
          </m:sub>
        </m:sSub>
        <m:r>
          <m:rPr>
            <m:sty m:val="bi"/>
          </m:rPr>
          <w:rPr>
            <w:rFonts w:ascii="Cambria Math" w:hAnsi="Cambria Math"/>
            <w:lang w:val="vi-VN"/>
          </w:rPr>
          <m:t xml:space="preserve"> </m:t>
        </m:r>
        <m:d>
          <m:dPr>
            <m:begChr m:val="|"/>
            <m:endChr m:val="|"/>
            <m:ctrlPr>
              <w:rPr>
                <w:rFonts w:ascii="Cambria Math" w:hAnsi="Cambria Math"/>
                <w:b/>
                <w:i/>
                <w:lang w:val="vi-VN"/>
              </w:rPr>
            </m:ctrlPr>
          </m:dPr>
          <m:e>
            <m:r>
              <m:rPr>
                <m:sty m:val="bi"/>
              </m:rPr>
              <w:rPr>
                <w:rFonts w:ascii="Cambria Math" w:hAnsi="Cambria Math"/>
                <w:lang w:val="vi-VN"/>
              </w:rPr>
              <m:t>…</m:t>
            </m:r>
          </m:e>
        </m:d>
        <m:sSub>
          <m:sSubPr>
            <m:ctrlPr>
              <w:rPr>
                <w:rFonts w:ascii="Cambria Math" w:hAnsi="Cambria Math"/>
                <w:b/>
                <w:i/>
                <w:lang w:val="vi-VN"/>
              </w:rPr>
            </m:ctrlPr>
          </m:sSubPr>
          <m:e>
            <m:r>
              <m:rPr>
                <m:sty m:val="bi"/>
              </m:rPr>
              <w:rPr>
                <w:rFonts w:ascii="Cambria Math" w:hAnsi="Cambria Math"/>
                <w:lang w:val="vi-VN"/>
              </w:rPr>
              <m:t xml:space="preserve"> u</m:t>
            </m:r>
          </m:e>
          <m:sub>
            <m:r>
              <w:rPr>
                <w:rFonts w:ascii="Cambria Math" w:hAnsi="Cambria Math"/>
                <w:lang w:val="vi-VN"/>
              </w:rPr>
              <m:t>k</m:t>
            </m:r>
          </m:sub>
        </m:sSub>
        <m:r>
          <m:rPr>
            <m:sty m:val="bi"/>
          </m:rPr>
          <w:rPr>
            <w:rFonts w:ascii="Cambria Math" w:hAnsi="Cambria Math"/>
            <w:lang w:val="vi-VN"/>
          </w:rPr>
          <m:t xml:space="preserve"> ] ∈ </m:t>
        </m:r>
        <m:sSup>
          <m:sSupPr>
            <m:ctrlPr>
              <w:rPr>
                <w:rFonts w:ascii="Cambria Math" w:hAnsi="Cambria Math"/>
                <w:b/>
                <w:i/>
                <w:lang w:val="vi-VN"/>
              </w:rPr>
            </m:ctrlPr>
          </m:sSupPr>
          <m:e>
            <m:r>
              <m:rPr>
                <m:sty m:val="bi"/>
              </m:rPr>
              <w:rPr>
                <w:rFonts w:ascii="Cambria Math" w:hAnsi="Cambria Math"/>
                <w:lang w:val="vi-VN"/>
              </w:rPr>
              <m:t>R</m:t>
            </m:r>
          </m:e>
          <m:sup>
            <m:r>
              <w:rPr>
                <w:rFonts w:ascii="Cambria Math" w:hAnsi="Cambria Math"/>
                <w:lang w:val="vi-VN"/>
              </w:rPr>
              <m:t>p x k</m:t>
            </m:r>
          </m:sup>
        </m:sSup>
        <m:r>
          <m:rPr>
            <m:sty m:val="bi"/>
          </m:rPr>
          <w:rPr>
            <w:rFonts w:ascii="Cambria Math" w:hAnsi="Cambria Math"/>
            <w:lang w:val="vi-VN"/>
          </w:rPr>
          <m:t>.</m:t>
        </m:r>
      </m:oMath>
    </w:p>
    <w:p w:rsidR="004F505E" w:rsidRPr="00D752D9" w:rsidRDefault="002A3433" w:rsidP="00A15573">
      <w:pPr>
        <w:pStyle w:val="000-Noi-Dung"/>
        <w:rPr>
          <w:lang w:val="vi-VN"/>
        </w:rPr>
      </w:pPr>
      <w:r w:rsidRPr="00D752D9">
        <w:rPr>
          <w:lang w:val="vi-VN"/>
        </w:rPr>
        <w:t>Khi đó tọa độ các điểm trong hệ tọa độ mới là</w:t>
      </w:r>
    </w:p>
    <w:p w:rsidR="002A3433" w:rsidRPr="004A6CAF" w:rsidRDefault="004F505E" w:rsidP="004F505E">
      <w:pPr>
        <w:pStyle w:val="000-Noi-Dung"/>
        <w:jc w:val="center"/>
      </w:pPr>
      <m:oMathPara>
        <m:oMath>
          <m:r>
            <m:rPr>
              <m:sty m:val="b"/>
            </m:rPr>
            <w:rPr>
              <w:rFonts w:ascii="Cambria Math" w:hAnsi="Cambria Math"/>
              <w:lang w:val="vi-VN"/>
            </w:rPr>
            <m:t xml:space="preserve">F= </m:t>
          </m:r>
          <m:acc>
            <m:accPr>
              <m:ctrlPr>
                <w:rPr>
                  <w:rFonts w:ascii="Cambria Math" w:hAnsi="Cambria Math"/>
                  <w:b/>
                  <w:lang w:val="vi-VN"/>
                </w:rPr>
              </m:ctrlPr>
            </m:accPr>
            <m:e>
              <m:r>
                <m:rPr>
                  <m:sty m:val="b"/>
                </m:rPr>
                <w:rPr>
                  <w:rFonts w:ascii="Cambria Math" w:hAnsi="Cambria Math"/>
                  <w:lang w:val="vi-VN"/>
                </w:rPr>
                <m:t>X</m:t>
              </m:r>
            </m:e>
          </m:acc>
          <m:r>
            <m:rPr>
              <m:sty m:val="b"/>
            </m:rPr>
            <w:rPr>
              <w:rFonts w:ascii="Cambria Math" w:hAnsi="Cambria Math"/>
              <w:lang w:val="vi-VN"/>
            </w:rPr>
            <m:t>U</m:t>
          </m:r>
        </m:oMath>
      </m:oMathPara>
    </w:p>
    <w:p w:rsidR="00097CBE" w:rsidRDefault="00097CBE" w:rsidP="00F76FE2">
      <w:pPr>
        <w:pStyle w:val="Heading3"/>
      </w:pPr>
      <w:bookmarkStart w:id="29" w:name="_Toc420243577"/>
      <w:r w:rsidRPr="00D752D9">
        <w:rPr>
          <w:lang w:val="vi-VN"/>
        </w:rPr>
        <w:t>Phương pháp phân tích biệt thức tuyến tính – LDA</w:t>
      </w:r>
      <w:bookmarkEnd w:id="29"/>
    </w:p>
    <w:p w:rsidR="003A175A" w:rsidRPr="003A175A" w:rsidRDefault="008A156E" w:rsidP="003A175A">
      <w:pPr>
        <w:pStyle w:val="000-Noi-Dung"/>
      </w:pPr>
      <w:r>
        <w:t>Phân tích biệt thức tuyến tính (</w:t>
      </w:r>
      <w:r w:rsidR="00CF1B29" w:rsidRPr="00CF1B29">
        <w:t>Linear Discriminant Analysis</w:t>
      </w:r>
      <w:r w:rsidR="00CF1B29">
        <w:t xml:space="preserve"> – LDA) </w:t>
      </w:r>
    </w:p>
    <w:p w:rsidR="00097CBE" w:rsidRPr="00D752D9" w:rsidRDefault="007450E9" w:rsidP="00F76FE2">
      <w:pPr>
        <w:pStyle w:val="Heading3"/>
        <w:rPr>
          <w:lang w:val="vi-VN"/>
        </w:rPr>
      </w:pPr>
      <w:bookmarkStart w:id="30" w:name="_Toc420243578"/>
      <w:r w:rsidRPr="00D752D9">
        <w:rPr>
          <w:lang w:val="vi-VN"/>
        </w:rPr>
        <w:t>Sequential Forward Selection - SFS</w:t>
      </w:r>
      <w:bookmarkEnd w:id="30"/>
    </w:p>
    <w:p w:rsidR="00B05006" w:rsidRPr="00D752D9" w:rsidRDefault="007900C4" w:rsidP="00B05006">
      <w:pPr>
        <w:rPr>
          <w:lang w:val="vi-VN"/>
        </w:rPr>
        <w:sectPr w:rsidR="00B05006" w:rsidRPr="00D752D9" w:rsidSect="00C57CBE">
          <w:type w:val="oddPage"/>
          <w:pgSz w:w="11907" w:h="16840" w:code="9"/>
          <w:pgMar w:top="1728" w:right="1296" w:bottom="1440" w:left="1584" w:header="864" w:footer="720" w:gutter="0"/>
          <w:cols w:space="720"/>
          <w:titlePg/>
        </w:sectPr>
      </w:pPr>
      <w:r w:rsidRPr="00D752D9">
        <w:rPr>
          <w:lang w:val="vi-VN"/>
        </w:rPr>
        <w:br w:type="page"/>
      </w:r>
    </w:p>
    <w:p w:rsidR="00B05006" w:rsidRPr="00D752D9" w:rsidRDefault="00B05006" w:rsidP="00B05006">
      <w:pPr>
        <w:pStyle w:val="Caption"/>
        <w:jc w:val="center"/>
        <w:rPr>
          <w:lang w:val="vi-VN"/>
        </w:rPr>
      </w:pPr>
      <w:r w:rsidRPr="00D752D9">
        <w:rPr>
          <w:lang w:val="vi-VN"/>
        </w:rPr>
        <w:lastRenderedPageBreak/>
        <w:t>CHƯƠNG 2</w:t>
      </w:r>
    </w:p>
    <w:p w:rsidR="00B05006" w:rsidRDefault="00840F68" w:rsidP="00315FE8">
      <w:pPr>
        <w:pStyle w:val="Heading1"/>
      </w:pPr>
      <w:bookmarkStart w:id="31" w:name="_Toc420243579"/>
      <w:r w:rsidRPr="00D752D9">
        <w:rPr>
          <w:lang w:val="vi-VN"/>
        </w:rPr>
        <w:t>GIẢI PHÁP ĐỀ XUẤT</w:t>
      </w:r>
      <w:bookmarkEnd w:id="31"/>
    </w:p>
    <w:p w:rsidR="00FC687A" w:rsidRPr="00FC687A" w:rsidRDefault="00FC687A" w:rsidP="000739EB">
      <w:pPr>
        <w:pStyle w:val="000-Noi-Dung"/>
      </w:pPr>
    </w:p>
    <w:p w:rsidR="00C60B86" w:rsidRDefault="00C60B86" w:rsidP="00827D3C">
      <w:pPr>
        <w:pStyle w:val="000-Noi-Dung"/>
      </w:pPr>
      <w:r>
        <w:t xml:space="preserve">Giải pháp đề xuất được trình bày </w:t>
      </w:r>
      <w:r w:rsidR="008C69A8">
        <w:t>trong luận văn này sử dụng</w:t>
      </w:r>
      <w:r>
        <w:t xml:space="preserve"> kết hợp hai loại mô hình: mô hình </w:t>
      </w:r>
      <w:r w:rsidR="006A038F">
        <w:t>chức năng</w:t>
      </w:r>
      <w:r>
        <w:t xml:space="preserve"> và mô hình</w:t>
      </w:r>
      <w:r w:rsidR="002E59E5">
        <w:t xml:space="preserve"> luồng</w:t>
      </w:r>
      <w:r>
        <w:t xml:space="preserve"> dữ liệu.</w:t>
      </w:r>
      <w:r w:rsidR="000C0EC4">
        <w:t xml:space="preserve"> Mô hình chức năng mô tả các khối chức năng chính của hệ thống</w:t>
      </w:r>
      <w:r w:rsidR="0092017C">
        <w:t xml:space="preserve"> và mối liên hệ giữa chúng</w:t>
      </w:r>
      <w:r w:rsidR="00A56BA8">
        <w:t>,</w:t>
      </w:r>
      <w:r w:rsidR="000036AD">
        <w:t xml:space="preserve"> trong khi đó mô hình dữ</w:t>
      </w:r>
      <w:r w:rsidR="00854F90">
        <w:t xml:space="preserve"> liệu</w:t>
      </w:r>
      <w:r w:rsidR="00B87201">
        <w:t xml:space="preserve"> mô tả</w:t>
      </w:r>
      <w:r w:rsidR="00C05466">
        <w:t xml:space="preserve"> đường đi của dữ liệu, các trạng thái dữ liệu trước và sau</w:t>
      </w:r>
      <w:r w:rsidR="00053A99">
        <w:t xml:space="preserve"> các khối chức năng.</w:t>
      </w:r>
      <w:r w:rsidR="00495D47">
        <w:t xml:space="preserve"> </w:t>
      </w:r>
      <w:r w:rsidR="007E52AD">
        <w:t>Dữ liệu đầu vào của hệ thống được chọn lựa trong cở sở dữ liệu của CMU Mocap</w:t>
      </w:r>
      <w:r w:rsidR="00FD15A4">
        <w:t xml:space="preserve"> và được phân chia </w:t>
      </w:r>
      <w:r w:rsidR="00D7372A">
        <w:t xml:space="preserve">ngẫu nhiên </w:t>
      </w:r>
      <w:r w:rsidR="00FD15A4">
        <w:t xml:space="preserve">thành ba loại: </w:t>
      </w:r>
      <w:r w:rsidR="00E02319">
        <w:t>loại thứ</w:t>
      </w:r>
      <w:r w:rsidR="00B1731D">
        <w:t xml:space="preserve"> nhất được dùng làm dữ liệu huấn luyện cho giải thuật học máy</w:t>
      </w:r>
      <w:r w:rsidR="000F4540">
        <w:t xml:space="preserve">, </w:t>
      </w:r>
      <w:r w:rsidR="00AD2E1A">
        <w:t>loại thứ hai được dùng để kiểm định độ chính các của mỗi mô hình học máy ứng với một phương pháp trích chọn đặc tính khác</w:t>
      </w:r>
      <w:r w:rsidR="000F4540">
        <w:t xml:space="preserve"> nhau (</w:t>
      </w:r>
      <w:r w:rsidR="00ED664F">
        <w:t>gọi là dữ liệu kiểm định</w:t>
      </w:r>
      <w:r w:rsidR="00AD2E1A">
        <w:t>)</w:t>
      </w:r>
      <w:r w:rsidR="00B16904">
        <w:t>, loại dữ liệu cuối cùng</w:t>
      </w:r>
      <w:r w:rsidR="001D1971">
        <w:t xml:space="preserve"> là dữ liệu kiểm thử</w:t>
      </w:r>
      <w:r w:rsidR="00F777D1">
        <w:t xml:space="preserve"> dùng để kiểm tra và đánh giá kết quả</w:t>
      </w:r>
      <w:r w:rsidR="00585D30">
        <w:t xml:space="preserve"> của hệ thống.</w:t>
      </w:r>
      <w:r w:rsidR="002A28CF">
        <w:t xml:space="preserve"> Mỗi loại dữ liệu tương tác với hệ thống theo một luồng khác nhau, do đó sẽ có ba sơ đồ dữ</w:t>
      </w:r>
      <w:r w:rsidR="00EF279B">
        <w:t xml:space="preserve"> luồng</w:t>
      </w:r>
      <w:r w:rsidR="002A28CF">
        <w:t xml:space="preserve"> liệu tương ứng.</w:t>
      </w:r>
    </w:p>
    <w:p w:rsidR="000C2F22" w:rsidRDefault="007D439D" w:rsidP="00827D3C">
      <w:pPr>
        <w:pStyle w:val="000-Noi-Dung"/>
      </w:pPr>
      <w:r>
        <w:t xml:space="preserve">Hình </w:t>
      </w:r>
      <w:r w:rsidRPr="00270A41">
        <w:rPr>
          <w:color w:val="FF0000"/>
        </w:rPr>
        <w:t>xxx</w:t>
      </w:r>
      <w:r>
        <w:t xml:space="preserve"> </w:t>
      </w:r>
      <w:r w:rsidR="00FA3A22">
        <w:t>là mô hình chức năng</w:t>
      </w:r>
      <w:r w:rsidR="00DE4927">
        <w:t xml:space="preserve">, bao gồm bốn khối chức năng chính: </w:t>
      </w:r>
      <w:r w:rsidR="000E57A4" w:rsidRPr="00764BA9">
        <w:rPr>
          <w:i/>
        </w:rPr>
        <w:t>tiền xử lý</w:t>
      </w:r>
      <w:r w:rsidR="000E57A4">
        <w:t xml:space="preserve">, </w:t>
      </w:r>
      <w:r w:rsidR="000E57A4" w:rsidRPr="00764BA9">
        <w:rPr>
          <w:i/>
        </w:rPr>
        <w:t>trích chọn đặc tính</w:t>
      </w:r>
      <w:r w:rsidR="000E57A4">
        <w:t xml:space="preserve">, </w:t>
      </w:r>
      <w:r w:rsidR="000E57A4" w:rsidRPr="00764BA9">
        <w:rPr>
          <w:i/>
        </w:rPr>
        <w:t>học máy</w:t>
      </w:r>
      <w:r w:rsidR="000E57A4">
        <w:t xml:space="preserve"> và </w:t>
      </w:r>
      <w:r w:rsidR="000E57A4" w:rsidRPr="00764BA9">
        <w:rPr>
          <w:i/>
        </w:rPr>
        <w:t>mô hình nhận dạng</w:t>
      </w:r>
      <w:r w:rsidR="009B5A7A">
        <w:t>.</w:t>
      </w:r>
      <w:r w:rsidR="003412FC">
        <w:t xml:space="preserve"> Hình </w:t>
      </w:r>
      <w:r w:rsidR="003412FC" w:rsidRPr="00270A41">
        <w:rPr>
          <w:color w:val="FF0000"/>
        </w:rPr>
        <w:t>xxx</w:t>
      </w:r>
      <w:r w:rsidR="003412FC">
        <w:t xml:space="preserve">, </w:t>
      </w:r>
      <w:r w:rsidR="003412FC" w:rsidRPr="00270A41">
        <w:rPr>
          <w:color w:val="FF0000"/>
        </w:rPr>
        <w:t>xxx</w:t>
      </w:r>
      <w:r w:rsidR="003412FC">
        <w:t xml:space="preserve">, </w:t>
      </w:r>
      <w:r w:rsidR="003412FC" w:rsidRPr="00270A41">
        <w:rPr>
          <w:color w:val="FF0000"/>
        </w:rPr>
        <w:t>xxx</w:t>
      </w:r>
      <w:r w:rsidR="003412FC">
        <w:t xml:space="preserve"> lần lược là mô hình luồng dữ liệu tương ứng với </w:t>
      </w:r>
      <w:r w:rsidR="00C0570D">
        <w:t>tương tác của dữ liệu huấn luyện, dữ liệu kiểm định và dữ liệu kiểm thử với các khối chức năng của hệ thống.</w:t>
      </w:r>
    </w:p>
    <w:p w:rsidR="00CF4852" w:rsidRDefault="00CF4852" w:rsidP="00CF4852">
      <w:pPr>
        <w:pStyle w:val="000-Noi-Dung"/>
        <w:ind w:firstLine="0"/>
        <w:jc w:val="center"/>
      </w:pPr>
      <w:r>
        <w:rPr>
          <w:noProof/>
        </w:rPr>
        <w:drawing>
          <wp:inline distT="0" distB="0" distL="0" distR="0">
            <wp:extent cx="5732145" cy="1743710"/>
            <wp:effectExtent l="19050" t="0" r="190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732145" cy="1743710"/>
                    </a:xfrm>
                    <a:prstGeom prst="rect">
                      <a:avLst/>
                    </a:prstGeom>
                  </pic:spPr>
                </pic:pic>
              </a:graphicData>
            </a:graphic>
          </wp:inline>
        </w:drawing>
      </w:r>
    </w:p>
    <w:p w:rsidR="00CF4852" w:rsidRDefault="00624EC7" w:rsidP="00CF4852">
      <w:pPr>
        <w:pStyle w:val="000-Noi-Dung"/>
        <w:ind w:firstLine="0"/>
        <w:jc w:val="center"/>
      </w:pPr>
      <w:r>
        <w:t>Mô hình chức năng</w:t>
      </w:r>
    </w:p>
    <w:p w:rsidR="00DF2957" w:rsidRPr="000D3AB5" w:rsidRDefault="008938C8" w:rsidP="00DF2957">
      <w:pPr>
        <w:pStyle w:val="000-Noi-Dung"/>
      </w:pPr>
      <w:r>
        <w:lastRenderedPageBreak/>
        <w:t xml:space="preserve">Hình </w:t>
      </w:r>
      <w:r w:rsidRPr="008938C8">
        <w:rPr>
          <w:color w:val="FF0000"/>
        </w:rPr>
        <w:t>xxx</w:t>
      </w:r>
      <w:r>
        <w:t xml:space="preserve"> mô tả </w:t>
      </w:r>
      <w:r w:rsidR="00F0628A">
        <w:t>luồng dữ liệu ứng với dữ liệu huấn luyện.</w:t>
      </w:r>
      <w:r w:rsidR="00736A9D">
        <w:t xml:space="preserve"> Kết quả cuối cùng sau khi huấn luyện là mô hình nhận dạng ứng với các phương pháp khác nhau trong việc trích chọn đặc tính.</w:t>
      </w:r>
      <w:r w:rsidR="00084FB4">
        <w:t xml:space="preserve"> So sánh với mô hình chức năng, ở bước này </w:t>
      </w:r>
      <w:r w:rsidR="00B2026B">
        <w:t xml:space="preserve">khối chức năng </w:t>
      </w:r>
      <w:r w:rsidR="00084FB4" w:rsidRPr="00527199">
        <w:rPr>
          <w:i/>
        </w:rPr>
        <w:t>mô hình nhận dạng</w:t>
      </w:r>
      <w:r w:rsidR="00084FB4">
        <w:t xml:space="preserve"> chưa có chức năng </w:t>
      </w:r>
      <w:r w:rsidR="00084FB4" w:rsidRPr="00EF23B7">
        <w:rPr>
          <w:i/>
        </w:rPr>
        <w:t>phân tích và k</w:t>
      </w:r>
      <w:r w:rsidR="00FC38E1" w:rsidRPr="00EF23B7">
        <w:rPr>
          <w:i/>
        </w:rPr>
        <w:t>ế</w:t>
      </w:r>
      <w:r w:rsidR="00084FB4" w:rsidRPr="00EF23B7">
        <w:rPr>
          <w:i/>
        </w:rPr>
        <w:t>t hợp kết quả</w:t>
      </w:r>
      <w:r w:rsidR="00084FB4">
        <w:t>.</w:t>
      </w:r>
      <w:r w:rsidR="00B2026B">
        <w:t xml:space="preserve"> Dữ liệu huấn luyện là nhóm dữ liệu duy nhất sử dụng </w:t>
      </w:r>
      <w:r w:rsidR="000D3AB5">
        <w:t xml:space="preserve">khối chức năng </w:t>
      </w:r>
      <w:r w:rsidR="000D3AB5" w:rsidRPr="000D3AB5">
        <w:rPr>
          <w:i/>
        </w:rPr>
        <w:t>học máy</w:t>
      </w:r>
      <w:r w:rsidR="00D26AB1">
        <w:t xml:space="preserve">, các nhóm dữ liệu khác như dữ liệu kiểm định và dữ liệu kiểm thử không sử dụng khối này mà chỉ sử dụng </w:t>
      </w:r>
      <w:r w:rsidR="00D26AB1" w:rsidRPr="00D26AB1">
        <w:rPr>
          <w:i/>
        </w:rPr>
        <w:t>mô hình nhận dạng</w:t>
      </w:r>
      <w:r w:rsidR="00D26AB1">
        <w:t xml:space="preserve"> được xây dựng từ dữ liệu huấn luyện.</w:t>
      </w:r>
    </w:p>
    <w:p w:rsidR="00DB5DFE" w:rsidRDefault="0016448B" w:rsidP="0016448B">
      <w:pPr>
        <w:pStyle w:val="000-Noi-Dung"/>
        <w:ind w:firstLine="0"/>
        <w:jc w:val="center"/>
      </w:pPr>
      <w:r>
        <w:rPr>
          <w:noProof/>
        </w:rPr>
        <w:drawing>
          <wp:inline distT="0" distB="0" distL="0" distR="0">
            <wp:extent cx="5732145" cy="3248660"/>
            <wp:effectExtent l="19050" t="0" r="1905"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3248660"/>
                    </a:xfrm>
                    <a:prstGeom prst="rect">
                      <a:avLst/>
                    </a:prstGeom>
                  </pic:spPr>
                </pic:pic>
              </a:graphicData>
            </a:graphic>
          </wp:inline>
        </w:drawing>
      </w:r>
    </w:p>
    <w:p w:rsidR="00DB5DFE" w:rsidRDefault="006762E5" w:rsidP="0016448B">
      <w:pPr>
        <w:pStyle w:val="000-Noi-Dung"/>
        <w:ind w:firstLine="0"/>
        <w:jc w:val="center"/>
      </w:pPr>
      <w:r>
        <w:t>Luồng dữ liệu đối với dữ liệu huấn luyện</w:t>
      </w:r>
    </w:p>
    <w:p w:rsidR="00130EF3" w:rsidRPr="00B65437" w:rsidRDefault="00464DD9" w:rsidP="001D46E9">
      <w:pPr>
        <w:pStyle w:val="000-Noi-Dung"/>
      </w:pPr>
      <w:r>
        <w:t xml:space="preserve">Hình </w:t>
      </w:r>
      <w:r w:rsidRPr="00FF6245">
        <w:rPr>
          <w:color w:val="FF0000"/>
        </w:rPr>
        <w:t>xxx</w:t>
      </w:r>
      <w:r>
        <w:t xml:space="preserve"> mô tả luồng dữ liệu của nhóm dữ liệu kiểm định.</w:t>
      </w:r>
      <w:r w:rsidR="006D5C0C">
        <w:t xml:space="preserve"> Mục đích của dữ liệu kiểm định là kiểm tra độ chính xác của </w:t>
      </w:r>
      <w:r w:rsidR="006D5C0C" w:rsidRPr="006D5C0C">
        <w:rPr>
          <w:i/>
        </w:rPr>
        <w:t>mô hình nhận dạng</w:t>
      </w:r>
      <w:r w:rsidR="006D5C0C">
        <w:t xml:space="preserve">. </w:t>
      </w:r>
      <w:r w:rsidR="00AE76F2">
        <w:t>Sử dụng mô hình được xây dựng từ dữ liệu huấn luyện, kết quả cuối cùng của luồng này là độ chính xác ứng với các phương pháp trích chọn đặc tính khác nhau của hệ thống.</w:t>
      </w:r>
      <w:r w:rsidR="00B65437">
        <w:t xml:space="preserve"> Cũng giống như sơ đồ của dữ liệu huấn luyện, ở bước này vẫn chưa có sự xuất hiện của khối chức năng </w:t>
      </w:r>
      <w:r w:rsidR="00B65437" w:rsidRPr="00EF23B7">
        <w:rPr>
          <w:i/>
        </w:rPr>
        <w:t>phân tích và kết hợp kết quả</w:t>
      </w:r>
      <w:r w:rsidR="00B65437">
        <w:t>, đầu ra của biểu đồ này là cơ sở cho việc xây dựng khối chức năng đó.</w:t>
      </w:r>
    </w:p>
    <w:p w:rsidR="00DB5DFE" w:rsidRDefault="0016448B" w:rsidP="0016448B">
      <w:pPr>
        <w:pStyle w:val="000-Noi-Dung"/>
        <w:ind w:firstLine="0"/>
        <w:jc w:val="center"/>
      </w:pPr>
      <w:r>
        <w:rPr>
          <w:noProof/>
        </w:rPr>
        <w:lastRenderedPageBreak/>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Default="00042B3F" w:rsidP="0016448B">
      <w:pPr>
        <w:pStyle w:val="000-Noi-Dung"/>
        <w:ind w:firstLine="0"/>
        <w:jc w:val="center"/>
      </w:pPr>
      <w:r>
        <w:t>Luồng dữ liệu đối với dữ liệu kiểm định</w:t>
      </w:r>
    </w:p>
    <w:p w:rsidR="001C2B76" w:rsidRPr="00AA104A" w:rsidRDefault="00005266" w:rsidP="001C2B76">
      <w:pPr>
        <w:pStyle w:val="000-Noi-Dung"/>
      </w:pPr>
      <w:r>
        <w:t xml:space="preserve">Hình </w:t>
      </w:r>
      <w:r w:rsidRPr="006A1CE9">
        <w:rPr>
          <w:color w:val="FF0000"/>
        </w:rPr>
        <w:t>xxx</w:t>
      </w:r>
      <w:r>
        <w:t xml:space="preserve"> mô tả luồng dữ liệu kiểm thử, đây là giai đoạn cuối cùng của việc xây dựng hệ thống. Giống như hai mô hình trước đó, dữ liệu được xử lý bằng hai khối chức năng: </w:t>
      </w:r>
      <w:r w:rsidRPr="00005266">
        <w:rPr>
          <w:i/>
        </w:rPr>
        <w:t>tiền xử lý</w:t>
      </w:r>
      <w:r>
        <w:t xml:space="preserve"> và </w:t>
      </w:r>
      <w:r w:rsidRPr="00005266">
        <w:rPr>
          <w:i/>
        </w:rPr>
        <w:t>trích chọn đặc tính</w:t>
      </w:r>
      <w:r w:rsidR="007A2A18">
        <w:t>, đây là các bước cơ bản trong tất cả các hệ thống nhận dạng.</w:t>
      </w:r>
      <w:r w:rsidR="00946B36">
        <w:t xml:space="preserve"> Điểm khác biệt ở đây chính là </w:t>
      </w:r>
      <w:r w:rsidR="00AA104A">
        <w:t xml:space="preserve">bổ sung khối chức năng </w:t>
      </w:r>
      <w:r w:rsidR="00AA104A" w:rsidRPr="00EF23B7">
        <w:rPr>
          <w:i/>
        </w:rPr>
        <w:t>phân tích và kết hợp kết quả</w:t>
      </w:r>
      <w:r w:rsidR="00AA104A">
        <w:t xml:space="preserve"> vào </w:t>
      </w:r>
      <w:r w:rsidR="00AA104A" w:rsidRPr="00AA104A">
        <w:rPr>
          <w:i/>
        </w:rPr>
        <w:t>mô hình nhận dạng</w:t>
      </w:r>
      <w:r w:rsidR="00AA104A">
        <w:t>.</w:t>
      </w:r>
      <w:r w:rsidR="0058612D">
        <w:t xml:space="preserve"> Cơ sở của khối chức năng này là trọng số của các phương pháp trích chọn đặc tính</w:t>
      </w:r>
      <w:r w:rsidR="00ED3C99">
        <w:t xml:space="preserve"> khác</w:t>
      </w:r>
      <w:r w:rsidR="0046691C">
        <w:t xml:space="preserve"> nhau, việc gán nhãn cho một hành động bất kỳ phụ thuộc rất nhiều vào trọng số này.</w:t>
      </w:r>
      <w:r w:rsidR="00D77D87">
        <w:t xml:space="preserve"> </w:t>
      </w:r>
      <w:r w:rsidR="009A7D61">
        <w:t>Thêm nữa, ở</w:t>
      </w:r>
      <w:r w:rsidR="001122C5">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Default="0016448B" w:rsidP="0016448B">
      <w:pPr>
        <w:pStyle w:val="000-Noi-Dung"/>
        <w:ind w:firstLine="0"/>
        <w:jc w:val="center"/>
      </w:pPr>
      <w:r>
        <w:rPr>
          <w:noProof/>
        </w:rPr>
        <w:lastRenderedPageBreak/>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Default="009B77A9" w:rsidP="0016448B">
      <w:pPr>
        <w:pStyle w:val="000-Noi-Dung"/>
        <w:ind w:firstLine="0"/>
        <w:jc w:val="center"/>
      </w:pPr>
      <w:r>
        <w:t>Luồng dữ liệu đối với dữ liệu kiểm thử</w:t>
      </w:r>
    </w:p>
    <w:p w:rsidR="00EA19A1" w:rsidRPr="00EA19A1" w:rsidRDefault="00EA19A1" w:rsidP="00EA19A1">
      <w:pPr>
        <w:pStyle w:val="000-Noi-Dung"/>
      </w:pPr>
      <w:r>
        <w:t>Các mục sau sẽ trình bày chi tiết từng khối chức năng trong hệ thống đồng thời giải thích vai trò của chúng với mỗi luồng dữ liệu khác nhau.</w:t>
      </w:r>
    </w:p>
    <w:p w:rsidR="00150EC8" w:rsidRDefault="005B0857" w:rsidP="004C6A4A">
      <w:pPr>
        <w:pStyle w:val="Heading2"/>
      </w:pPr>
      <w:r>
        <w:t>Tiền xử lý</w:t>
      </w:r>
    </w:p>
    <w:p w:rsidR="007A29B7" w:rsidRDefault="00F416A2" w:rsidP="003C35F8">
      <w:pPr>
        <w:pStyle w:val="000-Noi-Dung"/>
      </w:pPr>
      <w:r>
        <w:t xml:space="preserve">Như đã trình bày ở các phần trước, dữ liệu </w:t>
      </w:r>
      <w:r w:rsidR="00D14C30">
        <w:t>chuyển động 3D sử dụng trong luận văn này được thu nhận từ Mocap, dưới định dạng Acclain (asf/amc).</w:t>
      </w:r>
      <w:r w:rsidR="00B4328A">
        <w:t xml:space="preserve"> Tệp .asf là cấu trúc mô hình hóa 3D của bộ xương người, tệp .amc chứa vị trí các khớp trong quá trình di chuyển của đối tượng. </w:t>
      </w:r>
      <w:r w:rsidR="000C2BB2">
        <w:t>Tín hiệu video được quay bởi một loại camera chuyên dụng MX-40, có tốc độ 120Hz, nghĩa là dữ liệu thu được sẽ bao gồm 120 khung hình</w:t>
      </w:r>
      <w:r w:rsidR="0099568E">
        <w:t xml:space="preserve"> (frame)</w:t>
      </w:r>
      <w:r w:rsidR="000C2BB2">
        <w:t xml:space="preserve"> trong một giây.</w:t>
      </w:r>
      <w:r w:rsidR="00E53FC3">
        <w:t xml:space="preserve"> Tuy nhiên</w:t>
      </w:r>
      <w:r w:rsidR="0099568E">
        <w:t xml:space="preserve"> </w:t>
      </w:r>
      <w:r w:rsidR="00862EFC">
        <w:t>thời gian thực hiện của mỗi loại hành động trong mỗi thí nghiệm là khác nhau, do đó dữ liệu thu được có độ dài ngắn khác nhau ứng với số lượng nhiều hay ít các khung hình.</w:t>
      </w:r>
    </w:p>
    <w:p w:rsidR="00DD273D" w:rsidRDefault="007A29B7" w:rsidP="003C35F8">
      <w:pPr>
        <w:pStyle w:val="000-Noi-Dung"/>
      </w:pPr>
      <w:r>
        <w:t xml:space="preserve">Ngoài ra, </w:t>
      </w:r>
      <w:r w:rsidR="00E47D50">
        <w:t>mô hình bộ xương 3D của con người có</w:t>
      </w:r>
      <w:r w:rsidR="00DD273D">
        <w:t xml:space="preserve"> một số lượng lớn các khớp, kết hợp với tọa độ 3D của mỗi khớp sẽ làm tăng số chiều của thuộc tính.</w:t>
      </w:r>
    </w:p>
    <w:p w:rsidR="003C35F8" w:rsidRDefault="00A0376F" w:rsidP="003C35F8">
      <w:pPr>
        <w:pStyle w:val="000-Noi-Dung"/>
        <w:rPr>
          <w:color w:val="FF0000"/>
        </w:rPr>
      </w:pPr>
      <w:r>
        <w:lastRenderedPageBreak/>
        <w:t xml:space="preserve">Trước sự không đồng bộ của dữ liệu và độ lớn của số lượng thuộc tính, hệ thống cần có chức năng </w:t>
      </w:r>
      <w:r w:rsidRPr="008A7E61">
        <w:rPr>
          <w:i/>
        </w:rPr>
        <w:t>tiền xử lý</w:t>
      </w:r>
      <w:r>
        <w:t xml:space="preserve"> để phần nào giải quyết hai vấn đề trên.</w:t>
      </w:r>
      <w:r w:rsidR="00481020">
        <w:t xml:space="preserve"> Thứ nhất</w:t>
      </w:r>
      <w:r w:rsidR="00946D21">
        <w:t>, để</w:t>
      </w:r>
      <w:r w:rsidR="008D1137">
        <w:t xml:space="preserve"> làm giảm số lượng các khớp, </w:t>
      </w:r>
      <w:r w:rsidR="004A119C">
        <w:t>Kenvin Adistambha</w:t>
      </w:r>
      <w:r w:rsidR="006758CE">
        <w:t xml:space="preserve"> </w:t>
      </w:r>
      <w:r w:rsidR="004A119C">
        <w:t>trong một nghiên cứu của mình</w:t>
      </w:r>
      <w:r w:rsidR="006758CE">
        <w:t xml:space="preserve"> [18]</w:t>
      </w:r>
      <w:r w:rsidR="004A119C">
        <w:t xml:space="preserve"> đã chỉ</w:t>
      </w:r>
      <w:r w:rsidR="00883FC1">
        <w:t xml:space="preserve"> ra một</w:t>
      </w:r>
      <w:r w:rsidR="004A119C">
        <w:t xml:space="preserve"> nhóm</w:t>
      </w:r>
      <w:r w:rsidR="006758CE">
        <w:t xml:space="preserve"> </w:t>
      </w:r>
      <w:r w:rsidR="00883FC1">
        <w:t xml:space="preserve">khớp có thể thay thế cho toàn bộ khớp trong quá trình nhận dạng mà vẫn đảm bảo độ chính xác của mô hình. Luận văn này chọn nhóm có </w:t>
      </w:r>
      <w:r w:rsidR="00EB2703">
        <w:t>13</w:t>
      </w:r>
      <w:r w:rsidR="00883FC1">
        <w:t xml:space="preserve"> khớp xương thay cho toàn bộ các khớp.</w:t>
      </w:r>
      <w:r w:rsidR="00E05C27">
        <w:t xml:space="preserve"> Các khớp đó là: </w:t>
      </w:r>
      <w:r w:rsidR="00F22CF9" w:rsidRPr="00F22CF9">
        <w:t>root, lowerback, upperbac</w:t>
      </w:r>
      <w:r w:rsidR="00F22CF9">
        <w:t>k, thorax, lowerneck, upperneck</w:t>
      </w:r>
      <w:r w:rsidR="00EB2703">
        <w:t xml:space="preserve">, </w:t>
      </w:r>
      <w:r w:rsidR="00F22CF9" w:rsidRPr="00F22CF9">
        <w:t>head</w:t>
      </w:r>
      <w:r w:rsidR="00EB2703">
        <w:t xml:space="preserve">, </w:t>
      </w:r>
      <w:r w:rsidR="00BC6978">
        <w:t>trái và phải</w:t>
      </w:r>
      <w:r w:rsidR="00EB2703" w:rsidRPr="00EB2703">
        <w:t xml:space="preserve"> clavicle, </w:t>
      </w:r>
      <w:r w:rsidR="00BC6978">
        <w:t>trái và phải</w:t>
      </w:r>
      <w:r w:rsidR="00BC6978" w:rsidRPr="00EB2703">
        <w:t xml:space="preserve"> </w:t>
      </w:r>
      <w:r w:rsidR="00EB2703" w:rsidRPr="00EB2703">
        <w:t xml:space="preserve">humerus, </w:t>
      </w:r>
      <w:r w:rsidR="00BC6978">
        <w:t>trái và phải</w:t>
      </w:r>
      <w:r w:rsidR="00BC6978" w:rsidRPr="00EB2703">
        <w:t xml:space="preserve"> </w:t>
      </w:r>
      <w:r w:rsidR="00EB2703" w:rsidRPr="00EB2703">
        <w:t>femur</w:t>
      </w:r>
      <w:r w:rsidR="00F22CF9">
        <w:t>.</w:t>
      </w:r>
      <w:r w:rsidR="00F92FB4">
        <w:t xml:space="preserve"> Vị trí của </w:t>
      </w:r>
      <w:r w:rsidR="00BC6978">
        <w:t>các</w:t>
      </w:r>
      <w:r w:rsidR="00F92FB4">
        <w:t xml:space="preserve"> khớp được mô tả trong hình </w:t>
      </w:r>
      <w:r w:rsidR="00F92FB4" w:rsidRPr="00F92FB4">
        <w:rPr>
          <w:color w:val="FF0000"/>
        </w:rPr>
        <w:t>xxx</w:t>
      </w:r>
      <w:r w:rsidR="006264E2">
        <w:rPr>
          <w:color w:val="FF0000"/>
        </w:rPr>
        <w:t>.</w:t>
      </w:r>
    </w:p>
    <w:p w:rsidR="00A646C0" w:rsidRDefault="00A646C0" w:rsidP="00A646C0">
      <w:pPr>
        <w:pStyle w:val="000-Noi-Dung"/>
        <w:ind w:firstLine="0"/>
        <w:jc w:val="center"/>
      </w:pPr>
      <w:r>
        <w:rPr>
          <w:noProof/>
        </w:rPr>
        <w:drawing>
          <wp:inline distT="0" distB="0" distL="0" distR="0">
            <wp:extent cx="4469031" cy="4145050"/>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4145050"/>
                    </a:xfrm>
                    <a:prstGeom prst="rect">
                      <a:avLst/>
                    </a:prstGeom>
                  </pic:spPr>
                </pic:pic>
              </a:graphicData>
            </a:graphic>
          </wp:inline>
        </w:drawing>
      </w:r>
    </w:p>
    <w:p w:rsidR="00A646C0" w:rsidRDefault="00E21824" w:rsidP="00A646C0">
      <w:pPr>
        <w:pStyle w:val="000-Noi-Dung"/>
        <w:ind w:firstLine="0"/>
        <w:jc w:val="center"/>
      </w:pPr>
      <w:r>
        <w:t>Mô tả vị trí các khớp</w:t>
      </w:r>
    </w:p>
    <w:p w:rsidR="00BE2A5A" w:rsidRPr="00BE2A5A" w:rsidRDefault="008D634F" w:rsidP="00BE2A5A">
      <w:pPr>
        <w:pStyle w:val="000-Noi-Dung"/>
      </w:pPr>
      <w:r>
        <w:t>Thứ hai, để</w:t>
      </w:r>
      <w:r w:rsidR="008F7121">
        <w:t xml:space="preserve"> chuẩn hóa dữ liệu</w:t>
      </w:r>
      <w:r w:rsidR="005D2D2E">
        <w:t>, luận văn này chọn phương pháp đơn giản nhất là chỉ sử dụng các khung hình (frame) đầu tiên của dữ liệu, số lượng khung hình cần thiết sẽ được quyết định thông qua thực nghiệm.</w:t>
      </w:r>
      <w:r w:rsidR="00AC33EE">
        <w:t xml:space="preserve"> Dữ liệu sau khi được </w:t>
      </w:r>
      <w:r w:rsidR="00AC33EE">
        <w:lastRenderedPageBreak/>
        <w:t>xử lý sẽ được</w:t>
      </w:r>
      <w:r w:rsidR="00D60A51">
        <w:t xml:space="preserve"> một lần nữa tinh chỉnh bằng các phương pháp trích chọn đặc tính sẽ được trình bày trong phần tiếp theo.</w:t>
      </w:r>
    </w:p>
    <w:p w:rsidR="00150EC8" w:rsidRDefault="006515D0" w:rsidP="004C6A4A">
      <w:pPr>
        <w:pStyle w:val="Heading2"/>
      </w:pPr>
      <w:r>
        <w:t>Trích chọn đặc tính</w:t>
      </w:r>
    </w:p>
    <w:p w:rsidR="00BC0ECF" w:rsidRDefault="00014E5B" w:rsidP="00BC0ECF">
      <w:pPr>
        <w:pStyle w:val="000-Noi-Dung"/>
      </w:pPr>
      <w:r>
        <w:t xml:space="preserve">Trích chọn đặc tính </w:t>
      </w:r>
      <w:r w:rsidR="00FA74AA">
        <w:t>là một trong những thao tác cơ bản và quan trọng trong mọi hệ thống nhận dạng hành động.</w:t>
      </w:r>
      <w:r w:rsidR="00F57B10">
        <w:t xml:space="preserve"> </w:t>
      </w:r>
      <w:r w:rsidR="00C24EEE">
        <w:t>Mục đích chung của việc trích chọn đặc tính là làm giảm số chiều của dữ liệu ban đầu bằng cách biến đổi sang một không gian mới ít chiều hơn hoặc loại bỏ các thuộc tính dư thừa.</w:t>
      </w:r>
      <w:r w:rsidR="00A9229C">
        <w:t xml:space="preserve"> Trước khi đi vào chi tiết các phương pháp trích chọn đặc tính, chúng ta hãy cùng xem xét độ lớn của dữ liệu của hệ thống hiện</w:t>
      </w:r>
      <w:r w:rsidR="00BA35E1">
        <w:t xml:space="preserve"> tại</w:t>
      </w:r>
    </w:p>
    <w:p w:rsidR="00BA35E1" w:rsidRDefault="00AE6B85" w:rsidP="00BC0ECF">
      <w:pPr>
        <w:pStyle w:val="000-Noi-Dung"/>
      </w:pPr>
      <w:r>
        <w:t xml:space="preserve">Trong quá trình chuẩn hóa dữ liệu, kết quả cuối cùng là một vectơ có số </w:t>
      </w:r>
      <w:r w:rsidR="009D31F9">
        <w:t>hướng</w:t>
      </w:r>
      <w:r>
        <w:t xml:space="preserve"> được xác định như sau: </w:t>
      </w:r>
      <w:r w:rsidR="00BC04D8">
        <w:t xml:space="preserve">Ta dùng tất cả 13 xương, nếu mỗi xương có tọa độ 3D thì hướng của vectơ sẽ là 13 x 3 x f = </w:t>
      </w:r>
      <w:r w:rsidR="00EE6E2A">
        <w:t>(</w:t>
      </w:r>
      <w:r w:rsidR="00BC04D8">
        <w:t>39</w:t>
      </w:r>
      <w:r w:rsidR="00EE6E2A">
        <w:t xml:space="preserve"> x </w:t>
      </w:r>
      <w:r w:rsidR="00BC04D8">
        <w:t>f</w:t>
      </w:r>
      <w:r w:rsidR="00EE6E2A">
        <w:t>)</w:t>
      </w:r>
      <w:r w:rsidR="00BC04D8">
        <w:t xml:space="preserve"> </w:t>
      </w:r>
      <w:r w:rsidR="00EE6E2A">
        <w:t xml:space="preserve"> </w:t>
      </w:r>
      <w:r w:rsidR="00BC04D8">
        <w:t>hướng. Trong đó f là số lượng khung hình trong một hoạt động.</w:t>
      </w:r>
      <w:r w:rsidR="00601380">
        <w:t xml:space="preserve"> Giả sử ta sử dụng 120 khung hình ban đầu, khi đó số hướng của vectơ sẽ là 13 x 120 = 1560 hướng. Đây là một con số lớn đối với </w:t>
      </w:r>
      <w:r w:rsidR="006E6ADD">
        <w:t xml:space="preserve">số hướng của một vectơ. </w:t>
      </w:r>
      <w:r w:rsidR="007570CD">
        <w:t>Tuy nhiên số hướng của vectơ sẽ giảm đáng kể xuống còn 10, 5, 3, thậm chí là 2 với các phương pháp trích chọn đặc tính sau:</w:t>
      </w:r>
    </w:p>
    <w:p w:rsidR="00FA5E0C" w:rsidRPr="00FA5E0C" w:rsidRDefault="008816D5" w:rsidP="002C79F2">
      <w:pPr>
        <w:pStyle w:val="Heading3"/>
      </w:pPr>
      <w:r>
        <w:t>PCA</w:t>
      </w:r>
    </w:p>
    <w:p w:rsidR="00002BA3" w:rsidRDefault="00002BA3" w:rsidP="00002BA3">
      <w:pPr>
        <w:pStyle w:val="Heading3"/>
      </w:pPr>
      <w:r>
        <w:t>LDA</w:t>
      </w:r>
    </w:p>
    <w:p w:rsidR="00002BA3" w:rsidRPr="00002BA3" w:rsidRDefault="00002BA3" w:rsidP="00002BA3">
      <w:pPr>
        <w:pStyle w:val="Heading3"/>
      </w:pPr>
      <w:r>
        <w:t>SFS</w:t>
      </w:r>
    </w:p>
    <w:p w:rsidR="009F71C1" w:rsidRDefault="004671DB" w:rsidP="009F71C1">
      <w:pPr>
        <w:pStyle w:val="Heading2"/>
      </w:pPr>
      <w:r>
        <w:t>Học máy</w:t>
      </w:r>
    </w:p>
    <w:p w:rsidR="00236F5D" w:rsidRPr="00236F5D" w:rsidRDefault="005C40F2" w:rsidP="00236F5D">
      <w:pPr>
        <w:pStyle w:val="000-Noi-Dung"/>
      </w:pPr>
      <w:r>
        <w:t>Giải thuật học máy sử dụng trong luận văn là SVM.</w:t>
      </w:r>
    </w:p>
    <w:p w:rsidR="003A0275" w:rsidRDefault="009F71C1" w:rsidP="00AA24A7">
      <w:pPr>
        <w:pStyle w:val="Heading2"/>
      </w:pPr>
      <w:r>
        <w:lastRenderedPageBreak/>
        <w:t>Mô hình nhận dạng</w:t>
      </w:r>
    </w:p>
    <w:p w:rsidR="003A0275" w:rsidRPr="003A0275" w:rsidRDefault="003A0275" w:rsidP="003A0275">
      <w:pPr>
        <w:pStyle w:val="000-Noi-Dung"/>
        <w:sectPr w:rsidR="003A0275" w:rsidRPr="003A0275" w:rsidSect="00C57CBE">
          <w:headerReference w:type="default" r:id="rId37"/>
          <w:footerReference w:type="default" r:id="rId38"/>
          <w:footerReference w:type="first" r:id="rId39"/>
          <w:type w:val="oddPage"/>
          <w:pgSz w:w="11907" w:h="16840" w:code="9"/>
          <w:pgMar w:top="1728" w:right="1296" w:bottom="1440" w:left="1584" w:header="864" w:footer="720" w:gutter="0"/>
          <w:cols w:space="720"/>
          <w:titlePg/>
        </w:sectPr>
      </w:pPr>
      <w:r>
        <w:t>Mô hình nhận dạng đề xuất có hai phần chính. Phần thứ nhất là mô hình SVM sau khi đã được huấn luyện bằng dữ liệu huấn luyện sau bước trích chọn đặc tính.</w:t>
      </w:r>
      <w:r w:rsidR="00D114C7">
        <w:t xml:space="preserve"> Phần thứ hai là phần kết hợp kết quả giữa các mô hình ứng với các phương pháp trích chọn đặc tính khác nhau. </w:t>
      </w:r>
      <w:r w:rsidR="00BB79F4">
        <w:t>Cơ sở để kết hợp và chọn ra kết quả cuối cùng là trọng số của mỗi phương pháp. Trọng số này chính là độ chính xác của phương pháp đó sau khi kiểm định bằng dữ liệu kiểm định.</w:t>
      </w:r>
      <w:r w:rsidR="006E0F4D">
        <w:t xml:space="preserve"> Ví dụ, với một hành động cần nhận dạng, nếu mỗi phương pháp cho ra một kết quả khác nhau thì kết quả cuối cùng được chọn là kết quả của phương pháp có trọng số cao nhất. </w:t>
      </w:r>
      <w:r w:rsidR="00F200BA">
        <w:t>Trong trường hợp khác, nếu có hai hay nhiều phương pháp cho ra cùng một hành động thì xác suất để chọn hành động đó làm kết quả cuối cùng bằng tổng các trọng số.</w:t>
      </w:r>
    </w:p>
    <w:p w:rsidR="00B05006" w:rsidRPr="00D752D9" w:rsidRDefault="00B05006" w:rsidP="00B05006">
      <w:pPr>
        <w:pStyle w:val="Caption"/>
        <w:jc w:val="center"/>
        <w:rPr>
          <w:lang w:val="vi-VN"/>
        </w:rPr>
      </w:pPr>
      <w:r w:rsidRPr="00D752D9">
        <w:rPr>
          <w:lang w:val="vi-VN"/>
        </w:rPr>
        <w:lastRenderedPageBreak/>
        <w:t>CHƯƠNG 3</w:t>
      </w:r>
    </w:p>
    <w:p w:rsidR="00B05006" w:rsidRDefault="0087582C" w:rsidP="00C80C0F">
      <w:pPr>
        <w:pStyle w:val="Heading1"/>
      </w:pPr>
      <w:bookmarkStart w:id="32" w:name="_Toc420243582"/>
      <w:r>
        <w:t>THỰC NGHIỆM</w:t>
      </w:r>
      <w:r w:rsidR="00CE0E5C" w:rsidRPr="00D752D9">
        <w:rPr>
          <w:lang w:val="vi-VN"/>
        </w:rPr>
        <w:t xml:space="preserve"> VÀ ĐÁNH GIÁ KẾT QUẢ</w:t>
      </w:r>
      <w:bookmarkEnd w:id="32"/>
    </w:p>
    <w:p w:rsidR="00C7177C" w:rsidRDefault="00C7177C" w:rsidP="00C7177C">
      <w:pPr>
        <w:pStyle w:val="Paragraph"/>
      </w:pPr>
    </w:p>
    <w:p w:rsidR="00C7177C" w:rsidRDefault="004D6771" w:rsidP="00C7177C">
      <w:pPr>
        <w:pStyle w:val="000-Noi-Dung"/>
      </w:pPr>
      <w:r>
        <w:t>Quá trình thực nghiệm được chia làm hai giai đoạn.</w:t>
      </w:r>
      <w:r w:rsidR="00CF0911">
        <w:t xml:space="preserve"> Giai đoạn thứ nhất xây dựng mô hình nhận dạng với dữ liệu đầu vào ứng với các phương pháp trích chọn đặc tính khác nhau. Dữ liệu huấn luyện được sử dụng</w:t>
      </w:r>
      <w:r w:rsidR="00A06323">
        <w:t xml:space="preserve"> trong quá</w:t>
      </w:r>
      <w:r w:rsidR="00CF0911">
        <w:t xml:space="preserve"> trình xây dựng mô hình.</w:t>
      </w:r>
      <w:r w:rsidR="00F62076">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t xml:space="preserve"> Kết quả thu được ở giai đoạn thực nghiệm này là độ chính xác của </w:t>
      </w:r>
      <w:r w:rsidR="008D1F1D">
        <w:t xml:space="preserve">mô hình tương ứng với </w:t>
      </w:r>
      <w:r w:rsidR="00DF2CD0">
        <w:t>các phương pháp trích chọn đặc tính</w:t>
      </w:r>
      <w:r w:rsidR="00637E56">
        <w:t>, kết quả này chính là trọng số để xây dựng mô hình hoàn chỉnh trong giai đoạn thực nghiệm thứ hai.</w:t>
      </w:r>
    </w:p>
    <w:p w:rsidR="005E12E2" w:rsidRDefault="00D77F72" w:rsidP="00C7177C">
      <w:pPr>
        <w:pStyle w:val="000-Noi-Dung"/>
      </w:pPr>
      <w:r>
        <w:t xml:space="preserve">Với các trọng số thu được trong giai đoạn thứ nhất, giai đoạn thực nghiệm thứ hai kết hợp tất cả các phương pháp trích chọn đặc tính </w:t>
      </w:r>
      <w:r w:rsidR="00257740">
        <w:t xml:space="preserve">theo tỉ lệ tương ứng để </w:t>
      </w:r>
      <w:r w:rsidR="004B371A">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C7177C" w:rsidRDefault="00FF5EA3" w:rsidP="00FF5EA3">
      <w:pPr>
        <w:pStyle w:val="Heading2"/>
      </w:pPr>
      <w:bookmarkStart w:id="33" w:name="_Toc420243583"/>
      <w:r>
        <w:t>Thông tin chung</w:t>
      </w:r>
      <w:bookmarkEnd w:id="33"/>
    </w:p>
    <w:p w:rsidR="00B05006" w:rsidRDefault="00CB6C5F" w:rsidP="00FF5EA3">
      <w:pPr>
        <w:pStyle w:val="Heading3"/>
      </w:pPr>
      <w:bookmarkStart w:id="34" w:name="_Toc420243584"/>
      <w:r w:rsidRPr="00D752D9">
        <w:t xml:space="preserve">Dữ liệu </w:t>
      </w:r>
      <w:r w:rsidR="0062619E">
        <w:t>sử dụng</w:t>
      </w:r>
      <w:bookmarkEnd w:id="34"/>
    </w:p>
    <w:p w:rsidR="007C14A7" w:rsidRPr="006143B5" w:rsidRDefault="00E41039" w:rsidP="007C14A7">
      <w:pPr>
        <w:pStyle w:val="000-Noi-Dung"/>
        <w:rPr>
          <w:color w:val="000000" w:themeColor="text1"/>
        </w:rPr>
      </w:pPr>
      <w:r>
        <w:t>Như đã trình bày ở các phần trước, dữ liệu sử dụng trong các giai đoạn thực nghiệm là dữ liệu chọn lọc từ cơ sở dữ liệu của CMU Mocap.</w:t>
      </w:r>
      <w:r w:rsidR="00877EC0">
        <w:t xml:space="preserve"> </w:t>
      </w:r>
      <w:r w:rsidR="003B5590">
        <w:t xml:space="preserve">Luận văn này chỉ sử dụng dữ liệu thuộc bốn hành động sau: chạy (run), đi (walk), nhảy (jump) và khiêu vũ (dance). </w:t>
      </w:r>
      <w:r w:rsidR="006143B5">
        <w:t xml:space="preserve">Dữ liệu </w:t>
      </w:r>
      <w:r w:rsidR="00003B78">
        <w:t xml:space="preserve">sau khi </w:t>
      </w:r>
      <w:r w:rsidR="006143B5">
        <w:t xml:space="preserve">chọn </w:t>
      </w:r>
      <w:r w:rsidR="00003B78">
        <w:t xml:space="preserve">lọc </w:t>
      </w:r>
      <w:r w:rsidR="006143B5">
        <w:t>được chia ngẫu nhiên thành ba nhóm khác nhau</w:t>
      </w:r>
      <w:r w:rsidR="00F42F1D">
        <w:t xml:space="preserve">: dữ liệu huấn luyện, dữ liệu kiểm định và dữ liệu </w:t>
      </w:r>
      <w:r w:rsidR="00F42F1D">
        <w:lastRenderedPageBreak/>
        <w:t>kiểm thử</w:t>
      </w:r>
      <w:r w:rsidR="006143B5">
        <w:t xml:space="preserve">. Bảng </w:t>
      </w:r>
      <w:r w:rsidR="006143B5" w:rsidRPr="006143B5">
        <w:rPr>
          <w:color w:val="C00000"/>
        </w:rPr>
        <w:t>xxx</w:t>
      </w:r>
      <w:r w:rsidR="006143B5">
        <w:rPr>
          <w:color w:val="C00000"/>
        </w:rPr>
        <w:t xml:space="preserve"> </w:t>
      </w:r>
      <w:r w:rsidR="006143B5">
        <w:rPr>
          <w:color w:val="000000" w:themeColor="text1"/>
        </w:rPr>
        <w:t>thống kê</w:t>
      </w:r>
      <w:r w:rsidR="006F151D">
        <w:rPr>
          <w:color w:val="000000" w:themeColor="text1"/>
        </w:rPr>
        <w:t xml:space="preserve"> số lượng dữ liệu của từng hành động trong mỗi nhóm.</w:t>
      </w:r>
    </w:p>
    <w:p w:rsidR="00CB6C5F" w:rsidRDefault="001B6970" w:rsidP="00FF5EA3">
      <w:pPr>
        <w:pStyle w:val="Heading3"/>
      </w:pPr>
      <w:bookmarkStart w:id="35" w:name="_Toc420243585"/>
      <w:r w:rsidRPr="00D752D9">
        <w:t>Môi trường triển khai</w:t>
      </w:r>
      <w:bookmarkEnd w:id="35"/>
    </w:p>
    <w:p w:rsidR="008A065C" w:rsidRDefault="00886978" w:rsidP="008A065C">
      <w:pPr>
        <w:pStyle w:val="000-Noi-Dung"/>
      </w:pPr>
      <w:r>
        <w:t>Quá trình thực nghiệm được thực hiện trên một máy tính xách tay sử dụng hệ điều hành Microsoft Windows 7</w:t>
      </w:r>
      <w:r w:rsidR="006053CB">
        <w:t xml:space="preserve"> (64bit)</w:t>
      </w:r>
      <w:r w:rsidR="001A564D">
        <w:t xml:space="preserve"> có cấu hình tương đương một máy tính phổ thông hiện nay. Hình </w:t>
      </w:r>
      <w:r w:rsidR="001A564D" w:rsidRPr="00623A1D">
        <w:rPr>
          <w:color w:val="C00000"/>
        </w:rPr>
        <w:t>xxx</w:t>
      </w:r>
      <w:r w:rsidR="001A564D">
        <w:t xml:space="preserve"> mô tả các thông số kỹ thuật của máy.</w:t>
      </w:r>
    </w:p>
    <w:p w:rsidR="00710272" w:rsidRDefault="00710272" w:rsidP="00710272">
      <w:pPr>
        <w:pStyle w:val="000-Noi-Dung"/>
        <w:ind w:firstLine="0"/>
        <w:jc w:val="center"/>
      </w:pPr>
      <w:r>
        <w:rPr>
          <w:noProof/>
        </w:rPr>
        <w:drawing>
          <wp:inline distT="0" distB="0" distL="0" distR="0">
            <wp:extent cx="5732145" cy="3317240"/>
            <wp:effectExtent l="19050" t="0" r="1905" b="0"/>
            <wp:docPr id="10" name="Picture 9" descr="cau hinh may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 hinh may tinh.png"/>
                    <pic:cNvPicPr/>
                  </pic:nvPicPr>
                  <pic:blipFill>
                    <a:blip r:embed="rId40"/>
                    <a:stretch>
                      <a:fillRect/>
                    </a:stretch>
                  </pic:blipFill>
                  <pic:spPr>
                    <a:xfrm>
                      <a:off x="0" y="0"/>
                      <a:ext cx="5732145" cy="3317240"/>
                    </a:xfrm>
                    <a:prstGeom prst="rect">
                      <a:avLst/>
                    </a:prstGeom>
                  </pic:spPr>
                </pic:pic>
              </a:graphicData>
            </a:graphic>
          </wp:inline>
        </w:drawing>
      </w:r>
    </w:p>
    <w:p w:rsidR="00710272" w:rsidRDefault="00710272" w:rsidP="00710272">
      <w:pPr>
        <w:pStyle w:val="000-Noi-Dung"/>
        <w:ind w:firstLine="0"/>
        <w:jc w:val="center"/>
      </w:pPr>
      <w:r>
        <w:t>Cấu hình máy tính sử dụng trong quá trình thục nghiệm</w:t>
      </w:r>
    </w:p>
    <w:p w:rsidR="004E6D94" w:rsidRDefault="00D3116D" w:rsidP="004E6D94">
      <w:pPr>
        <w:pStyle w:val="000-Noi-Dung"/>
      </w:pPr>
      <w:r>
        <w:t>Ngôn ngữ sử dụng trong chương trình thực nghiệm là ngôn ngữ lập trình c#.</w:t>
      </w:r>
      <w:r w:rsidR="007B20C0">
        <w:t xml:space="preserve"> Bên cạnh đó, chương trình thực nghiệm có sử dụng mộ số thư viện mã nguồn mở như </w:t>
      </w:r>
      <w:r w:rsidR="007B20C0" w:rsidRPr="007B20C0">
        <w:t>Accord.NET</w:t>
      </w:r>
      <w:r w:rsidR="007B20C0">
        <w:rPr>
          <w:rStyle w:val="FootnoteReference"/>
        </w:rPr>
        <w:footnoteReference w:id="16"/>
      </w:r>
      <w:r w:rsidR="007B20C0">
        <w:t xml:space="preserve">, </w:t>
      </w:r>
      <w:r w:rsidR="007B20C0" w:rsidRPr="007B20C0">
        <w:t>AForge.NET</w:t>
      </w:r>
      <w:r w:rsidR="007B20C0">
        <w:rPr>
          <w:rStyle w:val="FootnoteReference"/>
        </w:rPr>
        <w:footnoteReference w:id="17"/>
      </w:r>
      <w:r w:rsidR="008F128E">
        <w:t>.</w:t>
      </w:r>
    </w:p>
    <w:p w:rsidR="001B139A" w:rsidRDefault="001B139A" w:rsidP="001B139A">
      <w:pPr>
        <w:pStyle w:val="Heading2"/>
      </w:pPr>
      <w:bookmarkStart w:id="36" w:name="_Toc420243586"/>
      <w:r>
        <w:lastRenderedPageBreak/>
        <w:t>Các giai đoạn thực nghiệm</w:t>
      </w:r>
      <w:bookmarkEnd w:id="36"/>
    </w:p>
    <w:p w:rsidR="00845A9D" w:rsidRDefault="00845A9D" w:rsidP="00845A9D">
      <w:pPr>
        <w:pStyle w:val="Heading3"/>
      </w:pPr>
      <w:bookmarkStart w:id="37" w:name="_Toc420243587"/>
      <w:r>
        <w:t>Giai đoạn thứ nhất</w:t>
      </w:r>
      <w:bookmarkEnd w:id="37"/>
    </w:p>
    <w:p w:rsidR="00845A9D" w:rsidRPr="00845A9D" w:rsidRDefault="00845A9D" w:rsidP="00845A9D">
      <w:pPr>
        <w:pStyle w:val="Heading3"/>
      </w:pPr>
      <w:bookmarkStart w:id="38" w:name="_Toc420243588"/>
      <w:r>
        <w:t>Giai đoạn thứ hai</w:t>
      </w:r>
      <w:bookmarkEnd w:id="38"/>
    </w:p>
    <w:p w:rsidR="001B6970" w:rsidRPr="00D752D9" w:rsidRDefault="001B6970" w:rsidP="001B139A">
      <w:pPr>
        <w:pStyle w:val="Heading2"/>
      </w:pPr>
      <w:bookmarkStart w:id="39" w:name="_Toc420243589"/>
      <w:r w:rsidRPr="00D752D9">
        <w:t>Kết quả thực nghiệm</w:t>
      </w:r>
      <w:bookmarkEnd w:id="39"/>
    </w:p>
    <w:p w:rsidR="001B6970" w:rsidRPr="00D752D9" w:rsidRDefault="001B6970" w:rsidP="004C6A4A">
      <w:pPr>
        <w:pStyle w:val="Heading2"/>
      </w:pPr>
      <w:bookmarkStart w:id="40" w:name="_Toc420243590"/>
      <w:r w:rsidRPr="00D752D9">
        <w:t>Đánh giá</w:t>
      </w:r>
      <w:bookmarkEnd w:id="40"/>
    </w:p>
    <w:p w:rsidR="00B05006" w:rsidRPr="00D752D9" w:rsidRDefault="00B05006" w:rsidP="00B05006">
      <w:pPr>
        <w:pStyle w:val="StyleParagraph13pt"/>
        <w:rPr>
          <w:lang w:val="vi-VN"/>
        </w:rPr>
      </w:pPr>
      <w:r w:rsidRPr="00D752D9">
        <w:rPr>
          <w:lang w:val="vi-VN"/>
        </w:rPr>
        <w:t>Xxx</w:t>
      </w:r>
    </w:p>
    <w:p w:rsidR="00B05006" w:rsidRPr="00D752D9" w:rsidRDefault="00B05006" w:rsidP="00F76FE2">
      <w:pPr>
        <w:pStyle w:val="Heading3"/>
        <w:rPr>
          <w:lang w:val="vi-VN"/>
        </w:rPr>
      </w:pPr>
      <w:bookmarkStart w:id="41" w:name="_Toc420243591"/>
      <w:r w:rsidRPr="00D752D9">
        <w:rPr>
          <w:lang w:val="vi-VN"/>
        </w:rPr>
        <w:t>Tiêu đề mục con</w:t>
      </w:r>
      <w:bookmarkEnd w:id="41"/>
    </w:p>
    <w:p w:rsidR="00B05006" w:rsidRPr="00D752D9" w:rsidRDefault="00B05006" w:rsidP="00B05006">
      <w:pPr>
        <w:pStyle w:val="Paragraph"/>
        <w:rPr>
          <w:szCs w:val="28"/>
          <w:lang w:val="vi-VN"/>
        </w:rPr>
      </w:pPr>
      <w:r w:rsidRPr="00D752D9">
        <w:rPr>
          <w:sz w:val="26"/>
          <w:szCs w:val="22"/>
          <w:lang w:val="vi-VN"/>
        </w:rPr>
        <w:t>xxx</w:t>
      </w:r>
    </w:p>
    <w:p w:rsidR="00B05006" w:rsidRPr="00D752D9" w:rsidRDefault="00B05006" w:rsidP="004C6A4A">
      <w:pPr>
        <w:pStyle w:val="Heading4"/>
        <w:rPr>
          <w:lang w:val="vi-VN"/>
        </w:rPr>
      </w:pPr>
      <w:bookmarkStart w:id="42" w:name="_Toc420243592"/>
      <w:r w:rsidRPr="00D752D9">
        <w:rPr>
          <w:lang w:val="vi-VN"/>
        </w:rPr>
        <w:t>Tiêu đề mục con nhỏ hơn</w:t>
      </w:r>
      <w:bookmarkEnd w:id="42"/>
    </w:p>
    <w:p w:rsidR="00B05006" w:rsidRPr="00D752D9" w:rsidRDefault="00B05006" w:rsidP="00B05006">
      <w:pPr>
        <w:pStyle w:val="StyleParagraph13pt"/>
        <w:rPr>
          <w:lang w:val="vi-VN"/>
        </w:rPr>
      </w:pPr>
      <w:r w:rsidRPr="00D752D9">
        <w:rPr>
          <w:lang w:val="vi-VN"/>
        </w:rPr>
        <w:t>xxx</w:t>
      </w:r>
    </w:p>
    <w:p w:rsidR="00B05006" w:rsidRPr="00D752D9" w:rsidRDefault="00B05006" w:rsidP="00B05006">
      <w:pPr>
        <w:pStyle w:val="StyleParagraph13pt"/>
        <w:rPr>
          <w:lang w:val="vi-VN"/>
        </w:rPr>
      </w:pPr>
      <w:r w:rsidRPr="00D752D9">
        <w:rPr>
          <w:lang w:val="vi-VN"/>
        </w:rPr>
        <w:t>xxx</w:t>
      </w:r>
    </w:p>
    <w:p w:rsidR="00862EFF" w:rsidRPr="00D752D9" w:rsidRDefault="00862EFF" w:rsidP="007900C4">
      <w:pPr>
        <w:rPr>
          <w:lang w:val="vi-VN"/>
        </w:rPr>
        <w:sectPr w:rsidR="00862EFF" w:rsidRPr="00D752D9" w:rsidSect="00C80C0F">
          <w:pgSz w:w="11907" w:h="16840" w:code="9"/>
          <w:pgMar w:top="1728" w:right="1296" w:bottom="1440" w:left="1584" w:header="864" w:footer="720" w:gutter="0"/>
          <w:cols w:space="720"/>
          <w:titlePg/>
        </w:sectPr>
      </w:pPr>
    </w:p>
    <w:p w:rsidR="007900C4" w:rsidRPr="00D752D9" w:rsidRDefault="00B05006" w:rsidP="007900C4">
      <w:pPr>
        <w:rPr>
          <w:lang w:val="vi-VN"/>
        </w:rPr>
      </w:pPr>
      <w:r w:rsidRPr="00D752D9">
        <w:rPr>
          <w:lang w:val="vi-VN"/>
        </w:rPr>
        <w:lastRenderedPageBreak/>
        <w:br w:type="page"/>
      </w:r>
    </w:p>
    <w:p w:rsidR="007900C4" w:rsidRPr="00D752D9" w:rsidRDefault="00B05006" w:rsidP="00315FE8">
      <w:pPr>
        <w:pStyle w:val="Heading1"/>
        <w:rPr>
          <w:lang w:val="vi-VN"/>
        </w:rPr>
      </w:pPr>
      <w:bookmarkStart w:id="43" w:name="_Toc420243593"/>
      <w:r w:rsidRPr="00D752D9">
        <w:rPr>
          <w:lang w:val="vi-VN"/>
        </w:rPr>
        <w:lastRenderedPageBreak/>
        <w:t>KẾT LUẬN</w:t>
      </w:r>
      <w:bookmarkEnd w:id="43"/>
    </w:p>
    <w:p w:rsidR="00B05006" w:rsidRPr="00D752D9" w:rsidRDefault="00B05006" w:rsidP="00B05006">
      <w:pPr>
        <w:pStyle w:val="Paragraph"/>
        <w:rPr>
          <w:szCs w:val="28"/>
          <w:lang w:val="vi-VN"/>
        </w:rPr>
      </w:pPr>
      <w:r w:rsidRPr="00D752D9">
        <w:rPr>
          <w:sz w:val="26"/>
          <w:szCs w:val="22"/>
          <w:lang w:val="vi-VN"/>
        </w:rPr>
        <w:t>xxx</w:t>
      </w:r>
    </w:p>
    <w:p w:rsidR="00B05006" w:rsidRPr="00D752D9" w:rsidRDefault="00B05006" w:rsidP="00B05006">
      <w:pPr>
        <w:pStyle w:val="Paragraph"/>
        <w:rPr>
          <w:szCs w:val="28"/>
          <w:lang w:val="vi-VN"/>
        </w:rPr>
      </w:pPr>
      <w:r w:rsidRPr="00D752D9">
        <w:rPr>
          <w:sz w:val="26"/>
          <w:szCs w:val="22"/>
          <w:lang w:val="vi-VN"/>
        </w:rPr>
        <w:t>xxx</w:t>
      </w:r>
    </w:p>
    <w:p w:rsidR="007900C4" w:rsidRPr="00D752D9" w:rsidRDefault="007900C4" w:rsidP="007900C4">
      <w:pPr>
        <w:rPr>
          <w:lang w:val="vi-VN"/>
        </w:rPr>
      </w:pPr>
    </w:p>
    <w:p w:rsidR="00B05006" w:rsidRPr="00D752D9" w:rsidRDefault="00B05006" w:rsidP="00B05006">
      <w:pPr>
        <w:rPr>
          <w:lang w:val="vi-VN"/>
        </w:rPr>
        <w:sectPr w:rsidR="00B05006" w:rsidRPr="00D752D9" w:rsidSect="00C57CBE">
          <w:pgSz w:w="11907" w:h="16840" w:code="9"/>
          <w:pgMar w:top="1728" w:right="1296" w:bottom="1440" w:left="1584" w:header="864" w:footer="720" w:gutter="0"/>
          <w:cols w:space="720"/>
          <w:titlePg/>
        </w:sectPr>
      </w:pPr>
    </w:p>
    <w:p w:rsidR="00B05006" w:rsidRPr="00D752D9" w:rsidRDefault="00B05006" w:rsidP="00B05006">
      <w:pPr>
        <w:rPr>
          <w:lang w:val="vi-VN"/>
        </w:rPr>
      </w:pPr>
      <w:r w:rsidRPr="00D752D9">
        <w:rPr>
          <w:lang w:val="vi-VN"/>
        </w:rPr>
        <w:lastRenderedPageBreak/>
        <w:br w:type="page"/>
      </w:r>
    </w:p>
    <w:p w:rsidR="00B05006" w:rsidRPr="00D752D9" w:rsidRDefault="00B05006" w:rsidP="00315FE8">
      <w:pPr>
        <w:pStyle w:val="Heading1"/>
        <w:rPr>
          <w:lang w:val="vi-VN"/>
        </w:rPr>
      </w:pPr>
      <w:bookmarkStart w:id="44" w:name="_Toc420243594"/>
      <w:r w:rsidRPr="00D752D9">
        <w:rPr>
          <w:lang w:val="vi-VN"/>
        </w:rPr>
        <w:lastRenderedPageBreak/>
        <w:t>PHỤ LỤC</w:t>
      </w:r>
      <w:bookmarkEnd w:id="44"/>
    </w:p>
    <w:p w:rsidR="007900C4" w:rsidRPr="00D752D9" w:rsidRDefault="007900C4" w:rsidP="00B05006">
      <w:pPr>
        <w:pStyle w:val="Paragraph"/>
        <w:rPr>
          <w:lang w:val="vi-VN"/>
        </w:rPr>
      </w:pPr>
      <w:r w:rsidRPr="00D752D9">
        <w:rPr>
          <w:lang w:val="vi-VN"/>
        </w:rPr>
        <w:t>Tấ cả các phụ lục nằm ở đây và được đánh số thứ tự cùng tên phụ lục :</w:t>
      </w:r>
    </w:p>
    <w:p w:rsidR="00B05006" w:rsidRPr="00D752D9" w:rsidRDefault="00B05006" w:rsidP="00B05006">
      <w:pPr>
        <w:pStyle w:val="Paragraph"/>
        <w:rPr>
          <w:szCs w:val="28"/>
          <w:lang w:val="vi-VN"/>
        </w:rPr>
      </w:pPr>
      <w:r w:rsidRPr="00D752D9">
        <w:rPr>
          <w:sz w:val="26"/>
          <w:szCs w:val="22"/>
          <w:lang w:val="vi-VN"/>
        </w:rPr>
        <w:t>xxx</w:t>
      </w:r>
    </w:p>
    <w:p w:rsidR="001725E6" w:rsidRPr="00D752D9" w:rsidRDefault="001725E6" w:rsidP="001725E6">
      <w:pPr>
        <w:pStyle w:val="Caption"/>
        <w:rPr>
          <w:lang w:val="vi-VN"/>
        </w:rPr>
      </w:pPr>
      <w:r w:rsidRPr="00D752D9">
        <w:rPr>
          <w:lang w:val="vi-VN"/>
        </w:rPr>
        <w:t xml:space="preserve">PHỤ LỤC </w:t>
      </w:r>
      <w:r w:rsidR="00FE63B3" w:rsidRPr="00D752D9">
        <w:rPr>
          <w:lang w:val="vi-VN"/>
        </w:rPr>
        <w:fldChar w:fldCharType="begin"/>
      </w:r>
      <w:r w:rsidRPr="00D752D9">
        <w:rPr>
          <w:lang w:val="vi-VN"/>
        </w:rPr>
        <w:instrText xml:space="preserve"> SEQ PHỤ_LỤC \* ALPHABETIC </w:instrText>
      </w:r>
      <w:r w:rsidR="00FE63B3" w:rsidRPr="00D752D9">
        <w:rPr>
          <w:lang w:val="vi-VN"/>
        </w:rPr>
        <w:fldChar w:fldCharType="separate"/>
      </w:r>
      <w:r w:rsidR="00332994" w:rsidRPr="00D752D9">
        <w:rPr>
          <w:lang w:val="vi-VN"/>
        </w:rPr>
        <w:t>A</w:t>
      </w:r>
      <w:r w:rsidR="00FE63B3" w:rsidRPr="00D752D9">
        <w:rPr>
          <w:lang w:val="vi-VN"/>
        </w:rPr>
        <w:fldChar w:fldCharType="end"/>
      </w:r>
    </w:p>
    <w:p w:rsidR="001725E6" w:rsidRPr="00D752D9" w:rsidRDefault="001725E6" w:rsidP="001725E6">
      <w:pPr>
        <w:pStyle w:val="Paragraph"/>
        <w:rPr>
          <w:lang w:val="vi-VN"/>
        </w:rPr>
      </w:pPr>
    </w:p>
    <w:p w:rsidR="007900C4" w:rsidRPr="00D752D9" w:rsidRDefault="007900C4" w:rsidP="001725E6">
      <w:pPr>
        <w:pStyle w:val="Paragraph"/>
        <w:rPr>
          <w:lang w:val="vi-VN"/>
        </w:rPr>
      </w:pPr>
      <w:r w:rsidRPr="00D752D9">
        <w:rPr>
          <w:lang w:val="vi-VN"/>
        </w:rPr>
        <w:t>xxx</w:t>
      </w:r>
    </w:p>
    <w:p w:rsidR="007900C4" w:rsidRPr="00D752D9" w:rsidRDefault="007900C4" w:rsidP="007900C4">
      <w:pPr>
        <w:rPr>
          <w:lang w:val="vi-VN"/>
        </w:rPr>
      </w:pPr>
    </w:p>
    <w:p w:rsidR="007900C4" w:rsidRPr="00D752D9" w:rsidRDefault="007900C4" w:rsidP="007900C4">
      <w:pPr>
        <w:rPr>
          <w:lang w:val="vi-VN"/>
        </w:rPr>
      </w:pPr>
      <w:r w:rsidRPr="00D752D9">
        <w:rPr>
          <w:lang w:val="vi-VN"/>
        </w:rPr>
        <w:br w:type="page"/>
      </w:r>
    </w:p>
    <w:p w:rsidR="00862EFF" w:rsidRPr="00D752D9" w:rsidRDefault="007900C4" w:rsidP="008B43CE">
      <w:pPr>
        <w:rPr>
          <w:lang w:val="vi-VN"/>
        </w:rPr>
        <w:sectPr w:rsidR="00862EFF" w:rsidRPr="00D752D9" w:rsidSect="00C57CBE">
          <w:headerReference w:type="default" r:id="rId41"/>
          <w:footerReference w:type="first" r:id="rId42"/>
          <w:pgSz w:w="11907" w:h="16840" w:code="9"/>
          <w:pgMar w:top="1728" w:right="1296" w:bottom="1440" w:left="1584" w:header="864" w:footer="720" w:gutter="0"/>
          <w:pgNumType w:fmt="lowerRoman" w:start="1"/>
          <w:cols w:space="720"/>
          <w:titlePg/>
        </w:sectPr>
      </w:pPr>
      <w:r w:rsidRPr="00D752D9">
        <w:rPr>
          <w:lang w:val="vi-VN"/>
        </w:rPr>
        <w:lastRenderedPageBreak/>
        <w:br w:type="page"/>
      </w:r>
    </w:p>
    <w:p w:rsidR="00467B1C" w:rsidRPr="00D752D9" w:rsidRDefault="00467B1C" w:rsidP="00315FE8">
      <w:pPr>
        <w:pStyle w:val="Heading1"/>
        <w:rPr>
          <w:lang w:val="vi-VN"/>
        </w:rPr>
      </w:pPr>
      <w:bookmarkStart w:id="45" w:name="_Toc420243595"/>
      <w:r w:rsidRPr="00D752D9">
        <w:rPr>
          <w:lang w:val="vi-VN"/>
        </w:rPr>
        <w:lastRenderedPageBreak/>
        <w:t>TÀI LIỆU THAM KHẢO</w:t>
      </w:r>
      <w:bookmarkEnd w:id="45"/>
    </w:p>
    <w:p w:rsidR="00AE2EEE" w:rsidRPr="00D752D9" w:rsidRDefault="00AE2EEE" w:rsidP="00AE2EEE">
      <w:pPr>
        <w:rPr>
          <w:lang w:val="vi-VN"/>
        </w:rPr>
      </w:pPr>
    </w:p>
    <w:p w:rsidR="00755433" w:rsidRPr="00D752D9" w:rsidRDefault="00755433" w:rsidP="00C64E2F">
      <w:pPr>
        <w:pStyle w:val="000-TLTK"/>
      </w:pPr>
      <w:r w:rsidRPr="00D752D9">
        <w:t xml:space="preserve">J.K Aggarwal, Lu Xia (2014), “Human Activity Recognition from 3D Data-A Review”, </w:t>
      </w:r>
      <w:r w:rsidRPr="00D752D9">
        <w:rPr>
          <w:i/>
        </w:rPr>
        <w:t>Pattern Recognition Letters, Elsevier B.V</w:t>
      </w:r>
      <w:r w:rsidRPr="00D752D9">
        <w:t>, USA.</w:t>
      </w:r>
    </w:p>
    <w:p w:rsidR="00755433" w:rsidRPr="00D752D9" w:rsidRDefault="00755433" w:rsidP="00C64E2F">
      <w:pPr>
        <w:pStyle w:val="000-TLTK"/>
      </w:pPr>
      <w:r w:rsidRPr="00D752D9">
        <w:t xml:space="preserve">Aggarwal J.K, Ryoo M.S (2011), “Human Activity Analysis: A Review”, </w:t>
      </w:r>
      <w:r w:rsidRPr="00D752D9">
        <w:rPr>
          <w:i/>
        </w:rPr>
        <w:t>ACM Comput. Surv</w:t>
      </w:r>
      <w:r w:rsidRPr="00D752D9">
        <w:t>, page 16.</w:t>
      </w:r>
    </w:p>
    <w:p w:rsidR="00755433" w:rsidRPr="00D752D9" w:rsidRDefault="00755433" w:rsidP="00C64E2F">
      <w:pPr>
        <w:pStyle w:val="000-TLTK"/>
      </w:pPr>
      <w:r w:rsidRPr="00D752D9">
        <w:t xml:space="preserve">Kohei Arai, Rosa Andrie Asmara (2013), “3D Skeleton model derived from Kinect Depth Sensor Camera andits application to walking style quality evaluations”, </w:t>
      </w:r>
      <w:r w:rsidRPr="00D752D9">
        <w:rPr>
          <w:i/>
        </w:rPr>
        <w:t>IJARAL – International Journal of Advanced in Artificial Intelligence</w:t>
      </w:r>
      <w:r w:rsidRPr="00D752D9">
        <w:t>.</w:t>
      </w:r>
    </w:p>
    <w:p w:rsidR="00755433" w:rsidRPr="00D752D9" w:rsidRDefault="00755433" w:rsidP="00C64E2F">
      <w:pPr>
        <w:pStyle w:val="000-TLTK"/>
      </w:pPr>
      <w:r w:rsidRPr="00D752D9">
        <w:t xml:space="preserve">Turaga P, Chellappa R, Subrahmanian V.S, Udrea O (2008), “Machine Recognition of Human Activities: A survey”, </w:t>
      </w:r>
      <w:r w:rsidRPr="00D752D9">
        <w:rPr>
          <w:i/>
        </w:rPr>
        <w:t>Circuits Syst. Video Technol. IEEE Trans 18</w:t>
      </w:r>
      <w:r w:rsidRPr="00D752D9">
        <w:t>, pages 1473-1488.</w:t>
      </w:r>
    </w:p>
    <w:p w:rsidR="00755433" w:rsidRPr="00D752D9" w:rsidRDefault="00755433" w:rsidP="00C64E2F">
      <w:pPr>
        <w:pStyle w:val="000-TLTK"/>
      </w:pPr>
      <w:r w:rsidRPr="00D752D9">
        <w:t xml:space="preserve">Fengjun Lv, Ramakant Nevatia (2006), “Recongnition and Segmentation of 3D Human Action Using HMM and Multi-class AdaBoost”, </w:t>
      </w:r>
      <w:r w:rsidRPr="00D752D9">
        <w:rPr>
          <w:i/>
        </w:rPr>
        <w:t>Lecture Notes in Computer Science Vlolumn 3954, 2006, pp 359-372</w:t>
      </w:r>
      <w:r w:rsidRPr="00D752D9">
        <w:t>.</w:t>
      </w:r>
    </w:p>
    <w:p w:rsidR="00755433" w:rsidRPr="00D752D9" w:rsidRDefault="00755433" w:rsidP="00C64E2F">
      <w:pPr>
        <w:pStyle w:val="000-TLTK"/>
      </w:pPr>
      <w:r w:rsidRPr="00D752D9">
        <w:t xml:space="preserve">Rizwan Chaudhry, Ferda Ofli, Gregorij Kurillo, Ruzena Bajcsy, René Vidal (2013), “Bio-inspired Dynamic 3D Discriminative Skeletal Features for Human Action Recognition”, </w:t>
      </w:r>
      <w:r w:rsidRPr="00D752D9">
        <w:rPr>
          <w:i/>
        </w:rPr>
        <w:t>CVPR-2013</w:t>
      </w:r>
      <w:r w:rsidRPr="00D752D9">
        <w:t>.</w:t>
      </w:r>
    </w:p>
    <w:p w:rsidR="00755433" w:rsidRPr="00D752D9" w:rsidRDefault="00755433" w:rsidP="00C64E2F">
      <w:pPr>
        <w:pStyle w:val="000-TLTK"/>
      </w:pPr>
      <w:r w:rsidRPr="00D752D9">
        <w:t xml:space="preserve">Raviteja Vemulapalli, Felipe Arrate, Rama Chellappa (2014), “Human Action Recognition by Representing 3D Skeletons as Points in a Lie Group”, </w:t>
      </w:r>
      <w:r w:rsidRPr="00D752D9">
        <w:rPr>
          <w:i/>
        </w:rPr>
        <w:t>CVPR-2014</w:t>
      </w:r>
      <w:r w:rsidRPr="00D752D9">
        <w:t>.</w:t>
      </w:r>
    </w:p>
    <w:p w:rsidR="00755433" w:rsidRPr="00D752D9" w:rsidRDefault="00755433" w:rsidP="00C64E2F">
      <w:pPr>
        <w:pStyle w:val="000-TLTK"/>
      </w:pPr>
      <w:r w:rsidRPr="00D752D9">
        <w:t>http://mocap.cs.cmu.edu/</w:t>
      </w:r>
    </w:p>
    <w:p w:rsidR="00755433" w:rsidRPr="00D752D9" w:rsidRDefault="00755433" w:rsidP="00C64E2F">
      <w:pPr>
        <w:pStyle w:val="000-TLTK"/>
      </w:pPr>
      <w:r w:rsidRPr="00D752D9">
        <w:t xml:space="preserve">Vasileios Argyriou, Maria Petrou, Svetlana Barsky (2010), “Photometric Stereo with an Arbitrary Number of Illuminants”, </w:t>
      </w:r>
      <w:r w:rsidRPr="00D752D9">
        <w:rPr>
          <w:i/>
        </w:rPr>
        <w:t>Computer Vision and Image Understanding 114</w:t>
      </w:r>
      <w:r w:rsidRPr="00D752D9">
        <w:t>, pages 887-900.</w:t>
      </w:r>
    </w:p>
    <w:p w:rsidR="00755433" w:rsidRPr="00D752D9" w:rsidRDefault="00755433" w:rsidP="00C64E2F">
      <w:pPr>
        <w:pStyle w:val="000-TLTK"/>
      </w:pPr>
      <w:r w:rsidRPr="00D752D9">
        <w:t xml:space="preserve">D. Gehrig, T. Schultz (2008), “Selecting Relevant Features for Human Motion Recognition”, </w:t>
      </w:r>
      <w:r w:rsidRPr="00D752D9">
        <w:rPr>
          <w:i/>
        </w:rPr>
        <w:t>ICPR 2008, IEEE</w:t>
      </w:r>
      <w:r w:rsidRPr="00D752D9">
        <w:t>.</w:t>
      </w:r>
    </w:p>
    <w:p w:rsidR="00755433" w:rsidRPr="00D752D9" w:rsidRDefault="00755433" w:rsidP="00C64E2F">
      <w:pPr>
        <w:pStyle w:val="000-TLTK"/>
      </w:pPr>
      <w:r w:rsidRPr="00D752D9">
        <w:lastRenderedPageBreak/>
        <w:t xml:space="preserve">Dana Kulic, Wataru Takano, Yoshihiko Nakamura (2008), “Incremental Learning, Clustering and Hierarchy Formation of Whole Body Motion Patterns using Adaptive Hidden Markov Chains”, </w:t>
      </w:r>
      <w:r w:rsidRPr="00D752D9">
        <w:rPr>
          <w:i/>
        </w:rPr>
        <w:t>The International Journal of Robotics Research vol. 27 no. 7</w:t>
      </w:r>
      <w:r w:rsidRPr="00D752D9">
        <w:t xml:space="preserve"> 761-784.</w:t>
      </w:r>
    </w:p>
    <w:p w:rsidR="00755433" w:rsidRPr="00D752D9" w:rsidRDefault="00755433" w:rsidP="00C64E2F">
      <w:pPr>
        <w:pStyle w:val="000-TLTK"/>
      </w:pPr>
      <w:r w:rsidRPr="00D752D9">
        <w:t>Gita Sukthankar, Katia Sycara (2005), “A Cost Minimization Approach to Human Behavior Recognition”.</w:t>
      </w:r>
    </w:p>
    <w:p w:rsidR="00755433" w:rsidRPr="00D752D9" w:rsidRDefault="00755433" w:rsidP="00C64E2F">
      <w:pPr>
        <w:pStyle w:val="000-TLTK"/>
      </w:pPr>
      <w:r w:rsidRPr="00D752D9">
        <w:t xml:space="preserve">Ahmad Jalal, Shaharyar Kamal, Daijin Kim (2014), “A Depth Video Sensor-Based Life-Logging Human Activity Recognition System for Elderly Care in Smart Indoor Environments”, </w:t>
      </w:r>
      <w:r w:rsidRPr="00D752D9">
        <w:rPr>
          <w:i/>
        </w:rPr>
        <w:t>Sensors-2014</w:t>
      </w:r>
      <w:r w:rsidRPr="00D752D9">
        <w:t>.</w:t>
      </w:r>
    </w:p>
    <w:p w:rsidR="00755433" w:rsidRPr="00D752D9" w:rsidRDefault="00755433" w:rsidP="00C64E2F">
      <w:pPr>
        <w:pStyle w:val="000-TLTK"/>
      </w:pPr>
      <w:r w:rsidRPr="00D752D9">
        <w:t>Lasitha Piyathilaka, Sarah Kodagoda (2013), “Human Activity Recognition for Domestic Robots”.</w:t>
      </w:r>
    </w:p>
    <w:p w:rsidR="00755433" w:rsidRPr="00D752D9" w:rsidRDefault="00755433" w:rsidP="00C64E2F">
      <w:pPr>
        <w:pStyle w:val="000-TLTK"/>
      </w:pPr>
      <w:r w:rsidRPr="00D752D9">
        <w:t>Mi Zhang, Alexander A. Sawchuk (2012), “Motion Primitive-Based Human Activity Recognition Using a Bag-of-Features Approach”.</w:t>
      </w:r>
    </w:p>
    <w:p w:rsidR="00755433" w:rsidRPr="00D752D9" w:rsidRDefault="00755433" w:rsidP="00C64E2F">
      <w:pPr>
        <w:pStyle w:val="000-TLTK"/>
      </w:pPr>
      <w:r w:rsidRPr="00D752D9">
        <w:t xml:space="preserve">Md. Zia Uddin, Nguyen Duc Thang, Jeong Tai Kim, Tae-Seong Kim (2011), “Human Activity Recognition Using Body Joint-Angle Features and Hidden Markov Model”, </w:t>
      </w:r>
      <w:r w:rsidRPr="00D752D9">
        <w:rPr>
          <w:i/>
        </w:rPr>
        <w:t>ETRI Journal, Volume 33</w:t>
      </w:r>
      <w:r w:rsidRPr="00D752D9">
        <w:t>.</w:t>
      </w:r>
    </w:p>
    <w:p w:rsidR="00273E7E" w:rsidRPr="00224E4C" w:rsidRDefault="00273E7E" w:rsidP="00C64E2F">
      <w:pPr>
        <w:pStyle w:val="000-TLTK"/>
      </w:pPr>
      <w:r w:rsidRPr="00D752D9">
        <w:t>V. Argyriou, M. Petrou, S. Barsky</w:t>
      </w:r>
      <w:r w:rsidR="00DA6BCF" w:rsidRPr="00D752D9">
        <w:t xml:space="preserve"> (2010)</w:t>
      </w:r>
      <w:r w:rsidRPr="00D752D9">
        <w:t xml:space="preserve">, </w:t>
      </w:r>
      <w:r w:rsidR="00A7387D" w:rsidRPr="00D752D9">
        <w:t>“</w:t>
      </w:r>
      <w:r w:rsidRPr="00D752D9">
        <w:t>Photometric stereo with an arbitrary number of illuminants</w:t>
      </w:r>
      <w:r w:rsidR="00A7387D" w:rsidRPr="00D752D9">
        <w:t>”</w:t>
      </w:r>
      <w:r w:rsidRPr="00D752D9">
        <w:t xml:space="preserve">, </w:t>
      </w:r>
      <w:r w:rsidR="00DA6BCF" w:rsidRPr="00D752D9">
        <w:rPr>
          <w:i/>
        </w:rPr>
        <w:t xml:space="preserve">CVIU 114 </w:t>
      </w:r>
      <w:r w:rsidRPr="00D752D9">
        <w:rPr>
          <w:i/>
        </w:rPr>
        <w:t>887–900</w:t>
      </w:r>
      <w:r w:rsidRPr="00D752D9">
        <w:t>.</w:t>
      </w:r>
    </w:p>
    <w:p w:rsidR="00224E4C" w:rsidRPr="00D752D9" w:rsidRDefault="00224E4C" w:rsidP="00C64E2F">
      <w:pPr>
        <w:pStyle w:val="000-TLTK"/>
      </w:pPr>
      <w:r>
        <w:rPr>
          <w:lang w:val="en-US"/>
        </w:rPr>
        <w:t xml:space="preserve">K. </w:t>
      </w:r>
      <w:r w:rsidRPr="00224E4C">
        <w:rPr>
          <w:lang w:val="en-US"/>
        </w:rPr>
        <w:t>Adistambha</w:t>
      </w:r>
      <w:r>
        <w:rPr>
          <w:lang w:val="en-US"/>
        </w:rPr>
        <w:t xml:space="preserve">, C. H. </w:t>
      </w:r>
      <w:r w:rsidRPr="00224E4C">
        <w:rPr>
          <w:lang w:val="en-US"/>
        </w:rPr>
        <w:t xml:space="preserve">Ritz </w:t>
      </w:r>
      <w:r>
        <w:rPr>
          <w:lang w:val="en-US"/>
        </w:rPr>
        <w:t xml:space="preserve">, I. S. </w:t>
      </w:r>
      <w:r w:rsidRPr="00224E4C">
        <w:rPr>
          <w:lang w:val="en-US"/>
        </w:rPr>
        <w:t xml:space="preserve">Burnett </w:t>
      </w:r>
      <w:r>
        <w:rPr>
          <w:lang w:val="en-US"/>
        </w:rPr>
        <w:t xml:space="preserve"> (2008), “</w:t>
      </w:r>
      <w:r w:rsidRPr="00224E4C">
        <w:rPr>
          <w:lang w:val="en-US"/>
        </w:rPr>
        <w:t>Motion Classification Using Dynamic Time Warping</w:t>
      </w:r>
      <w:r>
        <w:rPr>
          <w:lang w:val="en-US"/>
        </w:rPr>
        <w:t xml:space="preserve">”, </w:t>
      </w:r>
      <w:r w:rsidRPr="00D752D9">
        <w:rPr>
          <w:i/>
        </w:rPr>
        <w:t>ICPR 2008, IEEE</w:t>
      </w:r>
      <w:r>
        <w:rPr>
          <w:lang w:val="en-US"/>
        </w:rPr>
        <w:t>.</w:t>
      </w:r>
    </w:p>
    <w:p w:rsidR="007900C4" w:rsidRPr="00D752D9" w:rsidRDefault="007900C4" w:rsidP="007900C4">
      <w:pPr>
        <w:rPr>
          <w:lang w:val="vi-VN"/>
        </w:rPr>
        <w:sectPr w:rsidR="007900C4" w:rsidRPr="00D752D9" w:rsidSect="00C57CBE">
          <w:footerReference w:type="first" r:id="rId43"/>
          <w:type w:val="oddPage"/>
          <w:pgSz w:w="11907" w:h="16840" w:code="9"/>
          <w:pgMar w:top="1729" w:right="1298" w:bottom="1440" w:left="1582" w:header="567" w:footer="567" w:gutter="0"/>
          <w:pgNumType w:fmt="lowerRoman"/>
          <w:cols w:space="720"/>
        </w:sectPr>
      </w:pPr>
      <w:r w:rsidRPr="00D752D9">
        <w:rPr>
          <w:lang w:val="vi-VN"/>
        </w:rPr>
        <w:br w:type="page"/>
      </w:r>
    </w:p>
    <w:p w:rsidR="007900C4" w:rsidRPr="00D752D9" w:rsidRDefault="007900C4" w:rsidP="007900C4">
      <w:pPr>
        <w:rPr>
          <w:lang w:val="vi-VN"/>
        </w:rPr>
      </w:pPr>
    </w:p>
    <w:p w:rsidR="007900C4" w:rsidRPr="00D752D9" w:rsidRDefault="007900C4" w:rsidP="00AE2EEE">
      <w:pPr>
        <w:spacing w:before="120" w:after="180"/>
        <w:jc w:val="center"/>
        <w:rPr>
          <w:b/>
          <w:bCs/>
          <w:sz w:val="38"/>
          <w:szCs w:val="34"/>
          <w:lang w:val="vi-VN"/>
        </w:rPr>
      </w:pPr>
      <w:r w:rsidRPr="00D752D9">
        <w:rPr>
          <w:b/>
          <w:bCs/>
          <w:sz w:val="38"/>
          <w:szCs w:val="34"/>
          <w:lang w:val="vi-VN"/>
        </w:rPr>
        <w:t>TÓM TẮT LUẬN VĂN T</w:t>
      </w:r>
      <w:r w:rsidR="00AE2EEE" w:rsidRPr="00D752D9">
        <w:rPr>
          <w:b/>
          <w:bCs/>
          <w:sz w:val="38"/>
          <w:szCs w:val="34"/>
          <w:lang w:val="vi-VN"/>
        </w:rPr>
        <w:t>HẠC SĨ</w:t>
      </w:r>
    </w:p>
    <w:p w:rsidR="000A6B1F" w:rsidRPr="00D752D9" w:rsidRDefault="00A81839" w:rsidP="000A6B1F">
      <w:pPr>
        <w:rPr>
          <w:lang w:val="vi-VN"/>
        </w:rPr>
      </w:pPr>
      <w:r w:rsidRPr="00D752D9">
        <w:rPr>
          <w:lang w:val="vi-VN"/>
        </w:rPr>
        <w:t xml:space="preserve">Phần này </w:t>
      </w:r>
      <w:r w:rsidR="000A6B1F" w:rsidRPr="00D752D9">
        <w:rPr>
          <w:lang w:val="vi-VN"/>
        </w:rPr>
        <w:t xml:space="preserve">viết tên </w:t>
      </w:r>
      <w:r w:rsidR="000A6B1F" w:rsidRPr="00D752D9">
        <w:rPr>
          <w:szCs w:val="24"/>
          <w:lang w:val="vi-VN"/>
        </w:rPr>
        <w:t>đề tài</w:t>
      </w:r>
      <w:r w:rsidR="000A6B1F" w:rsidRPr="00D752D9">
        <w:rPr>
          <w:lang w:val="vi-VN"/>
        </w:rPr>
        <w:t xml:space="preserve"> (chữ nhỏ 13pt) và :</w:t>
      </w:r>
    </w:p>
    <w:p w:rsidR="007900C4" w:rsidRPr="00D752D9" w:rsidRDefault="00AE2EEE" w:rsidP="00AE2EEE">
      <w:pPr>
        <w:rPr>
          <w:lang w:val="vi-VN"/>
        </w:rPr>
      </w:pPr>
      <w:r w:rsidRPr="00D752D9">
        <w:rPr>
          <w:lang w:val="vi-VN"/>
        </w:rPr>
        <w:t>tóm tắt nội dung LUẬN VĂN</w:t>
      </w:r>
      <w:r w:rsidR="00A81839" w:rsidRPr="00D752D9">
        <w:rPr>
          <w:lang w:val="vi-VN"/>
        </w:rPr>
        <w:t>, viết ngắn gọn và rõ ràng</w:t>
      </w:r>
      <w:r w:rsidR="00A81839" w:rsidRPr="00D752D9">
        <w:rPr>
          <w:lang w:val="vi-VN"/>
        </w:rPr>
        <w:br/>
        <w:t>(15 đến 20 dòng) cho biết :</w:t>
      </w:r>
    </w:p>
    <w:p w:rsidR="00A81839" w:rsidRPr="00D752D9" w:rsidRDefault="00A81839" w:rsidP="00F26EDD">
      <w:pPr>
        <w:spacing w:before="120"/>
        <w:rPr>
          <w:lang w:val="vi-VN"/>
        </w:rPr>
      </w:pPr>
      <w:r w:rsidRPr="00D752D9">
        <w:rPr>
          <w:lang w:val="vi-VN"/>
        </w:rPr>
        <w:t>Đ</w:t>
      </w:r>
      <w:r w:rsidR="00FC6CEF" w:rsidRPr="00D752D9">
        <w:rPr>
          <w:lang w:val="vi-VN"/>
        </w:rPr>
        <w:t xml:space="preserve">ề tài </w:t>
      </w:r>
      <w:r w:rsidRPr="00D752D9">
        <w:rPr>
          <w:szCs w:val="24"/>
          <w:lang w:val="vi-VN"/>
        </w:rPr>
        <w:t>đã được</w:t>
      </w:r>
      <w:r w:rsidRPr="00D752D9">
        <w:rPr>
          <w:lang w:val="vi-VN"/>
        </w:rPr>
        <w:t xml:space="preserve"> </w:t>
      </w:r>
      <w:r w:rsidRPr="00D752D9">
        <w:rPr>
          <w:szCs w:val="24"/>
          <w:lang w:val="vi-VN"/>
        </w:rPr>
        <w:t>đặt ra</w:t>
      </w:r>
      <w:r w:rsidRPr="00D752D9">
        <w:rPr>
          <w:lang w:val="vi-VN"/>
        </w:rPr>
        <w:t xml:space="preserve"> </w:t>
      </w:r>
      <w:r w:rsidRPr="00D752D9">
        <w:rPr>
          <w:szCs w:val="24"/>
          <w:lang w:val="vi-VN"/>
        </w:rPr>
        <w:t>như thế nào (bối cảnh), mục đích (giải thích rõ hơn tên đề tài) và nhiệm vụ phải thực hiện (các mục tiêu cụ thể và kết quả cần có)</w:t>
      </w:r>
    </w:p>
    <w:p w:rsidR="00A81839" w:rsidRPr="00D752D9" w:rsidRDefault="00AE2EEE" w:rsidP="00F26EDD">
      <w:pPr>
        <w:spacing w:before="120"/>
        <w:rPr>
          <w:lang w:val="vi-VN"/>
        </w:rPr>
      </w:pPr>
      <w:r w:rsidRPr="00D752D9">
        <w:rPr>
          <w:lang w:val="vi-VN"/>
        </w:rPr>
        <w:t>HV</w:t>
      </w:r>
      <w:r w:rsidR="00A81839" w:rsidRPr="00D752D9">
        <w:rPr>
          <w:lang w:val="vi-VN"/>
        </w:rPr>
        <w:t xml:space="preserve"> </w:t>
      </w:r>
      <w:r w:rsidR="00FC6CEF" w:rsidRPr="00D752D9">
        <w:rPr>
          <w:lang w:val="vi-VN"/>
        </w:rPr>
        <w:t>đã giải quyết vấn đề</w:t>
      </w:r>
      <w:r w:rsidR="007900C4" w:rsidRPr="00D752D9">
        <w:rPr>
          <w:lang w:val="vi-VN"/>
        </w:rPr>
        <w:t xml:space="preserve"> gì</w:t>
      </w:r>
      <w:r w:rsidR="00A81839" w:rsidRPr="00D752D9">
        <w:rPr>
          <w:lang w:val="vi-VN"/>
        </w:rPr>
        <w:t xml:space="preserve"> (đã </w:t>
      </w:r>
      <w:r w:rsidR="00A81839" w:rsidRPr="00D752D9">
        <w:rPr>
          <w:szCs w:val="24"/>
          <w:lang w:val="vi-VN"/>
        </w:rPr>
        <w:t>nghiên cứu</w:t>
      </w:r>
      <w:r w:rsidR="00A81839" w:rsidRPr="00D752D9">
        <w:rPr>
          <w:lang w:val="vi-VN"/>
        </w:rPr>
        <w:t xml:space="preserve"> </w:t>
      </w:r>
      <w:r w:rsidR="00A81839" w:rsidRPr="00D752D9">
        <w:rPr>
          <w:szCs w:val="24"/>
          <w:lang w:val="vi-VN"/>
        </w:rPr>
        <w:t>lý thuyết</w:t>
      </w:r>
      <w:r w:rsidR="007900C4" w:rsidRPr="00D752D9">
        <w:rPr>
          <w:lang w:val="vi-VN"/>
        </w:rPr>
        <w:t>,</w:t>
      </w:r>
      <w:r w:rsidR="00A81839" w:rsidRPr="00D752D9">
        <w:rPr>
          <w:lang w:val="vi-VN"/>
        </w:rPr>
        <w:t xml:space="preserve"> thực tiễn </w:t>
      </w:r>
      <w:r w:rsidR="00A81839" w:rsidRPr="00D752D9">
        <w:rPr>
          <w:szCs w:val="24"/>
          <w:lang w:val="vi-VN"/>
        </w:rPr>
        <w:t>như thế nào</w:t>
      </w:r>
      <w:r w:rsidR="00A81839" w:rsidRPr="00D752D9">
        <w:rPr>
          <w:lang w:val="vi-VN"/>
        </w:rPr>
        <w:t xml:space="preserve">, đã </w:t>
      </w:r>
      <w:r w:rsidR="00A81839" w:rsidRPr="00D752D9">
        <w:rPr>
          <w:szCs w:val="24"/>
          <w:lang w:val="vi-VN"/>
        </w:rPr>
        <w:t>đề xuất</w:t>
      </w:r>
      <w:r w:rsidR="00A81839" w:rsidRPr="00D752D9">
        <w:rPr>
          <w:lang w:val="vi-VN"/>
        </w:rPr>
        <w:t xml:space="preserve"> </w:t>
      </w:r>
      <w:r w:rsidR="00A81839" w:rsidRPr="00D752D9">
        <w:rPr>
          <w:szCs w:val="24"/>
          <w:lang w:val="vi-VN"/>
        </w:rPr>
        <w:t>được</w:t>
      </w:r>
      <w:r w:rsidR="00A81839" w:rsidRPr="00D752D9">
        <w:rPr>
          <w:lang w:val="vi-VN"/>
        </w:rPr>
        <w:t xml:space="preserve"> </w:t>
      </w:r>
      <w:r w:rsidR="00A81839" w:rsidRPr="00D752D9">
        <w:rPr>
          <w:szCs w:val="24"/>
          <w:lang w:val="vi-VN"/>
        </w:rPr>
        <w:t>những</w:t>
      </w:r>
      <w:r w:rsidR="00A81839" w:rsidRPr="00D752D9">
        <w:rPr>
          <w:lang w:val="vi-VN"/>
        </w:rPr>
        <w:t xml:space="preserve"> </w:t>
      </w:r>
      <w:r w:rsidR="00A81839" w:rsidRPr="00D752D9">
        <w:rPr>
          <w:szCs w:val="24"/>
          <w:lang w:val="vi-VN"/>
        </w:rPr>
        <w:t>giải pháp (biện pháp)</w:t>
      </w:r>
      <w:r w:rsidR="00FA23F8" w:rsidRPr="00D752D9">
        <w:rPr>
          <w:lang w:val="vi-VN"/>
        </w:rPr>
        <w:t xml:space="preserve"> hay sáng kiến gì ?). </w:t>
      </w:r>
    </w:p>
    <w:p w:rsidR="00A81839" w:rsidRPr="00D752D9" w:rsidRDefault="00AE2EEE" w:rsidP="00F26EDD">
      <w:pPr>
        <w:spacing w:before="120"/>
        <w:rPr>
          <w:lang w:val="vi-VN"/>
        </w:rPr>
      </w:pPr>
      <w:r w:rsidRPr="00D752D9">
        <w:rPr>
          <w:lang w:val="vi-VN"/>
        </w:rPr>
        <w:t>HV</w:t>
      </w:r>
      <w:r w:rsidR="00A81839" w:rsidRPr="00D752D9">
        <w:rPr>
          <w:lang w:val="vi-VN"/>
        </w:rPr>
        <w:t xml:space="preserve"> đã </w:t>
      </w:r>
      <w:r w:rsidR="00A81839" w:rsidRPr="00D752D9">
        <w:rPr>
          <w:szCs w:val="24"/>
          <w:lang w:val="vi-VN"/>
        </w:rPr>
        <w:t>giải quyết</w:t>
      </w:r>
      <w:r w:rsidR="00A81839" w:rsidRPr="00D752D9">
        <w:rPr>
          <w:lang w:val="vi-VN"/>
        </w:rPr>
        <w:t xml:space="preserve"> đến đâu (nêu </w:t>
      </w:r>
      <w:r w:rsidR="00A81839" w:rsidRPr="00D752D9">
        <w:rPr>
          <w:szCs w:val="24"/>
          <w:lang w:val="vi-VN"/>
        </w:rPr>
        <w:t>một số</w:t>
      </w:r>
      <w:r w:rsidR="00A81839" w:rsidRPr="00D752D9">
        <w:rPr>
          <w:lang w:val="vi-VN"/>
        </w:rPr>
        <w:t xml:space="preserve"> </w:t>
      </w:r>
      <w:r w:rsidR="00A81839" w:rsidRPr="00D752D9">
        <w:rPr>
          <w:szCs w:val="24"/>
          <w:lang w:val="vi-VN"/>
        </w:rPr>
        <w:t>kết quả</w:t>
      </w:r>
      <w:r w:rsidR="00A81839" w:rsidRPr="00D752D9">
        <w:rPr>
          <w:lang w:val="vi-VN"/>
        </w:rPr>
        <w:t xml:space="preserve"> tiêu biểu).</w:t>
      </w:r>
    </w:p>
    <w:p w:rsidR="00D27864" w:rsidRPr="00D752D9" w:rsidRDefault="00D27864" w:rsidP="007900C4">
      <w:pPr>
        <w:rPr>
          <w:lang w:val="vi-VN"/>
        </w:rPr>
      </w:pPr>
    </w:p>
    <w:sectPr w:rsidR="00D27864" w:rsidRPr="00D752D9" w:rsidSect="00C57CBE">
      <w:headerReference w:type="default" r:id="rId44"/>
      <w:footerReference w:type="default" r:id="rId45"/>
      <w:footerReference w:type="first" r:id="rId46"/>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2684" w:rsidRDefault="00B12684">
      <w:r>
        <w:separator/>
      </w:r>
    </w:p>
  </w:endnote>
  <w:endnote w:type="continuationSeparator" w:id="1">
    <w:p w:rsidR="00B12684" w:rsidRDefault="00B126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Default="00AC33EE"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C33EE" w:rsidRDefault="00AC33EE"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C14F14" w:rsidRDefault="00AC33EE"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C14F14" w:rsidRDefault="00AC33EE"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60513F" w:rsidRDefault="00AC33EE"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60513F" w:rsidRDefault="00AC33EE"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C63D68" w:rsidRDefault="00AC33EE"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sidR="00FF15CF">
      <w:rPr>
        <w:rStyle w:val="PageNumber"/>
        <w:noProof/>
        <w:sz w:val="22"/>
        <w:szCs w:val="22"/>
      </w:rPr>
      <w:t>i</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C63D68" w:rsidRDefault="00AC33EE"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D27864" w:rsidRDefault="00AC33EE"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6</w:t>
    </w:r>
    <w:r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60513F" w:rsidRDefault="00AC33EE"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2684" w:rsidRDefault="00B12684">
      <w:r>
        <w:separator/>
      </w:r>
    </w:p>
  </w:footnote>
  <w:footnote w:type="continuationSeparator" w:id="1">
    <w:p w:rsidR="00B12684" w:rsidRDefault="00B12684">
      <w:r>
        <w:continuationSeparator/>
      </w:r>
    </w:p>
  </w:footnote>
  <w:footnote w:id="2">
    <w:p w:rsidR="00AC33EE" w:rsidRPr="00503B13" w:rsidRDefault="00AC33EE">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AC33EE" w:rsidRPr="00F847BF" w:rsidRDefault="00AC33EE">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AC33EE" w:rsidRDefault="00AC33EE">
      <w:pPr>
        <w:pStyle w:val="FootnoteText"/>
      </w:pPr>
      <w:r>
        <w:rPr>
          <w:rStyle w:val="FootnoteReference"/>
        </w:rPr>
        <w:footnoteRef/>
      </w:r>
      <w:r>
        <w:t xml:space="preserve"> Mocap (Motion Capture) là hệ thống chuyên biệt dùng để chụp chuyển động.</w:t>
      </w:r>
    </w:p>
  </w:footnote>
  <w:footnote w:id="5">
    <w:p w:rsidR="00AC33EE" w:rsidRDefault="00AC33EE">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AC33EE" w:rsidRDefault="00AC33EE">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AC33EE" w:rsidRDefault="00AC33EE"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AC33EE" w:rsidRDefault="00AC33EE"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AC33EE" w:rsidRDefault="00AC33EE">
      <w:pPr>
        <w:pStyle w:val="FootnoteText"/>
      </w:pPr>
      <w:r>
        <w:rPr>
          <w:rStyle w:val="FootnoteReference"/>
        </w:rPr>
        <w:footnoteRef/>
      </w:r>
      <w:r>
        <w:t xml:space="preserve"> </w:t>
      </w:r>
      <w:r w:rsidRPr="00AF7254">
        <w:t>http://mocap.cs.cmu.edu</w:t>
      </w:r>
      <w:r>
        <w:t>/.</w:t>
      </w:r>
    </w:p>
  </w:footnote>
  <w:footnote w:id="10">
    <w:p w:rsidR="00AC33EE" w:rsidRDefault="00AC33EE">
      <w:pPr>
        <w:pStyle w:val="FootnoteText"/>
      </w:pPr>
      <w:r>
        <w:rPr>
          <w:rStyle w:val="FootnoteReference"/>
        </w:rPr>
        <w:footnoteRef/>
      </w:r>
      <w:r>
        <w:t xml:space="preserve"> </w:t>
      </w:r>
      <w:r w:rsidRPr="00AF7254">
        <w:t>http://www.mpi-inf.mpg.de/resources/HDM05/</w:t>
      </w:r>
      <w:r>
        <w:t>.</w:t>
      </w:r>
    </w:p>
  </w:footnote>
  <w:footnote w:id="11">
    <w:p w:rsidR="00AC33EE" w:rsidRDefault="00AC33EE">
      <w:pPr>
        <w:pStyle w:val="FootnoteText"/>
      </w:pPr>
      <w:r>
        <w:rPr>
          <w:rStyle w:val="FootnoteReference"/>
        </w:rPr>
        <w:footnoteRef/>
      </w:r>
      <w:r>
        <w:t xml:space="preserve"> </w:t>
      </w:r>
      <w:r w:rsidRPr="00AF7254">
        <w:t>http://kitchen.cs.cmu.edu/</w:t>
      </w:r>
      <w:r>
        <w:t>.</w:t>
      </w:r>
    </w:p>
  </w:footnote>
  <w:footnote w:id="12">
    <w:p w:rsidR="00AC33EE" w:rsidRDefault="00AC33EE">
      <w:pPr>
        <w:pStyle w:val="FootnoteText"/>
      </w:pPr>
      <w:r>
        <w:rPr>
          <w:rStyle w:val="FootnoteReference"/>
        </w:rPr>
        <w:footnoteRef/>
      </w:r>
      <w:r>
        <w:t xml:space="preserve"> </w:t>
      </w:r>
      <w:r w:rsidRPr="00AF7254">
        <w:t>http://www.cs.rochester.edu/%18spark/muri/.</w:t>
      </w:r>
    </w:p>
  </w:footnote>
  <w:footnote w:id="13">
    <w:p w:rsidR="00AC33EE" w:rsidRDefault="00AC33EE">
      <w:pPr>
        <w:pStyle w:val="FootnoteText"/>
      </w:pPr>
      <w:r>
        <w:rPr>
          <w:rStyle w:val="FootnoteReference"/>
        </w:rPr>
        <w:footnoteRef/>
      </w:r>
      <w:r>
        <w:t xml:space="preserve"> </w:t>
      </w:r>
      <w:r w:rsidRPr="00057A56">
        <w:t>http://ias.in.tum.de/software/kitchen-activity-data/.</w:t>
      </w:r>
    </w:p>
  </w:footnote>
  <w:footnote w:id="14">
    <w:p w:rsidR="00AC33EE" w:rsidRDefault="00AC33EE">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AC33EE" w:rsidRDefault="00AC33EE">
      <w:pPr>
        <w:pStyle w:val="FootnoteText"/>
      </w:pPr>
      <w:r>
        <w:rPr>
          <w:rStyle w:val="FootnoteReference"/>
        </w:rPr>
        <w:footnoteRef/>
      </w:r>
      <w:r>
        <w:t xml:space="preserve"> </w:t>
      </w:r>
      <w:r w:rsidRPr="00D32B62">
        <w:t>http://mocap.cs.cmu.edu/resources.php</w:t>
      </w:r>
    </w:p>
  </w:footnote>
  <w:footnote w:id="16">
    <w:p w:rsidR="00AC33EE" w:rsidRDefault="00AC33EE">
      <w:pPr>
        <w:pStyle w:val="FootnoteText"/>
      </w:pPr>
      <w:r>
        <w:rPr>
          <w:rStyle w:val="FootnoteReference"/>
        </w:rPr>
        <w:footnoteRef/>
      </w:r>
      <w:r>
        <w:t xml:space="preserve"> </w:t>
      </w:r>
      <w:r w:rsidRPr="007B20C0">
        <w:t>http://accord-framework.net/</w:t>
      </w:r>
    </w:p>
  </w:footnote>
  <w:footnote w:id="17">
    <w:p w:rsidR="00AC33EE" w:rsidRDefault="00AC33EE">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Default="00AC33EE"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C33EE" w:rsidRDefault="00AC33E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B861A3" w:rsidRDefault="00AC33EE">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B32F18" w:rsidRDefault="00AC33EE" w:rsidP="00FB3C5D">
    <w:pPr>
      <w:pStyle w:val="Header"/>
      <w:tabs>
        <w:tab w:val="clear" w:pos="4320"/>
        <w:tab w:val="clear" w:pos="8640"/>
        <w:tab w:val="right" w:pos="8820"/>
      </w:tabs>
      <w:spacing w:before="60"/>
      <w:jc w:val="center"/>
    </w:pPr>
    <w:r w:rsidRPr="00B32F18">
      <w:rPr>
        <w:rStyle w:val="PageNumber"/>
      </w:rPr>
      <w:fldChar w:fldCharType="begin"/>
    </w:r>
    <w:r w:rsidRPr="00B32F18">
      <w:rPr>
        <w:rStyle w:val="PageNumber"/>
      </w:rPr>
      <w:instrText xml:space="preserve"> PAGE </w:instrText>
    </w:r>
    <w:r w:rsidRPr="00B32F18">
      <w:rPr>
        <w:rStyle w:val="PageNumber"/>
      </w:rPr>
      <w:fldChar w:fldCharType="separate"/>
    </w:r>
    <w:r w:rsidR="00AC5636">
      <w:rPr>
        <w:rStyle w:val="PageNumber"/>
        <w:noProof/>
      </w:rPr>
      <w:t>27</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C14F14" w:rsidRDefault="00AC33EE" w:rsidP="0060513F">
    <w:pPr>
      <w:pStyle w:val="Header"/>
      <w:tabs>
        <w:tab w:val="clear" w:pos="4320"/>
        <w:tab w:val="clear" w:pos="8640"/>
        <w:tab w:val="right" w:pos="8820"/>
      </w:tabs>
      <w:spacing w:before="60"/>
      <w:jc w:val="center"/>
      <w:rPr>
        <w:i/>
      </w:rPr>
    </w:pP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sidR="00FF15CF">
      <w:rPr>
        <w:rStyle w:val="PageNumber"/>
        <w:i/>
        <w:noProof/>
      </w:rPr>
      <w:t>v</w:t>
    </w:r>
    <w:r w:rsidRPr="00C14F14">
      <w:rPr>
        <w:rStyle w:val="PageNumber"/>
        <w:i/>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666220" w:rsidRDefault="00AC33EE" w:rsidP="0060513F">
    <w:pPr>
      <w:pStyle w:val="Header"/>
      <w:tabs>
        <w:tab w:val="clear" w:pos="4320"/>
        <w:tab w:val="clear" w:pos="8640"/>
        <w:tab w:val="right" w:pos="8820"/>
      </w:tabs>
      <w:spacing w:before="60"/>
      <w:jc w:val="center"/>
    </w:pPr>
    <w:r w:rsidRPr="00666220">
      <w:rPr>
        <w:rStyle w:val="PageNumber"/>
      </w:rPr>
      <w:fldChar w:fldCharType="begin"/>
    </w:r>
    <w:r w:rsidRPr="00666220">
      <w:rPr>
        <w:rStyle w:val="PageNumber"/>
      </w:rPr>
      <w:instrText xml:space="preserve"> PAGE </w:instrText>
    </w:r>
    <w:r w:rsidRPr="00666220">
      <w:rPr>
        <w:rStyle w:val="PageNumber"/>
      </w:rPr>
      <w:fldChar w:fldCharType="separate"/>
    </w:r>
    <w:r w:rsidR="00AC5636">
      <w:rPr>
        <w:rStyle w:val="PageNumber"/>
        <w:noProof/>
      </w:rPr>
      <w:t>26</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60513F" w:rsidRDefault="00AC33EE" w:rsidP="0060513F">
    <w:pPr>
      <w:pStyle w:val="Header"/>
      <w:jc w:val="center"/>
    </w:pPr>
    <w:r>
      <w:rPr>
        <w:rStyle w:val="PageNumber"/>
      </w:rPr>
      <w:fldChar w:fldCharType="begin"/>
    </w:r>
    <w:r>
      <w:rPr>
        <w:rStyle w:val="PageNumber"/>
      </w:rPr>
      <w:instrText xml:space="preserve"> PAGE </w:instrText>
    </w:r>
    <w:r>
      <w:rPr>
        <w:rStyle w:val="PageNumber"/>
      </w:rPr>
      <w:fldChar w:fldCharType="separate"/>
    </w:r>
    <w:r w:rsidR="00EE6E2A">
      <w:rPr>
        <w:rStyle w:val="PageNumber"/>
        <w:noProof/>
      </w:rPr>
      <w:t>32</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C14F14" w:rsidRDefault="00AC33EE" w:rsidP="0060513F">
    <w:pPr>
      <w:pStyle w:val="Header"/>
      <w:tabs>
        <w:tab w:val="clear" w:pos="4320"/>
        <w:tab w:val="clear" w:pos="8640"/>
        <w:tab w:val="right" w:pos="9000"/>
      </w:tabs>
      <w:spacing w:before="60"/>
      <w:jc w:val="center"/>
      <w:rPr>
        <w:i/>
      </w:rPr>
    </w:pPr>
    <w:r>
      <w:rPr>
        <w:rStyle w:val="PageNumber"/>
      </w:rPr>
      <w:fldChar w:fldCharType="begin"/>
    </w:r>
    <w:r>
      <w:rPr>
        <w:rStyle w:val="PageNumber"/>
      </w:rPr>
      <w:instrText xml:space="preserve"> PAGE </w:instrText>
    </w:r>
    <w:r>
      <w:rPr>
        <w:rStyle w:val="PageNumber"/>
      </w:rPr>
      <w:fldChar w:fldCharType="separate"/>
    </w:r>
    <w:r w:rsidR="00FF15CF">
      <w:rPr>
        <w:rStyle w:val="PageNumber"/>
        <w:noProof/>
      </w:rPr>
      <w:t>vi</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3EE" w:rsidRPr="00C14F14" w:rsidRDefault="00AC33EE"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E06B9CE"/>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44034"/>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2BA3"/>
    <w:rsid w:val="00003391"/>
    <w:rsid w:val="000036AD"/>
    <w:rsid w:val="00003B78"/>
    <w:rsid w:val="00005266"/>
    <w:rsid w:val="00014E5B"/>
    <w:rsid w:val="00014F9D"/>
    <w:rsid w:val="000173EF"/>
    <w:rsid w:val="00017621"/>
    <w:rsid w:val="0002156B"/>
    <w:rsid w:val="00024ED6"/>
    <w:rsid w:val="00032556"/>
    <w:rsid w:val="00033BD6"/>
    <w:rsid w:val="000366EA"/>
    <w:rsid w:val="00036B81"/>
    <w:rsid w:val="00040AF1"/>
    <w:rsid w:val="0004280D"/>
    <w:rsid w:val="00042B3F"/>
    <w:rsid w:val="000515E7"/>
    <w:rsid w:val="00051AF9"/>
    <w:rsid w:val="00053A99"/>
    <w:rsid w:val="00056D34"/>
    <w:rsid w:val="00057A56"/>
    <w:rsid w:val="00057C25"/>
    <w:rsid w:val="00062378"/>
    <w:rsid w:val="000637F3"/>
    <w:rsid w:val="000650D9"/>
    <w:rsid w:val="000652D8"/>
    <w:rsid w:val="00071D33"/>
    <w:rsid w:val="000739EB"/>
    <w:rsid w:val="000740F5"/>
    <w:rsid w:val="00076166"/>
    <w:rsid w:val="00076232"/>
    <w:rsid w:val="00077357"/>
    <w:rsid w:val="00077801"/>
    <w:rsid w:val="0008235A"/>
    <w:rsid w:val="00084FB4"/>
    <w:rsid w:val="00085882"/>
    <w:rsid w:val="000869FA"/>
    <w:rsid w:val="00087245"/>
    <w:rsid w:val="000874F7"/>
    <w:rsid w:val="00087691"/>
    <w:rsid w:val="00092FB2"/>
    <w:rsid w:val="00093E16"/>
    <w:rsid w:val="000944E5"/>
    <w:rsid w:val="0009570A"/>
    <w:rsid w:val="00097939"/>
    <w:rsid w:val="00097CBE"/>
    <w:rsid w:val="00097D4E"/>
    <w:rsid w:val="000A1BC9"/>
    <w:rsid w:val="000A41A5"/>
    <w:rsid w:val="000A51CC"/>
    <w:rsid w:val="000A6B1F"/>
    <w:rsid w:val="000B1327"/>
    <w:rsid w:val="000B1953"/>
    <w:rsid w:val="000B2AD6"/>
    <w:rsid w:val="000B5C90"/>
    <w:rsid w:val="000B72BB"/>
    <w:rsid w:val="000C04B0"/>
    <w:rsid w:val="000C0EC4"/>
    <w:rsid w:val="000C178D"/>
    <w:rsid w:val="000C2AD0"/>
    <w:rsid w:val="000C2BB2"/>
    <w:rsid w:val="000C2F22"/>
    <w:rsid w:val="000C4261"/>
    <w:rsid w:val="000C4F33"/>
    <w:rsid w:val="000C5622"/>
    <w:rsid w:val="000C7647"/>
    <w:rsid w:val="000D3AB5"/>
    <w:rsid w:val="000D3D11"/>
    <w:rsid w:val="000D4AC3"/>
    <w:rsid w:val="000E4E36"/>
    <w:rsid w:val="000E57A4"/>
    <w:rsid w:val="000E59FF"/>
    <w:rsid w:val="000F1F13"/>
    <w:rsid w:val="000F2ADF"/>
    <w:rsid w:val="000F2F45"/>
    <w:rsid w:val="000F3D41"/>
    <w:rsid w:val="000F3EE6"/>
    <w:rsid w:val="000F4540"/>
    <w:rsid w:val="000F4E3A"/>
    <w:rsid w:val="000F6148"/>
    <w:rsid w:val="000F763D"/>
    <w:rsid w:val="001002FF"/>
    <w:rsid w:val="001012A7"/>
    <w:rsid w:val="00103AB5"/>
    <w:rsid w:val="00107F22"/>
    <w:rsid w:val="001105E4"/>
    <w:rsid w:val="001122C5"/>
    <w:rsid w:val="00112401"/>
    <w:rsid w:val="0011250C"/>
    <w:rsid w:val="0011320C"/>
    <w:rsid w:val="00115783"/>
    <w:rsid w:val="00115CC3"/>
    <w:rsid w:val="00115F3A"/>
    <w:rsid w:val="00116639"/>
    <w:rsid w:val="001201B3"/>
    <w:rsid w:val="00121005"/>
    <w:rsid w:val="00121B06"/>
    <w:rsid w:val="00123ADB"/>
    <w:rsid w:val="00130C10"/>
    <w:rsid w:val="00130EF3"/>
    <w:rsid w:val="0013193B"/>
    <w:rsid w:val="001327E4"/>
    <w:rsid w:val="001331B8"/>
    <w:rsid w:val="0013370C"/>
    <w:rsid w:val="001341B6"/>
    <w:rsid w:val="00140820"/>
    <w:rsid w:val="00141847"/>
    <w:rsid w:val="00144E55"/>
    <w:rsid w:val="001460F7"/>
    <w:rsid w:val="001471D2"/>
    <w:rsid w:val="00150EC8"/>
    <w:rsid w:val="001537C2"/>
    <w:rsid w:val="00154F6B"/>
    <w:rsid w:val="00155607"/>
    <w:rsid w:val="001609FB"/>
    <w:rsid w:val="001616D5"/>
    <w:rsid w:val="00162181"/>
    <w:rsid w:val="0016448B"/>
    <w:rsid w:val="0016767C"/>
    <w:rsid w:val="00167727"/>
    <w:rsid w:val="001705A9"/>
    <w:rsid w:val="001725E6"/>
    <w:rsid w:val="00175255"/>
    <w:rsid w:val="001764CC"/>
    <w:rsid w:val="001807FB"/>
    <w:rsid w:val="00181D60"/>
    <w:rsid w:val="001823A4"/>
    <w:rsid w:val="001844EF"/>
    <w:rsid w:val="001858AE"/>
    <w:rsid w:val="001874DC"/>
    <w:rsid w:val="00190A89"/>
    <w:rsid w:val="001931EE"/>
    <w:rsid w:val="001974CF"/>
    <w:rsid w:val="00197847"/>
    <w:rsid w:val="00197887"/>
    <w:rsid w:val="001A0494"/>
    <w:rsid w:val="001A1518"/>
    <w:rsid w:val="001A1B54"/>
    <w:rsid w:val="001A3347"/>
    <w:rsid w:val="001A4EA9"/>
    <w:rsid w:val="001A4EBD"/>
    <w:rsid w:val="001A5333"/>
    <w:rsid w:val="001A564D"/>
    <w:rsid w:val="001A7C3F"/>
    <w:rsid w:val="001B139A"/>
    <w:rsid w:val="001B1C62"/>
    <w:rsid w:val="001B2A0A"/>
    <w:rsid w:val="001B32BE"/>
    <w:rsid w:val="001B44F6"/>
    <w:rsid w:val="001B6970"/>
    <w:rsid w:val="001C2B76"/>
    <w:rsid w:val="001C4D39"/>
    <w:rsid w:val="001C5CB1"/>
    <w:rsid w:val="001C6444"/>
    <w:rsid w:val="001D1971"/>
    <w:rsid w:val="001D3314"/>
    <w:rsid w:val="001D408C"/>
    <w:rsid w:val="001D46E9"/>
    <w:rsid w:val="001D4B43"/>
    <w:rsid w:val="001D4EA5"/>
    <w:rsid w:val="001D5996"/>
    <w:rsid w:val="001D5A0C"/>
    <w:rsid w:val="001D6D95"/>
    <w:rsid w:val="001D77DE"/>
    <w:rsid w:val="001E0148"/>
    <w:rsid w:val="001E0992"/>
    <w:rsid w:val="001E21CD"/>
    <w:rsid w:val="001E3C58"/>
    <w:rsid w:val="001E46D9"/>
    <w:rsid w:val="001E5F73"/>
    <w:rsid w:val="001E6899"/>
    <w:rsid w:val="001E74B4"/>
    <w:rsid w:val="001F1CED"/>
    <w:rsid w:val="001F2C38"/>
    <w:rsid w:val="001F4088"/>
    <w:rsid w:val="001F5264"/>
    <w:rsid w:val="0020004C"/>
    <w:rsid w:val="0020083B"/>
    <w:rsid w:val="00203747"/>
    <w:rsid w:val="00203DC8"/>
    <w:rsid w:val="002047F4"/>
    <w:rsid w:val="0020747E"/>
    <w:rsid w:val="00207772"/>
    <w:rsid w:val="00212529"/>
    <w:rsid w:val="002125CE"/>
    <w:rsid w:val="00215199"/>
    <w:rsid w:val="00217CB6"/>
    <w:rsid w:val="00220DAE"/>
    <w:rsid w:val="00222001"/>
    <w:rsid w:val="00224E4C"/>
    <w:rsid w:val="00224FF7"/>
    <w:rsid w:val="00226AAA"/>
    <w:rsid w:val="0022749E"/>
    <w:rsid w:val="002318EA"/>
    <w:rsid w:val="002322B8"/>
    <w:rsid w:val="002333E5"/>
    <w:rsid w:val="00233A4A"/>
    <w:rsid w:val="0023414E"/>
    <w:rsid w:val="00234F7E"/>
    <w:rsid w:val="00236F5D"/>
    <w:rsid w:val="00237738"/>
    <w:rsid w:val="00237997"/>
    <w:rsid w:val="00237D34"/>
    <w:rsid w:val="00240DEA"/>
    <w:rsid w:val="002435FA"/>
    <w:rsid w:val="00244BEE"/>
    <w:rsid w:val="0024567F"/>
    <w:rsid w:val="00245DCC"/>
    <w:rsid w:val="00246DA1"/>
    <w:rsid w:val="002470EE"/>
    <w:rsid w:val="002530F4"/>
    <w:rsid w:val="00253EC4"/>
    <w:rsid w:val="00255A9F"/>
    <w:rsid w:val="002566A0"/>
    <w:rsid w:val="00257740"/>
    <w:rsid w:val="002607CA"/>
    <w:rsid w:val="00260A38"/>
    <w:rsid w:val="00261A21"/>
    <w:rsid w:val="00261AFE"/>
    <w:rsid w:val="00263112"/>
    <w:rsid w:val="00265103"/>
    <w:rsid w:val="00265BAA"/>
    <w:rsid w:val="00266942"/>
    <w:rsid w:val="00266DC3"/>
    <w:rsid w:val="00266EE7"/>
    <w:rsid w:val="00270299"/>
    <w:rsid w:val="00270402"/>
    <w:rsid w:val="00270A41"/>
    <w:rsid w:val="00270CA6"/>
    <w:rsid w:val="00272C16"/>
    <w:rsid w:val="00273E7E"/>
    <w:rsid w:val="00273FA2"/>
    <w:rsid w:val="00274829"/>
    <w:rsid w:val="00275837"/>
    <w:rsid w:val="00275D74"/>
    <w:rsid w:val="002770FC"/>
    <w:rsid w:val="00281583"/>
    <w:rsid w:val="00283177"/>
    <w:rsid w:val="00283802"/>
    <w:rsid w:val="00284AFF"/>
    <w:rsid w:val="00284F58"/>
    <w:rsid w:val="002850A9"/>
    <w:rsid w:val="002852B0"/>
    <w:rsid w:val="002853FB"/>
    <w:rsid w:val="00286516"/>
    <w:rsid w:val="00286F42"/>
    <w:rsid w:val="002931CD"/>
    <w:rsid w:val="00294685"/>
    <w:rsid w:val="00294D98"/>
    <w:rsid w:val="00295360"/>
    <w:rsid w:val="002A0E2C"/>
    <w:rsid w:val="002A1674"/>
    <w:rsid w:val="002A16B1"/>
    <w:rsid w:val="002A28CF"/>
    <w:rsid w:val="002A3433"/>
    <w:rsid w:val="002A3DA6"/>
    <w:rsid w:val="002A3ED2"/>
    <w:rsid w:val="002A6594"/>
    <w:rsid w:val="002B02A1"/>
    <w:rsid w:val="002B1B09"/>
    <w:rsid w:val="002B3CCB"/>
    <w:rsid w:val="002C2AF8"/>
    <w:rsid w:val="002C3267"/>
    <w:rsid w:val="002C3C2C"/>
    <w:rsid w:val="002C40F4"/>
    <w:rsid w:val="002C4349"/>
    <w:rsid w:val="002C64A4"/>
    <w:rsid w:val="002C79F2"/>
    <w:rsid w:val="002D0094"/>
    <w:rsid w:val="002D0973"/>
    <w:rsid w:val="002D1D03"/>
    <w:rsid w:val="002D2F47"/>
    <w:rsid w:val="002D6228"/>
    <w:rsid w:val="002D6D05"/>
    <w:rsid w:val="002D7070"/>
    <w:rsid w:val="002E039E"/>
    <w:rsid w:val="002E29D7"/>
    <w:rsid w:val="002E4541"/>
    <w:rsid w:val="002E4B25"/>
    <w:rsid w:val="002E52C9"/>
    <w:rsid w:val="002E59E5"/>
    <w:rsid w:val="002E5F42"/>
    <w:rsid w:val="002E6213"/>
    <w:rsid w:val="002F2058"/>
    <w:rsid w:val="002F221A"/>
    <w:rsid w:val="002F27DB"/>
    <w:rsid w:val="00300348"/>
    <w:rsid w:val="00302B0E"/>
    <w:rsid w:val="00302DE4"/>
    <w:rsid w:val="00302E9B"/>
    <w:rsid w:val="00304738"/>
    <w:rsid w:val="00305502"/>
    <w:rsid w:val="003058EA"/>
    <w:rsid w:val="00307483"/>
    <w:rsid w:val="00307895"/>
    <w:rsid w:val="00310297"/>
    <w:rsid w:val="00312309"/>
    <w:rsid w:val="00312466"/>
    <w:rsid w:val="003130E1"/>
    <w:rsid w:val="00315FE8"/>
    <w:rsid w:val="00322057"/>
    <w:rsid w:val="00323D9A"/>
    <w:rsid w:val="00324E37"/>
    <w:rsid w:val="00325F6C"/>
    <w:rsid w:val="003268A1"/>
    <w:rsid w:val="00327201"/>
    <w:rsid w:val="00330F7D"/>
    <w:rsid w:val="00331433"/>
    <w:rsid w:val="00331FF8"/>
    <w:rsid w:val="00332994"/>
    <w:rsid w:val="00332AAA"/>
    <w:rsid w:val="003342C3"/>
    <w:rsid w:val="00334B9F"/>
    <w:rsid w:val="00334C2D"/>
    <w:rsid w:val="0033758D"/>
    <w:rsid w:val="003412FC"/>
    <w:rsid w:val="0034351B"/>
    <w:rsid w:val="00345771"/>
    <w:rsid w:val="0034746A"/>
    <w:rsid w:val="00347F78"/>
    <w:rsid w:val="00351EB7"/>
    <w:rsid w:val="0035526B"/>
    <w:rsid w:val="00355E34"/>
    <w:rsid w:val="0036248E"/>
    <w:rsid w:val="003626C2"/>
    <w:rsid w:val="00371A96"/>
    <w:rsid w:val="003722E4"/>
    <w:rsid w:val="00372B26"/>
    <w:rsid w:val="0037398C"/>
    <w:rsid w:val="003743B1"/>
    <w:rsid w:val="003759B2"/>
    <w:rsid w:val="003809BD"/>
    <w:rsid w:val="00382989"/>
    <w:rsid w:val="003838DC"/>
    <w:rsid w:val="00383927"/>
    <w:rsid w:val="00383A97"/>
    <w:rsid w:val="0038688F"/>
    <w:rsid w:val="00392D52"/>
    <w:rsid w:val="00393AD9"/>
    <w:rsid w:val="00393D5E"/>
    <w:rsid w:val="0039583F"/>
    <w:rsid w:val="003969EE"/>
    <w:rsid w:val="003A0275"/>
    <w:rsid w:val="003A156A"/>
    <w:rsid w:val="003A175A"/>
    <w:rsid w:val="003A1E44"/>
    <w:rsid w:val="003A2B8E"/>
    <w:rsid w:val="003A2D54"/>
    <w:rsid w:val="003A369C"/>
    <w:rsid w:val="003A4260"/>
    <w:rsid w:val="003A5138"/>
    <w:rsid w:val="003A6016"/>
    <w:rsid w:val="003A65FB"/>
    <w:rsid w:val="003A7C48"/>
    <w:rsid w:val="003B251C"/>
    <w:rsid w:val="003B2737"/>
    <w:rsid w:val="003B3EE6"/>
    <w:rsid w:val="003B5590"/>
    <w:rsid w:val="003C0A78"/>
    <w:rsid w:val="003C0CAB"/>
    <w:rsid w:val="003C20DC"/>
    <w:rsid w:val="003C35F8"/>
    <w:rsid w:val="003C4E62"/>
    <w:rsid w:val="003D0DFF"/>
    <w:rsid w:val="003D13DC"/>
    <w:rsid w:val="003D1BBB"/>
    <w:rsid w:val="003D3591"/>
    <w:rsid w:val="003D38D5"/>
    <w:rsid w:val="003D55C0"/>
    <w:rsid w:val="003E0270"/>
    <w:rsid w:val="003E1AA1"/>
    <w:rsid w:val="003E2EAA"/>
    <w:rsid w:val="003E2F1D"/>
    <w:rsid w:val="003E33D3"/>
    <w:rsid w:val="003E6EC1"/>
    <w:rsid w:val="003F3AC9"/>
    <w:rsid w:val="003F5B7D"/>
    <w:rsid w:val="003F654E"/>
    <w:rsid w:val="0040194F"/>
    <w:rsid w:val="00404944"/>
    <w:rsid w:val="004069ED"/>
    <w:rsid w:val="0040747E"/>
    <w:rsid w:val="00407F6A"/>
    <w:rsid w:val="004162B0"/>
    <w:rsid w:val="004164CF"/>
    <w:rsid w:val="00416E10"/>
    <w:rsid w:val="00417D9F"/>
    <w:rsid w:val="00420050"/>
    <w:rsid w:val="004215FA"/>
    <w:rsid w:val="004272F5"/>
    <w:rsid w:val="0042779A"/>
    <w:rsid w:val="0042784B"/>
    <w:rsid w:val="00430E85"/>
    <w:rsid w:val="0043165B"/>
    <w:rsid w:val="004330A1"/>
    <w:rsid w:val="00433FAB"/>
    <w:rsid w:val="004343A4"/>
    <w:rsid w:val="00434B73"/>
    <w:rsid w:val="0043547D"/>
    <w:rsid w:val="00437D70"/>
    <w:rsid w:val="00440AC3"/>
    <w:rsid w:val="00440D31"/>
    <w:rsid w:val="00441B91"/>
    <w:rsid w:val="00442656"/>
    <w:rsid w:val="00442CD7"/>
    <w:rsid w:val="0044312D"/>
    <w:rsid w:val="004449FE"/>
    <w:rsid w:val="00444D46"/>
    <w:rsid w:val="00447607"/>
    <w:rsid w:val="00450B6B"/>
    <w:rsid w:val="00453988"/>
    <w:rsid w:val="004546A2"/>
    <w:rsid w:val="00454B87"/>
    <w:rsid w:val="004572C3"/>
    <w:rsid w:val="00457E3B"/>
    <w:rsid w:val="004617A7"/>
    <w:rsid w:val="00464DD9"/>
    <w:rsid w:val="004656D4"/>
    <w:rsid w:val="0046691C"/>
    <w:rsid w:val="00466FE0"/>
    <w:rsid w:val="004671DB"/>
    <w:rsid w:val="00467B1C"/>
    <w:rsid w:val="00470D40"/>
    <w:rsid w:val="00472475"/>
    <w:rsid w:val="004733D4"/>
    <w:rsid w:val="00473C78"/>
    <w:rsid w:val="0047689A"/>
    <w:rsid w:val="00477526"/>
    <w:rsid w:val="00480E0E"/>
    <w:rsid w:val="00481020"/>
    <w:rsid w:val="00481286"/>
    <w:rsid w:val="004848EC"/>
    <w:rsid w:val="00485A77"/>
    <w:rsid w:val="00485AB7"/>
    <w:rsid w:val="004903C3"/>
    <w:rsid w:val="004910DD"/>
    <w:rsid w:val="0049276C"/>
    <w:rsid w:val="00492E0A"/>
    <w:rsid w:val="0049394F"/>
    <w:rsid w:val="00495D47"/>
    <w:rsid w:val="004A119C"/>
    <w:rsid w:val="004A1921"/>
    <w:rsid w:val="004A341A"/>
    <w:rsid w:val="004A44E8"/>
    <w:rsid w:val="004A4B07"/>
    <w:rsid w:val="004A6CAF"/>
    <w:rsid w:val="004A76D4"/>
    <w:rsid w:val="004B1B7F"/>
    <w:rsid w:val="004B22EB"/>
    <w:rsid w:val="004B2FF6"/>
    <w:rsid w:val="004B371A"/>
    <w:rsid w:val="004B485D"/>
    <w:rsid w:val="004B5CDE"/>
    <w:rsid w:val="004B6681"/>
    <w:rsid w:val="004B74EB"/>
    <w:rsid w:val="004B7D49"/>
    <w:rsid w:val="004C0047"/>
    <w:rsid w:val="004C0861"/>
    <w:rsid w:val="004C10DB"/>
    <w:rsid w:val="004C6A4A"/>
    <w:rsid w:val="004C773E"/>
    <w:rsid w:val="004D0787"/>
    <w:rsid w:val="004D2B80"/>
    <w:rsid w:val="004D4439"/>
    <w:rsid w:val="004D443A"/>
    <w:rsid w:val="004D4DC2"/>
    <w:rsid w:val="004D59C1"/>
    <w:rsid w:val="004D5AEC"/>
    <w:rsid w:val="004D63AC"/>
    <w:rsid w:val="004D6771"/>
    <w:rsid w:val="004E06F7"/>
    <w:rsid w:val="004E0A1F"/>
    <w:rsid w:val="004E0EFF"/>
    <w:rsid w:val="004E6060"/>
    <w:rsid w:val="004E6303"/>
    <w:rsid w:val="004E6D94"/>
    <w:rsid w:val="004F024C"/>
    <w:rsid w:val="004F0254"/>
    <w:rsid w:val="004F04AB"/>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3B13"/>
    <w:rsid w:val="00506AD1"/>
    <w:rsid w:val="005079FB"/>
    <w:rsid w:val="00511189"/>
    <w:rsid w:val="00517266"/>
    <w:rsid w:val="005215C5"/>
    <w:rsid w:val="0052316D"/>
    <w:rsid w:val="0052370F"/>
    <w:rsid w:val="0052495C"/>
    <w:rsid w:val="0052534A"/>
    <w:rsid w:val="005261F9"/>
    <w:rsid w:val="00527199"/>
    <w:rsid w:val="00530286"/>
    <w:rsid w:val="00530672"/>
    <w:rsid w:val="005328EF"/>
    <w:rsid w:val="005359E3"/>
    <w:rsid w:val="00536A2C"/>
    <w:rsid w:val="00540525"/>
    <w:rsid w:val="00540559"/>
    <w:rsid w:val="00542186"/>
    <w:rsid w:val="00542879"/>
    <w:rsid w:val="00543667"/>
    <w:rsid w:val="00546F10"/>
    <w:rsid w:val="005543AC"/>
    <w:rsid w:val="005549AD"/>
    <w:rsid w:val="005566AD"/>
    <w:rsid w:val="0055791C"/>
    <w:rsid w:val="00560464"/>
    <w:rsid w:val="00561CB2"/>
    <w:rsid w:val="00564081"/>
    <w:rsid w:val="00564222"/>
    <w:rsid w:val="00565A37"/>
    <w:rsid w:val="00567A94"/>
    <w:rsid w:val="00570D5E"/>
    <w:rsid w:val="0057174F"/>
    <w:rsid w:val="0057265D"/>
    <w:rsid w:val="00572AD7"/>
    <w:rsid w:val="00572B05"/>
    <w:rsid w:val="00574582"/>
    <w:rsid w:val="005770BC"/>
    <w:rsid w:val="0057756B"/>
    <w:rsid w:val="0058431C"/>
    <w:rsid w:val="00585C56"/>
    <w:rsid w:val="00585CED"/>
    <w:rsid w:val="00585D30"/>
    <w:rsid w:val="0058612D"/>
    <w:rsid w:val="00586CE7"/>
    <w:rsid w:val="0059118B"/>
    <w:rsid w:val="00591973"/>
    <w:rsid w:val="0059279C"/>
    <w:rsid w:val="00593842"/>
    <w:rsid w:val="005938AE"/>
    <w:rsid w:val="00594995"/>
    <w:rsid w:val="005A274F"/>
    <w:rsid w:val="005A2876"/>
    <w:rsid w:val="005A7D9A"/>
    <w:rsid w:val="005B0857"/>
    <w:rsid w:val="005B1DC9"/>
    <w:rsid w:val="005B4524"/>
    <w:rsid w:val="005B7170"/>
    <w:rsid w:val="005B7355"/>
    <w:rsid w:val="005C07F8"/>
    <w:rsid w:val="005C0F72"/>
    <w:rsid w:val="005C361E"/>
    <w:rsid w:val="005C4093"/>
    <w:rsid w:val="005C40F2"/>
    <w:rsid w:val="005C4724"/>
    <w:rsid w:val="005C5B06"/>
    <w:rsid w:val="005C5BB6"/>
    <w:rsid w:val="005C6F3F"/>
    <w:rsid w:val="005D096A"/>
    <w:rsid w:val="005D09CF"/>
    <w:rsid w:val="005D105D"/>
    <w:rsid w:val="005D2D2E"/>
    <w:rsid w:val="005D3999"/>
    <w:rsid w:val="005D3EC2"/>
    <w:rsid w:val="005D43CD"/>
    <w:rsid w:val="005D458F"/>
    <w:rsid w:val="005E09D4"/>
    <w:rsid w:val="005E124E"/>
    <w:rsid w:val="005E12E2"/>
    <w:rsid w:val="005E2786"/>
    <w:rsid w:val="005E40CD"/>
    <w:rsid w:val="005E415D"/>
    <w:rsid w:val="005E76C3"/>
    <w:rsid w:val="005F0D37"/>
    <w:rsid w:val="005F1436"/>
    <w:rsid w:val="005F4395"/>
    <w:rsid w:val="005F4518"/>
    <w:rsid w:val="005F65AE"/>
    <w:rsid w:val="005F745D"/>
    <w:rsid w:val="00600954"/>
    <w:rsid w:val="00601380"/>
    <w:rsid w:val="00602CC8"/>
    <w:rsid w:val="006047C7"/>
    <w:rsid w:val="0060513F"/>
    <w:rsid w:val="006053CB"/>
    <w:rsid w:val="006143B5"/>
    <w:rsid w:val="006169AC"/>
    <w:rsid w:val="00616EC1"/>
    <w:rsid w:val="006176E4"/>
    <w:rsid w:val="00620D7F"/>
    <w:rsid w:val="00621CBF"/>
    <w:rsid w:val="00622A1F"/>
    <w:rsid w:val="00623895"/>
    <w:rsid w:val="00623A12"/>
    <w:rsid w:val="00623A1D"/>
    <w:rsid w:val="00623A27"/>
    <w:rsid w:val="00623FF5"/>
    <w:rsid w:val="00624EC7"/>
    <w:rsid w:val="006253B0"/>
    <w:rsid w:val="0062619E"/>
    <w:rsid w:val="006264E2"/>
    <w:rsid w:val="00626678"/>
    <w:rsid w:val="006300FD"/>
    <w:rsid w:val="00633A7A"/>
    <w:rsid w:val="0063468C"/>
    <w:rsid w:val="0063532F"/>
    <w:rsid w:val="00637E56"/>
    <w:rsid w:val="00640954"/>
    <w:rsid w:val="006419F2"/>
    <w:rsid w:val="00641CF1"/>
    <w:rsid w:val="00644264"/>
    <w:rsid w:val="0065024F"/>
    <w:rsid w:val="006515D0"/>
    <w:rsid w:val="006523CC"/>
    <w:rsid w:val="006525D2"/>
    <w:rsid w:val="0065271E"/>
    <w:rsid w:val="0065367A"/>
    <w:rsid w:val="00653723"/>
    <w:rsid w:val="00653840"/>
    <w:rsid w:val="00654FFE"/>
    <w:rsid w:val="00655872"/>
    <w:rsid w:val="006565F9"/>
    <w:rsid w:val="00656E4D"/>
    <w:rsid w:val="0065717E"/>
    <w:rsid w:val="00662692"/>
    <w:rsid w:val="00662B93"/>
    <w:rsid w:val="006632F9"/>
    <w:rsid w:val="00663C6A"/>
    <w:rsid w:val="00665504"/>
    <w:rsid w:val="00666220"/>
    <w:rsid w:val="00666822"/>
    <w:rsid w:val="006670F6"/>
    <w:rsid w:val="00667307"/>
    <w:rsid w:val="006702E1"/>
    <w:rsid w:val="00672CDC"/>
    <w:rsid w:val="00673F79"/>
    <w:rsid w:val="0067573B"/>
    <w:rsid w:val="006758CE"/>
    <w:rsid w:val="006762E5"/>
    <w:rsid w:val="00676B12"/>
    <w:rsid w:val="0067753F"/>
    <w:rsid w:val="00680855"/>
    <w:rsid w:val="0068165E"/>
    <w:rsid w:val="00682400"/>
    <w:rsid w:val="00682A4D"/>
    <w:rsid w:val="00682F48"/>
    <w:rsid w:val="0068385C"/>
    <w:rsid w:val="00685B94"/>
    <w:rsid w:val="006866DC"/>
    <w:rsid w:val="00686DE6"/>
    <w:rsid w:val="00686FFA"/>
    <w:rsid w:val="00687BDF"/>
    <w:rsid w:val="00690088"/>
    <w:rsid w:val="006908CE"/>
    <w:rsid w:val="006919F7"/>
    <w:rsid w:val="00692008"/>
    <w:rsid w:val="00693FFD"/>
    <w:rsid w:val="006950E3"/>
    <w:rsid w:val="00696C43"/>
    <w:rsid w:val="00697454"/>
    <w:rsid w:val="006A038F"/>
    <w:rsid w:val="006A0BD7"/>
    <w:rsid w:val="006A1317"/>
    <w:rsid w:val="006A1CE9"/>
    <w:rsid w:val="006A2425"/>
    <w:rsid w:val="006A4CAD"/>
    <w:rsid w:val="006A6168"/>
    <w:rsid w:val="006A61FF"/>
    <w:rsid w:val="006A63CB"/>
    <w:rsid w:val="006A6AB3"/>
    <w:rsid w:val="006A72E1"/>
    <w:rsid w:val="006A7DAC"/>
    <w:rsid w:val="006B0A09"/>
    <w:rsid w:val="006B0AD6"/>
    <w:rsid w:val="006B432E"/>
    <w:rsid w:val="006B54EE"/>
    <w:rsid w:val="006B6BC9"/>
    <w:rsid w:val="006B6D7E"/>
    <w:rsid w:val="006B7017"/>
    <w:rsid w:val="006C31FF"/>
    <w:rsid w:val="006C42FF"/>
    <w:rsid w:val="006C7B05"/>
    <w:rsid w:val="006D1FB0"/>
    <w:rsid w:val="006D2AB6"/>
    <w:rsid w:val="006D3F87"/>
    <w:rsid w:val="006D4FA1"/>
    <w:rsid w:val="006D56E7"/>
    <w:rsid w:val="006D5C0C"/>
    <w:rsid w:val="006D6362"/>
    <w:rsid w:val="006D7188"/>
    <w:rsid w:val="006E0F4D"/>
    <w:rsid w:val="006E51DA"/>
    <w:rsid w:val="006E61ED"/>
    <w:rsid w:val="006E6261"/>
    <w:rsid w:val="006E6AB0"/>
    <w:rsid w:val="006E6ADD"/>
    <w:rsid w:val="006E6CB4"/>
    <w:rsid w:val="006F151D"/>
    <w:rsid w:val="006F4536"/>
    <w:rsid w:val="006F539C"/>
    <w:rsid w:val="006F685A"/>
    <w:rsid w:val="007003EE"/>
    <w:rsid w:val="00701FC4"/>
    <w:rsid w:val="00703FC2"/>
    <w:rsid w:val="00710272"/>
    <w:rsid w:val="00710273"/>
    <w:rsid w:val="00714E27"/>
    <w:rsid w:val="007171F8"/>
    <w:rsid w:val="00720FC5"/>
    <w:rsid w:val="0072190C"/>
    <w:rsid w:val="00722572"/>
    <w:rsid w:val="00722AFD"/>
    <w:rsid w:val="00723189"/>
    <w:rsid w:val="007255C5"/>
    <w:rsid w:val="00727361"/>
    <w:rsid w:val="00727D2C"/>
    <w:rsid w:val="00727EAA"/>
    <w:rsid w:val="00731195"/>
    <w:rsid w:val="00731781"/>
    <w:rsid w:val="007332E5"/>
    <w:rsid w:val="00734F47"/>
    <w:rsid w:val="00735CC7"/>
    <w:rsid w:val="00736274"/>
    <w:rsid w:val="0073677D"/>
    <w:rsid w:val="00736A9D"/>
    <w:rsid w:val="00736FEF"/>
    <w:rsid w:val="00737FAC"/>
    <w:rsid w:val="007404C9"/>
    <w:rsid w:val="00744244"/>
    <w:rsid w:val="007450E9"/>
    <w:rsid w:val="00745894"/>
    <w:rsid w:val="00747523"/>
    <w:rsid w:val="007477D4"/>
    <w:rsid w:val="00747A45"/>
    <w:rsid w:val="0075046A"/>
    <w:rsid w:val="0075244F"/>
    <w:rsid w:val="00752DAC"/>
    <w:rsid w:val="00755342"/>
    <w:rsid w:val="00755433"/>
    <w:rsid w:val="0075595D"/>
    <w:rsid w:val="007570CD"/>
    <w:rsid w:val="00757DC8"/>
    <w:rsid w:val="00760991"/>
    <w:rsid w:val="007626B1"/>
    <w:rsid w:val="00764BA9"/>
    <w:rsid w:val="007662EF"/>
    <w:rsid w:val="0077058B"/>
    <w:rsid w:val="00771FB9"/>
    <w:rsid w:val="00773F6D"/>
    <w:rsid w:val="00775FA5"/>
    <w:rsid w:val="00777F00"/>
    <w:rsid w:val="007802E2"/>
    <w:rsid w:val="00780B11"/>
    <w:rsid w:val="00782671"/>
    <w:rsid w:val="00782ADD"/>
    <w:rsid w:val="00786D67"/>
    <w:rsid w:val="007900C4"/>
    <w:rsid w:val="007912AE"/>
    <w:rsid w:val="00791BB1"/>
    <w:rsid w:val="00792D69"/>
    <w:rsid w:val="0079574D"/>
    <w:rsid w:val="00795FB5"/>
    <w:rsid w:val="0079608D"/>
    <w:rsid w:val="00796EB5"/>
    <w:rsid w:val="007A219F"/>
    <w:rsid w:val="007A29B7"/>
    <w:rsid w:val="007A2A18"/>
    <w:rsid w:val="007A3F02"/>
    <w:rsid w:val="007A75C2"/>
    <w:rsid w:val="007B0516"/>
    <w:rsid w:val="007B0FFA"/>
    <w:rsid w:val="007B1367"/>
    <w:rsid w:val="007B20C0"/>
    <w:rsid w:val="007B31FA"/>
    <w:rsid w:val="007B40DD"/>
    <w:rsid w:val="007C0EBD"/>
    <w:rsid w:val="007C1139"/>
    <w:rsid w:val="007C14A7"/>
    <w:rsid w:val="007C2998"/>
    <w:rsid w:val="007C718F"/>
    <w:rsid w:val="007D1EF8"/>
    <w:rsid w:val="007D26FC"/>
    <w:rsid w:val="007D2B81"/>
    <w:rsid w:val="007D439D"/>
    <w:rsid w:val="007D5FAC"/>
    <w:rsid w:val="007D6A28"/>
    <w:rsid w:val="007D6DEA"/>
    <w:rsid w:val="007D7635"/>
    <w:rsid w:val="007E05F8"/>
    <w:rsid w:val="007E2A57"/>
    <w:rsid w:val="007E52AD"/>
    <w:rsid w:val="007E54A7"/>
    <w:rsid w:val="007E5E42"/>
    <w:rsid w:val="007E795A"/>
    <w:rsid w:val="007F0FA1"/>
    <w:rsid w:val="007F5628"/>
    <w:rsid w:val="007F62EB"/>
    <w:rsid w:val="007F7049"/>
    <w:rsid w:val="007F78E9"/>
    <w:rsid w:val="007F79B5"/>
    <w:rsid w:val="007F7E43"/>
    <w:rsid w:val="008008FA"/>
    <w:rsid w:val="00800AC7"/>
    <w:rsid w:val="00801F2A"/>
    <w:rsid w:val="008023C2"/>
    <w:rsid w:val="00805CD9"/>
    <w:rsid w:val="00805E64"/>
    <w:rsid w:val="00806DA3"/>
    <w:rsid w:val="00810359"/>
    <w:rsid w:val="008122CD"/>
    <w:rsid w:val="00814593"/>
    <w:rsid w:val="00814786"/>
    <w:rsid w:val="00816F52"/>
    <w:rsid w:val="00817A37"/>
    <w:rsid w:val="00821028"/>
    <w:rsid w:val="00822718"/>
    <w:rsid w:val="00825501"/>
    <w:rsid w:val="00826687"/>
    <w:rsid w:val="008267DD"/>
    <w:rsid w:val="00827CE4"/>
    <w:rsid w:val="00827D3C"/>
    <w:rsid w:val="00830B06"/>
    <w:rsid w:val="00831524"/>
    <w:rsid w:val="0083336F"/>
    <w:rsid w:val="00834640"/>
    <w:rsid w:val="0083664F"/>
    <w:rsid w:val="00836E02"/>
    <w:rsid w:val="00837A7D"/>
    <w:rsid w:val="00837C3D"/>
    <w:rsid w:val="00840F68"/>
    <w:rsid w:val="00841DF3"/>
    <w:rsid w:val="00845A9D"/>
    <w:rsid w:val="0084669A"/>
    <w:rsid w:val="00846DDE"/>
    <w:rsid w:val="00847F5E"/>
    <w:rsid w:val="00850511"/>
    <w:rsid w:val="00851282"/>
    <w:rsid w:val="0085148F"/>
    <w:rsid w:val="008530EA"/>
    <w:rsid w:val="0085314A"/>
    <w:rsid w:val="00854691"/>
    <w:rsid w:val="00854E67"/>
    <w:rsid w:val="00854F90"/>
    <w:rsid w:val="00855AAA"/>
    <w:rsid w:val="0085769B"/>
    <w:rsid w:val="008604E0"/>
    <w:rsid w:val="00861C6E"/>
    <w:rsid w:val="00862EFC"/>
    <w:rsid w:val="00862EFF"/>
    <w:rsid w:val="008638E5"/>
    <w:rsid w:val="00865662"/>
    <w:rsid w:val="00865688"/>
    <w:rsid w:val="008712DB"/>
    <w:rsid w:val="00872669"/>
    <w:rsid w:val="00873392"/>
    <w:rsid w:val="0087483A"/>
    <w:rsid w:val="00874982"/>
    <w:rsid w:val="00874F4F"/>
    <w:rsid w:val="0087582C"/>
    <w:rsid w:val="00877EC0"/>
    <w:rsid w:val="008816D5"/>
    <w:rsid w:val="00883FC1"/>
    <w:rsid w:val="00886608"/>
    <w:rsid w:val="00886978"/>
    <w:rsid w:val="00890395"/>
    <w:rsid w:val="00890F25"/>
    <w:rsid w:val="008938C8"/>
    <w:rsid w:val="00893EC9"/>
    <w:rsid w:val="00895802"/>
    <w:rsid w:val="00897BE4"/>
    <w:rsid w:val="008A065C"/>
    <w:rsid w:val="008A156E"/>
    <w:rsid w:val="008A1AAB"/>
    <w:rsid w:val="008A27E6"/>
    <w:rsid w:val="008A3436"/>
    <w:rsid w:val="008A3683"/>
    <w:rsid w:val="008A646D"/>
    <w:rsid w:val="008A647B"/>
    <w:rsid w:val="008A64A9"/>
    <w:rsid w:val="008A7495"/>
    <w:rsid w:val="008A7E61"/>
    <w:rsid w:val="008B0692"/>
    <w:rsid w:val="008B1B82"/>
    <w:rsid w:val="008B1D18"/>
    <w:rsid w:val="008B3940"/>
    <w:rsid w:val="008B43CE"/>
    <w:rsid w:val="008B4657"/>
    <w:rsid w:val="008B5700"/>
    <w:rsid w:val="008B6C6E"/>
    <w:rsid w:val="008C2E9F"/>
    <w:rsid w:val="008C47D0"/>
    <w:rsid w:val="008C5050"/>
    <w:rsid w:val="008C5F99"/>
    <w:rsid w:val="008C69A8"/>
    <w:rsid w:val="008C7035"/>
    <w:rsid w:val="008C70C6"/>
    <w:rsid w:val="008C79D7"/>
    <w:rsid w:val="008C7D9F"/>
    <w:rsid w:val="008D1137"/>
    <w:rsid w:val="008D1F1D"/>
    <w:rsid w:val="008D4957"/>
    <w:rsid w:val="008D5915"/>
    <w:rsid w:val="008D634F"/>
    <w:rsid w:val="008D7B1E"/>
    <w:rsid w:val="008E2E9C"/>
    <w:rsid w:val="008E45D8"/>
    <w:rsid w:val="008E7E3E"/>
    <w:rsid w:val="008F128E"/>
    <w:rsid w:val="008F2841"/>
    <w:rsid w:val="008F29C4"/>
    <w:rsid w:val="008F4DAB"/>
    <w:rsid w:val="008F571F"/>
    <w:rsid w:val="008F7121"/>
    <w:rsid w:val="0090038F"/>
    <w:rsid w:val="00900855"/>
    <w:rsid w:val="00900C11"/>
    <w:rsid w:val="0090142F"/>
    <w:rsid w:val="00901FB7"/>
    <w:rsid w:val="009024F3"/>
    <w:rsid w:val="0090348D"/>
    <w:rsid w:val="0090365F"/>
    <w:rsid w:val="0090444B"/>
    <w:rsid w:val="009048E8"/>
    <w:rsid w:val="00906053"/>
    <w:rsid w:val="00906702"/>
    <w:rsid w:val="00906A82"/>
    <w:rsid w:val="00906C4A"/>
    <w:rsid w:val="00907F82"/>
    <w:rsid w:val="00912712"/>
    <w:rsid w:val="0092017C"/>
    <w:rsid w:val="00921BD3"/>
    <w:rsid w:val="00922464"/>
    <w:rsid w:val="00922785"/>
    <w:rsid w:val="0092283D"/>
    <w:rsid w:val="009243D7"/>
    <w:rsid w:val="00927855"/>
    <w:rsid w:val="0092792A"/>
    <w:rsid w:val="00931AEC"/>
    <w:rsid w:val="00931D3D"/>
    <w:rsid w:val="009325B4"/>
    <w:rsid w:val="00932941"/>
    <w:rsid w:val="0093402D"/>
    <w:rsid w:val="00936DFF"/>
    <w:rsid w:val="009431B5"/>
    <w:rsid w:val="009456C1"/>
    <w:rsid w:val="00946573"/>
    <w:rsid w:val="00946B36"/>
    <w:rsid w:val="00946D21"/>
    <w:rsid w:val="0094789F"/>
    <w:rsid w:val="0095300D"/>
    <w:rsid w:val="009551D7"/>
    <w:rsid w:val="0095541B"/>
    <w:rsid w:val="009615F3"/>
    <w:rsid w:val="009616A1"/>
    <w:rsid w:val="00962669"/>
    <w:rsid w:val="00963A5E"/>
    <w:rsid w:val="00964D6F"/>
    <w:rsid w:val="0096624E"/>
    <w:rsid w:val="009675AD"/>
    <w:rsid w:val="009675B9"/>
    <w:rsid w:val="009678EB"/>
    <w:rsid w:val="00970922"/>
    <w:rsid w:val="00971907"/>
    <w:rsid w:val="00971CC9"/>
    <w:rsid w:val="00971DAE"/>
    <w:rsid w:val="00972EA0"/>
    <w:rsid w:val="009737BF"/>
    <w:rsid w:val="00974A3D"/>
    <w:rsid w:val="00976ABA"/>
    <w:rsid w:val="00977B96"/>
    <w:rsid w:val="00977C70"/>
    <w:rsid w:val="00984C44"/>
    <w:rsid w:val="009852CD"/>
    <w:rsid w:val="00986825"/>
    <w:rsid w:val="009878DA"/>
    <w:rsid w:val="009909E4"/>
    <w:rsid w:val="009913D9"/>
    <w:rsid w:val="009929C5"/>
    <w:rsid w:val="0099568E"/>
    <w:rsid w:val="00996FB3"/>
    <w:rsid w:val="00997612"/>
    <w:rsid w:val="009A13F1"/>
    <w:rsid w:val="009A264F"/>
    <w:rsid w:val="009A282B"/>
    <w:rsid w:val="009A5A31"/>
    <w:rsid w:val="009A79CC"/>
    <w:rsid w:val="009A7B48"/>
    <w:rsid w:val="009A7D61"/>
    <w:rsid w:val="009B0207"/>
    <w:rsid w:val="009B1ACB"/>
    <w:rsid w:val="009B3A4F"/>
    <w:rsid w:val="009B434F"/>
    <w:rsid w:val="009B5A7A"/>
    <w:rsid w:val="009B67EE"/>
    <w:rsid w:val="009B7078"/>
    <w:rsid w:val="009B77A9"/>
    <w:rsid w:val="009C02B4"/>
    <w:rsid w:val="009C1571"/>
    <w:rsid w:val="009C2568"/>
    <w:rsid w:val="009C33D8"/>
    <w:rsid w:val="009C37D9"/>
    <w:rsid w:val="009C43F1"/>
    <w:rsid w:val="009C767B"/>
    <w:rsid w:val="009D13C1"/>
    <w:rsid w:val="009D31F9"/>
    <w:rsid w:val="009D4120"/>
    <w:rsid w:val="009D7778"/>
    <w:rsid w:val="009D77ED"/>
    <w:rsid w:val="009E08EA"/>
    <w:rsid w:val="009E3C51"/>
    <w:rsid w:val="009E514E"/>
    <w:rsid w:val="009E5E6D"/>
    <w:rsid w:val="009F0C77"/>
    <w:rsid w:val="009F34A5"/>
    <w:rsid w:val="009F371C"/>
    <w:rsid w:val="009F53D4"/>
    <w:rsid w:val="009F59F5"/>
    <w:rsid w:val="009F71C1"/>
    <w:rsid w:val="009F783E"/>
    <w:rsid w:val="009F7D6C"/>
    <w:rsid w:val="00A0013D"/>
    <w:rsid w:val="00A01272"/>
    <w:rsid w:val="00A0163D"/>
    <w:rsid w:val="00A0270F"/>
    <w:rsid w:val="00A0376F"/>
    <w:rsid w:val="00A06323"/>
    <w:rsid w:val="00A07B61"/>
    <w:rsid w:val="00A148E3"/>
    <w:rsid w:val="00A15573"/>
    <w:rsid w:val="00A15D2D"/>
    <w:rsid w:val="00A16B44"/>
    <w:rsid w:val="00A20F18"/>
    <w:rsid w:val="00A21BA7"/>
    <w:rsid w:val="00A2262A"/>
    <w:rsid w:val="00A22C2D"/>
    <w:rsid w:val="00A2309F"/>
    <w:rsid w:val="00A2377E"/>
    <w:rsid w:val="00A23A81"/>
    <w:rsid w:val="00A24D8A"/>
    <w:rsid w:val="00A24EF8"/>
    <w:rsid w:val="00A259BA"/>
    <w:rsid w:val="00A2701A"/>
    <w:rsid w:val="00A3230A"/>
    <w:rsid w:val="00A32F9D"/>
    <w:rsid w:val="00A34648"/>
    <w:rsid w:val="00A35599"/>
    <w:rsid w:val="00A365AF"/>
    <w:rsid w:val="00A378B2"/>
    <w:rsid w:val="00A42B81"/>
    <w:rsid w:val="00A44A1E"/>
    <w:rsid w:val="00A4721D"/>
    <w:rsid w:val="00A47DCB"/>
    <w:rsid w:val="00A50661"/>
    <w:rsid w:val="00A50CBA"/>
    <w:rsid w:val="00A52BB6"/>
    <w:rsid w:val="00A55E96"/>
    <w:rsid w:val="00A56BA8"/>
    <w:rsid w:val="00A62CF1"/>
    <w:rsid w:val="00A631DF"/>
    <w:rsid w:val="00A63D2D"/>
    <w:rsid w:val="00A646C0"/>
    <w:rsid w:val="00A67CB1"/>
    <w:rsid w:val="00A70A9D"/>
    <w:rsid w:val="00A720F1"/>
    <w:rsid w:val="00A72314"/>
    <w:rsid w:val="00A728BC"/>
    <w:rsid w:val="00A7387D"/>
    <w:rsid w:val="00A7607C"/>
    <w:rsid w:val="00A76B90"/>
    <w:rsid w:val="00A7749C"/>
    <w:rsid w:val="00A81839"/>
    <w:rsid w:val="00A831E8"/>
    <w:rsid w:val="00A87913"/>
    <w:rsid w:val="00A87B09"/>
    <w:rsid w:val="00A90898"/>
    <w:rsid w:val="00A917F6"/>
    <w:rsid w:val="00A919CB"/>
    <w:rsid w:val="00A9229C"/>
    <w:rsid w:val="00A95800"/>
    <w:rsid w:val="00A960CF"/>
    <w:rsid w:val="00A9617A"/>
    <w:rsid w:val="00A96280"/>
    <w:rsid w:val="00A96BF8"/>
    <w:rsid w:val="00AA104A"/>
    <w:rsid w:val="00AA24A7"/>
    <w:rsid w:val="00AA2BD7"/>
    <w:rsid w:val="00AA2CB4"/>
    <w:rsid w:val="00AA3B19"/>
    <w:rsid w:val="00AA4A8F"/>
    <w:rsid w:val="00AA591B"/>
    <w:rsid w:val="00AB1880"/>
    <w:rsid w:val="00AB344C"/>
    <w:rsid w:val="00AB3AA5"/>
    <w:rsid w:val="00AB5F00"/>
    <w:rsid w:val="00AB5FDE"/>
    <w:rsid w:val="00AB7A50"/>
    <w:rsid w:val="00AC265A"/>
    <w:rsid w:val="00AC2B0A"/>
    <w:rsid w:val="00AC30B4"/>
    <w:rsid w:val="00AC33EE"/>
    <w:rsid w:val="00AC4509"/>
    <w:rsid w:val="00AC5636"/>
    <w:rsid w:val="00AC61EE"/>
    <w:rsid w:val="00AC7EC8"/>
    <w:rsid w:val="00AD1821"/>
    <w:rsid w:val="00AD2E1A"/>
    <w:rsid w:val="00AD35C4"/>
    <w:rsid w:val="00AD5FC4"/>
    <w:rsid w:val="00AD621E"/>
    <w:rsid w:val="00AD6B2C"/>
    <w:rsid w:val="00AD7A74"/>
    <w:rsid w:val="00AE2EEE"/>
    <w:rsid w:val="00AE3A7E"/>
    <w:rsid w:val="00AE3D60"/>
    <w:rsid w:val="00AE496D"/>
    <w:rsid w:val="00AE5776"/>
    <w:rsid w:val="00AE63FA"/>
    <w:rsid w:val="00AE68D1"/>
    <w:rsid w:val="00AE6B85"/>
    <w:rsid w:val="00AE7451"/>
    <w:rsid w:val="00AE76F2"/>
    <w:rsid w:val="00AF1FE1"/>
    <w:rsid w:val="00AF2B1E"/>
    <w:rsid w:val="00AF4485"/>
    <w:rsid w:val="00AF6F4A"/>
    <w:rsid w:val="00AF7163"/>
    <w:rsid w:val="00AF7254"/>
    <w:rsid w:val="00B00C24"/>
    <w:rsid w:val="00B00DED"/>
    <w:rsid w:val="00B0261F"/>
    <w:rsid w:val="00B02846"/>
    <w:rsid w:val="00B0299E"/>
    <w:rsid w:val="00B02BF2"/>
    <w:rsid w:val="00B02CFD"/>
    <w:rsid w:val="00B03131"/>
    <w:rsid w:val="00B04511"/>
    <w:rsid w:val="00B04986"/>
    <w:rsid w:val="00B05006"/>
    <w:rsid w:val="00B0634A"/>
    <w:rsid w:val="00B1037D"/>
    <w:rsid w:val="00B10CBD"/>
    <w:rsid w:val="00B11C6B"/>
    <w:rsid w:val="00B11D01"/>
    <w:rsid w:val="00B12684"/>
    <w:rsid w:val="00B14EBE"/>
    <w:rsid w:val="00B15075"/>
    <w:rsid w:val="00B1585D"/>
    <w:rsid w:val="00B166C3"/>
    <w:rsid w:val="00B16904"/>
    <w:rsid w:val="00B1731D"/>
    <w:rsid w:val="00B2026B"/>
    <w:rsid w:val="00B215E9"/>
    <w:rsid w:val="00B23553"/>
    <w:rsid w:val="00B25404"/>
    <w:rsid w:val="00B25795"/>
    <w:rsid w:val="00B26C4D"/>
    <w:rsid w:val="00B2703F"/>
    <w:rsid w:val="00B3083E"/>
    <w:rsid w:val="00B309E6"/>
    <w:rsid w:val="00B313C6"/>
    <w:rsid w:val="00B315A1"/>
    <w:rsid w:val="00B31E71"/>
    <w:rsid w:val="00B3298A"/>
    <w:rsid w:val="00B32F18"/>
    <w:rsid w:val="00B335D0"/>
    <w:rsid w:val="00B3423C"/>
    <w:rsid w:val="00B34A0E"/>
    <w:rsid w:val="00B34C84"/>
    <w:rsid w:val="00B3502A"/>
    <w:rsid w:val="00B35B31"/>
    <w:rsid w:val="00B372DB"/>
    <w:rsid w:val="00B372EB"/>
    <w:rsid w:val="00B37F77"/>
    <w:rsid w:val="00B40407"/>
    <w:rsid w:val="00B40DF2"/>
    <w:rsid w:val="00B428AD"/>
    <w:rsid w:val="00B4328A"/>
    <w:rsid w:val="00B43F11"/>
    <w:rsid w:val="00B45D44"/>
    <w:rsid w:val="00B460A5"/>
    <w:rsid w:val="00B46F0B"/>
    <w:rsid w:val="00B50797"/>
    <w:rsid w:val="00B50DAE"/>
    <w:rsid w:val="00B517E3"/>
    <w:rsid w:val="00B5215E"/>
    <w:rsid w:val="00B52847"/>
    <w:rsid w:val="00B54256"/>
    <w:rsid w:val="00B574BE"/>
    <w:rsid w:val="00B6042E"/>
    <w:rsid w:val="00B61998"/>
    <w:rsid w:val="00B63F9F"/>
    <w:rsid w:val="00B64805"/>
    <w:rsid w:val="00B64FF7"/>
    <w:rsid w:val="00B65437"/>
    <w:rsid w:val="00B66645"/>
    <w:rsid w:val="00B67530"/>
    <w:rsid w:val="00B677EC"/>
    <w:rsid w:val="00B73FB0"/>
    <w:rsid w:val="00B75B9F"/>
    <w:rsid w:val="00B77806"/>
    <w:rsid w:val="00B81E43"/>
    <w:rsid w:val="00B84A11"/>
    <w:rsid w:val="00B858DA"/>
    <w:rsid w:val="00B861A3"/>
    <w:rsid w:val="00B87201"/>
    <w:rsid w:val="00B87202"/>
    <w:rsid w:val="00B87A2D"/>
    <w:rsid w:val="00B90A25"/>
    <w:rsid w:val="00B9415B"/>
    <w:rsid w:val="00B95563"/>
    <w:rsid w:val="00BA21D9"/>
    <w:rsid w:val="00BA35E1"/>
    <w:rsid w:val="00BA3648"/>
    <w:rsid w:val="00BA57D8"/>
    <w:rsid w:val="00BA7784"/>
    <w:rsid w:val="00BB0AB6"/>
    <w:rsid w:val="00BB64A9"/>
    <w:rsid w:val="00BB6C14"/>
    <w:rsid w:val="00BB79F4"/>
    <w:rsid w:val="00BC04D8"/>
    <w:rsid w:val="00BC0ECF"/>
    <w:rsid w:val="00BC199C"/>
    <w:rsid w:val="00BC1D18"/>
    <w:rsid w:val="00BC23C7"/>
    <w:rsid w:val="00BC3BEE"/>
    <w:rsid w:val="00BC4800"/>
    <w:rsid w:val="00BC521B"/>
    <w:rsid w:val="00BC5866"/>
    <w:rsid w:val="00BC5FF7"/>
    <w:rsid w:val="00BC6978"/>
    <w:rsid w:val="00BC7063"/>
    <w:rsid w:val="00BC7248"/>
    <w:rsid w:val="00BD0193"/>
    <w:rsid w:val="00BD311A"/>
    <w:rsid w:val="00BD34EE"/>
    <w:rsid w:val="00BD3B78"/>
    <w:rsid w:val="00BD5007"/>
    <w:rsid w:val="00BD524F"/>
    <w:rsid w:val="00BD5D92"/>
    <w:rsid w:val="00BE0BE9"/>
    <w:rsid w:val="00BE2A5A"/>
    <w:rsid w:val="00BE6BB5"/>
    <w:rsid w:val="00BF1E30"/>
    <w:rsid w:val="00BF23D1"/>
    <w:rsid w:val="00BF45FD"/>
    <w:rsid w:val="00BF66BF"/>
    <w:rsid w:val="00BF7EE0"/>
    <w:rsid w:val="00BF7FF6"/>
    <w:rsid w:val="00C01779"/>
    <w:rsid w:val="00C02550"/>
    <w:rsid w:val="00C03915"/>
    <w:rsid w:val="00C03FB5"/>
    <w:rsid w:val="00C04027"/>
    <w:rsid w:val="00C05383"/>
    <w:rsid w:val="00C05466"/>
    <w:rsid w:val="00C0570D"/>
    <w:rsid w:val="00C0604D"/>
    <w:rsid w:val="00C06BBD"/>
    <w:rsid w:val="00C11F50"/>
    <w:rsid w:val="00C13E45"/>
    <w:rsid w:val="00C14F14"/>
    <w:rsid w:val="00C14F62"/>
    <w:rsid w:val="00C16CE8"/>
    <w:rsid w:val="00C219D2"/>
    <w:rsid w:val="00C24EEE"/>
    <w:rsid w:val="00C25017"/>
    <w:rsid w:val="00C26100"/>
    <w:rsid w:val="00C26813"/>
    <w:rsid w:val="00C274BE"/>
    <w:rsid w:val="00C30D3A"/>
    <w:rsid w:val="00C32083"/>
    <w:rsid w:val="00C3317C"/>
    <w:rsid w:val="00C33759"/>
    <w:rsid w:val="00C3432F"/>
    <w:rsid w:val="00C34614"/>
    <w:rsid w:val="00C3499E"/>
    <w:rsid w:val="00C35073"/>
    <w:rsid w:val="00C36311"/>
    <w:rsid w:val="00C36DB2"/>
    <w:rsid w:val="00C4051B"/>
    <w:rsid w:val="00C4217D"/>
    <w:rsid w:val="00C43A26"/>
    <w:rsid w:val="00C51240"/>
    <w:rsid w:val="00C51A7F"/>
    <w:rsid w:val="00C52CA7"/>
    <w:rsid w:val="00C534A5"/>
    <w:rsid w:val="00C537D4"/>
    <w:rsid w:val="00C53A8C"/>
    <w:rsid w:val="00C55BF8"/>
    <w:rsid w:val="00C57207"/>
    <w:rsid w:val="00C57CBE"/>
    <w:rsid w:val="00C57F13"/>
    <w:rsid w:val="00C60B86"/>
    <w:rsid w:val="00C60BFF"/>
    <w:rsid w:val="00C60D95"/>
    <w:rsid w:val="00C61B72"/>
    <w:rsid w:val="00C63D68"/>
    <w:rsid w:val="00C64080"/>
    <w:rsid w:val="00C640AF"/>
    <w:rsid w:val="00C641C6"/>
    <w:rsid w:val="00C64E2F"/>
    <w:rsid w:val="00C676A8"/>
    <w:rsid w:val="00C70239"/>
    <w:rsid w:val="00C7177C"/>
    <w:rsid w:val="00C736C5"/>
    <w:rsid w:val="00C76241"/>
    <w:rsid w:val="00C76ED0"/>
    <w:rsid w:val="00C80C0F"/>
    <w:rsid w:val="00C81E0B"/>
    <w:rsid w:val="00C841BD"/>
    <w:rsid w:val="00C852B6"/>
    <w:rsid w:val="00C8739B"/>
    <w:rsid w:val="00C909B2"/>
    <w:rsid w:val="00C90AAE"/>
    <w:rsid w:val="00C931F3"/>
    <w:rsid w:val="00C93CD2"/>
    <w:rsid w:val="00C95158"/>
    <w:rsid w:val="00C956C9"/>
    <w:rsid w:val="00C977B8"/>
    <w:rsid w:val="00CA5FBD"/>
    <w:rsid w:val="00CA609E"/>
    <w:rsid w:val="00CB04DF"/>
    <w:rsid w:val="00CB3159"/>
    <w:rsid w:val="00CB39D8"/>
    <w:rsid w:val="00CB3DEA"/>
    <w:rsid w:val="00CB3E5E"/>
    <w:rsid w:val="00CB44E2"/>
    <w:rsid w:val="00CB4636"/>
    <w:rsid w:val="00CB4E3E"/>
    <w:rsid w:val="00CB548E"/>
    <w:rsid w:val="00CB6A69"/>
    <w:rsid w:val="00CB6C5F"/>
    <w:rsid w:val="00CB71D1"/>
    <w:rsid w:val="00CB7789"/>
    <w:rsid w:val="00CC121A"/>
    <w:rsid w:val="00CC1635"/>
    <w:rsid w:val="00CC5164"/>
    <w:rsid w:val="00CC56F1"/>
    <w:rsid w:val="00CC5906"/>
    <w:rsid w:val="00CD09E1"/>
    <w:rsid w:val="00CD0CBE"/>
    <w:rsid w:val="00CD2C29"/>
    <w:rsid w:val="00CD3BD2"/>
    <w:rsid w:val="00CD572E"/>
    <w:rsid w:val="00CD5BAB"/>
    <w:rsid w:val="00CD6A75"/>
    <w:rsid w:val="00CE07B3"/>
    <w:rsid w:val="00CE0E5C"/>
    <w:rsid w:val="00CE1ED4"/>
    <w:rsid w:val="00CE2D02"/>
    <w:rsid w:val="00CE6E20"/>
    <w:rsid w:val="00CE7BF0"/>
    <w:rsid w:val="00CF0911"/>
    <w:rsid w:val="00CF16CD"/>
    <w:rsid w:val="00CF1B29"/>
    <w:rsid w:val="00CF1BF1"/>
    <w:rsid w:val="00CF3B57"/>
    <w:rsid w:val="00CF4852"/>
    <w:rsid w:val="00CF59EA"/>
    <w:rsid w:val="00CF6277"/>
    <w:rsid w:val="00CF6CFA"/>
    <w:rsid w:val="00CF7B8F"/>
    <w:rsid w:val="00D00869"/>
    <w:rsid w:val="00D0569D"/>
    <w:rsid w:val="00D05CC6"/>
    <w:rsid w:val="00D06E3C"/>
    <w:rsid w:val="00D071E4"/>
    <w:rsid w:val="00D1017A"/>
    <w:rsid w:val="00D114C7"/>
    <w:rsid w:val="00D11947"/>
    <w:rsid w:val="00D126D0"/>
    <w:rsid w:val="00D129C0"/>
    <w:rsid w:val="00D12FAB"/>
    <w:rsid w:val="00D14C30"/>
    <w:rsid w:val="00D155C5"/>
    <w:rsid w:val="00D17099"/>
    <w:rsid w:val="00D176EB"/>
    <w:rsid w:val="00D20E31"/>
    <w:rsid w:val="00D2121E"/>
    <w:rsid w:val="00D25481"/>
    <w:rsid w:val="00D25FC2"/>
    <w:rsid w:val="00D26AB1"/>
    <w:rsid w:val="00D27864"/>
    <w:rsid w:val="00D27F5B"/>
    <w:rsid w:val="00D310FC"/>
    <w:rsid w:val="00D3116D"/>
    <w:rsid w:val="00D31AD5"/>
    <w:rsid w:val="00D32B62"/>
    <w:rsid w:val="00D34921"/>
    <w:rsid w:val="00D37BB5"/>
    <w:rsid w:val="00D41D66"/>
    <w:rsid w:val="00D42AF7"/>
    <w:rsid w:val="00D46AC4"/>
    <w:rsid w:val="00D5065C"/>
    <w:rsid w:val="00D50A38"/>
    <w:rsid w:val="00D50A8F"/>
    <w:rsid w:val="00D5102C"/>
    <w:rsid w:val="00D51AE2"/>
    <w:rsid w:val="00D5440D"/>
    <w:rsid w:val="00D55CB4"/>
    <w:rsid w:val="00D56583"/>
    <w:rsid w:val="00D60A51"/>
    <w:rsid w:val="00D618EF"/>
    <w:rsid w:val="00D6572D"/>
    <w:rsid w:val="00D66ECA"/>
    <w:rsid w:val="00D72663"/>
    <w:rsid w:val="00D7372A"/>
    <w:rsid w:val="00D741C7"/>
    <w:rsid w:val="00D752D9"/>
    <w:rsid w:val="00D7555D"/>
    <w:rsid w:val="00D76C15"/>
    <w:rsid w:val="00D77D87"/>
    <w:rsid w:val="00D77F72"/>
    <w:rsid w:val="00D808B4"/>
    <w:rsid w:val="00D81543"/>
    <w:rsid w:val="00D82D42"/>
    <w:rsid w:val="00D83B5F"/>
    <w:rsid w:val="00D843AB"/>
    <w:rsid w:val="00D84920"/>
    <w:rsid w:val="00D8503A"/>
    <w:rsid w:val="00D8596A"/>
    <w:rsid w:val="00D870C7"/>
    <w:rsid w:val="00D8752B"/>
    <w:rsid w:val="00D933E2"/>
    <w:rsid w:val="00D93E20"/>
    <w:rsid w:val="00D93F19"/>
    <w:rsid w:val="00D95ADC"/>
    <w:rsid w:val="00D95CC8"/>
    <w:rsid w:val="00D968C6"/>
    <w:rsid w:val="00D96D04"/>
    <w:rsid w:val="00D97B1C"/>
    <w:rsid w:val="00DA0FE9"/>
    <w:rsid w:val="00DA29A3"/>
    <w:rsid w:val="00DA32C3"/>
    <w:rsid w:val="00DA55FF"/>
    <w:rsid w:val="00DA619E"/>
    <w:rsid w:val="00DA629D"/>
    <w:rsid w:val="00DA6BCF"/>
    <w:rsid w:val="00DB10FA"/>
    <w:rsid w:val="00DB1B66"/>
    <w:rsid w:val="00DB3BE6"/>
    <w:rsid w:val="00DB5DFE"/>
    <w:rsid w:val="00DB62E0"/>
    <w:rsid w:val="00DC0BBD"/>
    <w:rsid w:val="00DC43E7"/>
    <w:rsid w:val="00DC4BE3"/>
    <w:rsid w:val="00DC688D"/>
    <w:rsid w:val="00DD273D"/>
    <w:rsid w:val="00DD2DC6"/>
    <w:rsid w:val="00DD393D"/>
    <w:rsid w:val="00DD4C2A"/>
    <w:rsid w:val="00DD4CB4"/>
    <w:rsid w:val="00DD5410"/>
    <w:rsid w:val="00DD5503"/>
    <w:rsid w:val="00DD5B52"/>
    <w:rsid w:val="00DD5CF2"/>
    <w:rsid w:val="00DE0311"/>
    <w:rsid w:val="00DE26DD"/>
    <w:rsid w:val="00DE2875"/>
    <w:rsid w:val="00DE31A8"/>
    <w:rsid w:val="00DE35D1"/>
    <w:rsid w:val="00DE3DA7"/>
    <w:rsid w:val="00DE420A"/>
    <w:rsid w:val="00DE4927"/>
    <w:rsid w:val="00DE4A10"/>
    <w:rsid w:val="00DE5B9B"/>
    <w:rsid w:val="00DE6287"/>
    <w:rsid w:val="00DE6F88"/>
    <w:rsid w:val="00DE7035"/>
    <w:rsid w:val="00DF15AA"/>
    <w:rsid w:val="00DF2957"/>
    <w:rsid w:val="00DF2CD0"/>
    <w:rsid w:val="00DF3993"/>
    <w:rsid w:val="00DF4FCF"/>
    <w:rsid w:val="00DF52E5"/>
    <w:rsid w:val="00DF5DD6"/>
    <w:rsid w:val="00E003E6"/>
    <w:rsid w:val="00E022A9"/>
    <w:rsid w:val="00E02319"/>
    <w:rsid w:val="00E0280F"/>
    <w:rsid w:val="00E03895"/>
    <w:rsid w:val="00E03FCB"/>
    <w:rsid w:val="00E05C27"/>
    <w:rsid w:val="00E062E8"/>
    <w:rsid w:val="00E071DA"/>
    <w:rsid w:val="00E1162D"/>
    <w:rsid w:val="00E119AA"/>
    <w:rsid w:val="00E126A7"/>
    <w:rsid w:val="00E13607"/>
    <w:rsid w:val="00E140BE"/>
    <w:rsid w:val="00E14759"/>
    <w:rsid w:val="00E16D08"/>
    <w:rsid w:val="00E20742"/>
    <w:rsid w:val="00E21824"/>
    <w:rsid w:val="00E22AD7"/>
    <w:rsid w:val="00E22ECB"/>
    <w:rsid w:val="00E24D23"/>
    <w:rsid w:val="00E25649"/>
    <w:rsid w:val="00E2566B"/>
    <w:rsid w:val="00E256CB"/>
    <w:rsid w:val="00E26EFF"/>
    <w:rsid w:val="00E31FA6"/>
    <w:rsid w:val="00E3207D"/>
    <w:rsid w:val="00E32388"/>
    <w:rsid w:val="00E34D62"/>
    <w:rsid w:val="00E35485"/>
    <w:rsid w:val="00E363BD"/>
    <w:rsid w:val="00E37871"/>
    <w:rsid w:val="00E4020C"/>
    <w:rsid w:val="00E40EA1"/>
    <w:rsid w:val="00E41039"/>
    <w:rsid w:val="00E412D8"/>
    <w:rsid w:val="00E42463"/>
    <w:rsid w:val="00E42489"/>
    <w:rsid w:val="00E4549A"/>
    <w:rsid w:val="00E458B8"/>
    <w:rsid w:val="00E468FC"/>
    <w:rsid w:val="00E46B42"/>
    <w:rsid w:val="00E47D50"/>
    <w:rsid w:val="00E51E8C"/>
    <w:rsid w:val="00E527E1"/>
    <w:rsid w:val="00E52ECE"/>
    <w:rsid w:val="00E536EB"/>
    <w:rsid w:val="00E53FC3"/>
    <w:rsid w:val="00E54187"/>
    <w:rsid w:val="00E54431"/>
    <w:rsid w:val="00E5690A"/>
    <w:rsid w:val="00E56F05"/>
    <w:rsid w:val="00E57536"/>
    <w:rsid w:val="00E60876"/>
    <w:rsid w:val="00E62EF0"/>
    <w:rsid w:val="00E6360F"/>
    <w:rsid w:val="00E63BAA"/>
    <w:rsid w:val="00E64E26"/>
    <w:rsid w:val="00E7065E"/>
    <w:rsid w:val="00E71CDE"/>
    <w:rsid w:val="00E725F3"/>
    <w:rsid w:val="00E7512E"/>
    <w:rsid w:val="00E75FDE"/>
    <w:rsid w:val="00E76EE9"/>
    <w:rsid w:val="00E80A86"/>
    <w:rsid w:val="00E81408"/>
    <w:rsid w:val="00E821D4"/>
    <w:rsid w:val="00E8300F"/>
    <w:rsid w:val="00E85132"/>
    <w:rsid w:val="00E874D1"/>
    <w:rsid w:val="00E87A12"/>
    <w:rsid w:val="00E9166C"/>
    <w:rsid w:val="00E9361F"/>
    <w:rsid w:val="00E95061"/>
    <w:rsid w:val="00E9551A"/>
    <w:rsid w:val="00E9595F"/>
    <w:rsid w:val="00E96843"/>
    <w:rsid w:val="00E974B3"/>
    <w:rsid w:val="00EA0E04"/>
    <w:rsid w:val="00EA19A1"/>
    <w:rsid w:val="00EA1B09"/>
    <w:rsid w:val="00EA2EB3"/>
    <w:rsid w:val="00EA37D5"/>
    <w:rsid w:val="00EA4C31"/>
    <w:rsid w:val="00EA4D0F"/>
    <w:rsid w:val="00EA6CD5"/>
    <w:rsid w:val="00EA79CD"/>
    <w:rsid w:val="00EB1D2E"/>
    <w:rsid w:val="00EB2703"/>
    <w:rsid w:val="00EB2CCA"/>
    <w:rsid w:val="00EB598C"/>
    <w:rsid w:val="00EB5D06"/>
    <w:rsid w:val="00EB7333"/>
    <w:rsid w:val="00EB7C82"/>
    <w:rsid w:val="00EC05C9"/>
    <w:rsid w:val="00EC0624"/>
    <w:rsid w:val="00EC3048"/>
    <w:rsid w:val="00EC3E02"/>
    <w:rsid w:val="00EC51DD"/>
    <w:rsid w:val="00EC553A"/>
    <w:rsid w:val="00EC55FC"/>
    <w:rsid w:val="00EC5C82"/>
    <w:rsid w:val="00EC776B"/>
    <w:rsid w:val="00ED0D8F"/>
    <w:rsid w:val="00ED31C5"/>
    <w:rsid w:val="00ED3750"/>
    <w:rsid w:val="00ED3778"/>
    <w:rsid w:val="00ED3C99"/>
    <w:rsid w:val="00ED4C42"/>
    <w:rsid w:val="00ED528F"/>
    <w:rsid w:val="00ED664F"/>
    <w:rsid w:val="00ED6CF0"/>
    <w:rsid w:val="00EE084E"/>
    <w:rsid w:val="00EE09CD"/>
    <w:rsid w:val="00EE09EB"/>
    <w:rsid w:val="00EE225B"/>
    <w:rsid w:val="00EE536C"/>
    <w:rsid w:val="00EE6E2A"/>
    <w:rsid w:val="00EE7BDA"/>
    <w:rsid w:val="00EF0B34"/>
    <w:rsid w:val="00EF0F4A"/>
    <w:rsid w:val="00EF23B7"/>
    <w:rsid w:val="00EF279B"/>
    <w:rsid w:val="00EF4279"/>
    <w:rsid w:val="00EF4463"/>
    <w:rsid w:val="00EF6667"/>
    <w:rsid w:val="00F01D24"/>
    <w:rsid w:val="00F02E9E"/>
    <w:rsid w:val="00F048BB"/>
    <w:rsid w:val="00F05766"/>
    <w:rsid w:val="00F0628A"/>
    <w:rsid w:val="00F070CE"/>
    <w:rsid w:val="00F10299"/>
    <w:rsid w:val="00F141BB"/>
    <w:rsid w:val="00F14C08"/>
    <w:rsid w:val="00F14EEE"/>
    <w:rsid w:val="00F16CCC"/>
    <w:rsid w:val="00F17A96"/>
    <w:rsid w:val="00F200BA"/>
    <w:rsid w:val="00F20560"/>
    <w:rsid w:val="00F22442"/>
    <w:rsid w:val="00F22CF9"/>
    <w:rsid w:val="00F23620"/>
    <w:rsid w:val="00F23789"/>
    <w:rsid w:val="00F24CBE"/>
    <w:rsid w:val="00F26E77"/>
    <w:rsid w:val="00F26EDD"/>
    <w:rsid w:val="00F275B8"/>
    <w:rsid w:val="00F27F45"/>
    <w:rsid w:val="00F27FA5"/>
    <w:rsid w:val="00F31DCC"/>
    <w:rsid w:val="00F325B4"/>
    <w:rsid w:val="00F328A7"/>
    <w:rsid w:val="00F33D13"/>
    <w:rsid w:val="00F3600D"/>
    <w:rsid w:val="00F367BB"/>
    <w:rsid w:val="00F379C9"/>
    <w:rsid w:val="00F408F6"/>
    <w:rsid w:val="00F40AD0"/>
    <w:rsid w:val="00F416A2"/>
    <w:rsid w:val="00F42DCE"/>
    <w:rsid w:val="00F42F1D"/>
    <w:rsid w:val="00F456F8"/>
    <w:rsid w:val="00F46892"/>
    <w:rsid w:val="00F468DC"/>
    <w:rsid w:val="00F472AF"/>
    <w:rsid w:val="00F47643"/>
    <w:rsid w:val="00F47E84"/>
    <w:rsid w:val="00F50B1B"/>
    <w:rsid w:val="00F50D1E"/>
    <w:rsid w:val="00F51F04"/>
    <w:rsid w:val="00F52193"/>
    <w:rsid w:val="00F52D6E"/>
    <w:rsid w:val="00F52DD9"/>
    <w:rsid w:val="00F5346D"/>
    <w:rsid w:val="00F57B10"/>
    <w:rsid w:val="00F57DA6"/>
    <w:rsid w:val="00F60B26"/>
    <w:rsid w:val="00F60C83"/>
    <w:rsid w:val="00F62076"/>
    <w:rsid w:val="00F62B8F"/>
    <w:rsid w:val="00F64120"/>
    <w:rsid w:val="00F661CA"/>
    <w:rsid w:val="00F6670B"/>
    <w:rsid w:val="00F70F81"/>
    <w:rsid w:val="00F71A14"/>
    <w:rsid w:val="00F730AC"/>
    <w:rsid w:val="00F73975"/>
    <w:rsid w:val="00F75F87"/>
    <w:rsid w:val="00F7636C"/>
    <w:rsid w:val="00F764C7"/>
    <w:rsid w:val="00F76864"/>
    <w:rsid w:val="00F76FE2"/>
    <w:rsid w:val="00F77329"/>
    <w:rsid w:val="00F777D1"/>
    <w:rsid w:val="00F80608"/>
    <w:rsid w:val="00F80C8A"/>
    <w:rsid w:val="00F819E6"/>
    <w:rsid w:val="00F82F50"/>
    <w:rsid w:val="00F847BF"/>
    <w:rsid w:val="00F850AD"/>
    <w:rsid w:val="00F87C97"/>
    <w:rsid w:val="00F92FB4"/>
    <w:rsid w:val="00F9519D"/>
    <w:rsid w:val="00F96277"/>
    <w:rsid w:val="00FA1C1D"/>
    <w:rsid w:val="00FA23F8"/>
    <w:rsid w:val="00FA3A22"/>
    <w:rsid w:val="00FA54FC"/>
    <w:rsid w:val="00FA5E0C"/>
    <w:rsid w:val="00FA63C0"/>
    <w:rsid w:val="00FA6414"/>
    <w:rsid w:val="00FA6BB3"/>
    <w:rsid w:val="00FA74AA"/>
    <w:rsid w:val="00FA7913"/>
    <w:rsid w:val="00FB172D"/>
    <w:rsid w:val="00FB17BB"/>
    <w:rsid w:val="00FB1EC7"/>
    <w:rsid w:val="00FB3C5D"/>
    <w:rsid w:val="00FB7977"/>
    <w:rsid w:val="00FC01B0"/>
    <w:rsid w:val="00FC0D15"/>
    <w:rsid w:val="00FC38E1"/>
    <w:rsid w:val="00FC5505"/>
    <w:rsid w:val="00FC687A"/>
    <w:rsid w:val="00FC6CEF"/>
    <w:rsid w:val="00FC7866"/>
    <w:rsid w:val="00FC7B01"/>
    <w:rsid w:val="00FC7E07"/>
    <w:rsid w:val="00FD0E81"/>
    <w:rsid w:val="00FD15A4"/>
    <w:rsid w:val="00FD1D39"/>
    <w:rsid w:val="00FD2289"/>
    <w:rsid w:val="00FD3D48"/>
    <w:rsid w:val="00FD635F"/>
    <w:rsid w:val="00FD7CFD"/>
    <w:rsid w:val="00FD7DCE"/>
    <w:rsid w:val="00FE02E7"/>
    <w:rsid w:val="00FE1A18"/>
    <w:rsid w:val="00FE4F82"/>
    <w:rsid w:val="00FE63B3"/>
    <w:rsid w:val="00FE67B5"/>
    <w:rsid w:val="00FF1284"/>
    <w:rsid w:val="00FF15CF"/>
    <w:rsid w:val="00FF23A1"/>
    <w:rsid w:val="00FF25D4"/>
    <w:rsid w:val="00FF4126"/>
    <w:rsid w:val="00FF4719"/>
    <w:rsid w:val="00FF5EA3"/>
    <w:rsid w:val="00FF616E"/>
    <w:rsid w:val="00FF6245"/>
    <w:rsid w:val="00FF6F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4"/>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FF15CF"/>
    <w:pPr>
      <w:keepNext/>
      <w:numPr>
        <w:ilvl w:val="1"/>
        <w:numId w:val="1"/>
      </w:numPr>
      <w:spacing w:before="360" w:line="360" w:lineRule="auto"/>
      <w:jc w:val="left"/>
      <w:outlineLvl w:val="1"/>
    </w:pPr>
    <w:rPr>
      <w:b/>
      <w:sz w:val="36"/>
      <w:szCs w:val="24"/>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771FB9"/>
    <w:pPr>
      <w:spacing w:before="120" w:line="360" w:lineRule="auto"/>
      <w:ind w:firstLine="567"/>
      <w:contextualSpacing/>
      <w:jc w:val="both"/>
    </w:pPr>
  </w:style>
  <w:style w:type="paragraph" w:customStyle="1" w:styleId="000-Noi-Dung-DD">
    <w:name w:val="000-Noi-Dung-DD"/>
    <w:basedOn w:val="Normal"/>
    <w:qFormat/>
    <w:rsid w:val="00E42463"/>
    <w:pPr>
      <w:numPr>
        <w:numId w:val="32"/>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FF15CF"/>
    <w:rPr>
      <w:b/>
      <w:sz w:val="36"/>
      <w:szCs w:val="24"/>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C64E2F"/>
    <w:pPr>
      <w:numPr>
        <w:numId w:val="44"/>
      </w:numPr>
      <w:tabs>
        <w:tab w:val="left" w:pos="574"/>
      </w:tabs>
      <w:ind w:left="1134" w:hanging="1134"/>
    </w:pPr>
    <w:rPr>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oter" Target="footer6.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image" Target="media/image22.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7.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F28C0-2168-4565-95EB-3AADF8CCC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2106</TotalTime>
  <Pages>54</Pages>
  <Words>6344</Words>
  <Characters>36164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42424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1760</cp:revision>
  <cp:lastPrinted>1998-04-13T13:32:00Z</cp:lastPrinted>
  <dcterms:created xsi:type="dcterms:W3CDTF">2015-04-21T17:23:00Z</dcterms:created>
  <dcterms:modified xsi:type="dcterms:W3CDTF">2015-05-24T17:47:00Z</dcterms:modified>
</cp:coreProperties>
</file>