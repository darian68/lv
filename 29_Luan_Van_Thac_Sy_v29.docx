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927F74" w:rsidP="004A04EF">
      <w:pPr>
        <w:spacing w:before="60" w:after="60"/>
        <w:jc w:val="center"/>
        <w:rPr>
          <w:noProof/>
          <w:lang w:val="vi-VN"/>
        </w:rPr>
      </w:pPr>
      <w:r w:rsidRPr="00927F74">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927F74" w:rsidP="004A04EF">
      <w:pPr>
        <w:spacing w:before="60" w:after="60"/>
        <w:jc w:val="center"/>
        <w:rPr>
          <w:noProof/>
          <w:lang w:val="vi-VN"/>
        </w:rPr>
      </w:pPr>
      <w:r w:rsidRPr="00927F74">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E13387" w:rsidRDefault="004546A2" w:rsidP="004A04EF">
      <w:pPr>
        <w:spacing w:before="60" w:after="60"/>
        <w:jc w:val="center"/>
        <w:rPr>
          <w:b/>
          <w:bCs/>
          <w:noProof/>
          <w:sz w:val="30"/>
          <w:lang w:val="vi-VN"/>
        </w:rPr>
      </w:pPr>
      <w:r w:rsidRPr="00E13387">
        <w:rPr>
          <w:b/>
          <w:bCs/>
          <w:noProof/>
          <w:sz w:val="34"/>
          <w:szCs w:val="32"/>
          <w:lang w:val="vi-VN"/>
        </w:rPr>
        <w:t>Mã số: 60.48.01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7900C4" w:rsidRPr="00E13387" w:rsidRDefault="007900C4" w:rsidP="004A04EF">
      <w:pPr>
        <w:spacing w:before="60"/>
        <w:jc w:val="center"/>
        <w:rPr>
          <w:b/>
          <w:bCs/>
          <w:noProof/>
          <w:sz w:val="40"/>
          <w:szCs w:val="40"/>
          <w:lang w:val="vi-VN"/>
        </w:rPr>
      </w:pPr>
      <w:r w:rsidRPr="00E13387">
        <w:rPr>
          <w:b/>
          <w:bCs/>
          <w:noProof/>
          <w:sz w:val="40"/>
          <w:szCs w:val="40"/>
          <w:lang w:val="vi-VN"/>
        </w:rPr>
        <w:lastRenderedPageBreak/>
        <w:t>LỜI CẢM ƠN</w:t>
      </w:r>
    </w:p>
    <w:p w:rsidR="00124EBD" w:rsidRPr="00E13387" w:rsidRDefault="00124EBD" w:rsidP="004A04EF">
      <w:pPr>
        <w:spacing w:before="60"/>
        <w:jc w:val="center"/>
        <w:rPr>
          <w:b/>
          <w:bCs/>
          <w:noProof/>
          <w:szCs w:val="28"/>
          <w:lang w:val="vi-VN"/>
        </w:rPr>
      </w:pPr>
    </w:p>
    <w:p w:rsidR="00124EBD" w:rsidRPr="00E13387" w:rsidRDefault="00124EBD" w:rsidP="000801B4">
      <w:pPr>
        <w:spacing w:line="360" w:lineRule="auto"/>
        <w:ind w:left="720" w:right="387" w:firstLine="360"/>
        <w:jc w:val="both"/>
        <w:rPr>
          <w:i/>
          <w:iCs/>
          <w:noProof/>
          <w:szCs w:val="28"/>
          <w:lang w:val="vi-VN"/>
        </w:rPr>
      </w:pPr>
      <w:r w:rsidRPr="00E13387">
        <w:rPr>
          <w:i/>
          <w:iCs/>
          <w:noProof/>
          <w:szCs w:val="28"/>
          <w:lang w:val="vi-VN"/>
        </w:rPr>
        <w:t>Tôi chân thành cảm ơn</w:t>
      </w:r>
      <w:r w:rsidR="00A41CD6" w:rsidRPr="00E13387">
        <w:rPr>
          <w:i/>
          <w:iCs/>
          <w:noProof/>
          <w:szCs w:val="28"/>
          <w:lang w:val="vi-VN"/>
        </w:rPr>
        <w:t xml:space="preserve"> TS. Phạm Minh Tuấn </w:t>
      </w:r>
      <w:r w:rsidR="00A936B6" w:rsidRPr="00E13387">
        <w:rPr>
          <w:i/>
          <w:iCs/>
          <w:noProof/>
          <w:szCs w:val="28"/>
          <w:lang w:val="vi-VN"/>
        </w:rPr>
        <w:t>đã tận</w:t>
      </w:r>
      <w:r w:rsidR="00F8187F" w:rsidRPr="00E13387">
        <w:rPr>
          <w:i/>
          <w:iCs/>
          <w:noProof/>
          <w:szCs w:val="28"/>
          <w:lang w:val="vi-VN"/>
        </w:rPr>
        <w:t xml:space="preserve"> tình hướng dẫn, chỉ bảo trong quá trình hoàn thành luận văn này.</w:t>
      </w:r>
    </w:p>
    <w:p w:rsidR="00B915AD" w:rsidRPr="00E13387" w:rsidRDefault="00B915AD" w:rsidP="000801B4">
      <w:pPr>
        <w:spacing w:line="360" w:lineRule="auto"/>
        <w:ind w:left="720" w:right="387" w:firstLine="360"/>
        <w:jc w:val="both"/>
        <w:rPr>
          <w:i/>
          <w:iCs/>
          <w:noProof/>
          <w:szCs w:val="28"/>
          <w:lang w:val="vi-VN"/>
        </w:rPr>
      </w:pPr>
      <w:r w:rsidRPr="00E13387">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13387">
        <w:rPr>
          <w:i/>
          <w:iCs/>
          <w:noProof/>
          <w:szCs w:val="28"/>
          <w:lang w:val="vi-VN"/>
        </w:rPr>
        <w:t>làm cơ sở cho tôi thực hiện luận văn này.</w:t>
      </w:r>
    </w:p>
    <w:p w:rsidR="00F62B8F" w:rsidRPr="00E13387" w:rsidRDefault="00F62B8F" w:rsidP="004A04EF">
      <w:pPr>
        <w:ind w:right="387"/>
        <w:jc w:val="center"/>
        <w:rPr>
          <w:i/>
          <w:iCs/>
          <w:noProof/>
          <w:sz w:val="26"/>
          <w:szCs w:val="22"/>
          <w:lang w:val="vi-VN"/>
        </w:rPr>
      </w:pPr>
    </w:p>
    <w:p w:rsidR="00C93CD2" w:rsidRPr="00E13387" w:rsidRDefault="007900C4" w:rsidP="004A04EF">
      <w:pPr>
        <w:tabs>
          <w:tab w:val="center" w:pos="6237"/>
        </w:tabs>
        <w:ind w:right="595"/>
        <w:jc w:val="center"/>
        <w:rPr>
          <w:noProof/>
          <w:lang w:val="vi-VN"/>
        </w:rPr>
      </w:pPr>
      <w:r w:rsidRPr="00E13387">
        <w:rPr>
          <w:noProof/>
          <w:lang w:val="vi-VN"/>
        </w:rPr>
        <w:br w:type="page"/>
      </w:r>
    </w:p>
    <w:p w:rsidR="00C93CD2" w:rsidRPr="00E13387" w:rsidRDefault="00C93CD2" w:rsidP="004A04EF">
      <w:pPr>
        <w:spacing w:before="2160"/>
        <w:jc w:val="center"/>
        <w:rPr>
          <w:b/>
          <w:bCs/>
          <w:noProof/>
          <w:sz w:val="40"/>
          <w:szCs w:val="40"/>
          <w:lang w:val="vi-VN"/>
        </w:rPr>
      </w:pPr>
      <w:r w:rsidRPr="00E13387">
        <w:rPr>
          <w:b/>
          <w:bCs/>
          <w:noProof/>
          <w:sz w:val="40"/>
          <w:szCs w:val="40"/>
          <w:lang w:val="vi-VN"/>
        </w:rPr>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7A1FC3">
      <w:pPr>
        <w:ind w:right="387"/>
        <w:rPr>
          <w:i/>
          <w:iCs/>
          <w:noProof/>
          <w:szCs w:val="28"/>
          <w:lang w:val="vi-VN"/>
        </w:rPr>
      </w:pPr>
      <w:r w:rsidRPr="00E13387">
        <w:rPr>
          <w:i/>
          <w:iCs/>
          <w:noProof/>
          <w:szCs w:val="28"/>
          <w:lang w:val="vi-VN"/>
        </w:rPr>
        <w:t>Tôi xin cam đoan :</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Những nội dung trong luận văn này là do tôi thực hiện</w:t>
      </w:r>
      <w:r w:rsidR="005F65AE" w:rsidRPr="00E13387">
        <w:rPr>
          <w:i/>
          <w:iCs/>
          <w:noProof/>
          <w:szCs w:val="28"/>
          <w:lang w:val="vi-VN"/>
        </w:rPr>
        <w:br/>
      </w:r>
      <w:r w:rsidRPr="00E13387">
        <w:rPr>
          <w:i/>
          <w:iCs/>
          <w:noProof/>
          <w:szCs w:val="28"/>
          <w:lang w:val="vi-VN"/>
        </w:rPr>
        <w:t>dưới sự hướng dẫn trự</w:t>
      </w:r>
      <w:r w:rsidR="00E9551A" w:rsidRPr="00E13387">
        <w:rPr>
          <w:i/>
          <w:iCs/>
          <w:noProof/>
          <w:szCs w:val="28"/>
          <w:lang w:val="vi-VN"/>
        </w:rPr>
        <w:t>c tiếp của thầy giáo</w:t>
      </w:r>
      <w:r w:rsidRPr="00E13387">
        <w:rPr>
          <w:i/>
          <w:iCs/>
          <w:noProof/>
          <w:szCs w:val="28"/>
          <w:lang w:val="vi-VN"/>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C93CD2" w:rsidRPr="00E13387" w:rsidRDefault="00C93CD2" w:rsidP="004A04EF">
      <w:pPr>
        <w:tabs>
          <w:tab w:val="center" w:pos="6237"/>
        </w:tabs>
        <w:ind w:left="1134" w:right="851" w:hanging="567"/>
        <w:jc w:val="center"/>
        <w:rPr>
          <w:noProof/>
          <w:szCs w:val="28"/>
          <w:lang w:val="vi-VN"/>
        </w:rPr>
      </w:pPr>
    </w:p>
    <w:p w:rsidR="00C93CD2" w:rsidRPr="00E13387" w:rsidRDefault="00C93CD2" w:rsidP="004A04EF">
      <w:pPr>
        <w:pStyle w:val="Title"/>
        <w:rPr>
          <w:noProof/>
          <w:sz w:val="28"/>
          <w:szCs w:val="28"/>
          <w:lang w:val="vi-VN"/>
        </w:rPr>
      </w:pP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4A04EF">
      <w:pPr>
        <w:jc w:val="center"/>
        <w:rPr>
          <w:b/>
          <w:bCs/>
          <w:noProof/>
          <w:sz w:val="38"/>
          <w:szCs w:val="34"/>
          <w:lang w:val="vi-VN"/>
        </w:rPr>
      </w:pPr>
      <w:r w:rsidRPr="00E13387">
        <w:rPr>
          <w:noProof/>
          <w:lang w:val="vi-VN"/>
        </w:rPr>
        <w:br w:type="page"/>
      </w:r>
      <w:r w:rsidRPr="00E13387">
        <w:rPr>
          <w:b/>
          <w:bCs/>
          <w:noProof/>
          <w:sz w:val="38"/>
          <w:szCs w:val="34"/>
          <w:lang w:val="vi-VN"/>
        </w:rPr>
        <w:lastRenderedPageBreak/>
        <w:t>MỤC LỤC</w:t>
      </w:r>
    </w:p>
    <w:p w:rsidR="007900C4" w:rsidRPr="00E13387" w:rsidRDefault="007900C4" w:rsidP="004A04EF">
      <w:pPr>
        <w:jc w:val="center"/>
        <w:rPr>
          <w:noProof/>
          <w:lang w:val="vi-VN"/>
        </w:rPr>
      </w:pPr>
    </w:p>
    <w:p w:rsidR="00C01C46" w:rsidRDefault="00C01C46">
      <w:pPr>
        <w:pStyle w:val="TOC1"/>
        <w:rPr>
          <w:rFonts w:asciiTheme="minorHAnsi" w:eastAsiaTheme="minorEastAsia" w:hAnsiTheme="minorHAnsi" w:cstheme="minorBidi"/>
          <w:b w:val="0"/>
          <w:sz w:val="22"/>
          <w:szCs w:val="22"/>
        </w:rPr>
      </w:pPr>
      <w:r>
        <w:rPr>
          <w:szCs w:val="28"/>
          <w:lang w:val="vi-VN"/>
        </w:rPr>
        <w:fldChar w:fldCharType="begin"/>
      </w:r>
      <w:r>
        <w:rPr>
          <w:szCs w:val="28"/>
          <w:lang w:val="vi-VN"/>
        </w:rPr>
        <w:instrText xml:space="preserve"> TOC \o "1-1" \f \t "Heading 2,2,Heading 3,3,Heading 4,4,hd2md,2,hd3md,3" </w:instrText>
      </w:r>
      <w:r>
        <w:rPr>
          <w:szCs w:val="28"/>
          <w:lang w:val="vi-VN"/>
        </w:rPr>
        <w:fldChar w:fldCharType="separate"/>
      </w:r>
      <w:r w:rsidRPr="00CE20A5">
        <w:rPr>
          <w:lang w:val="vi-VN"/>
        </w:rPr>
        <w:t>MỞ ĐẦU</w:t>
      </w:r>
      <w:r>
        <w:tab/>
      </w:r>
      <w:r>
        <w:fldChar w:fldCharType="begin"/>
      </w:r>
      <w:r>
        <w:instrText xml:space="preserve"> PAGEREF _Toc422784170 \h </w:instrText>
      </w:r>
      <w:r>
        <w:fldChar w:fldCharType="separate"/>
      </w:r>
      <w:r>
        <w:t>1</w:t>
      </w:r>
      <w:r>
        <w:fldChar w:fldCharType="end"/>
      </w:r>
    </w:p>
    <w:p w:rsidR="00C01C46" w:rsidRDefault="00C01C46">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Lý do chọn đề tài</w:t>
      </w:r>
      <w:r>
        <w:tab/>
      </w:r>
      <w:r>
        <w:fldChar w:fldCharType="begin"/>
      </w:r>
      <w:r>
        <w:instrText xml:space="preserve"> PAGEREF _Toc422784171 \h </w:instrText>
      </w:r>
      <w:r>
        <w:fldChar w:fldCharType="separate"/>
      </w:r>
      <w:r>
        <w:t>1</w:t>
      </w:r>
      <w:r>
        <w:fldChar w:fldCharType="end"/>
      </w:r>
    </w:p>
    <w:p w:rsidR="00C01C46" w:rsidRDefault="00C01C46">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Bối cảnh chung</w:t>
      </w:r>
      <w:r>
        <w:tab/>
      </w:r>
      <w:r>
        <w:fldChar w:fldCharType="begin"/>
      </w:r>
      <w:r>
        <w:instrText xml:space="preserve"> PAGEREF _Toc422784172 \h </w:instrText>
      </w:r>
      <w:r>
        <w:fldChar w:fldCharType="separate"/>
      </w:r>
      <w:r>
        <w:t>1</w:t>
      </w:r>
      <w:r>
        <w:fldChar w:fldCharType="end"/>
      </w:r>
    </w:p>
    <w:p w:rsidR="00C01C46" w:rsidRDefault="00C01C46">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trước đây</w:t>
      </w:r>
      <w:r>
        <w:tab/>
      </w:r>
      <w:r>
        <w:fldChar w:fldCharType="begin"/>
      </w:r>
      <w:r>
        <w:instrText xml:space="preserve"> PAGEREF _Toc422784173 \h </w:instrText>
      </w:r>
      <w:r>
        <w:fldChar w:fldCharType="separate"/>
      </w:r>
      <w:r>
        <w:t>2</w:t>
      </w:r>
      <w:r>
        <w:fldChar w:fldCharType="end"/>
      </w:r>
    </w:p>
    <w:p w:rsidR="00C01C46" w:rsidRDefault="00C01C46">
      <w:pPr>
        <w:pStyle w:val="TOC3"/>
        <w:tabs>
          <w:tab w:val="left" w:pos="1440"/>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Những vấn đề tồn tại</w:t>
      </w:r>
      <w:r>
        <w:tab/>
      </w:r>
      <w:r>
        <w:fldChar w:fldCharType="begin"/>
      </w:r>
      <w:r>
        <w:instrText xml:space="preserve"> PAGEREF _Toc422784174 \h </w:instrText>
      </w:r>
      <w:r>
        <w:fldChar w:fldCharType="separate"/>
      </w:r>
      <w:r>
        <w:t>4</w:t>
      </w:r>
      <w:r>
        <w:fldChar w:fldCharType="end"/>
      </w:r>
    </w:p>
    <w:p w:rsidR="00C01C46" w:rsidRDefault="00C01C46">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Mục tiêu và nhiệm vụ</w:t>
      </w:r>
      <w:r>
        <w:tab/>
      </w:r>
      <w:r>
        <w:fldChar w:fldCharType="begin"/>
      </w:r>
      <w:r>
        <w:instrText xml:space="preserve"> PAGEREF _Toc422784175 \h </w:instrText>
      </w:r>
      <w:r>
        <w:fldChar w:fldCharType="separate"/>
      </w:r>
      <w:r>
        <w:t>4</w:t>
      </w:r>
      <w:r>
        <w:fldChar w:fldCharType="end"/>
      </w:r>
    </w:p>
    <w:p w:rsidR="00C01C46" w:rsidRDefault="00C01C46">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Đối tượng và phạm vi nghiên cứu</w:t>
      </w:r>
      <w:r>
        <w:tab/>
      </w:r>
      <w:r>
        <w:fldChar w:fldCharType="begin"/>
      </w:r>
      <w:r>
        <w:instrText xml:space="preserve"> PAGEREF _Toc422784176 \h </w:instrText>
      </w:r>
      <w:r>
        <w:fldChar w:fldCharType="separate"/>
      </w:r>
      <w:r>
        <w:t>5</w:t>
      </w:r>
      <w:r>
        <w:fldChar w:fldCharType="end"/>
      </w:r>
    </w:p>
    <w:p w:rsidR="00C01C46" w:rsidRDefault="00C01C46">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Đối tượng nghiên cứu</w:t>
      </w:r>
      <w:r>
        <w:tab/>
      </w:r>
      <w:r>
        <w:fldChar w:fldCharType="begin"/>
      </w:r>
      <w:r>
        <w:instrText xml:space="preserve"> PAGEREF _Toc422784177 \h </w:instrText>
      </w:r>
      <w:r>
        <w:fldChar w:fldCharType="separate"/>
      </w:r>
      <w:r>
        <w:t>5</w:t>
      </w:r>
      <w:r>
        <w:fldChar w:fldCharType="end"/>
      </w:r>
    </w:p>
    <w:p w:rsidR="00C01C46" w:rsidRDefault="00C01C46">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Phạm vi nghiên cứu</w:t>
      </w:r>
      <w:r>
        <w:tab/>
      </w:r>
      <w:r>
        <w:fldChar w:fldCharType="begin"/>
      </w:r>
      <w:r>
        <w:instrText xml:space="preserve"> PAGEREF _Toc422784178 \h </w:instrText>
      </w:r>
      <w:r>
        <w:fldChar w:fldCharType="separate"/>
      </w:r>
      <w:r>
        <w:t>5</w:t>
      </w:r>
      <w:r>
        <w:fldChar w:fldCharType="end"/>
      </w:r>
    </w:p>
    <w:p w:rsidR="00C01C46" w:rsidRDefault="00C01C46">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Phương pháp nghiên cứu</w:t>
      </w:r>
      <w:r>
        <w:tab/>
      </w:r>
      <w:r>
        <w:fldChar w:fldCharType="begin"/>
      </w:r>
      <w:r>
        <w:instrText xml:space="preserve"> PAGEREF _Toc422784179 \h </w:instrText>
      </w:r>
      <w:r>
        <w:fldChar w:fldCharType="separate"/>
      </w:r>
      <w:r>
        <w:t>5</w:t>
      </w:r>
      <w:r>
        <w:fldChar w:fldCharType="end"/>
      </w:r>
    </w:p>
    <w:p w:rsidR="00C01C46" w:rsidRDefault="00C01C46">
      <w:pPr>
        <w:pStyle w:val="TOC3"/>
        <w:tabs>
          <w:tab w:val="left" w:pos="1440"/>
        </w:tabs>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Nghiên cứu lý thuyết</w:t>
      </w:r>
      <w:r>
        <w:tab/>
      </w:r>
      <w:r>
        <w:fldChar w:fldCharType="begin"/>
      </w:r>
      <w:r>
        <w:instrText xml:space="preserve"> PAGEREF _Toc422784180 \h </w:instrText>
      </w:r>
      <w:r>
        <w:fldChar w:fldCharType="separate"/>
      </w:r>
      <w:r>
        <w:t>5</w:t>
      </w:r>
      <w:r>
        <w:fldChar w:fldCharType="end"/>
      </w:r>
    </w:p>
    <w:p w:rsidR="00C01C46" w:rsidRDefault="00C01C46">
      <w:pPr>
        <w:pStyle w:val="TOC3"/>
        <w:tabs>
          <w:tab w:val="left" w:pos="1440"/>
        </w:tabs>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Nghiên cứu thực nghiệm</w:t>
      </w:r>
      <w:r>
        <w:tab/>
      </w:r>
      <w:r>
        <w:fldChar w:fldCharType="begin"/>
      </w:r>
      <w:r>
        <w:instrText xml:space="preserve"> PAGEREF _Toc422784181 \h </w:instrText>
      </w:r>
      <w:r>
        <w:fldChar w:fldCharType="separate"/>
      </w:r>
      <w:r>
        <w:t>6</w:t>
      </w:r>
      <w:r>
        <w:fldChar w:fldCharType="end"/>
      </w:r>
    </w:p>
    <w:p w:rsidR="00C01C46" w:rsidRDefault="00C01C46">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Ý nghĩa khoa học và thực tiễn của đề tài</w:t>
      </w:r>
      <w:r>
        <w:tab/>
      </w:r>
      <w:r>
        <w:fldChar w:fldCharType="begin"/>
      </w:r>
      <w:r>
        <w:instrText xml:space="preserve"> PAGEREF _Toc422784182 \h </w:instrText>
      </w:r>
      <w:r>
        <w:fldChar w:fldCharType="separate"/>
      </w:r>
      <w:r>
        <w:t>6</w:t>
      </w:r>
      <w:r>
        <w:fldChar w:fldCharType="end"/>
      </w:r>
    </w:p>
    <w:p w:rsidR="00C01C46" w:rsidRDefault="00C01C46">
      <w:pPr>
        <w:pStyle w:val="TOC3"/>
        <w:tabs>
          <w:tab w:val="left" w:pos="1440"/>
        </w:tabs>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Về mặt lý thuyết</w:t>
      </w:r>
      <w:r>
        <w:tab/>
      </w:r>
      <w:r>
        <w:fldChar w:fldCharType="begin"/>
      </w:r>
      <w:r>
        <w:instrText xml:space="preserve"> PAGEREF _Toc422784183 \h </w:instrText>
      </w:r>
      <w:r>
        <w:fldChar w:fldCharType="separate"/>
      </w:r>
      <w:r>
        <w:t>6</w:t>
      </w:r>
      <w:r>
        <w:fldChar w:fldCharType="end"/>
      </w:r>
    </w:p>
    <w:p w:rsidR="00C01C46" w:rsidRDefault="00C01C46">
      <w:pPr>
        <w:pStyle w:val="TOC3"/>
        <w:tabs>
          <w:tab w:val="left" w:pos="1440"/>
        </w:tabs>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Về mặt thực tiễn</w:t>
      </w:r>
      <w:r>
        <w:tab/>
      </w:r>
      <w:r>
        <w:fldChar w:fldCharType="begin"/>
      </w:r>
      <w:r>
        <w:instrText xml:space="preserve"> PAGEREF _Toc422784184 \h </w:instrText>
      </w:r>
      <w:r>
        <w:fldChar w:fldCharType="separate"/>
      </w:r>
      <w:r>
        <w:t>6</w:t>
      </w:r>
      <w:r>
        <w:fldChar w:fldCharType="end"/>
      </w:r>
    </w:p>
    <w:p w:rsidR="00C01C46" w:rsidRDefault="00C01C46">
      <w:pPr>
        <w:pStyle w:val="TOC2"/>
        <w:tabs>
          <w:tab w:val="left" w:pos="1287"/>
        </w:tabs>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Bố cục của luận văn</w:t>
      </w:r>
      <w:r>
        <w:tab/>
      </w:r>
      <w:r>
        <w:fldChar w:fldCharType="begin"/>
      </w:r>
      <w:r>
        <w:instrText xml:space="preserve"> PAGEREF _Toc422784185 \h </w:instrText>
      </w:r>
      <w:r>
        <w:fldChar w:fldCharType="separate"/>
      </w:r>
      <w:r>
        <w:t>6</w:t>
      </w:r>
      <w:r>
        <w:fldChar w:fldCharType="end"/>
      </w:r>
    </w:p>
    <w:p w:rsidR="00C01C46" w:rsidRDefault="0035219B">
      <w:pPr>
        <w:pStyle w:val="TOC1"/>
        <w:rPr>
          <w:rFonts w:asciiTheme="minorHAnsi" w:eastAsiaTheme="minorEastAsia" w:hAnsiTheme="minorHAnsi" w:cstheme="minorBidi"/>
          <w:b w:val="0"/>
          <w:sz w:val="22"/>
          <w:szCs w:val="22"/>
        </w:rPr>
      </w:pPr>
      <w:r>
        <w:t xml:space="preserve">CHƯƠNG 1. </w:t>
      </w:r>
      <w:r w:rsidR="00C01C46" w:rsidRPr="00CE20A5">
        <w:rPr>
          <w:lang w:val="vi-VN"/>
        </w:rPr>
        <w:t>NGHIÊN CỨU TỔNG QUAN</w:t>
      </w:r>
      <w:r w:rsidR="00C01C46">
        <w:tab/>
      </w:r>
      <w:r w:rsidR="00C01C46">
        <w:fldChar w:fldCharType="begin"/>
      </w:r>
      <w:r w:rsidR="00C01C46">
        <w:instrText xml:space="preserve"> PAGEREF _Toc422784186 \h </w:instrText>
      </w:r>
      <w:r w:rsidR="00C01C46">
        <w:fldChar w:fldCharType="separate"/>
      </w:r>
      <w:r w:rsidR="00C01C46">
        <w:t>8</w:t>
      </w:r>
      <w:r w:rsidR="00C01C46">
        <w:fldChar w:fldCharType="end"/>
      </w:r>
    </w:p>
    <w:p w:rsidR="00C01C46" w:rsidRDefault="00C01C46">
      <w:pPr>
        <w:pStyle w:val="TOC2"/>
        <w:tabs>
          <w:tab w:val="left" w:pos="1287"/>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_Toc422784187 \h </w:instrText>
      </w:r>
      <w:r>
        <w:fldChar w:fldCharType="separate"/>
      </w:r>
      <w:r>
        <w:t>8</w:t>
      </w:r>
      <w:r>
        <w:fldChar w:fldCharType="end"/>
      </w:r>
    </w:p>
    <w:p w:rsidR="00C01C46" w:rsidRDefault="00C01C46">
      <w:pPr>
        <w:pStyle w:val="TOC3"/>
        <w:tabs>
          <w:tab w:val="left" w:pos="1680"/>
        </w:tabs>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_Toc422784188 \h </w:instrText>
      </w:r>
      <w:r>
        <w:fldChar w:fldCharType="separate"/>
      </w:r>
      <w:r>
        <w:t>8</w:t>
      </w:r>
      <w: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Phương pháp sử dụng stereo camera</w:t>
      </w:r>
      <w:r>
        <w:rPr>
          <w:noProof/>
        </w:rPr>
        <w:tab/>
      </w:r>
      <w:r>
        <w:rPr>
          <w:noProof/>
        </w:rPr>
        <w:fldChar w:fldCharType="begin"/>
      </w:r>
      <w:r>
        <w:rPr>
          <w:noProof/>
        </w:rPr>
        <w:instrText xml:space="preserve"> PAGEREF _Toc422784189 \h </w:instrText>
      </w:r>
      <w:r>
        <w:rPr>
          <w:noProof/>
        </w:rPr>
      </w:r>
      <w:r>
        <w:rPr>
          <w:noProof/>
        </w:rPr>
        <w:fldChar w:fldCharType="separate"/>
      </w:r>
      <w:r>
        <w:rPr>
          <w:noProof/>
        </w:rPr>
        <w:t>8</w:t>
      </w:r>
      <w:r>
        <w:rPr>
          <w:noProof/>
        </w:rP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sử dụng Mocap</w:t>
      </w:r>
      <w:r>
        <w:rPr>
          <w:noProof/>
        </w:rPr>
        <w:tab/>
      </w:r>
      <w:r>
        <w:rPr>
          <w:noProof/>
        </w:rPr>
        <w:fldChar w:fldCharType="begin"/>
      </w:r>
      <w:r>
        <w:rPr>
          <w:noProof/>
        </w:rPr>
        <w:instrText xml:space="preserve"> PAGEREF _Toc422784190 \h </w:instrText>
      </w:r>
      <w:r>
        <w:rPr>
          <w:noProof/>
        </w:rPr>
      </w:r>
      <w:r>
        <w:rPr>
          <w:noProof/>
        </w:rPr>
        <w:fldChar w:fldCharType="separate"/>
      </w:r>
      <w:r>
        <w:rPr>
          <w:noProof/>
        </w:rPr>
        <w:t>10</w:t>
      </w:r>
      <w:r>
        <w:rPr>
          <w:noProof/>
        </w:rP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sử dụng range sensor</w:t>
      </w:r>
      <w:r>
        <w:rPr>
          <w:noProof/>
        </w:rPr>
        <w:tab/>
      </w:r>
      <w:r>
        <w:rPr>
          <w:noProof/>
        </w:rPr>
        <w:fldChar w:fldCharType="begin"/>
      </w:r>
      <w:r>
        <w:rPr>
          <w:noProof/>
        </w:rPr>
        <w:instrText xml:space="preserve"> PAGEREF _Toc422784191 \h </w:instrText>
      </w:r>
      <w:r>
        <w:rPr>
          <w:noProof/>
        </w:rPr>
      </w:r>
      <w:r>
        <w:rPr>
          <w:noProof/>
        </w:rPr>
        <w:fldChar w:fldCharType="separate"/>
      </w:r>
      <w:r>
        <w:rPr>
          <w:noProof/>
        </w:rPr>
        <w:t>12</w:t>
      </w:r>
      <w:r>
        <w:rPr>
          <w:noProof/>
        </w:rP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1.1.2.</w:t>
      </w:r>
      <w:r>
        <w:rPr>
          <w:rFonts w:asciiTheme="minorHAnsi" w:eastAsiaTheme="minorEastAsia" w:hAnsiTheme="minorHAnsi" w:cstheme="minorBidi"/>
          <w:sz w:val="22"/>
          <w:szCs w:val="22"/>
        </w:rPr>
        <w:tab/>
      </w:r>
      <w:r w:rsidRPr="00CE20A5">
        <w:rPr>
          <w:lang w:val="vi-VN"/>
        </w:rPr>
        <w:t>Các phương pháp học máy thường sử dụng</w:t>
      </w:r>
      <w:r>
        <w:tab/>
      </w:r>
      <w:r>
        <w:fldChar w:fldCharType="begin"/>
      </w:r>
      <w:r>
        <w:instrText xml:space="preserve"> PAGEREF _Toc422784192 \h </w:instrText>
      </w:r>
      <w:r>
        <w:fldChar w:fldCharType="separate"/>
      </w:r>
      <w:r>
        <w:t>13</w:t>
      </w:r>
      <w: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Máy vectơ hỗ trợ</w:t>
      </w:r>
      <w:r>
        <w:rPr>
          <w:noProof/>
        </w:rPr>
        <w:tab/>
      </w:r>
      <w:r>
        <w:rPr>
          <w:noProof/>
        </w:rPr>
        <w:fldChar w:fldCharType="begin"/>
      </w:r>
      <w:r>
        <w:rPr>
          <w:noProof/>
        </w:rPr>
        <w:instrText xml:space="preserve"> PAGEREF _Toc422784193 \h </w:instrText>
      </w:r>
      <w:r>
        <w:rPr>
          <w:noProof/>
        </w:rPr>
      </w:r>
      <w:r>
        <w:rPr>
          <w:noProof/>
        </w:rPr>
        <w:fldChar w:fldCharType="separate"/>
      </w:r>
      <w:r>
        <w:rPr>
          <w:noProof/>
        </w:rPr>
        <w:t>14</w:t>
      </w:r>
      <w:r>
        <w:rPr>
          <w:noProof/>
        </w:rP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lastRenderedPageBreak/>
        <w:t>b.</w:t>
      </w:r>
      <w:r>
        <w:rPr>
          <w:rFonts w:asciiTheme="minorHAnsi" w:eastAsiaTheme="minorEastAsia" w:hAnsiTheme="minorHAnsi" w:cstheme="minorBidi"/>
          <w:noProof/>
          <w:sz w:val="22"/>
          <w:szCs w:val="22"/>
        </w:rPr>
        <w:tab/>
      </w:r>
      <w:r>
        <w:rPr>
          <w:noProof/>
        </w:rPr>
        <w:t>Mô hình Markov ẩn</w:t>
      </w:r>
      <w:r>
        <w:rPr>
          <w:noProof/>
        </w:rPr>
        <w:tab/>
      </w:r>
      <w:r>
        <w:rPr>
          <w:noProof/>
        </w:rPr>
        <w:fldChar w:fldCharType="begin"/>
      </w:r>
      <w:r>
        <w:rPr>
          <w:noProof/>
        </w:rPr>
        <w:instrText xml:space="preserve"> PAGEREF _Toc422784194 \h </w:instrText>
      </w:r>
      <w:r>
        <w:rPr>
          <w:noProof/>
        </w:rPr>
      </w:r>
      <w:r>
        <w:rPr>
          <w:noProof/>
        </w:rPr>
        <w:fldChar w:fldCharType="separate"/>
      </w:r>
      <w:r>
        <w:rPr>
          <w:noProof/>
        </w:rPr>
        <w:t>15</w:t>
      </w:r>
      <w:r>
        <w:rPr>
          <w:noProof/>
        </w:rPr>
        <w:fldChar w:fldCharType="end"/>
      </w:r>
    </w:p>
    <w:p w:rsidR="00C01C46" w:rsidRDefault="00C01C46">
      <w:pPr>
        <w:pStyle w:val="TOC2"/>
        <w:tabs>
          <w:tab w:val="left" w:pos="1287"/>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_Toc422784195 \h </w:instrText>
      </w:r>
      <w:r>
        <w:fldChar w:fldCharType="separate"/>
      </w:r>
      <w:r>
        <w:t>16</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1.2.1.</w:t>
      </w:r>
      <w:r>
        <w:rPr>
          <w:rFonts w:asciiTheme="minorHAnsi" w:eastAsiaTheme="minorEastAsia" w:hAnsiTheme="minorHAnsi" w:cstheme="minorBidi"/>
          <w:sz w:val="22"/>
          <w:szCs w:val="22"/>
        </w:rPr>
        <w:tab/>
      </w:r>
      <w:r w:rsidRPr="00CE20A5">
        <w:rPr>
          <w:lang w:val="vi-VN"/>
        </w:rPr>
        <w:t>Mocap</w:t>
      </w:r>
      <w:r>
        <w:tab/>
      </w:r>
      <w:r>
        <w:fldChar w:fldCharType="begin"/>
      </w:r>
      <w:r>
        <w:instrText xml:space="preserve"> PAGEREF _Toc422784196 \h </w:instrText>
      </w:r>
      <w:r>
        <w:fldChar w:fldCharType="separate"/>
      </w:r>
      <w:r>
        <w:t>16</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1.2.2.</w:t>
      </w:r>
      <w:r>
        <w:rPr>
          <w:rFonts w:asciiTheme="minorHAnsi" w:eastAsiaTheme="minorEastAsia" w:hAnsiTheme="minorHAnsi" w:cstheme="minorBidi"/>
          <w:sz w:val="22"/>
          <w:szCs w:val="22"/>
        </w:rPr>
        <w:tab/>
      </w:r>
      <w:r w:rsidRPr="00CE20A5">
        <w:rPr>
          <w:lang w:val="vi-VN"/>
        </w:rPr>
        <w:t>Dữ liệu thu được từ Mocap</w:t>
      </w:r>
      <w:r>
        <w:tab/>
      </w:r>
      <w:r>
        <w:fldChar w:fldCharType="begin"/>
      </w:r>
      <w:r>
        <w:instrText xml:space="preserve"> PAGEREF _Toc422784197 \h </w:instrText>
      </w:r>
      <w:r>
        <w:fldChar w:fldCharType="separate"/>
      </w:r>
      <w:r>
        <w:t>18</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1.2.3.</w:t>
      </w:r>
      <w:r>
        <w:rPr>
          <w:rFonts w:asciiTheme="minorHAnsi" w:eastAsiaTheme="minorEastAsia" w:hAnsiTheme="minorHAnsi" w:cstheme="minorBidi"/>
          <w:sz w:val="22"/>
          <w:szCs w:val="22"/>
        </w:rPr>
        <w:tab/>
      </w:r>
      <w:r w:rsidRPr="00CE20A5">
        <w:rPr>
          <w:lang w:val="vi-VN"/>
        </w:rPr>
        <w:t>Cấu trúc Acclaim</w:t>
      </w:r>
      <w:r>
        <w:tab/>
      </w:r>
      <w:r>
        <w:fldChar w:fldCharType="begin"/>
      </w:r>
      <w:r>
        <w:instrText xml:space="preserve"> PAGEREF _Toc422784198 \h </w:instrText>
      </w:r>
      <w:r>
        <w:fldChar w:fldCharType="separate"/>
      </w:r>
      <w:r>
        <w:t>18</w:t>
      </w:r>
      <w: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Cấu trúc tệp ASF</w:t>
      </w:r>
      <w:r>
        <w:rPr>
          <w:noProof/>
        </w:rPr>
        <w:tab/>
      </w:r>
      <w:r>
        <w:rPr>
          <w:noProof/>
        </w:rPr>
        <w:fldChar w:fldCharType="begin"/>
      </w:r>
      <w:r>
        <w:rPr>
          <w:noProof/>
        </w:rPr>
        <w:instrText xml:space="preserve"> PAGEREF _Toc422784199 \h </w:instrText>
      </w:r>
      <w:r>
        <w:rPr>
          <w:noProof/>
        </w:rPr>
      </w:r>
      <w:r>
        <w:rPr>
          <w:noProof/>
        </w:rPr>
        <w:fldChar w:fldCharType="separate"/>
      </w:r>
      <w:r>
        <w:rPr>
          <w:noProof/>
        </w:rPr>
        <w:t>19</w:t>
      </w:r>
      <w:r>
        <w:rPr>
          <w:noProof/>
        </w:rP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Cấu trúc tệp AMC</w:t>
      </w:r>
      <w:r>
        <w:rPr>
          <w:noProof/>
        </w:rPr>
        <w:tab/>
      </w:r>
      <w:r>
        <w:rPr>
          <w:noProof/>
        </w:rPr>
        <w:fldChar w:fldCharType="begin"/>
      </w:r>
      <w:r>
        <w:rPr>
          <w:noProof/>
        </w:rPr>
        <w:instrText xml:space="preserve"> PAGEREF _Toc422784200 \h </w:instrText>
      </w:r>
      <w:r>
        <w:rPr>
          <w:noProof/>
        </w:rPr>
      </w:r>
      <w:r>
        <w:rPr>
          <w:noProof/>
        </w:rPr>
        <w:fldChar w:fldCharType="separate"/>
      </w:r>
      <w:r>
        <w:rPr>
          <w:noProof/>
        </w:rPr>
        <w:t>21</w:t>
      </w:r>
      <w:r>
        <w:rPr>
          <w:noProof/>
        </w:rPr>
        <w:fldChar w:fldCharType="end"/>
      </w:r>
    </w:p>
    <w:p w:rsidR="00C01C46" w:rsidRDefault="00C01C46">
      <w:pPr>
        <w:pStyle w:val="TOC2"/>
        <w:tabs>
          <w:tab w:val="left" w:pos="1287"/>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_Toc422784201 \h </w:instrText>
      </w:r>
      <w:r>
        <w:fldChar w:fldCharType="separate"/>
      </w:r>
      <w:r>
        <w:t>22</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1.3.1.</w:t>
      </w:r>
      <w:r>
        <w:rPr>
          <w:rFonts w:asciiTheme="minorHAnsi" w:eastAsiaTheme="minorEastAsia" w:hAnsiTheme="minorHAnsi" w:cstheme="minorBidi"/>
          <w:sz w:val="22"/>
          <w:szCs w:val="22"/>
        </w:rPr>
        <w:tab/>
      </w:r>
      <w:r w:rsidRPr="00CE20A5">
        <w:rPr>
          <w:lang w:val="vi-VN"/>
        </w:rPr>
        <w:t>Phương pháp phân tích thành phần chính – PCA</w:t>
      </w:r>
      <w:r>
        <w:tab/>
      </w:r>
      <w:r>
        <w:fldChar w:fldCharType="begin"/>
      </w:r>
      <w:r>
        <w:instrText xml:space="preserve"> PAGEREF _Toc422784202 \h </w:instrText>
      </w:r>
      <w:r>
        <w:fldChar w:fldCharType="separate"/>
      </w:r>
      <w:r>
        <w:t>24</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1.3.2.</w:t>
      </w:r>
      <w:r>
        <w:rPr>
          <w:rFonts w:asciiTheme="minorHAnsi" w:eastAsiaTheme="minorEastAsia" w:hAnsiTheme="minorHAnsi" w:cstheme="minorBidi"/>
          <w:sz w:val="22"/>
          <w:szCs w:val="22"/>
        </w:rPr>
        <w:tab/>
      </w:r>
      <w:r w:rsidRPr="00CE20A5">
        <w:rPr>
          <w:lang w:val="vi-VN"/>
        </w:rPr>
        <w:t>Phương pháp phân tích biệt thức tuyến tính – LDA</w:t>
      </w:r>
      <w:r>
        <w:tab/>
      </w:r>
      <w:r>
        <w:fldChar w:fldCharType="begin"/>
      </w:r>
      <w:r>
        <w:instrText xml:space="preserve"> PAGEREF _Toc422784203 \h </w:instrText>
      </w:r>
      <w:r>
        <w:fldChar w:fldCharType="separate"/>
      </w:r>
      <w:r>
        <w:t>28</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1.3.3.</w:t>
      </w:r>
      <w:r>
        <w:rPr>
          <w:rFonts w:asciiTheme="minorHAnsi" w:eastAsiaTheme="minorEastAsia" w:hAnsiTheme="minorHAnsi" w:cstheme="minorBidi"/>
          <w:sz w:val="22"/>
          <w:szCs w:val="22"/>
        </w:rPr>
        <w:tab/>
      </w:r>
      <w:r w:rsidRPr="00CE20A5">
        <w:rPr>
          <w:lang w:val="vi-VN"/>
        </w:rPr>
        <w:t>Sử dụng hàm nhân</w:t>
      </w:r>
      <w:r>
        <w:tab/>
      </w:r>
      <w:r>
        <w:fldChar w:fldCharType="begin"/>
      </w:r>
      <w:r>
        <w:instrText xml:space="preserve"> PAGEREF _Toc422784204 \h </w:instrText>
      </w:r>
      <w:r>
        <w:fldChar w:fldCharType="separate"/>
      </w:r>
      <w:r>
        <w:t>29</w:t>
      </w:r>
      <w:r>
        <w:fldChar w:fldCharType="end"/>
      </w:r>
    </w:p>
    <w:p w:rsidR="00C01C46" w:rsidRDefault="0035219B">
      <w:pPr>
        <w:pStyle w:val="TOC1"/>
        <w:rPr>
          <w:rFonts w:asciiTheme="minorHAnsi" w:eastAsiaTheme="minorEastAsia" w:hAnsiTheme="minorHAnsi" w:cstheme="minorBidi"/>
          <w:b w:val="0"/>
          <w:sz w:val="22"/>
          <w:szCs w:val="22"/>
        </w:rPr>
      </w:pPr>
      <w:r>
        <w:t xml:space="preserve">CHƯƠNG 2. </w:t>
      </w:r>
      <w:r w:rsidR="00C01C46" w:rsidRPr="00CE20A5">
        <w:rPr>
          <w:lang w:val="vi-VN"/>
        </w:rPr>
        <w:t>GIẢI PHÁP ĐỀ XUẤT</w:t>
      </w:r>
      <w:r w:rsidR="00C01C46">
        <w:tab/>
      </w:r>
      <w:r w:rsidR="00C01C46">
        <w:fldChar w:fldCharType="begin"/>
      </w:r>
      <w:r w:rsidR="00C01C46">
        <w:instrText xml:space="preserve"> PAGEREF _Toc422784205 \h </w:instrText>
      </w:r>
      <w:r w:rsidR="00C01C46">
        <w:fldChar w:fldCharType="separate"/>
      </w:r>
      <w:r w:rsidR="00C01C46">
        <w:t>30</w:t>
      </w:r>
      <w:r w:rsidR="00C01C46">
        <w:fldChar w:fldCharType="end"/>
      </w:r>
    </w:p>
    <w:p w:rsidR="00C01C46" w:rsidRDefault="00C01C46">
      <w:pPr>
        <w:pStyle w:val="TOC2"/>
        <w:tabs>
          <w:tab w:val="left" w:pos="1287"/>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Tiền xử lý</w:t>
      </w:r>
      <w:r>
        <w:tab/>
      </w:r>
      <w:r>
        <w:fldChar w:fldCharType="begin"/>
      </w:r>
      <w:r>
        <w:instrText xml:space="preserve"> PAGEREF _Toc422784206 \h </w:instrText>
      </w:r>
      <w:r>
        <w:fldChar w:fldCharType="separate"/>
      </w:r>
      <w:r>
        <w:t>31</w:t>
      </w:r>
      <w:r>
        <w:fldChar w:fldCharType="end"/>
      </w:r>
    </w:p>
    <w:p w:rsidR="00C01C46" w:rsidRDefault="00C01C46">
      <w:pPr>
        <w:pStyle w:val="TOC2"/>
        <w:tabs>
          <w:tab w:val="left" w:pos="1287"/>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Trích chọn đặc tính</w:t>
      </w:r>
      <w:r>
        <w:tab/>
      </w:r>
      <w:r>
        <w:fldChar w:fldCharType="begin"/>
      </w:r>
      <w:r>
        <w:instrText xml:space="preserve"> PAGEREF _Toc422784207 \h </w:instrText>
      </w:r>
      <w:r>
        <w:fldChar w:fldCharType="separate"/>
      </w:r>
      <w:r>
        <w:t>34</w:t>
      </w:r>
      <w:r>
        <w:fldChar w:fldCharType="end"/>
      </w:r>
    </w:p>
    <w:p w:rsidR="00C01C46" w:rsidRDefault="00C01C46">
      <w:pPr>
        <w:pStyle w:val="TOC3"/>
        <w:tabs>
          <w:tab w:val="left" w:pos="1680"/>
        </w:tabs>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Lựa chọn thủ công</w:t>
      </w:r>
      <w:r>
        <w:tab/>
      </w:r>
      <w:r>
        <w:fldChar w:fldCharType="begin"/>
      </w:r>
      <w:r>
        <w:instrText xml:space="preserve"> PAGEREF _Toc422784208 \h </w:instrText>
      </w:r>
      <w:r>
        <w:fldChar w:fldCharType="separate"/>
      </w:r>
      <w:r>
        <w:t>35</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2.2.2.</w:t>
      </w:r>
      <w:r>
        <w:rPr>
          <w:rFonts w:asciiTheme="minorHAnsi" w:eastAsiaTheme="minorEastAsia" w:hAnsiTheme="minorHAnsi" w:cstheme="minorBidi"/>
          <w:sz w:val="22"/>
          <w:szCs w:val="22"/>
        </w:rPr>
        <w:tab/>
      </w:r>
      <w:r w:rsidRPr="00CE20A5">
        <w:rPr>
          <w:lang w:val="vi-VN"/>
        </w:rPr>
        <w:t>PCA</w:t>
      </w:r>
      <w:r>
        <w:tab/>
      </w:r>
      <w:r>
        <w:fldChar w:fldCharType="begin"/>
      </w:r>
      <w:r>
        <w:instrText xml:space="preserve"> PAGEREF _Toc422784209 \h </w:instrText>
      </w:r>
      <w:r>
        <w:fldChar w:fldCharType="separate"/>
      </w:r>
      <w:r>
        <w:t>37</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2.2.3.</w:t>
      </w:r>
      <w:r>
        <w:rPr>
          <w:rFonts w:asciiTheme="minorHAnsi" w:eastAsiaTheme="minorEastAsia" w:hAnsiTheme="minorHAnsi" w:cstheme="minorBidi"/>
          <w:sz w:val="22"/>
          <w:szCs w:val="22"/>
        </w:rPr>
        <w:tab/>
      </w:r>
      <w:r w:rsidRPr="00CE20A5">
        <w:rPr>
          <w:lang w:val="vi-VN"/>
        </w:rPr>
        <w:t>LDA</w:t>
      </w:r>
      <w:r>
        <w:tab/>
      </w:r>
      <w:r>
        <w:fldChar w:fldCharType="begin"/>
      </w:r>
      <w:r>
        <w:instrText xml:space="preserve"> PAGEREF _Toc422784210 \h </w:instrText>
      </w:r>
      <w:r>
        <w:fldChar w:fldCharType="separate"/>
      </w:r>
      <w:r>
        <w:t>38</w:t>
      </w:r>
      <w:r>
        <w:fldChar w:fldCharType="end"/>
      </w:r>
    </w:p>
    <w:p w:rsidR="00C01C46" w:rsidRDefault="00C01C46">
      <w:pPr>
        <w:pStyle w:val="TOC2"/>
        <w:tabs>
          <w:tab w:val="left" w:pos="1287"/>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Học máy</w:t>
      </w:r>
      <w:r>
        <w:tab/>
      </w:r>
      <w:r>
        <w:fldChar w:fldCharType="begin"/>
      </w:r>
      <w:r>
        <w:instrText xml:space="preserve"> PAGEREF _Toc422784211 \h </w:instrText>
      </w:r>
      <w:r>
        <w:fldChar w:fldCharType="separate"/>
      </w:r>
      <w:r>
        <w:t>40</w:t>
      </w:r>
      <w:r>
        <w:fldChar w:fldCharType="end"/>
      </w:r>
    </w:p>
    <w:p w:rsidR="00C01C46" w:rsidRDefault="00C01C46">
      <w:pPr>
        <w:pStyle w:val="TOC2"/>
        <w:tabs>
          <w:tab w:val="left" w:pos="1287"/>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Mô hình nhận dạng</w:t>
      </w:r>
      <w:r>
        <w:tab/>
      </w:r>
      <w:r>
        <w:fldChar w:fldCharType="begin"/>
      </w:r>
      <w:r>
        <w:instrText xml:space="preserve"> PAGEREF _Toc422784212 \h </w:instrText>
      </w:r>
      <w:r>
        <w:fldChar w:fldCharType="separate"/>
      </w:r>
      <w:r>
        <w:t>42</w:t>
      </w:r>
      <w:r>
        <w:fldChar w:fldCharType="end"/>
      </w:r>
    </w:p>
    <w:p w:rsidR="00C01C46" w:rsidRDefault="00C01C46">
      <w:pPr>
        <w:pStyle w:val="TOC2"/>
        <w:tabs>
          <w:tab w:val="left" w:pos="1287"/>
        </w:tabs>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Phương pháp trọng số</w:t>
      </w:r>
      <w:r>
        <w:tab/>
      </w:r>
      <w:r>
        <w:fldChar w:fldCharType="begin"/>
      </w:r>
      <w:r>
        <w:instrText xml:space="preserve"> PAGEREF _Toc422784213 \h </w:instrText>
      </w:r>
      <w:r>
        <w:fldChar w:fldCharType="separate"/>
      </w:r>
      <w:r>
        <w:t>43</w:t>
      </w:r>
      <w:r>
        <w:fldChar w:fldCharType="end"/>
      </w:r>
    </w:p>
    <w:p w:rsidR="00C01C46" w:rsidRDefault="0035219B">
      <w:pPr>
        <w:pStyle w:val="TOC1"/>
        <w:rPr>
          <w:rFonts w:asciiTheme="minorHAnsi" w:eastAsiaTheme="minorEastAsia" w:hAnsiTheme="minorHAnsi" w:cstheme="minorBidi"/>
          <w:b w:val="0"/>
          <w:sz w:val="22"/>
          <w:szCs w:val="22"/>
        </w:rPr>
      </w:pPr>
      <w:r>
        <w:t xml:space="preserve">CHƯƠNG 3. </w:t>
      </w:r>
      <w:r w:rsidR="00C01C46" w:rsidRPr="00CE20A5">
        <w:rPr>
          <w:lang w:val="vi-VN"/>
        </w:rPr>
        <w:t>THỰC NGHIỆM VÀ ĐÁNH GIÁ KẾT QUẢ</w:t>
      </w:r>
      <w:r w:rsidR="00C01C46">
        <w:tab/>
      </w:r>
      <w:r w:rsidR="00C01C46">
        <w:fldChar w:fldCharType="begin"/>
      </w:r>
      <w:r w:rsidR="00C01C46">
        <w:instrText xml:space="preserve"> PAGEREF _Toc422784214 \h </w:instrText>
      </w:r>
      <w:r w:rsidR="00C01C46">
        <w:fldChar w:fldCharType="separate"/>
      </w:r>
      <w:r w:rsidR="00C01C46">
        <w:t>46</w:t>
      </w:r>
      <w:r w:rsidR="00C01C46">
        <w:fldChar w:fldCharType="end"/>
      </w:r>
    </w:p>
    <w:p w:rsidR="00C01C46" w:rsidRDefault="00C01C46">
      <w:pPr>
        <w:pStyle w:val="TOC2"/>
        <w:tabs>
          <w:tab w:val="left" w:pos="1287"/>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Môi trường thực nghiệm</w:t>
      </w:r>
      <w:r>
        <w:tab/>
      </w:r>
      <w:r>
        <w:fldChar w:fldCharType="begin"/>
      </w:r>
      <w:r>
        <w:instrText xml:space="preserve"> PAGEREF _Toc422784215 \h </w:instrText>
      </w:r>
      <w:r>
        <w:fldChar w:fldCharType="separate"/>
      </w:r>
      <w:r>
        <w:t>46</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3.1.1.</w:t>
      </w:r>
      <w:r>
        <w:rPr>
          <w:rFonts w:asciiTheme="minorHAnsi" w:eastAsiaTheme="minorEastAsia" w:hAnsiTheme="minorHAnsi" w:cstheme="minorBidi"/>
          <w:sz w:val="22"/>
          <w:szCs w:val="22"/>
        </w:rPr>
        <w:tab/>
      </w:r>
      <w:r w:rsidRPr="00CE20A5">
        <w:rPr>
          <w:lang w:val="vi-VN"/>
        </w:rPr>
        <w:t>Dữ liệu sử dụng</w:t>
      </w:r>
      <w:r>
        <w:tab/>
      </w:r>
      <w:r>
        <w:fldChar w:fldCharType="begin"/>
      </w:r>
      <w:r>
        <w:instrText xml:space="preserve"> PAGEREF _Toc422784216 \h </w:instrText>
      </w:r>
      <w:r>
        <w:fldChar w:fldCharType="separate"/>
      </w:r>
      <w:r>
        <w:t>46</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3.1.2.</w:t>
      </w:r>
      <w:r>
        <w:rPr>
          <w:rFonts w:asciiTheme="minorHAnsi" w:eastAsiaTheme="minorEastAsia" w:hAnsiTheme="minorHAnsi" w:cstheme="minorBidi"/>
          <w:sz w:val="22"/>
          <w:szCs w:val="22"/>
        </w:rPr>
        <w:tab/>
      </w:r>
      <w:r w:rsidRPr="00CE20A5">
        <w:rPr>
          <w:lang w:val="vi-VN"/>
        </w:rPr>
        <w:t>Môi trường triển khai</w:t>
      </w:r>
      <w:r>
        <w:tab/>
      </w:r>
      <w:r>
        <w:fldChar w:fldCharType="begin"/>
      </w:r>
      <w:r>
        <w:instrText xml:space="preserve"> PAGEREF _Toc422784217 \h </w:instrText>
      </w:r>
      <w:r>
        <w:fldChar w:fldCharType="separate"/>
      </w:r>
      <w:r>
        <w:t>47</w:t>
      </w:r>
      <w:r>
        <w:fldChar w:fldCharType="end"/>
      </w:r>
    </w:p>
    <w:p w:rsidR="00C01C46" w:rsidRDefault="00C01C46">
      <w:pPr>
        <w:pStyle w:val="TOC2"/>
        <w:tabs>
          <w:tab w:val="left" w:pos="1287"/>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_Toc422784218 \h </w:instrText>
      </w:r>
      <w:r>
        <w:fldChar w:fldCharType="separate"/>
      </w:r>
      <w:r>
        <w:t>47</w:t>
      </w:r>
      <w: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lastRenderedPageBreak/>
        <w:t>3.2.1.</w:t>
      </w:r>
      <w:r>
        <w:rPr>
          <w:rFonts w:asciiTheme="minorHAnsi" w:eastAsiaTheme="minorEastAsia" w:hAnsiTheme="minorHAnsi" w:cstheme="minorBidi"/>
          <w:sz w:val="22"/>
          <w:szCs w:val="22"/>
        </w:rPr>
        <w:tab/>
      </w:r>
      <w:r w:rsidRPr="00CE20A5">
        <w:rPr>
          <w:lang w:val="vi-VN"/>
        </w:rPr>
        <w:t>Giai đoạn thứ nhất</w:t>
      </w:r>
      <w:r>
        <w:tab/>
      </w:r>
      <w:r>
        <w:fldChar w:fldCharType="begin"/>
      </w:r>
      <w:r>
        <w:instrText xml:space="preserve"> PAGEREF _Toc422784219 \h </w:instrText>
      </w:r>
      <w:r>
        <w:fldChar w:fldCharType="separate"/>
      </w:r>
      <w:r>
        <w:t>48</w:t>
      </w:r>
      <w: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Lựa chọn thủ công</w:t>
      </w:r>
      <w:r>
        <w:rPr>
          <w:noProof/>
        </w:rPr>
        <w:tab/>
      </w:r>
      <w:r>
        <w:rPr>
          <w:noProof/>
        </w:rPr>
        <w:fldChar w:fldCharType="begin"/>
      </w:r>
      <w:r>
        <w:rPr>
          <w:noProof/>
        </w:rPr>
        <w:instrText xml:space="preserve"> PAGEREF _Toc422784220 \h </w:instrText>
      </w:r>
      <w:r>
        <w:rPr>
          <w:noProof/>
        </w:rPr>
      </w:r>
      <w:r>
        <w:rPr>
          <w:noProof/>
        </w:rPr>
        <w:fldChar w:fldCharType="separate"/>
      </w:r>
      <w:r>
        <w:rPr>
          <w:noProof/>
        </w:rPr>
        <w:t>49</w:t>
      </w:r>
      <w:r>
        <w:rPr>
          <w:noProof/>
        </w:rP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PCA</w:t>
      </w:r>
      <w:r>
        <w:rPr>
          <w:noProof/>
        </w:rPr>
        <w:tab/>
      </w:r>
      <w:r>
        <w:rPr>
          <w:noProof/>
        </w:rPr>
        <w:fldChar w:fldCharType="begin"/>
      </w:r>
      <w:r>
        <w:rPr>
          <w:noProof/>
        </w:rPr>
        <w:instrText xml:space="preserve"> PAGEREF _Toc422784221 \h </w:instrText>
      </w:r>
      <w:r>
        <w:rPr>
          <w:noProof/>
        </w:rPr>
      </w:r>
      <w:r>
        <w:rPr>
          <w:noProof/>
        </w:rPr>
        <w:fldChar w:fldCharType="separate"/>
      </w:r>
      <w:r>
        <w:rPr>
          <w:noProof/>
        </w:rPr>
        <w:t>55</w:t>
      </w:r>
      <w:r>
        <w:rPr>
          <w:noProof/>
        </w:rPr>
        <w:fldChar w:fldCharType="end"/>
      </w:r>
    </w:p>
    <w:p w:rsidR="00C01C46" w:rsidRDefault="00C01C46">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LDA</w:t>
      </w:r>
      <w:r>
        <w:rPr>
          <w:noProof/>
        </w:rPr>
        <w:tab/>
      </w:r>
      <w:r>
        <w:rPr>
          <w:noProof/>
        </w:rPr>
        <w:fldChar w:fldCharType="begin"/>
      </w:r>
      <w:r>
        <w:rPr>
          <w:noProof/>
        </w:rPr>
        <w:instrText xml:space="preserve"> PAGEREF _Toc422784222 \h </w:instrText>
      </w:r>
      <w:r>
        <w:rPr>
          <w:noProof/>
        </w:rPr>
      </w:r>
      <w:r>
        <w:rPr>
          <w:noProof/>
        </w:rPr>
        <w:fldChar w:fldCharType="separate"/>
      </w:r>
      <w:r>
        <w:rPr>
          <w:noProof/>
        </w:rPr>
        <w:t>61</w:t>
      </w:r>
      <w:r>
        <w:rPr>
          <w:noProof/>
        </w:rPr>
        <w:fldChar w:fldCharType="end"/>
      </w:r>
    </w:p>
    <w:p w:rsidR="00C01C46" w:rsidRDefault="00C01C46">
      <w:pPr>
        <w:pStyle w:val="TOC3"/>
        <w:tabs>
          <w:tab w:val="left" w:pos="1680"/>
        </w:tabs>
        <w:rPr>
          <w:rFonts w:asciiTheme="minorHAnsi" w:eastAsiaTheme="minorEastAsia" w:hAnsiTheme="minorHAnsi" w:cstheme="minorBidi"/>
          <w:sz w:val="22"/>
          <w:szCs w:val="22"/>
        </w:rPr>
      </w:pPr>
      <w:r w:rsidRPr="00CE20A5">
        <w:rPr>
          <w:lang w:val="vi-VN"/>
        </w:rPr>
        <w:t>3.2.2.</w:t>
      </w:r>
      <w:r>
        <w:rPr>
          <w:rFonts w:asciiTheme="minorHAnsi" w:eastAsiaTheme="minorEastAsia" w:hAnsiTheme="minorHAnsi" w:cstheme="minorBidi"/>
          <w:sz w:val="22"/>
          <w:szCs w:val="22"/>
        </w:rPr>
        <w:tab/>
      </w:r>
      <w:r w:rsidRPr="00CE20A5">
        <w:rPr>
          <w:lang w:val="vi-VN"/>
        </w:rPr>
        <w:t>Giai đoạn thứ hai</w:t>
      </w:r>
      <w:r>
        <w:tab/>
      </w:r>
      <w:r>
        <w:fldChar w:fldCharType="begin"/>
      </w:r>
      <w:r>
        <w:instrText xml:space="preserve"> PAGEREF _Toc422784223 \h </w:instrText>
      </w:r>
      <w:r>
        <w:fldChar w:fldCharType="separate"/>
      </w:r>
      <w:r>
        <w:t>66</w:t>
      </w:r>
      <w:r>
        <w:fldChar w:fldCharType="end"/>
      </w:r>
    </w:p>
    <w:p w:rsidR="00C01C46" w:rsidRDefault="00C01C46">
      <w:pPr>
        <w:pStyle w:val="TOC2"/>
        <w:tabs>
          <w:tab w:val="left" w:pos="1287"/>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Đánh giá</w:t>
      </w:r>
      <w:r>
        <w:tab/>
      </w:r>
      <w:r>
        <w:fldChar w:fldCharType="begin"/>
      </w:r>
      <w:r>
        <w:instrText xml:space="preserve"> PAGEREF _Toc422784224 \h </w:instrText>
      </w:r>
      <w:r>
        <w:fldChar w:fldCharType="separate"/>
      </w:r>
      <w:r>
        <w:t>67</w:t>
      </w:r>
      <w:r>
        <w:fldChar w:fldCharType="end"/>
      </w:r>
    </w:p>
    <w:p w:rsidR="00C01C46" w:rsidRDefault="00C01C46">
      <w:pPr>
        <w:pStyle w:val="TOC1"/>
        <w:rPr>
          <w:rFonts w:asciiTheme="minorHAnsi" w:eastAsiaTheme="minorEastAsia" w:hAnsiTheme="minorHAnsi" w:cstheme="minorBidi"/>
          <w:b w:val="0"/>
          <w:sz w:val="22"/>
          <w:szCs w:val="22"/>
        </w:rPr>
      </w:pPr>
      <w:r w:rsidRPr="00CE20A5">
        <w:rPr>
          <w:lang w:val="vi-VN"/>
        </w:rPr>
        <w:t>KẾT LUẬN</w:t>
      </w:r>
      <w:r>
        <w:tab/>
      </w:r>
      <w:r>
        <w:fldChar w:fldCharType="begin"/>
      </w:r>
      <w:r>
        <w:instrText xml:space="preserve"> PAGEREF _Toc422784225 \h </w:instrText>
      </w:r>
      <w:r>
        <w:fldChar w:fldCharType="separate"/>
      </w:r>
      <w:r>
        <w:t>69</w:t>
      </w:r>
      <w:r>
        <w:fldChar w:fldCharType="end"/>
      </w:r>
    </w:p>
    <w:p w:rsidR="00C01C46" w:rsidRDefault="00C01C46">
      <w:pPr>
        <w:pStyle w:val="TOC1"/>
        <w:rPr>
          <w:rFonts w:asciiTheme="minorHAnsi" w:eastAsiaTheme="minorEastAsia" w:hAnsiTheme="minorHAnsi" w:cstheme="minorBidi"/>
          <w:b w:val="0"/>
          <w:sz w:val="22"/>
          <w:szCs w:val="22"/>
        </w:rPr>
      </w:pPr>
      <w:r w:rsidRPr="00CE20A5">
        <w:rPr>
          <w:lang w:val="vi-VN"/>
        </w:rPr>
        <w:t>PHỤ LỤC</w:t>
      </w:r>
      <w:r>
        <w:tab/>
      </w:r>
      <w:r>
        <w:fldChar w:fldCharType="begin"/>
      </w:r>
      <w:r>
        <w:instrText xml:space="preserve"> PAGEREF _Toc422784226 \h </w:instrText>
      </w:r>
      <w:r>
        <w:fldChar w:fldCharType="separate"/>
      </w:r>
      <w:r>
        <w:t>70</w:t>
      </w:r>
      <w:r>
        <w:fldChar w:fldCharType="end"/>
      </w:r>
    </w:p>
    <w:p w:rsidR="00C01C46" w:rsidRDefault="00C01C46">
      <w:pPr>
        <w:pStyle w:val="TOC1"/>
        <w:rPr>
          <w:rFonts w:asciiTheme="minorHAnsi" w:eastAsiaTheme="minorEastAsia" w:hAnsiTheme="minorHAnsi" w:cstheme="minorBidi"/>
          <w:b w:val="0"/>
          <w:sz w:val="22"/>
          <w:szCs w:val="22"/>
        </w:rPr>
      </w:pPr>
      <w:r w:rsidRPr="00CE20A5">
        <w:rPr>
          <w:lang w:val="vi-VN"/>
        </w:rPr>
        <w:t>TÀI LIỆU THAM KHẢO</w:t>
      </w:r>
      <w:r>
        <w:tab/>
      </w:r>
      <w:r>
        <w:fldChar w:fldCharType="begin"/>
      </w:r>
      <w:r>
        <w:instrText xml:space="preserve"> PAGEREF _Toc422784227 \h </w:instrText>
      </w:r>
      <w:r>
        <w:fldChar w:fldCharType="separate"/>
      </w:r>
      <w:r>
        <w:t>72</w:t>
      </w:r>
      <w:r>
        <w:fldChar w:fldCharType="end"/>
      </w:r>
    </w:p>
    <w:p w:rsidR="001E7B00" w:rsidRPr="00E13387" w:rsidRDefault="00C01C46"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E13387" w:rsidRDefault="00C93CD2" w:rsidP="004A04EF">
      <w:pPr>
        <w:pStyle w:val="Title"/>
        <w:rPr>
          <w:noProof/>
          <w:lang w:val="vi-VN"/>
        </w:rPr>
      </w:pPr>
      <w:r w:rsidRPr="00E13387">
        <w:rPr>
          <w:noProof/>
          <w:lang w:val="vi-VN"/>
        </w:rPr>
        <w:lastRenderedPageBreak/>
        <w:t xml:space="preserve">DANH MỤC CÁC </w:t>
      </w:r>
      <w:r w:rsidR="00DF6586" w:rsidRPr="00E13387">
        <w:rPr>
          <w:noProof/>
          <w:lang w:val="vi-VN"/>
        </w:rPr>
        <w:t>CHỮ</w:t>
      </w:r>
      <w:r w:rsidRPr="00E13387">
        <w:rPr>
          <w:noProof/>
          <w:lang w:val="vi-VN"/>
        </w:rPr>
        <w:t xml:space="preserve"> VIẾT TẮT</w:t>
      </w: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E13387" w:rsidRDefault="00C93CD2" w:rsidP="004A04EF">
      <w:pPr>
        <w:pStyle w:val="Title"/>
        <w:spacing w:after="120"/>
        <w:rPr>
          <w:noProof/>
          <w:lang w:val="vi-VN"/>
        </w:rPr>
      </w:pPr>
      <w:r w:rsidRPr="00E13387">
        <w:rPr>
          <w:noProof/>
          <w:lang w:val="vi-VN"/>
        </w:rPr>
        <w:br w:type="page"/>
      </w:r>
      <w:r w:rsidRPr="00E13387">
        <w:rPr>
          <w:noProof/>
          <w:lang w:val="vi-VN"/>
        </w:rPr>
        <w:lastRenderedPageBreak/>
        <w:t>DANH MỤC CÁC BẢNG BIỂU</w:t>
      </w:r>
    </w:p>
    <w:p w:rsidR="00BA7020" w:rsidRDefault="00927F74">
      <w:pPr>
        <w:pStyle w:val="TOC5"/>
        <w:tabs>
          <w:tab w:val="left" w:pos="1287"/>
        </w:tabs>
        <w:rPr>
          <w:rFonts w:asciiTheme="minorHAnsi" w:eastAsiaTheme="minorEastAsia" w:hAnsiTheme="minorHAnsi" w:cstheme="minorBidi"/>
          <w:noProof/>
          <w:sz w:val="22"/>
          <w:szCs w:val="22"/>
        </w:rPr>
      </w:pPr>
      <w:r w:rsidRPr="00927F74">
        <w:rPr>
          <w:noProof/>
          <w:sz w:val="24"/>
          <w:lang w:val="vi-VN"/>
        </w:rPr>
        <w:fldChar w:fldCharType="begin"/>
      </w:r>
      <w:r w:rsidR="00BD3C92" w:rsidRPr="00E13387">
        <w:rPr>
          <w:noProof/>
          <w:sz w:val="24"/>
          <w:lang w:val="vi-VN"/>
        </w:rPr>
        <w:instrText xml:space="preserve"> TOC \h \z \t "BangC3,5" </w:instrText>
      </w:r>
      <w:r w:rsidRPr="00927F74">
        <w:rPr>
          <w:noProof/>
          <w:sz w:val="24"/>
          <w:lang w:val="vi-VN"/>
        </w:rPr>
        <w:fldChar w:fldCharType="separate"/>
      </w:r>
      <w:hyperlink w:anchor="_Toc422783283" w:history="1">
        <w:r w:rsidR="00BA7020" w:rsidRPr="005B418B">
          <w:rPr>
            <w:rStyle w:val="Hyperlink"/>
            <w:noProof/>
          </w:rPr>
          <w:t>Bảng 3.1</w:t>
        </w:r>
        <w:r w:rsidR="00BA7020">
          <w:rPr>
            <w:rFonts w:asciiTheme="minorHAnsi" w:eastAsiaTheme="minorEastAsia" w:hAnsiTheme="minorHAnsi" w:cstheme="minorBidi"/>
            <w:noProof/>
            <w:sz w:val="22"/>
            <w:szCs w:val="22"/>
          </w:rPr>
          <w:tab/>
        </w:r>
        <w:r w:rsidR="00BA7020" w:rsidRPr="005B418B">
          <w:rPr>
            <w:rStyle w:val="Hyperlink"/>
            <w:noProof/>
          </w:rPr>
          <w:t>Thống kê số lượng dữ liệu</w:t>
        </w:r>
        <w:r w:rsidR="00BA7020">
          <w:rPr>
            <w:noProof/>
            <w:webHidden/>
          </w:rPr>
          <w:tab/>
        </w:r>
        <w:r w:rsidR="00BA7020">
          <w:rPr>
            <w:noProof/>
            <w:webHidden/>
          </w:rPr>
          <w:fldChar w:fldCharType="begin"/>
        </w:r>
        <w:r w:rsidR="00BA7020">
          <w:rPr>
            <w:noProof/>
            <w:webHidden/>
          </w:rPr>
          <w:instrText xml:space="preserve"> PAGEREF _Toc422783283 \h </w:instrText>
        </w:r>
        <w:r w:rsidR="00BA7020">
          <w:rPr>
            <w:noProof/>
            <w:webHidden/>
          </w:rPr>
        </w:r>
        <w:r w:rsidR="00BA7020">
          <w:rPr>
            <w:noProof/>
            <w:webHidden/>
          </w:rPr>
          <w:fldChar w:fldCharType="separate"/>
        </w:r>
        <w:r w:rsidR="00BA7020">
          <w:rPr>
            <w:noProof/>
            <w:webHidden/>
          </w:rPr>
          <w:t>47</w:t>
        </w:r>
        <w:r w:rsidR="00BA7020">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84" w:history="1">
        <w:r w:rsidRPr="005B418B">
          <w:rPr>
            <w:rStyle w:val="Hyperlink"/>
            <w:noProof/>
          </w:rPr>
          <w:t>Bảng 3.2</w:t>
        </w:r>
        <w:r>
          <w:rPr>
            <w:rFonts w:asciiTheme="minorHAnsi" w:eastAsiaTheme="minorEastAsia" w:hAnsiTheme="minorHAnsi" w:cstheme="minorBidi"/>
            <w:noProof/>
            <w:sz w:val="22"/>
            <w:szCs w:val="22"/>
          </w:rPr>
          <w:tab/>
        </w:r>
        <w:r w:rsidRPr="005B418B">
          <w:rPr>
            <w:rStyle w:val="Hyperlink"/>
            <w:noProof/>
          </w:rPr>
          <w:t>Kết quả thực nghiệm với phương pháp lựa chọn thủ công</w:t>
        </w:r>
        <w:r>
          <w:rPr>
            <w:noProof/>
            <w:webHidden/>
          </w:rPr>
          <w:tab/>
        </w:r>
        <w:r>
          <w:rPr>
            <w:noProof/>
            <w:webHidden/>
          </w:rPr>
          <w:fldChar w:fldCharType="begin"/>
        </w:r>
        <w:r>
          <w:rPr>
            <w:noProof/>
            <w:webHidden/>
          </w:rPr>
          <w:instrText xml:space="preserve"> PAGEREF _Toc422783284 \h </w:instrText>
        </w:r>
        <w:r>
          <w:rPr>
            <w:noProof/>
            <w:webHidden/>
          </w:rPr>
        </w:r>
        <w:r>
          <w:rPr>
            <w:noProof/>
            <w:webHidden/>
          </w:rPr>
          <w:fldChar w:fldCharType="separate"/>
        </w:r>
        <w:r>
          <w:rPr>
            <w:noProof/>
            <w:webHidden/>
          </w:rPr>
          <w:t>50</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85" w:history="1">
        <w:r w:rsidRPr="005B418B">
          <w:rPr>
            <w:rStyle w:val="Hyperlink"/>
            <w:noProof/>
          </w:rPr>
          <w:t>Bảng 3.3</w:t>
        </w:r>
        <w:r>
          <w:rPr>
            <w:rFonts w:asciiTheme="minorHAnsi" w:eastAsiaTheme="minorEastAsia" w:hAnsiTheme="minorHAnsi" w:cstheme="minorBidi"/>
            <w:noProof/>
            <w:sz w:val="22"/>
            <w:szCs w:val="22"/>
          </w:rPr>
          <w:tab/>
        </w:r>
        <w:r w:rsidRPr="005B418B">
          <w:rPr>
            <w:rStyle w:val="Hyperlink"/>
            <w:noProof/>
          </w:rPr>
          <w:t>Kết quả chi tiết với nhóm có 3 xương</w:t>
        </w:r>
        <w:r>
          <w:rPr>
            <w:noProof/>
            <w:webHidden/>
          </w:rPr>
          <w:tab/>
        </w:r>
        <w:r>
          <w:rPr>
            <w:noProof/>
            <w:webHidden/>
          </w:rPr>
          <w:fldChar w:fldCharType="begin"/>
        </w:r>
        <w:r>
          <w:rPr>
            <w:noProof/>
            <w:webHidden/>
          </w:rPr>
          <w:instrText xml:space="preserve"> PAGEREF _Toc422783285 \h </w:instrText>
        </w:r>
        <w:r>
          <w:rPr>
            <w:noProof/>
            <w:webHidden/>
          </w:rPr>
        </w:r>
        <w:r>
          <w:rPr>
            <w:noProof/>
            <w:webHidden/>
          </w:rPr>
          <w:fldChar w:fldCharType="separate"/>
        </w:r>
        <w:r>
          <w:rPr>
            <w:noProof/>
            <w:webHidden/>
          </w:rPr>
          <w:t>51</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86" w:history="1">
        <w:r w:rsidRPr="005B418B">
          <w:rPr>
            <w:rStyle w:val="Hyperlink"/>
            <w:noProof/>
          </w:rPr>
          <w:t>Bảng 3.4</w:t>
        </w:r>
        <w:r>
          <w:rPr>
            <w:rFonts w:asciiTheme="minorHAnsi" w:eastAsiaTheme="minorEastAsia" w:hAnsiTheme="minorHAnsi" w:cstheme="minorBidi"/>
            <w:noProof/>
            <w:sz w:val="22"/>
            <w:szCs w:val="22"/>
          </w:rPr>
          <w:tab/>
        </w:r>
        <w:r w:rsidRPr="005B418B">
          <w:rPr>
            <w:rStyle w:val="Hyperlink"/>
            <w:noProof/>
          </w:rPr>
          <w:t>Kết quả chi tiết với nhóm có 4 xương</w:t>
        </w:r>
        <w:r>
          <w:rPr>
            <w:noProof/>
            <w:webHidden/>
          </w:rPr>
          <w:tab/>
        </w:r>
        <w:r>
          <w:rPr>
            <w:noProof/>
            <w:webHidden/>
          </w:rPr>
          <w:fldChar w:fldCharType="begin"/>
        </w:r>
        <w:r>
          <w:rPr>
            <w:noProof/>
            <w:webHidden/>
          </w:rPr>
          <w:instrText xml:space="preserve"> PAGEREF _Toc422783286 \h </w:instrText>
        </w:r>
        <w:r>
          <w:rPr>
            <w:noProof/>
            <w:webHidden/>
          </w:rPr>
        </w:r>
        <w:r>
          <w:rPr>
            <w:noProof/>
            <w:webHidden/>
          </w:rPr>
          <w:fldChar w:fldCharType="separate"/>
        </w:r>
        <w:r>
          <w:rPr>
            <w:noProof/>
            <w:webHidden/>
          </w:rPr>
          <w:t>51</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87" w:history="1">
        <w:r w:rsidRPr="005B418B">
          <w:rPr>
            <w:rStyle w:val="Hyperlink"/>
            <w:noProof/>
          </w:rPr>
          <w:t>Bảng 3.5</w:t>
        </w:r>
        <w:r>
          <w:rPr>
            <w:rFonts w:asciiTheme="minorHAnsi" w:eastAsiaTheme="minorEastAsia" w:hAnsiTheme="minorHAnsi" w:cstheme="minorBidi"/>
            <w:noProof/>
            <w:sz w:val="22"/>
            <w:szCs w:val="22"/>
          </w:rPr>
          <w:tab/>
        </w:r>
        <w:r w:rsidRPr="005B418B">
          <w:rPr>
            <w:rStyle w:val="Hyperlink"/>
            <w:noProof/>
          </w:rPr>
          <w:t>Kết quả chi tiết với nhóm có 7 xương</w:t>
        </w:r>
        <w:r>
          <w:rPr>
            <w:noProof/>
            <w:webHidden/>
          </w:rPr>
          <w:tab/>
        </w:r>
        <w:r>
          <w:rPr>
            <w:noProof/>
            <w:webHidden/>
          </w:rPr>
          <w:fldChar w:fldCharType="begin"/>
        </w:r>
        <w:r>
          <w:rPr>
            <w:noProof/>
            <w:webHidden/>
          </w:rPr>
          <w:instrText xml:space="preserve"> PAGEREF _Toc422783287 \h </w:instrText>
        </w:r>
        <w:r>
          <w:rPr>
            <w:noProof/>
            <w:webHidden/>
          </w:rPr>
        </w:r>
        <w:r>
          <w:rPr>
            <w:noProof/>
            <w:webHidden/>
          </w:rPr>
          <w:fldChar w:fldCharType="separate"/>
        </w:r>
        <w:r>
          <w:rPr>
            <w:noProof/>
            <w:webHidden/>
          </w:rPr>
          <w:t>52</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88" w:history="1">
        <w:r w:rsidRPr="005B418B">
          <w:rPr>
            <w:rStyle w:val="Hyperlink"/>
            <w:noProof/>
          </w:rPr>
          <w:t>Bảng 3.6</w:t>
        </w:r>
        <w:r>
          <w:rPr>
            <w:rFonts w:asciiTheme="minorHAnsi" w:eastAsiaTheme="minorEastAsia" w:hAnsiTheme="minorHAnsi" w:cstheme="minorBidi"/>
            <w:noProof/>
            <w:sz w:val="22"/>
            <w:szCs w:val="22"/>
          </w:rPr>
          <w:tab/>
        </w:r>
        <w:r w:rsidRPr="005B418B">
          <w:rPr>
            <w:rStyle w:val="Hyperlink"/>
            <w:noProof/>
          </w:rPr>
          <w:t>Kết quả chi tiết với nhóm có 13 xương</w:t>
        </w:r>
        <w:r>
          <w:rPr>
            <w:noProof/>
            <w:webHidden/>
          </w:rPr>
          <w:tab/>
        </w:r>
        <w:r>
          <w:rPr>
            <w:noProof/>
            <w:webHidden/>
          </w:rPr>
          <w:fldChar w:fldCharType="begin"/>
        </w:r>
        <w:r>
          <w:rPr>
            <w:noProof/>
            <w:webHidden/>
          </w:rPr>
          <w:instrText xml:space="preserve"> PAGEREF _Toc422783288 \h </w:instrText>
        </w:r>
        <w:r>
          <w:rPr>
            <w:noProof/>
            <w:webHidden/>
          </w:rPr>
        </w:r>
        <w:r>
          <w:rPr>
            <w:noProof/>
            <w:webHidden/>
          </w:rPr>
          <w:fldChar w:fldCharType="separate"/>
        </w:r>
        <w:r>
          <w:rPr>
            <w:noProof/>
            <w:webHidden/>
          </w:rPr>
          <w:t>52</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89" w:history="1">
        <w:r w:rsidRPr="005B418B">
          <w:rPr>
            <w:rStyle w:val="Hyperlink"/>
            <w:noProof/>
          </w:rPr>
          <w:t>Bảng 3.7</w:t>
        </w:r>
        <w:r>
          <w:rPr>
            <w:rFonts w:asciiTheme="minorHAnsi" w:eastAsiaTheme="minorEastAsia" w:hAnsiTheme="minorHAnsi" w:cstheme="minorBidi"/>
            <w:noProof/>
            <w:sz w:val="22"/>
            <w:szCs w:val="22"/>
          </w:rPr>
          <w:tab/>
        </w:r>
        <w:r w:rsidRPr="005B418B">
          <w:rPr>
            <w:rStyle w:val="Hyperlink"/>
            <w:noProof/>
          </w:rPr>
          <w:t>Kết quả chi tiết với nhóm có 23 xương</w:t>
        </w:r>
        <w:r>
          <w:rPr>
            <w:noProof/>
            <w:webHidden/>
          </w:rPr>
          <w:tab/>
        </w:r>
        <w:r>
          <w:rPr>
            <w:noProof/>
            <w:webHidden/>
          </w:rPr>
          <w:fldChar w:fldCharType="begin"/>
        </w:r>
        <w:r>
          <w:rPr>
            <w:noProof/>
            <w:webHidden/>
          </w:rPr>
          <w:instrText xml:space="preserve"> PAGEREF _Toc422783289 \h </w:instrText>
        </w:r>
        <w:r>
          <w:rPr>
            <w:noProof/>
            <w:webHidden/>
          </w:rPr>
        </w:r>
        <w:r>
          <w:rPr>
            <w:noProof/>
            <w:webHidden/>
          </w:rPr>
          <w:fldChar w:fldCharType="separate"/>
        </w:r>
        <w:r>
          <w:rPr>
            <w:noProof/>
            <w:webHidden/>
          </w:rPr>
          <w:t>53</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90" w:history="1">
        <w:r w:rsidRPr="005B418B">
          <w:rPr>
            <w:rStyle w:val="Hyperlink"/>
            <w:noProof/>
          </w:rPr>
          <w:t>Bảng 3.8</w:t>
        </w:r>
        <w:r>
          <w:rPr>
            <w:rFonts w:asciiTheme="minorHAnsi" w:eastAsiaTheme="minorEastAsia" w:hAnsiTheme="minorHAnsi" w:cstheme="minorBidi"/>
            <w:noProof/>
            <w:sz w:val="22"/>
            <w:szCs w:val="22"/>
          </w:rPr>
          <w:tab/>
        </w:r>
        <w:r w:rsidRPr="005B418B">
          <w:rPr>
            <w:rStyle w:val="Hyperlink"/>
            <w:noProof/>
          </w:rPr>
          <w:t>Kết quả chi tiết khi sử dụng 11 xương</w:t>
        </w:r>
        <w:r>
          <w:rPr>
            <w:noProof/>
            <w:webHidden/>
          </w:rPr>
          <w:tab/>
        </w:r>
        <w:r>
          <w:rPr>
            <w:noProof/>
            <w:webHidden/>
          </w:rPr>
          <w:fldChar w:fldCharType="begin"/>
        </w:r>
        <w:r>
          <w:rPr>
            <w:noProof/>
            <w:webHidden/>
          </w:rPr>
          <w:instrText xml:space="preserve"> PAGEREF _Toc422783290 \h </w:instrText>
        </w:r>
        <w:r>
          <w:rPr>
            <w:noProof/>
            <w:webHidden/>
          </w:rPr>
        </w:r>
        <w:r>
          <w:rPr>
            <w:noProof/>
            <w:webHidden/>
          </w:rPr>
          <w:fldChar w:fldCharType="separate"/>
        </w:r>
        <w:r>
          <w:rPr>
            <w:noProof/>
            <w:webHidden/>
          </w:rPr>
          <w:t>54</w:t>
        </w:r>
        <w:r>
          <w:rPr>
            <w:noProof/>
            <w:webHidden/>
          </w:rPr>
          <w:fldChar w:fldCharType="end"/>
        </w:r>
      </w:hyperlink>
    </w:p>
    <w:p w:rsidR="00BA7020" w:rsidRDefault="00BA7020">
      <w:pPr>
        <w:pStyle w:val="TOC5"/>
        <w:tabs>
          <w:tab w:val="left" w:pos="1287"/>
        </w:tabs>
        <w:rPr>
          <w:rFonts w:asciiTheme="minorHAnsi" w:eastAsiaTheme="minorEastAsia" w:hAnsiTheme="minorHAnsi" w:cstheme="minorBidi"/>
          <w:noProof/>
          <w:sz w:val="22"/>
          <w:szCs w:val="22"/>
        </w:rPr>
      </w:pPr>
      <w:hyperlink w:anchor="_Toc422783291" w:history="1">
        <w:r w:rsidRPr="005B418B">
          <w:rPr>
            <w:rStyle w:val="Hyperlink"/>
            <w:noProof/>
          </w:rPr>
          <w:t>Bảng 3.9</w:t>
        </w:r>
        <w:r>
          <w:rPr>
            <w:rFonts w:asciiTheme="minorHAnsi" w:eastAsiaTheme="minorEastAsia" w:hAnsiTheme="minorHAnsi" w:cstheme="minorBidi"/>
            <w:noProof/>
            <w:sz w:val="22"/>
            <w:szCs w:val="22"/>
          </w:rPr>
          <w:tab/>
        </w:r>
        <w:r w:rsidRPr="005B418B">
          <w:rPr>
            <w:rStyle w:val="Hyperlink"/>
            <w:noProof/>
          </w:rPr>
          <w:t>Kết quả chi tiết khi sử dụng tất cả xương</w:t>
        </w:r>
        <w:r>
          <w:rPr>
            <w:noProof/>
            <w:webHidden/>
          </w:rPr>
          <w:tab/>
        </w:r>
        <w:r>
          <w:rPr>
            <w:noProof/>
            <w:webHidden/>
          </w:rPr>
          <w:fldChar w:fldCharType="begin"/>
        </w:r>
        <w:r>
          <w:rPr>
            <w:noProof/>
            <w:webHidden/>
          </w:rPr>
          <w:instrText xml:space="preserve"> PAGEREF _Toc422783291 \h </w:instrText>
        </w:r>
        <w:r>
          <w:rPr>
            <w:noProof/>
            <w:webHidden/>
          </w:rPr>
        </w:r>
        <w:r>
          <w:rPr>
            <w:noProof/>
            <w:webHidden/>
          </w:rPr>
          <w:fldChar w:fldCharType="separate"/>
        </w:r>
        <w:r>
          <w:rPr>
            <w:noProof/>
            <w:webHidden/>
          </w:rPr>
          <w:t>54</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2" w:history="1">
        <w:r w:rsidRPr="005B418B">
          <w:rPr>
            <w:rStyle w:val="Hyperlink"/>
            <w:noProof/>
          </w:rPr>
          <w:t>Bảng 3.10</w:t>
        </w:r>
        <w:r>
          <w:rPr>
            <w:rFonts w:asciiTheme="minorHAnsi" w:eastAsiaTheme="minorEastAsia" w:hAnsiTheme="minorHAnsi" w:cstheme="minorBidi"/>
            <w:noProof/>
            <w:sz w:val="22"/>
            <w:szCs w:val="22"/>
          </w:rPr>
          <w:tab/>
        </w:r>
        <w:r w:rsidRPr="005B418B">
          <w:rPr>
            <w:rStyle w:val="Hyperlink"/>
            <w:noProof/>
          </w:rPr>
          <w:t>Kết quả thực nghiệm với các giá trị khác nhau của số chiều dữ liệu sau trích chọn trong PCA</w:t>
        </w:r>
        <w:r>
          <w:rPr>
            <w:noProof/>
            <w:webHidden/>
          </w:rPr>
          <w:tab/>
        </w:r>
        <w:r>
          <w:rPr>
            <w:noProof/>
            <w:webHidden/>
          </w:rPr>
          <w:fldChar w:fldCharType="begin"/>
        </w:r>
        <w:r>
          <w:rPr>
            <w:noProof/>
            <w:webHidden/>
          </w:rPr>
          <w:instrText xml:space="preserve"> PAGEREF _Toc422783292 \h </w:instrText>
        </w:r>
        <w:r>
          <w:rPr>
            <w:noProof/>
            <w:webHidden/>
          </w:rPr>
        </w:r>
        <w:r>
          <w:rPr>
            <w:noProof/>
            <w:webHidden/>
          </w:rPr>
          <w:fldChar w:fldCharType="separate"/>
        </w:r>
        <w:r>
          <w:rPr>
            <w:noProof/>
            <w:webHidden/>
          </w:rPr>
          <w:t>56</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3" w:history="1">
        <w:r w:rsidRPr="005B418B">
          <w:rPr>
            <w:rStyle w:val="Hyperlink"/>
            <w:noProof/>
          </w:rPr>
          <w:t>Bảng 3.11</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1 trong PCA</w:t>
        </w:r>
        <w:r>
          <w:rPr>
            <w:noProof/>
            <w:webHidden/>
          </w:rPr>
          <w:tab/>
        </w:r>
        <w:r>
          <w:rPr>
            <w:noProof/>
            <w:webHidden/>
          </w:rPr>
          <w:fldChar w:fldCharType="begin"/>
        </w:r>
        <w:r>
          <w:rPr>
            <w:noProof/>
            <w:webHidden/>
          </w:rPr>
          <w:instrText xml:space="preserve"> PAGEREF _Toc422783293 \h </w:instrText>
        </w:r>
        <w:r>
          <w:rPr>
            <w:noProof/>
            <w:webHidden/>
          </w:rPr>
        </w:r>
        <w:r>
          <w:rPr>
            <w:noProof/>
            <w:webHidden/>
          </w:rPr>
          <w:fldChar w:fldCharType="separate"/>
        </w:r>
        <w:r>
          <w:rPr>
            <w:noProof/>
            <w:webHidden/>
          </w:rPr>
          <w:t>58</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4" w:history="1">
        <w:r w:rsidRPr="005B418B">
          <w:rPr>
            <w:rStyle w:val="Hyperlink"/>
            <w:noProof/>
          </w:rPr>
          <w:t>Bảng 3.12</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2 trong PCA</w:t>
        </w:r>
        <w:r>
          <w:rPr>
            <w:noProof/>
            <w:webHidden/>
          </w:rPr>
          <w:tab/>
        </w:r>
        <w:r>
          <w:rPr>
            <w:noProof/>
            <w:webHidden/>
          </w:rPr>
          <w:fldChar w:fldCharType="begin"/>
        </w:r>
        <w:r>
          <w:rPr>
            <w:noProof/>
            <w:webHidden/>
          </w:rPr>
          <w:instrText xml:space="preserve"> PAGEREF _Toc422783294 \h </w:instrText>
        </w:r>
        <w:r>
          <w:rPr>
            <w:noProof/>
            <w:webHidden/>
          </w:rPr>
        </w:r>
        <w:r>
          <w:rPr>
            <w:noProof/>
            <w:webHidden/>
          </w:rPr>
          <w:fldChar w:fldCharType="separate"/>
        </w:r>
        <w:r>
          <w:rPr>
            <w:noProof/>
            <w:webHidden/>
          </w:rPr>
          <w:t>58</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5" w:history="1">
        <w:r w:rsidRPr="005B418B">
          <w:rPr>
            <w:rStyle w:val="Hyperlink"/>
            <w:noProof/>
          </w:rPr>
          <w:t>Bảng 3.13</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11 trong PCA</w:t>
        </w:r>
        <w:r>
          <w:rPr>
            <w:noProof/>
            <w:webHidden/>
          </w:rPr>
          <w:tab/>
        </w:r>
        <w:r>
          <w:rPr>
            <w:noProof/>
            <w:webHidden/>
          </w:rPr>
          <w:fldChar w:fldCharType="begin"/>
        </w:r>
        <w:r>
          <w:rPr>
            <w:noProof/>
            <w:webHidden/>
          </w:rPr>
          <w:instrText xml:space="preserve"> PAGEREF _Toc422783295 \h </w:instrText>
        </w:r>
        <w:r>
          <w:rPr>
            <w:noProof/>
            <w:webHidden/>
          </w:rPr>
        </w:r>
        <w:r>
          <w:rPr>
            <w:noProof/>
            <w:webHidden/>
          </w:rPr>
          <w:fldChar w:fldCharType="separate"/>
        </w:r>
        <w:r>
          <w:rPr>
            <w:noProof/>
            <w:webHidden/>
          </w:rPr>
          <w:t>59</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6" w:history="1">
        <w:r w:rsidRPr="005B418B">
          <w:rPr>
            <w:rStyle w:val="Hyperlink"/>
            <w:noProof/>
          </w:rPr>
          <w:t>Bảng 3.14</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34 trong PCA</w:t>
        </w:r>
        <w:r>
          <w:rPr>
            <w:noProof/>
            <w:webHidden/>
          </w:rPr>
          <w:tab/>
        </w:r>
        <w:r>
          <w:rPr>
            <w:noProof/>
            <w:webHidden/>
          </w:rPr>
          <w:fldChar w:fldCharType="begin"/>
        </w:r>
        <w:r>
          <w:rPr>
            <w:noProof/>
            <w:webHidden/>
          </w:rPr>
          <w:instrText xml:space="preserve"> PAGEREF _Toc422783296 \h </w:instrText>
        </w:r>
        <w:r>
          <w:rPr>
            <w:noProof/>
            <w:webHidden/>
          </w:rPr>
        </w:r>
        <w:r>
          <w:rPr>
            <w:noProof/>
            <w:webHidden/>
          </w:rPr>
          <w:fldChar w:fldCharType="separate"/>
        </w:r>
        <w:r>
          <w:rPr>
            <w:noProof/>
            <w:webHidden/>
          </w:rPr>
          <w:t>59</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7" w:history="1">
        <w:r w:rsidRPr="005B418B">
          <w:rPr>
            <w:rStyle w:val="Hyperlink"/>
            <w:noProof/>
          </w:rPr>
          <w:t>Bảng 3.15</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49 trong PCA</w:t>
        </w:r>
        <w:r>
          <w:rPr>
            <w:noProof/>
            <w:webHidden/>
          </w:rPr>
          <w:tab/>
        </w:r>
        <w:r>
          <w:rPr>
            <w:noProof/>
            <w:webHidden/>
          </w:rPr>
          <w:fldChar w:fldCharType="begin"/>
        </w:r>
        <w:r>
          <w:rPr>
            <w:noProof/>
            <w:webHidden/>
          </w:rPr>
          <w:instrText xml:space="preserve"> PAGEREF _Toc422783297 \h </w:instrText>
        </w:r>
        <w:r>
          <w:rPr>
            <w:noProof/>
            <w:webHidden/>
          </w:rPr>
        </w:r>
        <w:r>
          <w:rPr>
            <w:noProof/>
            <w:webHidden/>
          </w:rPr>
          <w:fldChar w:fldCharType="separate"/>
        </w:r>
        <w:r>
          <w:rPr>
            <w:noProof/>
            <w:webHidden/>
          </w:rPr>
          <w:t>60</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8" w:history="1">
        <w:r w:rsidRPr="005B418B">
          <w:rPr>
            <w:rStyle w:val="Hyperlink"/>
            <w:noProof/>
          </w:rPr>
          <w:t>Bảng 3.16</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50 trong PCA</w:t>
        </w:r>
        <w:r>
          <w:rPr>
            <w:noProof/>
            <w:webHidden/>
          </w:rPr>
          <w:tab/>
        </w:r>
        <w:r>
          <w:rPr>
            <w:noProof/>
            <w:webHidden/>
          </w:rPr>
          <w:fldChar w:fldCharType="begin"/>
        </w:r>
        <w:r>
          <w:rPr>
            <w:noProof/>
            <w:webHidden/>
          </w:rPr>
          <w:instrText xml:space="preserve"> PAGEREF _Toc422783298 \h </w:instrText>
        </w:r>
        <w:r>
          <w:rPr>
            <w:noProof/>
            <w:webHidden/>
          </w:rPr>
        </w:r>
        <w:r>
          <w:rPr>
            <w:noProof/>
            <w:webHidden/>
          </w:rPr>
          <w:fldChar w:fldCharType="separate"/>
        </w:r>
        <w:r>
          <w:rPr>
            <w:noProof/>
            <w:webHidden/>
          </w:rPr>
          <w:t>60</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299" w:history="1">
        <w:r w:rsidRPr="005B418B">
          <w:rPr>
            <w:rStyle w:val="Hyperlink"/>
            <w:noProof/>
          </w:rPr>
          <w:t>Bảng 3.17</w:t>
        </w:r>
        <w:r>
          <w:rPr>
            <w:rFonts w:asciiTheme="minorHAnsi" w:eastAsiaTheme="minorEastAsia" w:hAnsiTheme="minorHAnsi" w:cstheme="minorBidi"/>
            <w:noProof/>
            <w:sz w:val="22"/>
            <w:szCs w:val="22"/>
          </w:rPr>
          <w:tab/>
        </w:r>
        <w:r w:rsidRPr="005B418B">
          <w:rPr>
            <w:rStyle w:val="Hyperlink"/>
            <w:noProof/>
          </w:rPr>
          <w:t>Kết quả thực nghiệm với các giá trị khác nhau của số chiều dữ liệu sau trích chọn trong LDA</w:t>
        </w:r>
        <w:r>
          <w:rPr>
            <w:noProof/>
            <w:webHidden/>
          </w:rPr>
          <w:tab/>
        </w:r>
        <w:r>
          <w:rPr>
            <w:noProof/>
            <w:webHidden/>
          </w:rPr>
          <w:fldChar w:fldCharType="begin"/>
        </w:r>
        <w:r>
          <w:rPr>
            <w:noProof/>
            <w:webHidden/>
          </w:rPr>
          <w:instrText xml:space="preserve"> PAGEREF _Toc422783299 \h </w:instrText>
        </w:r>
        <w:r>
          <w:rPr>
            <w:noProof/>
            <w:webHidden/>
          </w:rPr>
        </w:r>
        <w:r>
          <w:rPr>
            <w:noProof/>
            <w:webHidden/>
          </w:rPr>
          <w:fldChar w:fldCharType="separate"/>
        </w:r>
        <w:r>
          <w:rPr>
            <w:noProof/>
            <w:webHidden/>
          </w:rPr>
          <w:t>61</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0" w:history="1">
        <w:r w:rsidRPr="005B418B">
          <w:rPr>
            <w:rStyle w:val="Hyperlink"/>
            <w:noProof/>
          </w:rPr>
          <w:t>Bảng 3.18</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1 trong LDA</w:t>
        </w:r>
        <w:r>
          <w:rPr>
            <w:noProof/>
            <w:webHidden/>
          </w:rPr>
          <w:tab/>
        </w:r>
        <w:r>
          <w:rPr>
            <w:noProof/>
            <w:webHidden/>
          </w:rPr>
          <w:fldChar w:fldCharType="begin"/>
        </w:r>
        <w:r>
          <w:rPr>
            <w:noProof/>
            <w:webHidden/>
          </w:rPr>
          <w:instrText xml:space="preserve"> PAGEREF _Toc422783300 \h </w:instrText>
        </w:r>
        <w:r>
          <w:rPr>
            <w:noProof/>
            <w:webHidden/>
          </w:rPr>
        </w:r>
        <w:r>
          <w:rPr>
            <w:noProof/>
            <w:webHidden/>
          </w:rPr>
          <w:fldChar w:fldCharType="separate"/>
        </w:r>
        <w:r>
          <w:rPr>
            <w:noProof/>
            <w:webHidden/>
          </w:rPr>
          <w:t>63</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1" w:history="1">
        <w:r w:rsidRPr="005B418B">
          <w:rPr>
            <w:rStyle w:val="Hyperlink"/>
            <w:noProof/>
          </w:rPr>
          <w:t>Bảng 3.19</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2 trong LDA</w:t>
        </w:r>
        <w:r>
          <w:rPr>
            <w:noProof/>
            <w:webHidden/>
          </w:rPr>
          <w:tab/>
        </w:r>
        <w:r>
          <w:rPr>
            <w:noProof/>
            <w:webHidden/>
          </w:rPr>
          <w:fldChar w:fldCharType="begin"/>
        </w:r>
        <w:r>
          <w:rPr>
            <w:noProof/>
            <w:webHidden/>
          </w:rPr>
          <w:instrText xml:space="preserve"> PAGEREF _Toc422783301 \h </w:instrText>
        </w:r>
        <w:r>
          <w:rPr>
            <w:noProof/>
            <w:webHidden/>
          </w:rPr>
        </w:r>
        <w:r>
          <w:rPr>
            <w:noProof/>
            <w:webHidden/>
          </w:rPr>
          <w:fldChar w:fldCharType="separate"/>
        </w:r>
        <w:r>
          <w:rPr>
            <w:noProof/>
            <w:webHidden/>
          </w:rPr>
          <w:t>64</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2" w:history="1">
        <w:r w:rsidRPr="005B418B">
          <w:rPr>
            <w:rStyle w:val="Hyperlink"/>
            <w:noProof/>
          </w:rPr>
          <w:t>Bảng 3.20</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3 trong LDA</w:t>
        </w:r>
        <w:r>
          <w:rPr>
            <w:noProof/>
            <w:webHidden/>
          </w:rPr>
          <w:tab/>
        </w:r>
        <w:r>
          <w:rPr>
            <w:noProof/>
            <w:webHidden/>
          </w:rPr>
          <w:fldChar w:fldCharType="begin"/>
        </w:r>
        <w:r>
          <w:rPr>
            <w:noProof/>
            <w:webHidden/>
          </w:rPr>
          <w:instrText xml:space="preserve"> PAGEREF _Toc422783302 \h </w:instrText>
        </w:r>
        <w:r>
          <w:rPr>
            <w:noProof/>
            <w:webHidden/>
          </w:rPr>
        </w:r>
        <w:r>
          <w:rPr>
            <w:noProof/>
            <w:webHidden/>
          </w:rPr>
          <w:fldChar w:fldCharType="separate"/>
        </w:r>
        <w:r>
          <w:rPr>
            <w:noProof/>
            <w:webHidden/>
          </w:rPr>
          <w:t>64</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3" w:history="1">
        <w:r w:rsidRPr="005B418B">
          <w:rPr>
            <w:rStyle w:val="Hyperlink"/>
            <w:noProof/>
          </w:rPr>
          <w:t>Bảng 3.21</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125 trong LDA</w:t>
        </w:r>
        <w:r>
          <w:rPr>
            <w:noProof/>
            <w:webHidden/>
          </w:rPr>
          <w:tab/>
        </w:r>
        <w:r>
          <w:rPr>
            <w:noProof/>
            <w:webHidden/>
          </w:rPr>
          <w:fldChar w:fldCharType="begin"/>
        </w:r>
        <w:r>
          <w:rPr>
            <w:noProof/>
            <w:webHidden/>
          </w:rPr>
          <w:instrText xml:space="preserve"> PAGEREF _Toc422783303 \h </w:instrText>
        </w:r>
        <w:r>
          <w:rPr>
            <w:noProof/>
            <w:webHidden/>
          </w:rPr>
        </w:r>
        <w:r>
          <w:rPr>
            <w:noProof/>
            <w:webHidden/>
          </w:rPr>
          <w:fldChar w:fldCharType="separate"/>
        </w:r>
        <w:r>
          <w:rPr>
            <w:noProof/>
            <w:webHidden/>
          </w:rPr>
          <w:t>65</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4" w:history="1">
        <w:r w:rsidRPr="005B418B">
          <w:rPr>
            <w:rStyle w:val="Hyperlink"/>
            <w:noProof/>
          </w:rPr>
          <w:t>Bảng 3.22</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138 trong LDA</w:t>
        </w:r>
        <w:r>
          <w:rPr>
            <w:noProof/>
            <w:webHidden/>
          </w:rPr>
          <w:tab/>
        </w:r>
        <w:r>
          <w:rPr>
            <w:noProof/>
            <w:webHidden/>
          </w:rPr>
          <w:fldChar w:fldCharType="begin"/>
        </w:r>
        <w:r>
          <w:rPr>
            <w:noProof/>
            <w:webHidden/>
          </w:rPr>
          <w:instrText xml:space="preserve"> PAGEREF _Toc422783304 \h </w:instrText>
        </w:r>
        <w:r>
          <w:rPr>
            <w:noProof/>
            <w:webHidden/>
          </w:rPr>
        </w:r>
        <w:r>
          <w:rPr>
            <w:noProof/>
            <w:webHidden/>
          </w:rPr>
          <w:fldChar w:fldCharType="separate"/>
        </w:r>
        <w:r>
          <w:rPr>
            <w:noProof/>
            <w:webHidden/>
          </w:rPr>
          <w:t>65</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5" w:history="1">
        <w:r w:rsidRPr="005B418B">
          <w:rPr>
            <w:rStyle w:val="Hyperlink"/>
            <w:noProof/>
          </w:rPr>
          <w:t>Bảng 3.23</w:t>
        </w:r>
        <w:r>
          <w:rPr>
            <w:rFonts w:asciiTheme="minorHAnsi" w:eastAsiaTheme="minorEastAsia" w:hAnsiTheme="minorHAnsi" w:cstheme="minorBidi"/>
            <w:noProof/>
            <w:sz w:val="22"/>
            <w:szCs w:val="22"/>
          </w:rPr>
          <w:tab/>
        </w:r>
        <w:r w:rsidRPr="005B418B">
          <w:rPr>
            <w:rStyle w:val="Hyperlink"/>
            <w:noProof/>
          </w:rPr>
          <w:t>Kết quả nhận dạng chi tiết với số chiều bằng 145 trong LDA</w:t>
        </w:r>
        <w:r>
          <w:rPr>
            <w:noProof/>
            <w:webHidden/>
          </w:rPr>
          <w:tab/>
        </w:r>
        <w:r>
          <w:rPr>
            <w:noProof/>
            <w:webHidden/>
          </w:rPr>
          <w:fldChar w:fldCharType="begin"/>
        </w:r>
        <w:r>
          <w:rPr>
            <w:noProof/>
            <w:webHidden/>
          </w:rPr>
          <w:instrText xml:space="preserve"> PAGEREF _Toc422783305 \h </w:instrText>
        </w:r>
        <w:r>
          <w:rPr>
            <w:noProof/>
            <w:webHidden/>
          </w:rPr>
        </w:r>
        <w:r>
          <w:rPr>
            <w:noProof/>
            <w:webHidden/>
          </w:rPr>
          <w:fldChar w:fldCharType="separate"/>
        </w:r>
        <w:r>
          <w:rPr>
            <w:noProof/>
            <w:webHidden/>
          </w:rPr>
          <w:t>66</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6" w:history="1">
        <w:r w:rsidRPr="005B418B">
          <w:rPr>
            <w:rStyle w:val="Hyperlink"/>
            <w:noProof/>
          </w:rPr>
          <w:t>Bảng 3.24</w:t>
        </w:r>
        <w:r>
          <w:rPr>
            <w:rFonts w:asciiTheme="minorHAnsi" w:eastAsiaTheme="minorEastAsia" w:hAnsiTheme="minorHAnsi" w:cstheme="minorBidi"/>
            <w:noProof/>
            <w:sz w:val="22"/>
            <w:szCs w:val="22"/>
          </w:rPr>
          <w:tab/>
        </w:r>
        <w:r w:rsidRPr="005B418B">
          <w:rPr>
            <w:rStyle w:val="Hyperlink"/>
            <w:noProof/>
          </w:rPr>
          <w:t>Trọng số thu được sau giai đoạn kiểm định</w:t>
        </w:r>
        <w:r>
          <w:rPr>
            <w:noProof/>
            <w:webHidden/>
          </w:rPr>
          <w:tab/>
        </w:r>
        <w:r>
          <w:rPr>
            <w:noProof/>
            <w:webHidden/>
          </w:rPr>
          <w:fldChar w:fldCharType="begin"/>
        </w:r>
        <w:r>
          <w:rPr>
            <w:noProof/>
            <w:webHidden/>
          </w:rPr>
          <w:instrText xml:space="preserve"> PAGEREF _Toc422783306 \h </w:instrText>
        </w:r>
        <w:r>
          <w:rPr>
            <w:noProof/>
            <w:webHidden/>
          </w:rPr>
        </w:r>
        <w:r>
          <w:rPr>
            <w:noProof/>
            <w:webHidden/>
          </w:rPr>
          <w:fldChar w:fldCharType="separate"/>
        </w:r>
        <w:r>
          <w:rPr>
            <w:noProof/>
            <w:webHidden/>
          </w:rPr>
          <w:t>66</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7" w:history="1">
        <w:r w:rsidRPr="005B418B">
          <w:rPr>
            <w:rStyle w:val="Hyperlink"/>
            <w:noProof/>
          </w:rPr>
          <w:t>Bảng 3.25</w:t>
        </w:r>
        <w:r>
          <w:rPr>
            <w:rFonts w:asciiTheme="minorHAnsi" w:eastAsiaTheme="minorEastAsia" w:hAnsiTheme="minorHAnsi" w:cstheme="minorBidi"/>
            <w:noProof/>
            <w:sz w:val="22"/>
            <w:szCs w:val="22"/>
          </w:rPr>
          <w:tab/>
        </w:r>
        <w:r w:rsidRPr="005B418B">
          <w:rPr>
            <w:rStyle w:val="Hyperlink"/>
            <w:noProof/>
          </w:rPr>
          <w:t>Kết quả giai đoạn thực nghiệm thứ hai</w:t>
        </w:r>
        <w:r>
          <w:rPr>
            <w:noProof/>
            <w:webHidden/>
          </w:rPr>
          <w:tab/>
        </w:r>
        <w:r>
          <w:rPr>
            <w:noProof/>
            <w:webHidden/>
          </w:rPr>
          <w:fldChar w:fldCharType="begin"/>
        </w:r>
        <w:r>
          <w:rPr>
            <w:noProof/>
            <w:webHidden/>
          </w:rPr>
          <w:instrText xml:space="preserve"> PAGEREF _Toc422783307 \h </w:instrText>
        </w:r>
        <w:r>
          <w:rPr>
            <w:noProof/>
            <w:webHidden/>
          </w:rPr>
        </w:r>
        <w:r>
          <w:rPr>
            <w:noProof/>
            <w:webHidden/>
          </w:rPr>
          <w:fldChar w:fldCharType="separate"/>
        </w:r>
        <w:r>
          <w:rPr>
            <w:noProof/>
            <w:webHidden/>
          </w:rPr>
          <w:t>67</w:t>
        </w:r>
        <w:r>
          <w:rPr>
            <w:noProof/>
            <w:webHidden/>
          </w:rPr>
          <w:fldChar w:fldCharType="end"/>
        </w:r>
      </w:hyperlink>
    </w:p>
    <w:p w:rsidR="00BA7020" w:rsidRDefault="00BA7020">
      <w:pPr>
        <w:pStyle w:val="TOC5"/>
        <w:tabs>
          <w:tab w:val="left" w:pos="1440"/>
        </w:tabs>
        <w:rPr>
          <w:rFonts w:asciiTheme="minorHAnsi" w:eastAsiaTheme="minorEastAsia" w:hAnsiTheme="minorHAnsi" w:cstheme="minorBidi"/>
          <w:noProof/>
          <w:sz w:val="22"/>
          <w:szCs w:val="22"/>
        </w:rPr>
      </w:pPr>
      <w:hyperlink w:anchor="_Toc422783308" w:history="1">
        <w:r w:rsidRPr="005B418B">
          <w:rPr>
            <w:rStyle w:val="Hyperlink"/>
            <w:noProof/>
          </w:rPr>
          <w:t>Bảng 3.26</w:t>
        </w:r>
        <w:r>
          <w:rPr>
            <w:rFonts w:asciiTheme="minorHAnsi" w:eastAsiaTheme="minorEastAsia" w:hAnsiTheme="minorHAnsi" w:cstheme="minorBidi"/>
            <w:noProof/>
            <w:sz w:val="22"/>
            <w:szCs w:val="22"/>
          </w:rPr>
          <w:tab/>
        </w:r>
        <w:r w:rsidRPr="005B418B">
          <w:rPr>
            <w:rStyle w:val="Hyperlink"/>
            <w:noProof/>
          </w:rPr>
          <w:t>So sánh thời gian giữa các phương pháp</w:t>
        </w:r>
        <w:r>
          <w:rPr>
            <w:noProof/>
            <w:webHidden/>
          </w:rPr>
          <w:tab/>
        </w:r>
        <w:r>
          <w:rPr>
            <w:noProof/>
            <w:webHidden/>
          </w:rPr>
          <w:fldChar w:fldCharType="begin"/>
        </w:r>
        <w:r>
          <w:rPr>
            <w:noProof/>
            <w:webHidden/>
          </w:rPr>
          <w:instrText xml:space="preserve"> PAGEREF _Toc422783308 \h </w:instrText>
        </w:r>
        <w:r>
          <w:rPr>
            <w:noProof/>
            <w:webHidden/>
          </w:rPr>
        </w:r>
        <w:r>
          <w:rPr>
            <w:noProof/>
            <w:webHidden/>
          </w:rPr>
          <w:fldChar w:fldCharType="separate"/>
        </w:r>
        <w:r>
          <w:rPr>
            <w:noProof/>
            <w:webHidden/>
          </w:rPr>
          <w:t>68</w:t>
        </w:r>
        <w:r>
          <w:rPr>
            <w:noProof/>
            <w:webHidden/>
          </w:rPr>
          <w:fldChar w:fldCharType="end"/>
        </w:r>
      </w:hyperlink>
    </w:p>
    <w:p w:rsidR="00855C64" w:rsidRPr="00E13387" w:rsidRDefault="00927F74" w:rsidP="00EA4D47">
      <w:pPr>
        <w:pStyle w:val="Title"/>
        <w:rPr>
          <w:noProof/>
          <w:lang w:val="vi-VN"/>
        </w:rPr>
      </w:pPr>
      <w:r w:rsidRPr="00E13387">
        <w:rPr>
          <w:noProof/>
          <w:sz w:val="24"/>
          <w:lang w:val="vi-VN"/>
        </w:rPr>
        <w:fldChar w:fldCharType="end"/>
      </w:r>
      <w:r w:rsidR="00C93CD2" w:rsidRPr="00E13387">
        <w:rPr>
          <w:noProof/>
          <w:sz w:val="24"/>
          <w:lang w:val="vi-VN"/>
        </w:rPr>
        <w:br w:type="page"/>
      </w:r>
      <w:r w:rsidR="00C93CD2" w:rsidRPr="00E13387">
        <w:rPr>
          <w:noProof/>
          <w:lang w:val="vi-VN"/>
        </w:rPr>
        <w:lastRenderedPageBreak/>
        <w:t>DANH MỤC CÁC HÌNH VẼ</w:t>
      </w:r>
    </w:p>
    <w:bookmarkStart w:id="0" w:name="_Toc28431826"/>
    <w:bookmarkStart w:id="1" w:name="_Toc28431979"/>
    <w:bookmarkStart w:id="2" w:name="_Toc29825280"/>
    <w:bookmarkStart w:id="3" w:name="_Toc30606088"/>
    <w:bookmarkStart w:id="4" w:name="_Toc30608843"/>
    <w:bookmarkStart w:id="5" w:name="_Toc32840777"/>
    <w:bookmarkStart w:id="6" w:name="_Toc40489211"/>
    <w:p w:rsidR="00BA7020" w:rsidRDefault="00927F74">
      <w:pPr>
        <w:pStyle w:val="TOC6"/>
        <w:tabs>
          <w:tab w:val="left" w:pos="1287"/>
        </w:tabs>
        <w:rPr>
          <w:rFonts w:asciiTheme="minorHAnsi" w:eastAsiaTheme="minorEastAsia" w:hAnsiTheme="minorHAnsi" w:cstheme="minorBidi"/>
          <w:noProof/>
          <w:sz w:val="22"/>
          <w:szCs w:val="22"/>
        </w:rPr>
      </w:pPr>
      <w:r w:rsidRPr="00927F74">
        <w:rPr>
          <w:noProof/>
          <w:lang w:val="vi-VN"/>
        </w:rPr>
        <w:fldChar w:fldCharType="begin"/>
      </w:r>
      <w:r w:rsidR="00BB76E1" w:rsidRPr="00E13387">
        <w:rPr>
          <w:noProof/>
          <w:lang w:val="vi-VN"/>
        </w:rPr>
        <w:instrText xml:space="preserve"> TOC \h \z \t "HinhC0,6,HinhC1,6,HinhC2,6,HinhC3,6" </w:instrText>
      </w:r>
      <w:r w:rsidRPr="00927F74">
        <w:rPr>
          <w:noProof/>
          <w:lang w:val="vi-VN"/>
        </w:rPr>
        <w:fldChar w:fldCharType="separate"/>
      </w:r>
      <w:hyperlink w:anchor="_Toc422783309" w:history="1">
        <w:r w:rsidR="00BA7020" w:rsidRPr="009F1AFA">
          <w:rPr>
            <w:rStyle w:val="Hyperlink"/>
            <w:noProof/>
          </w:rPr>
          <w:t>Hình 0.1</w:t>
        </w:r>
        <w:r w:rsidR="00BA7020">
          <w:rPr>
            <w:rFonts w:asciiTheme="minorHAnsi" w:eastAsiaTheme="minorEastAsia" w:hAnsiTheme="minorHAnsi" w:cstheme="minorBidi"/>
            <w:noProof/>
            <w:sz w:val="22"/>
            <w:szCs w:val="22"/>
          </w:rPr>
          <w:tab/>
        </w:r>
        <w:r w:rsidR="00BA7020" w:rsidRPr="009F1AFA">
          <w:rPr>
            <w:rStyle w:val="Hyperlink"/>
            <w:noProof/>
          </w:rPr>
          <w:t>Microsoft Kinect Camera</w:t>
        </w:r>
        <w:r w:rsidR="00BA7020">
          <w:rPr>
            <w:noProof/>
            <w:webHidden/>
          </w:rPr>
          <w:tab/>
        </w:r>
        <w:r w:rsidR="00BA7020">
          <w:rPr>
            <w:noProof/>
            <w:webHidden/>
          </w:rPr>
          <w:fldChar w:fldCharType="begin"/>
        </w:r>
        <w:r w:rsidR="00BA7020">
          <w:rPr>
            <w:noProof/>
            <w:webHidden/>
          </w:rPr>
          <w:instrText xml:space="preserve"> PAGEREF _Toc422783309 \h </w:instrText>
        </w:r>
        <w:r w:rsidR="00BA7020">
          <w:rPr>
            <w:noProof/>
            <w:webHidden/>
          </w:rPr>
        </w:r>
        <w:r w:rsidR="00BA7020">
          <w:rPr>
            <w:noProof/>
            <w:webHidden/>
          </w:rPr>
          <w:fldChar w:fldCharType="separate"/>
        </w:r>
        <w:r w:rsidR="00BA7020">
          <w:rPr>
            <w:noProof/>
            <w:webHidden/>
          </w:rPr>
          <w:t>2</w:t>
        </w:r>
        <w:r w:rsidR="00BA7020">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0" w:history="1">
        <w:r w:rsidRPr="009F1AFA">
          <w:rPr>
            <w:rStyle w:val="Hyperlink"/>
            <w:noProof/>
          </w:rPr>
          <w:t>Hình 0.2</w:t>
        </w:r>
        <w:r>
          <w:rPr>
            <w:rFonts w:asciiTheme="minorHAnsi" w:eastAsiaTheme="minorEastAsia" w:hAnsiTheme="minorHAnsi" w:cstheme="minorBidi"/>
            <w:noProof/>
            <w:sz w:val="22"/>
            <w:szCs w:val="22"/>
          </w:rPr>
          <w:tab/>
        </w:r>
        <w:r w:rsidRPr="009F1AFA">
          <w:rPr>
            <w:rStyle w:val="Hyperlink"/>
            <w:noProof/>
          </w:rPr>
          <w:t>So sánh kết quả giữa các phương pháp trích chọn đặc tính</w:t>
        </w:r>
        <w:r>
          <w:rPr>
            <w:noProof/>
            <w:webHidden/>
          </w:rPr>
          <w:tab/>
        </w:r>
        <w:r>
          <w:rPr>
            <w:noProof/>
            <w:webHidden/>
          </w:rPr>
          <w:fldChar w:fldCharType="begin"/>
        </w:r>
        <w:r>
          <w:rPr>
            <w:noProof/>
            <w:webHidden/>
          </w:rPr>
          <w:instrText xml:space="preserve"> PAGEREF _Toc422783310 \h </w:instrText>
        </w:r>
        <w:r>
          <w:rPr>
            <w:noProof/>
            <w:webHidden/>
          </w:rPr>
        </w:r>
        <w:r>
          <w:rPr>
            <w:noProof/>
            <w:webHidden/>
          </w:rPr>
          <w:fldChar w:fldCharType="separate"/>
        </w:r>
        <w:r>
          <w:rPr>
            <w:noProof/>
            <w:webHidden/>
          </w:rPr>
          <w:t>3</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1" w:history="1">
        <w:r w:rsidRPr="009F1AFA">
          <w:rPr>
            <w:rStyle w:val="Hyperlink"/>
            <w:noProof/>
          </w:rPr>
          <w:t>Hình 0.3</w:t>
        </w:r>
        <w:r>
          <w:rPr>
            <w:rFonts w:asciiTheme="minorHAnsi" w:eastAsiaTheme="minorEastAsia" w:hAnsiTheme="minorHAnsi" w:cstheme="minorBidi"/>
            <w:noProof/>
            <w:sz w:val="22"/>
            <w:szCs w:val="22"/>
          </w:rPr>
          <w:tab/>
        </w:r>
        <w:r w:rsidRPr="009F1AFA">
          <w:rPr>
            <w:rStyle w:val="Hyperlink"/>
            <w:noProof/>
          </w:rPr>
          <w:t>Kết quả nhận dạng dùng bảy loại đặc tính do L. Fengjun đề xuất</w:t>
        </w:r>
        <w:r>
          <w:rPr>
            <w:noProof/>
            <w:webHidden/>
          </w:rPr>
          <w:tab/>
        </w:r>
        <w:r>
          <w:rPr>
            <w:noProof/>
            <w:webHidden/>
          </w:rPr>
          <w:fldChar w:fldCharType="begin"/>
        </w:r>
        <w:r>
          <w:rPr>
            <w:noProof/>
            <w:webHidden/>
          </w:rPr>
          <w:instrText xml:space="preserve"> PAGEREF _Toc422783311 \h </w:instrText>
        </w:r>
        <w:r>
          <w:rPr>
            <w:noProof/>
            <w:webHidden/>
          </w:rPr>
        </w:r>
        <w:r>
          <w:rPr>
            <w:noProof/>
            <w:webHidden/>
          </w:rPr>
          <w:fldChar w:fldCharType="separate"/>
        </w:r>
        <w:r>
          <w:rPr>
            <w:noProof/>
            <w:webHidden/>
          </w:rPr>
          <w:t>4</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2" w:history="1">
        <w:r w:rsidRPr="009F1AFA">
          <w:rPr>
            <w:rStyle w:val="Hyperlink"/>
            <w:noProof/>
          </w:rPr>
          <w:t>Hình 1.1</w:t>
        </w:r>
        <w:r>
          <w:rPr>
            <w:rFonts w:asciiTheme="minorHAnsi" w:eastAsiaTheme="minorEastAsia" w:hAnsiTheme="minorHAnsi" w:cstheme="minorBidi"/>
            <w:noProof/>
            <w:sz w:val="22"/>
            <w:szCs w:val="22"/>
          </w:rPr>
          <w:tab/>
        </w:r>
        <w:r w:rsidRPr="009F1AFA">
          <w:rPr>
            <w:rStyle w:val="Hyperlink"/>
            <w:noProof/>
          </w:rPr>
          <w:t>Kodak stereo camera</w:t>
        </w:r>
        <w:r>
          <w:rPr>
            <w:noProof/>
            <w:webHidden/>
          </w:rPr>
          <w:tab/>
        </w:r>
        <w:r>
          <w:rPr>
            <w:noProof/>
            <w:webHidden/>
          </w:rPr>
          <w:fldChar w:fldCharType="begin"/>
        </w:r>
        <w:r>
          <w:rPr>
            <w:noProof/>
            <w:webHidden/>
          </w:rPr>
          <w:instrText xml:space="preserve"> PAGEREF _Toc422783312 \h </w:instrText>
        </w:r>
        <w:r>
          <w:rPr>
            <w:noProof/>
            <w:webHidden/>
          </w:rPr>
        </w:r>
        <w:r>
          <w:rPr>
            <w:noProof/>
            <w:webHidden/>
          </w:rPr>
          <w:fldChar w:fldCharType="separate"/>
        </w:r>
        <w:r>
          <w:rPr>
            <w:noProof/>
            <w:webHidden/>
          </w:rPr>
          <w:t>9</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3" w:history="1">
        <w:r w:rsidRPr="009F1AFA">
          <w:rPr>
            <w:rStyle w:val="Hyperlink"/>
            <w:noProof/>
          </w:rPr>
          <w:t>Hình 1.2</w:t>
        </w:r>
        <w:r>
          <w:rPr>
            <w:rFonts w:asciiTheme="minorHAnsi" w:eastAsiaTheme="minorEastAsia" w:hAnsiTheme="minorHAnsi" w:cstheme="minorBidi"/>
            <w:noProof/>
            <w:sz w:val="22"/>
            <w:szCs w:val="22"/>
          </w:rPr>
          <w:tab/>
        </w:r>
        <w:r w:rsidRPr="009F1AFA">
          <w:rPr>
            <w:rStyle w:val="Hyperlink"/>
            <w:noProof/>
          </w:rPr>
          <w:t>Sputnik stereo camera</w:t>
        </w:r>
        <w:r>
          <w:rPr>
            <w:noProof/>
            <w:webHidden/>
          </w:rPr>
          <w:tab/>
        </w:r>
        <w:r>
          <w:rPr>
            <w:noProof/>
            <w:webHidden/>
          </w:rPr>
          <w:fldChar w:fldCharType="begin"/>
        </w:r>
        <w:r>
          <w:rPr>
            <w:noProof/>
            <w:webHidden/>
          </w:rPr>
          <w:instrText xml:space="preserve"> PAGEREF _Toc422783313 \h </w:instrText>
        </w:r>
        <w:r>
          <w:rPr>
            <w:noProof/>
            <w:webHidden/>
          </w:rPr>
        </w:r>
        <w:r>
          <w:rPr>
            <w:noProof/>
            <w:webHidden/>
          </w:rPr>
          <w:fldChar w:fldCharType="separate"/>
        </w:r>
        <w:r>
          <w:rPr>
            <w:noProof/>
            <w:webHidden/>
          </w:rPr>
          <w:t>10</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4" w:history="1">
        <w:r w:rsidRPr="009F1AFA">
          <w:rPr>
            <w:rStyle w:val="Hyperlink"/>
            <w:noProof/>
          </w:rPr>
          <w:t>Hình 1.3</w:t>
        </w:r>
        <w:r>
          <w:rPr>
            <w:rFonts w:asciiTheme="minorHAnsi" w:eastAsiaTheme="minorEastAsia" w:hAnsiTheme="minorHAnsi" w:cstheme="minorBidi"/>
            <w:noProof/>
            <w:sz w:val="22"/>
            <w:szCs w:val="22"/>
          </w:rPr>
          <w:tab/>
        </w:r>
        <w:r w:rsidRPr="009F1AFA">
          <w:rPr>
            <w:rStyle w:val="Hyperlink"/>
            <w:noProof/>
          </w:rPr>
          <w:t>Một hệ thống chụp chuyển động</w:t>
        </w:r>
        <w:r>
          <w:rPr>
            <w:noProof/>
            <w:webHidden/>
          </w:rPr>
          <w:tab/>
        </w:r>
        <w:r>
          <w:rPr>
            <w:noProof/>
            <w:webHidden/>
          </w:rPr>
          <w:fldChar w:fldCharType="begin"/>
        </w:r>
        <w:r>
          <w:rPr>
            <w:noProof/>
            <w:webHidden/>
          </w:rPr>
          <w:instrText xml:space="preserve"> PAGEREF _Toc422783314 \h </w:instrText>
        </w:r>
        <w:r>
          <w:rPr>
            <w:noProof/>
            <w:webHidden/>
          </w:rPr>
        </w:r>
        <w:r>
          <w:rPr>
            <w:noProof/>
            <w:webHidden/>
          </w:rPr>
          <w:fldChar w:fldCharType="separate"/>
        </w:r>
        <w:r>
          <w:rPr>
            <w:noProof/>
            <w:webHidden/>
          </w:rPr>
          <w:t>11</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5" w:history="1">
        <w:r w:rsidRPr="009F1AFA">
          <w:rPr>
            <w:rStyle w:val="Hyperlink"/>
            <w:noProof/>
          </w:rPr>
          <w:t>Hình 1.4</w:t>
        </w:r>
        <w:r>
          <w:rPr>
            <w:rFonts w:asciiTheme="minorHAnsi" w:eastAsiaTheme="minorEastAsia" w:hAnsiTheme="minorHAnsi" w:cstheme="minorBidi"/>
            <w:noProof/>
            <w:sz w:val="22"/>
            <w:szCs w:val="22"/>
          </w:rPr>
          <w:tab/>
        </w:r>
        <w:r w:rsidRPr="009F1AFA">
          <w:rPr>
            <w:rStyle w:val="Hyperlink"/>
            <w:noProof/>
          </w:rPr>
          <w:t>Một ví dụ minh họa cho range image</w:t>
        </w:r>
        <w:r>
          <w:rPr>
            <w:noProof/>
            <w:webHidden/>
          </w:rPr>
          <w:tab/>
        </w:r>
        <w:r>
          <w:rPr>
            <w:noProof/>
            <w:webHidden/>
          </w:rPr>
          <w:fldChar w:fldCharType="begin"/>
        </w:r>
        <w:r>
          <w:rPr>
            <w:noProof/>
            <w:webHidden/>
          </w:rPr>
          <w:instrText xml:space="preserve"> PAGEREF _Toc422783315 \h </w:instrText>
        </w:r>
        <w:r>
          <w:rPr>
            <w:noProof/>
            <w:webHidden/>
          </w:rPr>
        </w:r>
        <w:r>
          <w:rPr>
            <w:noProof/>
            <w:webHidden/>
          </w:rPr>
          <w:fldChar w:fldCharType="separate"/>
        </w:r>
        <w:r>
          <w:rPr>
            <w:noProof/>
            <w:webHidden/>
          </w:rPr>
          <w:t>12</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6" w:history="1">
        <w:r w:rsidRPr="009F1AFA">
          <w:rPr>
            <w:rStyle w:val="Hyperlink"/>
            <w:noProof/>
          </w:rPr>
          <w:t>Hình 1.5</w:t>
        </w:r>
        <w:r>
          <w:rPr>
            <w:rFonts w:asciiTheme="minorHAnsi" w:eastAsiaTheme="minorEastAsia" w:hAnsiTheme="minorHAnsi" w:cstheme="minorBidi"/>
            <w:noProof/>
            <w:sz w:val="22"/>
            <w:szCs w:val="22"/>
          </w:rPr>
          <w:tab/>
        </w:r>
        <w:r w:rsidRPr="009F1AFA">
          <w:rPr>
            <w:rStyle w:val="Hyperlink"/>
            <w:noProof/>
          </w:rPr>
          <w:t>Siêu phẳng với lề cực đại trong không gian hai chiều</w:t>
        </w:r>
        <w:r>
          <w:rPr>
            <w:noProof/>
            <w:webHidden/>
          </w:rPr>
          <w:tab/>
        </w:r>
        <w:r>
          <w:rPr>
            <w:noProof/>
            <w:webHidden/>
          </w:rPr>
          <w:fldChar w:fldCharType="begin"/>
        </w:r>
        <w:r>
          <w:rPr>
            <w:noProof/>
            <w:webHidden/>
          </w:rPr>
          <w:instrText xml:space="preserve"> PAGEREF _Toc422783316 \h </w:instrText>
        </w:r>
        <w:r>
          <w:rPr>
            <w:noProof/>
            <w:webHidden/>
          </w:rPr>
        </w:r>
        <w:r>
          <w:rPr>
            <w:noProof/>
            <w:webHidden/>
          </w:rPr>
          <w:fldChar w:fldCharType="separate"/>
        </w:r>
        <w:r>
          <w:rPr>
            <w:noProof/>
            <w:webHidden/>
          </w:rPr>
          <w:t>15</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7" w:history="1">
        <w:r w:rsidRPr="009F1AFA">
          <w:rPr>
            <w:rStyle w:val="Hyperlink"/>
            <w:noProof/>
          </w:rPr>
          <w:t>Hình 1.6</w:t>
        </w:r>
        <w:r>
          <w:rPr>
            <w:rFonts w:asciiTheme="minorHAnsi" w:eastAsiaTheme="minorEastAsia" w:hAnsiTheme="minorHAnsi" w:cstheme="minorBidi"/>
            <w:noProof/>
            <w:sz w:val="22"/>
            <w:szCs w:val="22"/>
          </w:rPr>
          <w:tab/>
        </w:r>
        <w:r w:rsidRPr="009F1AFA">
          <w:rPr>
            <w:rStyle w:val="Hyperlink"/>
            <w:noProof/>
          </w:rPr>
          <w:t>Các chuyển tiếp trạng thái trong HMM</w:t>
        </w:r>
        <w:r>
          <w:rPr>
            <w:noProof/>
            <w:webHidden/>
          </w:rPr>
          <w:tab/>
        </w:r>
        <w:r>
          <w:rPr>
            <w:noProof/>
            <w:webHidden/>
          </w:rPr>
          <w:fldChar w:fldCharType="begin"/>
        </w:r>
        <w:r>
          <w:rPr>
            <w:noProof/>
            <w:webHidden/>
          </w:rPr>
          <w:instrText xml:space="preserve"> PAGEREF _Toc422783317 \h </w:instrText>
        </w:r>
        <w:r>
          <w:rPr>
            <w:noProof/>
            <w:webHidden/>
          </w:rPr>
        </w:r>
        <w:r>
          <w:rPr>
            <w:noProof/>
            <w:webHidden/>
          </w:rPr>
          <w:fldChar w:fldCharType="separate"/>
        </w:r>
        <w:r>
          <w:rPr>
            <w:noProof/>
            <w:webHidden/>
          </w:rPr>
          <w:t>16</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8" w:history="1">
        <w:r w:rsidRPr="009F1AFA">
          <w:rPr>
            <w:rStyle w:val="Hyperlink"/>
            <w:noProof/>
          </w:rPr>
          <w:t>Hình 1.7</w:t>
        </w:r>
        <w:r>
          <w:rPr>
            <w:rFonts w:asciiTheme="minorHAnsi" w:eastAsiaTheme="minorEastAsia" w:hAnsiTheme="minorHAnsi" w:cstheme="minorBidi"/>
            <w:noProof/>
            <w:sz w:val="22"/>
            <w:szCs w:val="22"/>
          </w:rPr>
          <w:tab/>
        </w:r>
        <w:r w:rsidRPr="009F1AFA">
          <w:rPr>
            <w:rStyle w:val="Hyperlink"/>
            <w:noProof/>
          </w:rPr>
          <w:t>Vị trí của một số marker</w:t>
        </w:r>
        <w:r>
          <w:rPr>
            <w:noProof/>
            <w:webHidden/>
          </w:rPr>
          <w:tab/>
        </w:r>
        <w:r>
          <w:rPr>
            <w:noProof/>
            <w:webHidden/>
          </w:rPr>
          <w:fldChar w:fldCharType="begin"/>
        </w:r>
        <w:r>
          <w:rPr>
            <w:noProof/>
            <w:webHidden/>
          </w:rPr>
          <w:instrText xml:space="preserve"> PAGEREF _Toc422783318 \h </w:instrText>
        </w:r>
        <w:r>
          <w:rPr>
            <w:noProof/>
            <w:webHidden/>
          </w:rPr>
        </w:r>
        <w:r>
          <w:rPr>
            <w:noProof/>
            <w:webHidden/>
          </w:rPr>
          <w:fldChar w:fldCharType="separate"/>
        </w:r>
        <w:r>
          <w:rPr>
            <w:noProof/>
            <w:webHidden/>
          </w:rPr>
          <w:t>17</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19" w:history="1">
        <w:r w:rsidRPr="009F1AFA">
          <w:rPr>
            <w:rStyle w:val="Hyperlink"/>
            <w:noProof/>
          </w:rPr>
          <w:t>Hình 1.8</w:t>
        </w:r>
        <w:r>
          <w:rPr>
            <w:rFonts w:asciiTheme="minorHAnsi" w:eastAsiaTheme="minorEastAsia" w:hAnsiTheme="minorHAnsi" w:cstheme="minorBidi"/>
            <w:noProof/>
            <w:sz w:val="22"/>
            <w:szCs w:val="22"/>
          </w:rPr>
          <w:tab/>
        </w:r>
        <w:r w:rsidRPr="009F1AFA">
          <w:rPr>
            <w:rStyle w:val="Hyperlink"/>
            <w:noProof/>
          </w:rPr>
          <w:t>Mô hình 3D của xương người được dựng lại từ tệp asf</w:t>
        </w:r>
        <w:r>
          <w:rPr>
            <w:noProof/>
            <w:webHidden/>
          </w:rPr>
          <w:tab/>
        </w:r>
        <w:r>
          <w:rPr>
            <w:noProof/>
            <w:webHidden/>
          </w:rPr>
          <w:fldChar w:fldCharType="begin"/>
        </w:r>
        <w:r>
          <w:rPr>
            <w:noProof/>
            <w:webHidden/>
          </w:rPr>
          <w:instrText xml:space="preserve"> PAGEREF _Toc422783319 \h </w:instrText>
        </w:r>
        <w:r>
          <w:rPr>
            <w:noProof/>
            <w:webHidden/>
          </w:rPr>
        </w:r>
        <w:r>
          <w:rPr>
            <w:noProof/>
            <w:webHidden/>
          </w:rPr>
          <w:fldChar w:fldCharType="separate"/>
        </w:r>
        <w:r>
          <w:rPr>
            <w:noProof/>
            <w:webHidden/>
          </w:rPr>
          <w:t>19</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20" w:history="1">
        <w:r w:rsidRPr="009F1AFA">
          <w:rPr>
            <w:rStyle w:val="Hyperlink"/>
            <w:noProof/>
          </w:rPr>
          <w:t>Hình 1.9</w:t>
        </w:r>
        <w:r>
          <w:rPr>
            <w:rFonts w:asciiTheme="minorHAnsi" w:eastAsiaTheme="minorEastAsia" w:hAnsiTheme="minorHAnsi" w:cstheme="minorBidi"/>
            <w:noProof/>
            <w:sz w:val="22"/>
            <w:szCs w:val="22"/>
          </w:rPr>
          <w:tab/>
        </w:r>
        <w:r w:rsidRPr="009F1AFA">
          <w:rPr>
            <w:rStyle w:val="Hyperlink"/>
            <w:noProof/>
          </w:rPr>
          <w:t>Một đoạn tệp ASF</w:t>
        </w:r>
        <w:r>
          <w:rPr>
            <w:noProof/>
            <w:webHidden/>
          </w:rPr>
          <w:tab/>
        </w:r>
        <w:r>
          <w:rPr>
            <w:noProof/>
            <w:webHidden/>
          </w:rPr>
          <w:fldChar w:fldCharType="begin"/>
        </w:r>
        <w:r>
          <w:rPr>
            <w:noProof/>
            <w:webHidden/>
          </w:rPr>
          <w:instrText xml:space="preserve"> PAGEREF _Toc422783320 \h </w:instrText>
        </w:r>
        <w:r>
          <w:rPr>
            <w:noProof/>
            <w:webHidden/>
          </w:rPr>
        </w:r>
        <w:r>
          <w:rPr>
            <w:noProof/>
            <w:webHidden/>
          </w:rPr>
          <w:fldChar w:fldCharType="separate"/>
        </w:r>
        <w:r>
          <w:rPr>
            <w:noProof/>
            <w:webHidden/>
          </w:rPr>
          <w:t>21</w:t>
        </w:r>
        <w:r>
          <w:rPr>
            <w:noProof/>
            <w:webHidden/>
          </w:rPr>
          <w:fldChar w:fldCharType="end"/>
        </w:r>
      </w:hyperlink>
    </w:p>
    <w:p w:rsidR="00BA7020" w:rsidRDefault="00BA7020">
      <w:pPr>
        <w:pStyle w:val="TOC6"/>
        <w:tabs>
          <w:tab w:val="left" w:pos="1440"/>
        </w:tabs>
        <w:rPr>
          <w:rFonts w:asciiTheme="minorHAnsi" w:eastAsiaTheme="minorEastAsia" w:hAnsiTheme="minorHAnsi" w:cstheme="minorBidi"/>
          <w:noProof/>
          <w:sz w:val="22"/>
          <w:szCs w:val="22"/>
        </w:rPr>
      </w:pPr>
      <w:hyperlink w:anchor="_Toc422783321" w:history="1">
        <w:r w:rsidRPr="009F1AFA">
          <w:rPr>
            <w:rStyle w:val="Hyperlink"/>
            <w:noProof/>
          </w:rPr>
          <w:t>Hình 1.10</w:t>
        </w:r>
        <w:r>
          <w:rPr>
            <w:rFonts w:asciiTheme="minorHAnsi" w:eastAsiaTheme="minorEastAsia" w:hAnsiTheme="minorHAnsi" w:cstheme="minorBidi"/>
            <w:noProof/>
            <w:sz w:val="22"/>
            <w:szCs w:val="22"/>
          </w:rPr>
          <w:tab/>
        </w:r>
        <w:r w:rsidRPr="009F1AFA">
          <w:rPr>
            <w:rStyle w:val="Hyperlink"/>
            <w:noProof/>
          </w:rPr>
          <w:t>Một đoạn tệp AMC</w:t>
        </w:r>
        <w:r>
          <w:rPr>
            <w:noProof/>
            <w:webHidden/>
          </w:rPr>
          <w:tab/>
        </w:r>
        <w:r>
          <w:rPr>
            <w:noProof/>
            <w:webHidden/>
          </w:rPr>
          <w:fldChar w:fldCharType="begin"/>
        </w:r>
        <w:r>
          <w:rPr>
            <w:noProof/>
            <w:webHidden/>
          </w:rPr>
          <w:instrText xml:space="preserve"> PAGEREF _Toc422783321 \h </w:instrText>
        </w:r>
        <w:r>
          <w:rPr>
            <w:noProof/>
            <w:webHidden/>
          </w:rPr>
        </w:r>
        <w:r>
          <w:rPr>
            <w:noProof/>
            <w:webHidden/>
          </w:rPr>
          <w:fldChar w:fldCharType="separate"/>
        </w:r>
        <w:r>
          <w:rPr>
            <w:noProof/>
            <w:webHidden/>
          </w:rPr>
          <w:t>22</w:t>
        </w:r>
        <w:r>
          <w:rPr>
            <w:noProof/>
            <w:webHidden/>
          </w:rPr>
          <w:fldChar w:fldCharType="end"/>
        </w:r>
      </w:hyperlink>
    </w:p>
    <w:p w:rsidR="00BA7020" w:rsidRDefault="00BA7020">
      <w:pPr>
        <w:pStyle w:val="TOC6"/>
        <w:tabs>
          <w:tab w:val="left" w:pos="1440"/>
        </w:tabs>
        <w:rPr>
          <w:rFonts w:asciiTheme="minorHAnsi" w:eastAsiaTheme="minorEastAsia" w:hAnsiTheme="minorHAnsi" w:cstheme="minorBidi"/>
          <w:noProof/>
          <w:sz w:val="22"/>
          <w:szCs w:val="22"/>
        </w:rPr>
      </w:pPr>
      <w:hyperlink w:anchor="_Toc422783322" w:history="1">
        <w:r w:rsidRPr="009F1AFA">
          <w:rPr>
            <w:rStyle w:val="Hyperlink"/>
            <w:noProof/>
          </w:rPr>
          <w:t>Hình 1.11</w:t>
        </w:r>
        <w:r>
          <w:rPr>
            <w:rFonts w:asciiTheme="minorHAnsi" w:eastAsiaTheme="minorEastAsia" w:hAnsiTheme="minorHAnsi" w:cstheme="minorBidi"/>
            <w:noProof/>
            <w:sz w:val="22"/>
            <w:szCs w:val="22"/>
          </w:rPr>
          <w:tab/>
        </w:r>
        <w:r w:rsidRPr="009F1AFA">
          <w:rPr>
            <w:rStyle w:val="Hyperlink"/>
            <w:noProof/>
          </w:rPr>
          <w:t>Mô tả lựa chọn đặc tính (trái) và trích chọn đặc tính (phải)</w:t>
        </w:r>
        <w:r>
          <w:rPr>
            <w:noProof/>
            <w:webHidden/>
          </w:rPr>
          <w:tab/>
        </w:r>
        <w:r>
          <w:rPr>
            <w:noProof/>
            <w:webHidden/>
          </w:rPr>
          <w:fldChar w:fldCharType="begin"/>
        </w:r>
        <w:r>
          <w:rPr>
            <w:noProof/>
            <w:webHidden/>
          </w:rPr>
          <w:instrText xml:space="preserve"> PAGEREF _Toc422783322 \h </w:instrText>
        </w:r>
        <w:r>
          <w:rPr>
            <w:noProof/>
            <w:webHidden/>
          </w:rPr>
        </w:r>
        <w:r>
          <w:rPr>
            <w:noProof/>
            <w:webHidden/>
          </w:rPr>
          <w:fldChar w:fldCharType="separate"/>
        </w:r>
        <w:r>
          <w:rPr>
            <w:noProof/>
            <w:webHidden/>
          </w:rPr>
          <w:t>23</w:t>
        </w:r>
        <w:r>
          <w:rPr>
            <w:noProof/>
            <w:webHidden/>
          </w:rPr>
          <w:fldChar w:fldCharType="end"/>
        </w:r>
      </w:hyperlink>
    </w:p>
    <w:p w:rsidR="00BA7020" w:rsidRDefault="00BA7020">
      <w:pPr>
        <w:pStyle w:val="TOC6"/>
        <w:tabs>
          <w:tab w:val="left" w:pos="1440"/>
        </w:tabs>
        <w:rPr>
          <w:rFonts w:asciiTheme="minorHAnsi" w:eastAsiaTheme="minorEastAsia" w:hAnsiTheme="minorHAnsi" w:cstheme="minorBidi"/>
          <w:noProof/>
          <w:sz w:val="22"/>
          <w:szCs w:val="22"/>
        </w:rPr>
      </w:pPr>
      <w:hyperlink w:anchor="_Toc422783323" w:history="1">
        <w:r w:rsidRPr="009F1AFA">
          <w:rPr>
            <w:rStyle w:val="Hyperlink"/>
            <w:noProof/>
          </w:rPr>
          <w:t>Hình 1.12</w:t>
        </w:r>
        <w:r>
          <w:rPr>
            <w:rFonts w:asciiTheme="minorHAnsi" w:eastAsiaTheme="minorEastAsia" w:hAnsiTheme="minorHAnsi" w:cstheme="minorBidi"/>
            <w:noProof/>
            <w:sz w:val="22"/>
            <w:szCs w:val="22"/>
          </w:rPr>
          <w:tab/>
        </w:r>
        <w:r w:rsidRPr="009F1AFA">
          <w:rPr>
            <w:rStyle w:val="Hyperlink"/>
            <w:noProof/>
          </w:rPr>
          <w:t>Hình ảnh con lạc đà qua 2 góc độ khác nhau</w:t>
        </w:r>
        <w:r>
          <w:rPr>
            <w:noProof/>
            <w:webHidden/>
          </w:rPr>
          <w:tab/>
        </w:r>
        <w:r>
          <w:rPr>
            <w:noProof/>
            <w:webHidden/>
          </w:rPr>
          <w:fldChar w:fldCharType="begin"/>
        </w:r>
        <w:r>
          <w:rPr>
            <w:noProof/>
            <w:webHidden/>
          </w:rPr>
          <w:instrText xml:space="preserve"> PAGEREF _Toc422783323 \h </w:instrText>
        </w:r>
        <w:r>
          <w:rPr>
            <w:noProof/>
            <w:webHidden/>
          </w:rPr>
        </w:r>
        <w:r>
          <w:rPr>
            <w:noProof/>
            <w:webHidden/>
          </w:rPr>
          <w:fldChar w:fldCharType="separate"/>
        </w:r>
        <w:r>
          <w:rPr>
            <w:noProof/>
            <w:webHidden/>
          </w:rPr>
          <w:t>25</w:t>
        </w:r>
        <w:r>
          <w:rPr>
            <w:noProof/>
            <w:webHidden/>
          </w:rPr>
          <w:fldChar w:fldCharType="end"/>
        </w:r>
      </w:hyperlink>
    </w:p>
    <w:p w:rsidR="00BA7020" w:rsidRDefault="00BA7020">
      <w:pPr>
        <w:pStyle w:val="TOC6"/>
        <w:tabs>
          <w:tab w:val="left" w:pos="1440"/>
        </w:tabs>
        <w:rPr>
          <w:rFonts w:asciiTheme="minorHAnsi" w:eastAsiaTheme="minorEastAsia" w:hAnsiTheme="minorHAnsi" w:cstheme="minorBidi"/>
          <w:noProof/>
          <w:sz w:val="22"/>
          <w:szCs w:val="22"/>
        </w:rPr>
      </w:pPr>
      <w:hyperlink w:anchor="_Toc422783324" w:history="1">
        <w:r w:rsidRPr="009F1AFA">
          <w:rPr>
            <w:rStyle w:val="Hyperlink"/>
            <w:noProof/>
          </w:rPr>
          <w:t>Hình 1.13</w:t>
        </w:r>
        <w:r>
          <w:rPr>
            <w:rFonts w:asciiTheme="minorHAnsi" w:eastAsiaTheme="minorEastAsia" w:hAnsiTheme="minorHAnsi" w:cstheme="minorBidi"/>
            <w:noProof/>
            <w:sz w:val="22"/>
            <w:szCs w:val="22"/>
          </w:rPr>
          <w:tab/>
        </w:r>
        <w:r w:rsidRPr="009F1AFA">
          <w:rPr>
            <w:rStyle w:val="Hyperlink"/>
            <w:noProof/>
          </w:rPr>
          <w:t>Minh họa PCA</w:t>
        </w:r>
        <w:r>
          <w:rPr>
            <w:noProof/>
            <w:webHidden/>
          </w:rPr>
          <w:tab/>
        </w:r>
        <w:r>
          <w:rPr>
            <w:noProof/>
            <w:webHidden/>
          </w:rPr>
          <w:fldChar w:fldCharType="begin"/>
        </w:r>
        <w:r>
          <w:rPr>
            <w:noProof/>
            <w:webHidden/>
          </w:rPr>
          <w:instrText xml:space="preserve"> PAGEREF _Toc422783324 \h </w:instrText>
        </w:r>
        <w:r>
          <w:rPr>
            <w:noProof/>
            <w:webHidden/>
          </w:rPr>
        </w:r>
        <w:r>
          <w:rPr>
            <w:noProof/>
            <w:webHidden/>
          </w:rPr>
          <w:fldChar w:fldCharType="separate"/>
        </w:r>
        <w:r>
          <w:rPr>
            <w:noProof/>
            <w:webHidden/>
          </w:rPr>
          <w:t>25</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25" w:history="1">
        <w:r w:rsidRPr="009F1AFA">
          <w:rPr>
            <w:rStyle w:val="Hyperlink"/>
            <w:noProof/>
          </w:rPr>
          <w:t>Hình 2.1</w:t>
        </w:r>
        <w:r>
          <w:rPr>
            <w:rFonts w:asciiTheme="minorHAnsi" w:eastAsiaTheme="minorEastAsia" w:hAnsiTheme="minorHAnsi" w:cstheme="minorBidi"/>
            <w:noProof/>
            <w:sz w:val="22"/>
            <w:szCs w:val="22"/>
          </w:rPr>
          <w:tab/>
        </w:r>
        <w:r w:rsidRPr="009F1AFA">
          <w:rPr>
            <w:rStyle w:val="Hyperlink"/>
            <w:noProof/>
          </w:rPr>
          <w:t>Mô hình hệ thống đề xuất</w:t>
        </w:r>
        <w:r>
          <w:rPr>
            <w:noProof/>
            <w:webHidden/>
          </w:rPr>
          <w:tab/>
        </w:r>
        <w:r>
          <w:rPr>
            <w:noProof/>
            <w:webHidden/>
          </w:rPr>
          <w:fldChar w:fldCharType="begin"/>
        </w:r>
        <w:r>
          <w:rPr>
            <w:noProof/>
            <w:webHidden/>
          </w:rPr>
          <w:instrText xml:space="preserve"> PAGEREF _Toc422783325 \h </w:instrText>
        </w:r>
        <w:r>
          <w:rPr>
            <w:noProof/>
            <w:webHidden/>
          </w:rPr>
        </w:r>
        <w:r>
          <w:rPr>
            <w:noProof/>
            <w:webHidden/>
          </w:rPr>
          <w:fldChar w:fldCharType="separate"/>
        </w:r>
        <w:r>
          <w:rPr>
            <w:noProof/>
            <w:webHidden/>
          </w:rPr>
          <w:t>30</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26" w:history="1">
        <w:r w:rsidRPr="009F1AFA">
          <w:rPr>
            <w:rStyle w:val="Hyperlink"/>
            <w:noProof/>
          </w:rPr>
          <w:t>Hình 2.2</w:t>
        </w:r>
        <w:r>
          <w:rPr>
            <w:rFonts w:asciiTheme="minorHAnsi" w:eastAsiaTheme="minorEastAsia" w:hAnsiTheme="minorHAnsi" w:cstheme="minorBidi"/>
            <w:noProof/>
            <w:sz w:val="22"/>
            <w:szCs w:val="22"/>
          </w:rPr>
          <w:tab/>
        </w:r>
        <w:r w:rsidRPr="009F1AFA">
          <w:rPr>
            <w:rStyle w:val="Hyperlink"/>
            <w:noProof/>
          </w:rPr>
          <w:t>Mô tả vị trí các xương</w:t>
        </w:r>
        <w:r>
          <w:rPr>
            <w:noProof/>
            <w:webHidden/>
          </w:rPr>
          <w:tab/>
        </w:r>
        <w:r>
          <w:rPr>
            <w:noProof/>
            <w:webHidden/>
          </w:rPr>
          <w:fldChar w:fldCharType="begin"/>
        </w:r>
        <w:r>
          <w:rPr>
            <w:noProof/>
            <w:webHidden/>
          </w:rPr>
          <w:instrText xml:space="preserve"> PAGEREF _Toc422783326 \h </w:instrText>
        </w:r>
        <w:r>
          <w:rPr>
            <w:noProof/>
            <w:webHidden/>
          </w:rPr>
        </w:r>
        <w:r>
          <w:rPr>
            <w:noProof/>
            <w:webHidden/>
          </w:rPr>
          <w:fldChar w:fldCharType="separate"/>
        </w:r>
        <w:r>
          <w:rPr>
            <w:noProof/>
            <w:webHidden/>
          </w:rPr>
          <w:t>32</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27" w:history="1">
        <w:r w:rsidRPr="009F1AFA">
          <w:rPr>
            <w:rStyle w:val="Hyperlink"/>
            <w:noProof/>
          </w:rPr>
          <w:t>Hình 2.3</w:t>
        </w:r>
        <w:r>
          <w:rPr>
            <w:rFonts w:asciiTheme="minorHAnsi" w:eastAsiaTheme="minorEastAsia" w:hAnsiTheme="minorHAnsi" w:cstheme="minorBidi"/>
            <w:noProof/>
            <w:sz w:val="22"/>
            <w:szCs w:val="22"/>
          </w:rPr>
          <w:tab/>
        </w:r>
        <w:r w:rsidRPr="009F1AFA">
          <w:rPr>
            <w:rStyle w:val="Hyperlink"/>
            <w:noProof/>
          </w:rPr>
          <w:t>Quá trình giảm số lượng xương</w:t>
        </w:r>
        <w:r>
          <w:rPr>
            <w:noProof/>
            <w:webHidden/>
          </w:rPr>
          <w:tab/>
        </w:r>
        <w:r>
          <w:rPr>
            <w:noProof/>
            <w:webHidden/>
          </w:rPr>
          <w:fldChar w:fldCharType="begin"/>
        </w:r>
        <w:r>
          <w:rPr>
            <w:noProof/>
            <w:webHidden/>
          </w:rPr>
          <w:instrText xml:space="preserve"> PAGEREF _Toc422783327 \h </w:instrText>
        </w:r>
        <w:r>
          <w:rPr>
            <w:noProof/>
            <w:webHidden/>
          </w:rPr>
        </w:r>
        <w:r>
          <w:rPr>
            <w:noProof/>
            <w:webHidden/>
          </w:rPr>
          <w:fldChar w:fldCharType="separate"/>
        </w:r>
        <w:r>
          <w:rPr>
            <w:noProof/>
            <w:webHidden/>
          </w:rPr>
          <w:t>33</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28" w:history="1">
        <w:r w:rsidRPr="009F1AFA">
          <w:rPr>
            <w:rStyle w:val="Hyperlink"/>
            <w:noProof/>
          </w:rPr>
          <w:t>Hình 2.4</w:t>
        </w:r>
        <w:r>
          <w:rPr>
            <w:rFonts w:asciiTheme="minorHAnsi" w:eastAsiaTheme="minorEastAsia" w:hAnsiTheme="minorHAnsi" w:cstheme="minorBidi"/>
            <w:noProof/>
            <w:sz w:val="22"/>
            <w:szCs w:val="22"/>
          </w:rPr>
          <w:tab/>
        </w:r>
        <w:r w:rsidRPr="009F1AFA">
          <w:rPr>
            <w:rStyle w:val="Hyperlink"/>
            <w:noProof/>
          </w:rPr>
          <w:t>Quá trình chuẩn hóa dữ liệu</w:t>
        </w:r>
        <w:r>
          <w:rPr>
            <w:noProof/>
            <w:webHidden/>
          </w:rPr>
          <w:tab/>
        </w:r>
        <w:r>
          <w:rPr>
            <w:noProof/>
            <w:webHidden/>
          </w:rPr>
          <w:fldChar w:fldCharType="begin"/>
        </w:r>
        <w:r>
          <w:rPr>
            <w:noProof/>
            <w:webHidden/>
          </w:rPr>
          <w:instrText xml:space="preserve"> PAGEREF _Toc422783328 \h </w:instrText>
        </w:r>
        <w:r>
          <w:rPr>
            <w:noProof/>
            <w:webHidden/>
          </w:rPr>
        </w:r>
        <w:r>
          <w:rPr>
            <w:noProof/>
            <w:webHidden/>
          </w:rPr>
          <w:fldChar w:fldCharType="separate"/>
        </w:r>
        <w:r>
          <w:rPr>
            <w:noProof/>
            <w:webHidden/>
          </w:rPr>
          <w:t>33</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29" w:history="1">
        <w:r w:rsidRPr="009F1AFA">
          <w:rPr>
            <w:rStyle w:val="Hyperlink"/>
            <w:noProof/>
          </w:rPr>
          <w:t>Hình 2.5</w:t>
        </w:r>
        <w:r>
          <w:rPr>
            <w:rFonts w:asciiTheme="minorHAnsi" w:eastAsiaTheme="minorEastAsia" w:hAnsiTheme="minorHAnsi" w:cstheme="minorBidi"/>
            <w:noProof/>
            <w:sz w:val="22"/>
            <w:szCs w:val="22"/>
          </w:rPr>
          <w:tab/>
        </w:r>
        <w:r w:rsidRPr="009F1AFA">
          <w:rPr>
            <w:rStyle w:val="Hyperlink"/>
            <w:noProof/>
          </w:rPr>
          <w:t>Mô tả quá trình trích chọn đặc tính</w:t>
        </w:r>
        <w:r>
          <w:rPr>
            <w:noProof/>
            <w:webHidden/>
          </w:rPr>
          <w:tab/>
        </w:r>
        <w:r>
          <w:rPr>
            <w:noProof/>
            <w:webHidden/>
          </w:rPr>
          <w:fldChar w:fldCharType="begin"/>
        </w:r>
        <w:r>
          <w:rPr>
            <w:noProof/>
            <w:webHidden/>
          </w:rPr>
          <w:instrText xml:space="preserve"> PAGEREF _Toc422783329 \h </w:instrText>
        </w:r>
        <w:r>
          <w:rPr>
            <w:noProof/>
            <w:webHidden/>
          </w:rPr>
        </w:r>
        <w:r>
          <w:rPr>
            <w:noProof/>
            <w:webHidden/>
          </w:rPr>
          <w:fldChar w:fldCharType="separate"/>
        </w:r>
        <w:r>
          <w:rPr>
            <w:noProof/>
            <w:webHidden/>
          </w:rPr>
          <w:t>34</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0" w:history="1">
        <w:r w:rsidRPr="009F1AFA">
          <w:rPr>
            <w:rStyle w:val="Hyperlink"/>
            <w:noProof/>
          </w:rPr>
          <w:t>Hình 2.6</w:t>
        </w:r>
        <w:r>
          <w:rPr>
            <w:rFonts w:asciiTheme="minorHAnsi" w:eastAsiaTheme="minorEastAsia" w:hAnsiTheme="minorHAnsi" w:cstheme="minorBidi"/>
            <w:noProof/>
            <w:sz w:val="22"/>
            <w:szCs w:val="22"/>
          </w:rPr>
          <w:tab/>
        </w:r>
        <w:r w:rsidRPr="009F1AFA">
          <w:rPr>
            <w:rStyle w:val="Hyperlink"/>
            <w:noProof/>
          </w:rPr>
          <w:t>Mô hình trích chọn đặc tính dùng PCA</w:t>
        </w:r>
        <w:r>
          <w:rPr>
            <w:noProof/>
            <w:webHidden/>
          </w:rPr>
          <w:tab/>
        </w:r>
        <w:r>
          <w:rPr>
            <w:noProof/>
            <w:webHidden/>
          </w:rPr>
          <w:fldChar w:fldCharType="begin"/>
        </w:r>
        <w:r>
          <w:rPr>
            <w:noProof/>
            <w:webHidden/>
          </w:rPr>
          <w:instrText xml:space="preserve"> PAGEREF _Toc422783330 \h </w:instrText>
        </w:r>
        <w:r>
          <w:rPr>
            <w:noProof/>
            <w:webHidden/>
          </w:rPr>
        </w:r>
        <w:r>
          <w:rPr>
            <w:noProof/>
            <w:webHidden/>
          </w:rPr>
          <w:fldChar w:fldCharType="separate"/>
        </w:r>
        <w:r>
          <w:rPr>
            <w:noProof/>
            <w:webHidden/>
          </w:rPr>
          <w:t>37</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1" w:history="1">
        <w:r w:rsidRPr="009F1AFA">
          <w:rPr>
            <w:rStyle w:val="Hyperlink"/>
            <w:noProof/>
          </w:rPr>
          <w:t>Hình 2.7</w:t>
        </w:r>
        <w:r>
          <w:rPr>
            <w:rFonts w:asciiTheme="minorHAnsi" w:eastAsiaTheme="minorEastAsia" w:hAnsiTheme="minorHAnsi" w:cstheme="minorBidi"/>
            <w:noProof/>
            <w:sz w:val="22"/>
            <w:szCs w:val="22"/>
          </w:rPr>
          <w:tab/>
        </w:r>
        <w:r w:rsidRPr="009F1AFA">
          <w:rPr>
            <w:rStyle w:val="Hyperlink"/>
            <w:noProof/>
          </w:rPr>
          <w:t>Mô hình trích chọn đặc tính dùng LDA</w:t>
        </w:r>
        <w:r>
          <w:rPr>
            <w:noProof/>
            <w:webHidden/>
          </w:rPr>
          <w:tab/>
        </w:r>
        <w:r>
          <w:rPr>
            <w:noProof/>
            <w:webHidden/>
          </w:rPr>
          <w:fldChar w:fldCharType="begin"/>
        </w:r>
        <w:r>
          <w:rPr>
            <w:noProof/>
            <w:webHidden/>
          </w:rPr>
          <w:instrText xml:space="preserve"> PAGEREF _Toc422783331 \h </w:instrText>
        </w:r>
        <w:r>
          <w:rPr>
            <w:noProof/>
            <w:webHidden/>
          </w:rPr>
        </w:r>
        <w:r>
          <w:rPr>
            <w:noProof/>
            <w:webHidden/>
          </w:rPr>
          <w:fldChar w:fldCharType="separate"/>
        </w:r>
        <w:r>
          <w:rPr>
            <w:noProof/>
            <w:webHidden/>
          </w:rPr>
          <w:t>39</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2" w:history="1">
        <w:r w:rsidRPr="009F1AFA">
          <w:rPr>
            <w:rStyle w:val="Hyperlink"/>
            <w:noProof/>
          </w:rPr>
          <w:t>Hình 2.8</w:t>
        </w:r>
        <w:r>
          <w:rPr>
            <w:rFonts w:asciiTheme="minorHAnsi" w:eastAsiaTheme="minorEastAsia" w:hAnsiTheme="minorHAnsi" w:cstheme="minorBidi"/>
            <w:noProof/>
            <w:sz w:val="22"/>
            <w:szCs w:val="22"/>
          </w:rPr>
          <w:tab/>
        </w:r>
        <w:r w:rsidRPr="009F1AFA">
          <w:rPr>
            <w:rStyle w:val="Hyperlink"/>
            <w:noProof/>
          </w:rPr>
          <w:t>Không thể phân chia dữ liệu bằng một siêu phẳng tuyến tính</w:t>
        </w:r>
        <w:r>
          <w:rPr>
            <w:noProof/>
            <w:webHidden/>
          </w:rPr>
          <w:tab/>
        </w:r>
        <w:r>
          <w:rPr>
            <w:noProof/>
            <w:webHidden/>
          </w:rPr>
          <w:fldChar w:fldCharType="begin"/>
        </w:r>
        <w:r>
          <w:rPr>
            <w:noProof/>
            <w:webHidden/>
          </w:rPr>
          <w:instrText xml:space="preserve"> PAGEREF _Toc422783332 \h </w:instrText>
        </w:r>
        <w:r>
          <w:rPr>
            <w:noProof/>
            <w:webHidden/>
          </w:rPr>
        </w:r>
        <w:r>
          <w:rPr>
            <w:noProof/>
            <w:webHidden/>
          </w:rPr>
          <w:fldChar w:fldCharType="separate"/>
        </w:r>
        <w:r>
          <w:rPr>
            <w:noProof/>
            <w:webHidden/>
          </w:rPr>
          <w:t>41</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3" w:history="1">
        <w:r w:rsidRPr="009F1AFA">
          <w:rPr>
            <w:rStyle w:val="Hyperlink"/>
            <w:noProof/>
          </w:rPr>
          <w:t>Hình 2.9</w:t>
        </w:r>
        <w:r>
          <w:rPr>
            <w:rFonts w:asciiTheme="minorHAnsi" w:eastAsiaTheme="minorEastAsia" w:hAnsiTheme="minorHAnsi" w:cstheme="minorBidi"/>
            <w:noProof/>
            <w:sz w:val="22"/>
            <w:szCs w:val="22"/>
          </w:rPr>
          <w:tab/>
        </w:r>
        <w:r w:rsidRPr="009F1AFA">
          <w:rPr>
            <w:rStyle w:val="Hyperlink"/>
            <w:noProof/>
          </w:rPr>
          <w:t>Mô hình học máy</w:t>
        </w:r>
        <w:r>
          <w:rPr>
            <w:noProof/>
            <w:webHidden/>
          </w:rPr>
          <w:tab/>
        </w:r>
        <w:r>
          <w:rPr>
            <w:noProof/>
            <w:webHidden/>
          </w:rPr>
          <w:fldChar w:fldCharType="begin"/>
        </w:r>
        <w:r>
          <w:rPr>
            <w:noProof/>
            <w:webHidden/>
          </w:rPr>
          <w:instrText xml:space="preserve"> PAGEREF _Toc422783333 \h </w:instrText>
        </w:r>
        <w:r>
          <w:rPr>
            <w:noProof/>
            <w:webHidden/>
          </w:rPr>
        </w:r>
        <w:r>
          <w:rPr>
            <w:noProof/>
            <w:webHidden/>
          </w:rPr>
          <w:fldChar w:fldCharType="separate"/>
        </w:r>
        <w:r>
          <w:rPr>
            <w:noProof/>
            <w:webHidden/>
          </w:rPr>
          <w:t>41</w:t>
        </w:r>
        <w:r>
          <w:rPr>
            <w:noProof/>
            <w:webHidden/>
          </w:rPr>
          <w:fldChar w:fldCharType="end"/>
        </w:r>
      </w:hyperlink>
    </w:p>
    <w:p w:rsidR="00BA7020" w:rsidRDefault="00BA7020">
      <w:pPr>
        <w:pStyle w:val="TOC6"/>
        <w:tabs>
          <w:tab w:val="left" w:pos="1440"/>
        </w:tabs>
        <w:rPr>
          <w:rFonts w:asciiTheme="minorHAnsi" w:eastAsiaTheme="minorEastAsia" w:hAnsiTheme="minorHAnsi" w:cstheme="minorBidi"/>
          <w:noProof/>
          <w:sz w:val="22"/>
          <w:szCs w:val="22"/>
        </w:rPr>
      </w:pPr>
      <w:hyperlink w:anchor="_Toc422783334" w:history="1">
        <w:r w:rsidRPr="009F1AFA">
          <w:rPr>
            <w:rStyle w:val="Hyperlink"/>
            <w:noProof/>
          </w:rPr>
          <w:t>Hình 2.10</w:t>
        </w:r>
        <w:r>
          <w:rPr>
            <w:rFonts w:asciiTheme="minorHAnsi" w:eastAsiaTheme="minorEastAsia" w:hAnsiTheme="minorHAnsi" w:cstheme="minorBidi"/>
            <w:noProof/>
            <w:sz w:val="22"/>
            <w:szCs w:val="22"/>
          </w:rPr>
          <w:tab/>
        </w:r>
        <w:r w:rsidRPr="009F1AFA">
          <w:rPr>
            <w:rStyle w:val="Hyperlink"/>
            <w:noProof/>
          </w:rPr>
          <w:t>Mô tả mô hình nhận dạng</w:t>
        </w:r>
        <w:r>
          <w:rPr>
            <w:noProof/>
            <w:webHidden/>
          </w:rPr>
          <w:tab/>
        </w:r>
        <w:r>
          <w:rPr>
            <w:noProof/>
            <w:webHidden/>
          </w:rPr>
          <w:fldChar w:fldCharType="begin"/>
        </w:r>
        <w:r>
          <w:rPr>
            <w:noProof/>
            <w:webHidden/>
          </w:rPr>
          <w:instrText xml:space="preserve"> PAGEREF _Toc422783334 \h </w:instrText>
        </w:r>
        <w:r>
          <w:rPr>
            <w:noProof/>
            <w:webHidden/>
          </w:rPr>
        </w:r>
        <w:r>
          <w:rPr>
            <w:noProof/>
            <w:webHidden/>
          </w:rPr>
          <w:fldChar w:fldCharType="separate"/>
        </w:r>
        <w:r>
          <w:rPr>
            <w:noProof/>
            <w:webHidden/>
          </w:rPr>
          <w:t>43</w:t>
        </w:r>
        <w:r>
          <w:rPr>
            <w:noProof/>
            <w:webHidden/>
          </w:rPr>
          <w:fldChar w:fldCharType="end"/>
        </w:r>
      </w:hyperlink>
    </w:p>
    <w:p w:rsidR="00BA7020" w:rsidRDefault="00BA7020">
      <w:pPr>
        <w:pStyle w:val="TOC6"/>
        <w:tabs>
          <w:tab w:val="left" w:pos="1440"/>
        </w:tabs>
        <w:rPr>
          <w:rFonts w:asciiTheme="minorHAnsi" w:eastAsiaTheme="minorEastAsia" w:hAnsiTheme="minorHAnsi" w:cstheme="minorBidi"/>
          <w:noProof/>
          <w:sz w:val="22"/>
          <w:szCs w:val="22"/>
        </w:rPr>
      </w:pPr>
      <w:hyperlink w:anchor="_Toc422783335" w:history="1">
        <w:r w:rsidRPr="009F1AFA">
          <w:rPr>
            <w:rStyle w:val="Hyperlink"/>
            <w:noProof/>
          </w:rPr>
          <w:t>Hình 2.11</w:t>
        </w:r>
        <w:r>
          <w:rPr>
            <w:rFonts w:asciiTheme="minorHAnsi" w:eastAsiaTheme="minorEastAsia" w:hAnsiTheme="minorHAnsi" w:cstheme="minorBidi"/>
            <w:noProof/>
            <w:sz w:val="22"/>
            <w:szCs w:val="22"/>
          </w:rPr>
          <w:tab/>
        </w:r>
        <w:r w:rsidRPr="009F1AFA">
          <w:rPr>
            <w:rStyle w:val="Hyperlink"/>
            <w:noProof/>
          </w:rPr>
          <w:t>Mô tả phương pháp trọng số</w:t>
        </w:r>
        <w:r>
          <w:rPr>
            <w:noProof/>
            <w:webHidden/>
          </w:rPr>
          <w:tab/>
        </w:r>
        <w:r>
          <w:rPr>
            <w:noProof/>
            <w:webHidden/>
          </w:rPr>
          <w:fldChar w:fldCharType="begin"/>
        </w:r>
        <w:r>
          <w:rPr>
            <w:noProof/>
            <w:webHidden/>
          </w:rPr>
          <w:instrText xml:space="preserve"> PAGEREF _Toc422783335 \h </w:instrText>
        </w:r>
        <w:r>
          <w:rPr>
            <w:noProof/>
            <w:webHidden/>
          </w:rPr>
        </w:r>
        <w:r>
          <w:rPr>
            <w:noProof/>
            <w:webHidden/>
          </w:rPr>
          <w:fldChar w:fldCharType="separate"/>
        </w:r>
        <w:r>
          <w:rPr>
            <w:noProof/>
            <w:webHidden/>
          </w:rPr>
          <w:t>44</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6" w:history="1">
        <w:r w:rsidRPr="009F1AFA">
          <w:rPr>
            <w:rStyle w:val="Hyperlink"/>
            <w:noProof/>
          </w:rPr>
          <w:t>Hình 3.1</w:t>
        </w:r>
        <w:r>
          <w:rPr>
            <w:rFonts w:asciiTheme="minorHAnsi" w:eastAsiaTheme="minorEastAsia" w:hAnsiTheme="minorHAnsi" w:cstheme="minorBidi"/>
            <w:noProof/>
            <w:sz w:val="22"/>
            <w:szCs w:val="22"/>
          </w:rPr>
          <w:tab/>
        </w:r>
        <w:r w:rsidRPr="009F1AFA">
          <w:rPr>
            <w:rStyle w:val="Hyperlink"/>
            <w:noProof/>
          </w:rPr>
          <w:t>Sự biến thiên của tỉ lệ nhận dạng trong PCA</w:t>
        </w:r>
        <w:r>
          <w:rPr>
            <w:noProof/>
            <w:webHidden/>
          </w:rPr>
          <w:tab/>
        </w:r>
        <w:r>
          <w:rPr>
            <w:noProof/>
            <w:webHidden/>
          </w:rPr>
          <w:fldChar w:fldCharType="begin"/>
        </w:r>
        <w:r>
          <w:rPr>
            <w:noProof/>
            <w:webHidden/>
          </w:rPr>
          <w:instrText xml:space="preserve"> PAGEREF _Toc422783336 \h </w:instrText>
        </w:r>
        <w:r>
          <w:rPr>
            <w:noProof/>
            <w:webHidden/>
          </w:rPr>
        </w:r>
        <w:r>
          <w:rPr>
            <w:noProof/>
            <w:webHidden/>
          </w:rPr>
          <w:fldChar w:fldCharType="separate"/>
        </w:r>
        <w:r>
          <w:rPr>
            <w:noProof/>
            <w:webHidden/>
          </w:rPr>
          <w:t>55</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7" w:history="1">
        <w:r w:rsidRPr="009F1AFA">
          <w:rPr>
            <w:rStyle w:val="Hyperlink"/>
            <w:noProof/>
          </w:rPr>
          <w:t>Hình 3.2</w:t>
        </w:r>
        <w:r>
          <w:rPr>
            <w:rFonts w:asciiTheme="minorHAnsi" w:eastAsiaTheme="minorEastAsia" w:hAnsiTheme="minorHAnsi" w:cstheme="minorBidi"/>
            <w:noProof/>
            <w:sz w:val="22"/>
            <w:szCs w:val="22"/>
          </w:rPr>
          <w:tab/>
        </w:r>
        <w:r w:rsidRPr="009F1AFA">
          <w:rPr>
            <w:rStyle w:val="Hyperlink"/>
            <w:noProof/>
          </w:rPr>
          <w:t>Sự biến thiên của tỉ lệ nhận dạng trong LDA</w:t>
        </w:r>
        <w:r>
          <w:rPr>
            <w:noProof/>
            <w:webHidden/>
          </w:rPr>
          <w:tab/>
        </w:r>
        <w:r>
          <w:rPr>
            <w:noProof/>
            <w:webHidden/>
          </w:rPr>
          <w:fldChar w:fldCharType="begin"/>
        </w:r>
        <w:r>
          <w:rPr>
            <w:noProof/>
            <w:webHidden/>
          </w:rPr>
          <w:instrText xml:space="preserve"> PAGEREF _Toc422783337 \h </w:instrText>
        </w:r>
        <w:r>
          <w:rPr>
            <w:noProof/>
            <w:webHidden/>
          </w:rPr>
        </w:r>
        <w:r>
          <w:rPr>
            <w:noProof/>
            <w:webHidden/>
          </w:rPr>
          <w:fldChar w:fldCharType="separate"/>
        </w:r>
        <w:r>
          <w:rPr>
            <w:noProof/>
            <w:webHidden/>
          </w:rPr>
          <w:t>63</w:t>
        </w:r>
        <w:r>
          <w:rPr>
            <w:noProof/>
            <w:webHidden/>
          </w:rPr>
          <w:fldChar w:fldCharType="end"/>
        </w:r>
      </w:hyperlink>
    </w:p>
    <w:p w:rsidR="00BA7020" w:rsidRDefault="00BA7020">
      <w:pPr>
        <w:pStyle w:val="TOC6"/>
        <w:tabs>
          <w:tab w:val="left" w:pos="1287"/>
        </w:tabs>
        <w:rPr>
          <w:rFonts w:asciiTheme="minorHAnsi" w:eastAsiaTheme="minorEastAsia" w:hAnsiTheme="minorHAnsi" w:cstheme="minorBidi"/>
          <w:noProof/>
          <w:sz w:val="22"/>
          <w:szCs w:val="22"/>
        </w:rPr>
      </w:pPr>
      <w:hyperlink w:anchor="_Toc422783338" w:history="1">
        <w:r w:rsidRPr="009F1AFA">
          <w:rPr>
            <w:rStyle w:val="Hyperlink"/>
            <w:noProof/>
          </w:rPr>
          <w:t>Hình 3.3</w:t>
        </w:r>
        <w:r>
          <w:rPr>
            <w:rFonts w:asciiTheme="minorHAnsi" w:eastAsiaTheme="minorEastAsia" w:hAnsiTheme="minorHAnsi" w:cstheme="minorBidi"/>
            <w:noProof/>
            <w:sz w:val="22"/>
            <w:szCs w:val="22"/>
          </w:rPr>
          <w:tab/>
        </w:r>
        <w:r w:rsidRPr="009F1AFA">
          <w:rPr>
            <w:rStyle w:val="Hyperlink"/>
            <w:noProof/>
          </w:rPr>
          <w:t>Thống kê kết quả giữa các phương pháp</w:t>
        </w:r>
        <w:r>
          <w:rPr>
            <w:noProof/>
            <w:webHidden/>
          </w:rPr>
          <w:tab/>
        </w:r>
        <w:r>
          <w:rPr>
            <w:noProof/>
            <w:webHidden/>
          </w:rPr>
          <w:fldChar w:fldCharType="begin"/>
        </w:r>
        <w:r>
          <w:rPr>
            <w:noProof/>
            <w:webHidden/>
          </w:rPr>
          <w:instrText xml:space="preserve"> PAGEREF _Toc422783338 \h </w:instrText>
        </w:r>
        <w:r>
          <w:rPr>
            <w:noProof/>
            <w:webHidden/>
          </w:rPr>
        </w:r>
        <w:r>
          <w:rPr>
            <w:noProof/>
            <w:webHidden/>
          </w:rPr>
          <w:fldChar w:fldCharType="separate"/>
        </w:r>
        <w:r>
          <w:rPr>
            <w:noProof/>
            <w:webHidden/>
          </w:rPr>
          <w:t>68</w:t>
        </w:r>
        <w:r>
          <w:rPr>
            <w:noProof/>
            <w:webHidden/>
          </w:rPr>
          <w:fldChar w:fldCharType="end"/>
        </w:r>
      </w:hyperlink>
    </w:p>
    <w:p w:rsidR="00DF7E38" w:rsidRPr="00E13387" w:rsidRDefault="00927F74" w:rsidP="00DF7E38">
      <w:pPr>
        <w:pStyle w:val="Heading1"/>
        <w:jc w:val="left"/>
        <w:rPr>
          <w:noProof/>
          <w:lang w:val="vi-VN"/>
        </w:rPr>
      </w:pP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71B41">
          <w:headerReference w:type="default" r:id="rId13"/>
          <w:footerReference w:type="default" r:id="rId14"/>
          <w:footerReference w:type="first" r:id="rId15"/>
          <w:type w:val="oddPage"/>
          <w:pgSz w:w="11907" w:h="16840" w:code="9"/>
          <w:pgMar w:top="1985" w:right="1134" w:bottom="1985" w:left="1985" w:header="864" w:footer="720" w:gutter="0"/>
          <w:cols w:space="720"/>
          <w:docGrid w:linePitch="381"/>
        </w:sectPr>
      </w:pPr>
    </w:p>
    <w:p w:rsidR="00C93CD2" w:rsidRPr="00E13387" w:rsidRDefault="00C93CD2" w:rsidP="004A04EF">
      <w:pPr>
        <w:pStyle w:val="Heading1"/>
        <w:rPr>
          <w:noProof/>
          <w:lang w:val="vi-VN"/>
        </w:rPr>
      </w:pPr>
      <w:bookmarkStart w:id="7" w:name="_Toc422784170"/>
      <w:r w:rsidRPr="00E13387">
        <w:rPr>
          <w:noProof/>
          <w:lang w:val="vi-VN"/>
        </w:rPr>
        <w:lastRenderedPageBreak/>
        <w:t>MỞ ĐẦU</w:t>
      </w:r>
      <w:bookmarkEnd w:id="7"/>
    </w:p>
    <w:p w:rsidR="00AE2EEE" w:rsidRPr="00E13387" w:rsidRDefault="00AE2EEE" w:rsidP="0018116D">
      <w:pPr>
        <w:pStyle w:val="hd2md"/>
      </w:pPr>
      <w:bookmarkStart w:id="8" w:name="_Toc422784171"/>
      <w:bookmarkEnd w:id="0"/>
      <w:bookmarkEnd w:id="1"/>
      <w:bookmarkEnd w:id="2"/>
      <w:bookmarkEnd w:id="3"/>
      <w:bookmarkEnd w:id="4"/>
      <w:bookmarkEnd w:id="5"/>
      <w:bookmarkEnd w:id="6"/>
      <w:r w:rsidRPr="00E13387">
        <w:t>Lý do chọn đề tài</w:t>
      </w:r>
      <w:bookmarkEnd w:id="8"/>
    </w:p>
    <w:p w:rsidR="00CB4636" w:rsidRPr="00E13387" w:rsidRDefault="00CB4636" w:rsidP="0018116D">
      <w:pPr>
        <w:pStyle w:val="hd3md"/>
      </w:pPr>
      <w:bookmarkStart w:id="9" w:name="_Toc422784172"/>
      <w:r w:rsidRPr="0018116D">
        <w:t>Bối</w:t>
      </w:r>
      <w:r w:rsidRPr="00E13387">
        <w:t xml:space="preserve"> cảnh </w:t>
      </w:r>
      <w:r w:rsidRPr="005F56CD">
        <w:t>chung</w:t>
      </w:r>
      <w:bookmarkEnd w:id="9"/>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2"/>
      </w:r>
      <w:r w:rsidR="00D11947" w:rsidRPr="00E13387">
        <w:rPr>
          <w:noProof/>
          <w:lang w:val="vi-VN"/>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2D305F">
      <w:pPr>
        <w:pStyle w:val="HinhC0"/>
      </w:pPr>
      <w:bookmarkStart w:id="10" w:name="_Toc420737864"/>
      <w:bookmarkStart w:id="11" w:name="_Toc421372500"/>
      <w:bookmarkStart w:id="12" w:name="_Toc422783309"/>
      <w:r w:rsidRPr="00E13387">
        <w:t>Microsoft Kinect Camera</w:t>
      </w:r>
      <w:bookmarkEnd w:id="10"/>
      <w:bookmarkEnd w:id="11"/>
      <w:bookmarkEnd w:id="12"/>
    </w:p>
    <w:p w:rsidR="004449FE" w:rsidRPr="00E13387" w:rsidRDefault="004449FE" w:rsidP="0018116D">
      <w:pPr>
        <w:pStyle w:val="hd3md"/>
      </w:pPr>
      <w:bookmarkStart w:id="13" w:name="_Toc422784173"/>
      <w:r w:rsidRPr="00E13387">
        <w:t>Các phương pháp trước đây</w:t>
      </w:r>
      <w:bookmarkEnd w:id="13"/>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3"/>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4"/>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5"/>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2D305F">
      <w:pPr>
        <w:pStyle w:val="HinhC0"/>
      </w:pPr>
      <w:bookmarkStart w:id="14" w:name="_Toc420737865"/>
      <w:bookmarkStart w:id="15" w:name="_Toc421372501"/>
      <w:bookmarkStart w:id="16" w:name="_Toc422783310"/>
      <w:r w:rsidRPr="00E13387">
        <w:t>So sánh kết quả giữa các phương pháp trích chọn đặc tính</w:t>
      </w:r>
      <w:bookmarkEnd w:id="14"/>
      <w:bookmarkEnd w:id="15"/>
      <w:bookmarkEnd w:id="16"/>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[10]</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0.2)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C676A8" w:rsidRPr="00E13387">
        <w:rPr>
          <w:noProof/>
          <w:lang w:val="vi-VN"/>
        </w:rPr>
        <w:t xml:space="preserve"> </w:t>
      </w:r>
      <w:r w:rsidRPr="00E13387">
        <w:rPr>
          <w:noProof/>
          <w:lang w:val="vi-VN"/>
        </w:rPr>
        <w:t>L. Fengjun</w:t>
      </w:r>
      <w:r w:rsidR="00AA0E54" w:rsidRPr="00E13387">
        <w:rPr>
          <w:noProof/>
          <w:lang w:val="vi-VN"/>
        </w:rPr>
        <w:t xml:space="preserve"> [5]</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F71E6" w:rsidRPr="00E13387">
        <w:rPr>
          <w:noProof/>
          <w:lang w:val="vi-VN"/>
        </w:rPr>
        <w:t>ình 0.3)</w:t>
      </w:r>
      <w:r w:rsidRPr="00E13387">
        <w:rPr>
          <w:noProof/>
          <w:lang w:val="vi-VN"/>
        </w:rPr>
        <w:t>. K. Dana</w:t>
      </w:r>
      <w:r w:rsidR="009A2BF2" w:rsidRPr="00E13387">
        <w:rPr>
          <w:noProof/>
          <w:lang w:val="vi-VN"/>
        </w:rPr>
        <w:t xml:space="preserve"> [11]</w:t>
      </w:r>
      <w:r w:rsidR="00656E4D" w:rsidRPr="00E13387">
        <w:rPr>
          <w:noProof/>
          <w:lang w:val="vi-VN"/>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2D305F">
      <w:pPr>
        <w:pStyle w:val="HinhC0"/>
      </w:pPr>
      <w:bookmarkStart w:id="17" w:name="_Toc420737866"/>
      <w:bookmarkStart w:id="18" w:name="_Toc421372502"/>
      <w:bookmarkStart w:id="19" w:name="_Toc422783311"/>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7"/>
      <w:bookmarkEnd w:id="18"/>
      <w:bookmarkEnd w:id="19"/>
    </w:p>
    <w:p w:rsidR="00CD09E1" w:rsidRPr="00E13387" w:rsidRDefault="00CD09E1" w:rsidP="0018116D">
      <w:pPr>
        <w:pStyle w:val="hd3md"/>
      </w:pPr>
      <w:bookmarkStart w:id="20" w:name="_Toc422784174"/>
      <w:r w:rsidRPr="00E13387">
        <w:t>Những vấn đề tồn tại</w:t>
      </w:r>
      <w:bookmarkEnd w:id="20"/>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18116D">
      <w:pPr>
        <w:pStyle w:val="hd2md"/>
      </w:pPr>
      <w:bookmarkStart w:id="21" w:name="_Toc422784175"/>
      <w:r w:rsidRPr="00E13387">
        <w:t>Mục tiêu và nhiệm vụ</w:t>
      </w:r>
      <w:bookmarkEnd w:id="21"/>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18116D">
      <w:pPr>
        <w:pStyle w:val="hd2md"/>
      </w:pPr>
      <w:bookmarkStart w:id="22" w:name="_Toc422784176"/>
      <w:r w:rsidRPr="00E13387">
        <w:lastRenderedPageBreak/>
        <w:t>Đối tượng và phạm vi nghiên cứu</w:t>
      </w:r>
      <w:bookmarkEnd w:id="22"/>
    </w:p>
    <w:p w:rsidR="00BF1E30" w:rsidRPr="00E13387" w:rsidRDefault="00665504" w:rsidP="0018116D">
      <w:pPr>
        <w:pStyle w:val="hd3md"/>
      </w:pPr>
      <w:bookmarkStart w:id="23" w:name="_Toc422784177"/>
      <w:r w:rsidRPr="00E13387">
        <w:t>Đối tượng nghiên cứu</w:t>
      </w:r>
      <w:bookmarkEnd w:id="23"/>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6"/>
      </w:r>
      <w:r w:rsidRPr="00E13387">
        <w:rPr>
          <w:noProof/>
          <w:lang w:val="vi-VN"/>
        </w:rPr>
        <w:t xml:space="preserve"> (asf/amc)</w:t>
      </w:r>
      <w:r w:rsidR="005E76C3" w:rsidRPr="00E13387">
        <w:rPr>
          <w:noProof/>
          <w:lang w:val="vi-VN"/>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18116D">
      <w:pPr>
        <w:pStyle w:val="hd3md"/>
      </w:pPr>
      <w:bookmarkStart w:id="24" w:name="_Toc422784178"/>
      <w:r w:rsidRPr="00E13387">
        <w:t>Phạm vi nghiên cứu</w:t>
      </w:r>
      <w:bookmarkEnd w:id="24"/>
    </w:p>
    <w:p w:rsidR="00DC0BBD" w:rsidRPr="00E13387" w:rsidRDefault="00972EA0" w:rsidP="00E82C06">
      <w:pPr>
        <w:pStyle w:val="000-Noi-Dung"/>
        <w:rPr>
          <w:noProof/>
          <w:lang w:val="vi-VN"/>
        </w:rPr>
      </w:pPr>
      <w:r w:rsidRPr="00E13387">
        <w:rPr>
          <w:noProof/>
          <w:lang w:val="vi-VN"/>
        </w:rPr>
        <w:t>Bộ dữ</w:t>
      </w:r>
      <w:r w:rsidR="00D95CC8" w:rsidRPr="00E13387">
        <w:rPr>
          <w:noProof/>
          <w:lang w:val="vi-VN"/>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18116D">
      <w:pPr>
        <w:pStyle w:val="hd2md"/>
      </w:pPr>
      <w:bookmarkStart w:id="25" w:name="_Toc422784179"/>
      <w:r w:rsidRPr="00E13387">
        <w:t>Phương pháp nghiên cứu</w:t>
      </w:r>
      <w:bookmarkEnd w:id="25"/>
    </w:p>
    <w:p w:rsidR="00511189" w:rsidRPr="00E13387" w:rsidRDefault="00275837" w:rsidP="0018116D">
      <w:pPr>
        <w:pStyle w:val="hd3md"/>
      </w:pPr>
      <w:bookmarkStart w:id="26" w:name="_Toc422784180"/>
      <w:r w:rsidRPr="00E13387">
        <w:t>Nghiên cứu lý thuyết</w:t>
      </w:r>
      <w:bookmarkEnd w:id="26"/>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w:t>
      </w:r>
      <w:r w:rsidR="007255C5" w:rsidRPr="00E13387">
        <w:rPr>
          <w:noProof/>
          <w:lang w:val="vi-VN"/>
        </w:rPr>
        <w:t xml:space="preserve"> </w:t>
      </w:r>
      <w:r w:rsidR="00E87A12" w:rsidRPr="00E13387">
        <w:rPr>
          <w:noProof/>
          <w:lang w:val="vi-VN"/>
        </w:rPr>
        <w:t xml:space="preserve">hỗ trợ (SVM) </w:t>
      </w:r>
      <w:r w:rsidR="007255C5" w:rsidRPr="00E13387">
        <w:rPr>
          <w:noProof/>
          <w:lang w:val="vi-VN"/>
        </w:rPr>
        <w:t>và các phương pháp trích chọn, lựa chọn đặc tính.</w:t>
      </w:r>
    </w:p>
    <w:p w:rsidR="00275837" w:rsidRPr="00E13387" w:rsidRDefault="00275837" w:rsidP="0018116D">
      <w:pPr>
        <w:pStyle w:val="hd3md"/>
      </w:pPr>
      <w:bookmarkStart w:id="27" w:name="_Toc422784181"/>
      <w:r w:rsidRPr="00E13387">
        <w:lastRenderedPageBreak/>
        <w:t>Nghiên cứu thực nghiệm</w:t>
      </w:r>
      <w:bookmarkEnd w:id="27"/>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7"/>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18116D">
      <w:pPr>
        <w:pStyle w:val="hd2md"/>
      </w:pPr>
      <w:bookmarkStart w:id="28" w:name="_Toc422784182"/>
      <w:r w:rsidRPr="00E13387">
        <w:t>Ý nghĩa khoa học và thực tiễn của đề tài</w:t>
      </w:r>
      <w:bookmarkEnd w:id="28"/>
    </w:p>
    <w:p w:rsidR="00FD7DCE" w:rsidRPr="00E13387" w:rsidRDefault="001D5625" w:rsidP="0018116D">
      <w:pPr>
        <w:pStyle w:val="hd3md"/>
      </w:pPr>
      <w:bookmarkStart w:id="29" w:name="_Toc422784183"/>
      <w:r w:rsidRPr="00E13387">
        <w:t>Về mặt lý thuyết</w:t>
      </w:r>
      <w:bookmarkEnd w:id="29"/>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18116D">
      <w:pPr>
        <w:pStyle w:val="hd3md"/>
      </w:pPr>
      <w:bookmarkStart w:id="30" w:name="_Toc422784184"/>
      <w:r w:rsidRPr="00E13387">
        <w:t>Về mặt thực tiễn</w:t>
      </w:r>
      <w:bookmarkEnd w:id="30"/>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18116D">
      <w:pPr>
        <w:pStyle w:val="hd2md"/>
      </w:pPr>
      <w:bookmarkStart w:id="31" w:name="_Toc422784185"/>
      <w:r w:rsidRPr="00E13387">
        <w:t>Bố cục của luận vă</w:t>
      </w:r>
      <w:r w:rsidR="00A50661" w:rsidRPr="00E13387">
        <w:t>n</w:t>
      </w:r>
      <w:bookmarkEnd w:id="31"/>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680855" w:rsidRPr="00E13387">
        <w:rPr>
          <w:noProof/>
          <w:lang w:val="vi-VN"/>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lastRenderedPageBreak/>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3A2C79" w:rsidP="002D305F">
      <w:pPr>
        <w:pStyle w:val="CHUONG"/>
      </w:pPr>
      <w:r w:rsidRPr="003A2C79">
        <w:lastRenderedPageBreak/>
        <w:t xml:space="preserve"> </w:t>
      </w:r>
    </w:p>
    <w:p w:rsidR="007900C4" w:rsidRPr="00E13387" w:rsidRDefault="00E468FC" w:rsidP="004A04EF">
      <w:pPr>
        <w:pStyle w:val="Heading1"/>
        <w:rPr>
          <w:noProof/>
          <w:lang w:val="vi-VN"/>
        </w:rPr>
      </w:pPr>
      <w:bookmarkStart w:id="32" w:name="_Toc422784186"/>
      <w:r w:rsidRPr="00E13387">
        <w:rPr>
          <w:noProof/>
          <w:lang w:val="vi-VN"/>
        </w:rPr>
        <w:t>NGHIÊN CỨU TỔNG QUAN</w:t>
      </w:r>
      <w:bookmarkEnd w:id="32"/>
    </w:p>
    <w:p w:rsidR="0058431C" w:rsidRPr="003A2C79" w:rsidRDefault="003342C3" w:rsidP="002D305F">
      <w:pPr>
        <w:pStyle w:val="Heading2"/>
      </w:pPr>
      <w:bookmarkStart w:id="33" w:name="_Toc422784187"/>
      <w:r w:rsidRPr="003A2C79">
        <w:t xml:space="preserve">Nhận dạng hành </w:t>
      </w:r>
      <w:r w:rsidRPr="005412EC">
        <w:t>động</w:t>
      </w:r>
      <w:r w:rsidRPr="003A2C79">
        <w:t xml:space="preserve"> người </w:t>
      </w:r>
      <w:r w:rsidRPr="004E3C26">
        <w:t>trong</w:t>
      </w:r>
      <w:r w:rsidRPr="003A2C79">
        <w:t xml:space="preserve"> </w:t>
      </w:r>
      <w:r w:rsidRPr="002D305F">
        <w:t>không</w:t>
      </w:r>
      <w:r w:rsidRPr="003A2C79">
        <w:t xml:space="preserve"> gian 3D</w:t>
      </w:r>
      <w:bookmarkEnd w:id="33"/>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2D305F">
      <w:pPr>
        <w:pStyle w:val="Heading3"/>
      </w:pPr>
      <w:bookmarkStart w:id="34" w:name="_Toc422784188"/>
      <w:r w:rsidRPr="004E3C26">
        <w:t xml:space="preserve">Các phương pháp thu thập dữ liệu </w:t>
      </w:r>
      <w:r w:rsidRPr="005412EC">
        <w:t>chuyển</w:t>
      </w:r>
      <w:r w:rsidRPr="004E3C26">
        <w:t xml:space="preserve"> động 3D</w:t>
      </w:r>
      <w:bookmarkEnd w:id="34"/>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662B93" w:rsidRPr="00E13387">
        <w:rPr>
          <w:noProof/>
          <w:lang w:val="vi-VN"/>
        </w:rPr>
        <w:t xml:space="preserve"> </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266EE7" w:rsidRPr="00E13387">
        <w:rPr>
          <w:noProof/>
          <w:lang w:val="vi-VN"/>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8"/>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0B1327" w:rsidRPr="00E13387">
        <w:rPr>
          <w:noProof/>
          <w:lang w:val="vi-VN"/>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2D305F">
      <w:pPr>
        <w:pStyle w:val="Heading4"/>
      </w:pPr>
      <w:bookmarkStart w:id="35" w:name="_Toc422784189"/>
      <w:r w:rsidRPr="00E13387">
        <w:t xml:space="preserve">Phương pháp sử </w:t>
      </w:r>
      <w:r w:rsidRPr="00D55173">
        <w:t>dụng</w:t>
      </w:r>
      <w:r w:rsidRPr="00E13387">
        <w:t xml:space="preserve"> </w:t>
      </w:r>
      <w:r w:rsidR="002E4541" w:rsidRPr="00E13387">
        <w:t>stereo camera</w:t>
      </w:r>
      <w:bookmarkEnd w:id="35"/>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w:t>
      </w:r>
      <w:r w:rsidR="00233A4A" w:rsidRPr="00E13387">
        <w:rPr>
          <w:noProof/>
          <w:lang w:val="vi-VN"/>
        </w:rPr>
        <w:lastRenderedPageBreak/>
        <w:t>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camera được trang bị hai hay nhiều ống kính với cảm biến ảnh hoặc khung phim riêng biệt cho mỗi ống kính.</w:t>
      </w:r>
      <w:r w:rsidR="00255A53" w:rsidRPr="00E13387">
        <w:rPr>
          <w:noProof/>
          <w:lang w:val="vi-VN"/>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2D305F">
      <w:pPr>
        <w:pStyle w:val="HinhC1"/>
      </w:pPr>
      <w:bookmarkStart w:id="36" w:name="_Toc420737867"/>
      <w:bookmarkStart w:id="37" w:name="_Toc421372503"/>
      <w:bookmarkStart w:id="38" w:name="_Toc422783312"/>
      <w:r w:rsidRPr="00E13387">
        <w:t>Kodak stereo camera</w:t>
      </w:r>
      <w:bookmarkEnd w:id="36"/>
      <w:bookmarkEnd w:id="37"/>
      <w:bookmarkEnd w:id="38"/>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CE2D02" w:rsidRPr="00E13387">
        <w:rPr>
          <w:noProof/>
          <w:lang w:val="vi-VN"/>
        </w:rPr>
        <w:t>17</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2D305F">
      <w:pPr>
        <w:pStyle w:val="HinhC1"/>
      </w:pPr>
      <w:bookmarkStart w:id="39" w:name="_Toc420737868"/>
      <w:bookmarkStart w:id="40" w:name="_Toc421372504"/>
      <w:bookmarkStart w:id="41" w:name="_Toc422783313"/>
      <w:r w:rsidRPr="00E13387">
        <w:t>Sputnik stereo camera</w:t>
      </w:r>
      <w:bookmarkEnd w:id="39"/>
      <w:bookmarkEnd w:id="40"/>
      <w:bookmarkEnd w:id="41"/>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2D305F">
      <w:pPr>
        <w:pStyle w:val="Heading4"/>
      </w:pPr>
      <w:bookmarkStart w:id="42" w:name="_Toc422784190"/>
      <w:r w:rsidRPr="00E13387">
        <w:t>Phương pháp sử dụng Mocap</w:t>
      </w:r>
      <w:bookmarkEnd w:id="42"/>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2D305F">
      <w:pPr>
        <w:pStyle w:val="HinhC1"/>
      </w:pPr>
      <w:bookmarkStart w:id="43" w:name="_Toc420737869"/>
      <w:bookmarkStart w:id="44" w:name="_Toc421372505"/>
      <w:bookmarkStart w:id="45" w:name="_Toc422783314"/>
      <w:r w:rsidRPr="00E13387">
        <w:t>Một hệ thống chụp chuyển động</w:t>
      </w:r>
      <w:bookmarkEnd w:id="43"/>
      <w:bookmarkEnd w:id="44"/>
      <w:bookmarkEnd w:id="45"/>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phần </w:t>
      </w:r>
      <w:r w:rsidR="00D413CB" w:rsidRPr="00E13387">
        <w:rPr>
          <w:b/>
          <w:noProof/>
          <w:lang w:val="vi-VN"/>
        </w:rPr>
        <w:t>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9"/>
      </w:r>
      <w:r w:rsidR="00855AAA" w:rsidRPr="00E13387">
        <w:rPr>
          <w:noProof/>
          <w:lang w:val="vi-VN"/>
        </w:rPr>
        <w:t>, MPI HDM05 Motion Capture Database2</w:t>
      </w:r>
      <w:r w:rsidR="00AF7254" w:rsidRPr="00E13387">
        <w:rPr>
          <w:rStyle w:val="FootnoteReference"/>
          <w:noProof/>
          <w:lang w:val="vi-VN"/>
        </w:rPr>
        <w:footnoteReference w:id="10"/>
      </w:r>
      <w:r w:rsidR="00855AAA" w:rsidRPr="00E13387">
        <w:rPr>
          <w:noProof/>
          <w:lang w:val="vi-VN"/>
        </w:rPr>
        <w:t>, CMU Kitchen DataSet</w:t>
      </w:r>
      <w:r w:rsidR="00AF7254" w:rsidRPr="00E13387">
        <w:rPr>
          <w:rStyle w:val="FootnoteReference"/>
          <w:noProof/>
          <w:lang w:val="vi-VN"/>
        </w:rPr>
        <w:footnoteReference w:id="11"/>
      </w:r>
      <w:r w:rsidR="00855AAA" w:rsidRPr="00E13387">
        <w:rPr>
          <w:noProof/>
          <w:lang w:val="vi-VN"/>
        </w:rPr>
        <w:t>, LACE Indoor Activity Benchmark Dataset</w:t>
      </w:r>
      <w:r w:rsidR="00AF7254" w:rsidRPr="00E13387">
        <w:rPr>
          <w:rStyle w:val="FootnoteReference"/>
          <w:noProof/>
          <w:lang w:val="vi-VN"/>
        </w:rPr>
        <w:footnoteReference w:id="12"/>
      </w:r>
      <w:r w:rsidR="00855AAA" w:rsidRPr="00E13387">
        <w:rPr>
          <w:noProof/>
          <w:lang w:val="vi-VN"/>
        </w:rPr>
        <w:t>, và TUM Kitchen Dataset</w:t>
      </w:r>
      <w:r w:rsidR="00057A56" w:rsidRPr="00E13387">
        <w:rPr>
          <w:rStyle w:val="FootnoteReference"/>
          <w:noProof/>
          <w:lang w:val="vi-VN"/>
        </w:rPr>
        <w:footnoteReference w:id="13"/>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2D305F">
      <w:pPr>
        <w:pStyle w:val="Heading4"/>
      </w:pPr>
      <w:bookmarkStart w:id="46" w:name="_Toc422784191"/>
      <w:r w:rsidRPr="00E13387">
        <w:lastRenderedPageBreak/>
        <w:t>Phương pháp sử dụng range sensor</w:t>
      </w:r>
      <w:bookmarkEnd w:id="46"/>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2D305F">
      <w:pPr>
        <w:pStyle w:val="HinhC1"/>
      </w:pPr>
      <w:bookmarkStart w:id="47" w:name="_Toc420737870"/>
      <w:bookmarkStart w:id="48" w:name="_Toc421372506"/>
      <w:bookmarkStart w:id="49" w:name="_Toc422783315"/>
      <w:r w:rsidRPr="00E13387">
        <w:t>Một ví dụ minh họa cho range image</w:t>
      </w:r>
      <w:bookmarkEnd w:id="47"/>
      <w:bookmarkEnd w:id="48"/>
      <w:bookmarkEnd w:id="49"/>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2D305F">
      <w:pPr>
        <w:pStyle w:val="Heading3"/>
        <w:rPr>
          <w:lang w:val="vi-VN"/>
        </w:rPr>
      </w:pPr>
      <w:bookmarkStart w:id="50" w:name="_Toc422784192"/>
      <w:r w:rsidRPr="00E13387">
        <w:rPr>
          <w:lang w:val="vi-VN"/>
        </w:rPr>
        <w:lastRenderedPageBreak/>
        <w:t>Các phương pháp học máy thường sử dụng</w:t>
      </w:r>
      <w:bookmarkEnd w:id="50"/>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DA0CC4" w:rsidRPr="00E13387">
        <w:rPr>
          <w:noProof/>
          <w:lang w:val="vi-VN"/>
        </w:rPr>
        <w:t xml:space="preserve"> </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Pr="00E13387">
        <w:rPr>
          <w:noProof/>
          <w:lang w:val="vi-VN"/>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2D305F">
      <w:pPr>
        <w:pStyle w:val="Heading4"/>
      </w:pPr>
      <w:bookmarkStart w:id="51" w:name="_Toc422784193"/>
      <w:r w:rsidRPr="00E13387">
        <w:lastRenderedPageBreak/>
        <w:t>Máy vectơ hỗ trợ</w:t>
      </w:r>
      <w:bookmarkEnd w:id="51"/>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C34614" w:rsidRPr="00E13387">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927F74"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lastRenderedPageBreak/>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E13387" w:rsidRDefault="00927F74"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là một 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2D305F">
      <w:pPr>
        <w:pStyle w:val="HinhC1"/>
      </w:pPr>
      <w:bookmarkStart w:id="52" w:name="_Toc420737871"/>
      <w:bookmarkStart w:id="53" w:name="_Toc421372507"/>
      <w:bookmarkStart w:id="54" w:name="_Toc422783316"/>
      <w:r w:rsidRPr="00E13387">
        <w:t>Siêu phẳng với lề cực đại trong không gian hai chiều</w:t>
      </w:r>
      <w:bookmarkEnd w:id="52"/>
      <w:bookmarkEnd w:id="53"/>
      <w:bookmarkEnd w:id="54"/>
    </w:p>
    <w:p w:rsidR="00736274" w:rsidRPr="00E13387" w:rsidRDefault="00736274" w:rsidP="002D305F">
      <w:pPr>
        <w:pStyle w:val="Heading4"/>
      </w:pPr>
      <w:bookmarkStart w:id="55" w:name="_Toc422784194"/>
      <w:r w:rsidRPr="00E13387">
        <w:t>Mô hình Markov ẩn</w:t>
      </w:r>
      <w:bookmarkEnd w:id="55"/>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7802E2" w:rsidRPr="00E13387">
        <w:rPr>
          <w:noProof/>
          <w:lang w:val="vi-VN"/>
        </w:rPr>
        <w:t xml:space="preserve"> </w:t>
      </w:r>
      <m:oMath>
        <m:r>
          <w:rPr>
            <w:rFonts w:ascii="Cambria Math" w:hAnsi="Cambria Math"/>
            <w:noProof/>
            <w:lang w:val="vi-VN"/>
          </w:rPr>
          <m:t>xi</m:t>
        </m:r>
      </m:oMath>
      <w:r w:rsidR="007802E2" w:rsidRPr="00E13387">
        <w:rPr>
          <w:noProof/>
          <w:lang w:val="vi-VN"/>
        </w:rPr>
        <w:t xml:space="preserve"> </w:t>
      </w:r>
      <w:r w:rsidR="00A96280" w:rsidRPr="00E13387">
        <w:rPr>
          <w:noProof/>
          <w:lang w:val="vi-VN"/>
        </w:rPr>
        <w:t xml:space="preserve">là các trạng </w:t>
      </w:r>
      <w:r w:rsidR="00A96280" w:rsidRPr="00E13387">
        <w:rPr>
          <w:noProof/>
          <w:lang w:val="vi-VN"/>
        </w:rPr>
        <w:lastRenderedPageBreak/>
        <w:t>thái trong mô hình;</w:t>
      </w:r>
      <w:r w:rsidR="001E21C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13387">
        <w:rPr>
          <w:noProof/>
          <w:lang w:val="vi-VN"/>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1E21CD" w:rsidRPr="00E13387">
        <w:rPr>
          <w:noProof/>
          <w:lang w:val="vi-VN"/>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2D305F">
      <w:pPr>
        <w:pStyle w:val="HinhC1"/>
      </w:pPr>
      <w:bookmarkStart w:id="56" w:name="_Toc420737872"/>
      <w:bookmarkStart w:id="57" w:name="_Toc421372508"/>
      <w:bookmarkStart w:id="58" w:name="_Toc422783317"/>
      <w:r w:rsidRPr="00E13387">
        <w:t>Các chuyển tiếp trạng thái trong HMM</w:t>
      </w:r>
      <w:bookmarkEnd w:id="56"/>
      <w:bookmarkEnd w:id="57"/>
      <w:bookmarkEnd w:id="58"/>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E6899" w:rsidP="002D305F">
      <w:pPr>
        <w:pStyle w:val="Heading2"/>
      </w:pPr>
      <w:bookmarkStart w:id="59" w:name="_Toc422784195"/>
      <w:r w:rsidRPr="00E13387">
        <w:t xml:space="preserve">Hệ thống chụp chuyển động </w:t>
      </w:r>
      <w:r w:rsidR="00FA6414" w:rsidRPr="00E13387">
        <w:t>–</w:t>
      </w:r>
      <w:r w:rsidRPr="00E13387">
        <w:t xml:space="preserve"> Mocap</w:t>
      </w:r>
      <w:bookmarkEnd w:id="59"/>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6670F6" w:rsidRPr="00E13387">
        <w:rPr>
          <w:noProof/>
          <w:lang w:val="vi-VN"/>
        </w:rPr>
        <w:t>asf/amc)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2D305F">
      <w:pPr>
        <w:pStyle w:val="Heading3"/>
        <w:rPr>
          <w:lang w:val="vi-VN"/>
        </w:rPr>
      </w:pPr>
      <w:bookmarkStart w:id="60" w:name="_Toc422784196"/>
      <w:r w:rsidRPr="00E13387">
        <w:rPr>
          <w:lang w:val="vi-VN"/>
        </w:rPr>
        <w:t>Mocap</w:t>
      </w:r>
      <w:bookmarkEnd w:id="60"/>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w:t>
      </w:r>
      <w:r w:rsidRPr="00E13387">
        <w:rPr>
          <w:noProof/>
          <w:lang w:val="vi-VN"/>
        </w:rPr>
        <w:lastRenderedPageBreak/>
        <w:t>40</w:t>
      </w:r>
      <w:r w:rsidR="00CD2C29" w:rsidRPr="00E13387">
        <w:rPr>
          <w:rStyle w:val="FootnoteReference"/>
          <w:noProof/>
          <w:lang w:val="vi-VN"/>
        </w:rPr>
        <w:footnoteReference w:id="14"/>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Pr="00E13387">
        <w:rPr>
          <w:i/>
          <w:noProof/>
          <w:lang w:val="vi-VN"/>
        </w:rPr>
        <w:t>asf/amc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5"/>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2D305F">
      <w:pPr>
        <w:pStyle w:val="HinhC1"/>
      </w:pPr>
      <w:bookmarkStart w:id="61" w:name="_Toc420737873"/>
      <w:bookmarkStart w:id="62" w:name="_Toc421372509"/>
      <w:bookmarkStart w:id="63" w:name="_Toc422783318"/>
      <w:r w:rsidRPr="00E13387">
        <w:t>Vị trí</w:t>
      </w:r>
      <w:r w:rsidR="00294685" w:rsidRPr="00E13387">
        <w:t xml:space="preserve"> của một số </w:t>
      </w:r>
      <w:r w:rsidRPr="00E13387">
        <w:t>marker</w:t>
      </w:r>
      <w:bookmarkEnd w:id="61"/>
      <w:bookmarkEnd w:id="62"/>
      <w:bookmarkEnd w:id="63"/>
    </w:p>
    <w:p w:rsidR="00A4721D" w:rsidRPr="00E13387" w:rsidRDefault="00A4721D" w:rsidP="002D305F">
      <w:pPr>
        <w:pStyle w:val="Heading3"/>
        <w:rPr>
          <w:lang w:val="vi-VN"/>
        </w:rPr>
      </w:pPr>
      <w:bookmarkStart w:id="64" w:name="_Toc422784197"/>
      <w:r w:rsidRPr="00E13387">
        <w:rPr>
          <w:lang w:val="vi-VN"/>
        </w:rPr>
        <w:lastRenderedPageBreak/>
        <w:t>Dữ liệu thu được từ Mocap</w:t>
      </w:r>
      <w:bookmarkEnd w:id="64"/>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này như</w:t>
      </w:r>
      <w:r w:rsidR="00040AF1" w:rsidRPr="00E13387">
        <w:rPr>
          <w:noProof/>
          <w:lang w:val="vi-VN"/>
        </w:rPr>
        <w:t xml:space="preserve"> </w:t>
      </w:r>
      <w:r w:rsidR="00040AF1" w:rsidRPr="00E13387">
        <w:rPr>
          <w:i/>
          <w:noProof/>
          <w:lang w:val="vi-VN"/>
        </w:rPr>
        <w:t>asf/amc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BF7EE0" w:rsidRPr="00E13387">
        <w:rPr>
          <w:noProof/>
          <w:lang w:val="vi-VN"/>
        </w:rPr>
        <w:t xml:space="preserve"> </w:t>
      </w:r>
      <w:r w:rsidR="00392D52" w:rsidRPr="00E13387">
        <w:rPr>
          <w:noProof/>
          <w:lang w:val="vi-VN"/>
        </w:rPr>
        <w:t>Trong quá trình thu nhận tín hiệu, các marker được định vị ở những vị trí định sẵn cho trước.</w:t>
      </w:r>
      <w:r w:rsidR="0011250C" w:rsidRPr="00E13387">
        <w:rPr>
          <w:noProof/>
          <w:lang w:val="vi-VN"/>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80E0E" w:rsidRPr="00E13387">
        <w:rPr>
          <w:noProof/>
          <w:lang w:val="vi-VN"/>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666822" w:rsidRPr="00E13387">
        <w:rPr>
          <w:i/>
          <w:noProof/>
          <w:lang w:val="vi-VN"/>
        </w:rPr>
        <w:t>asf/amc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AE3D60" w:rsidRPr="00E13387">
        <w:rPr>
          <w:noProof/>
          <w:lang w:val="vi-VN"/>
        </w:rPr>
        <w:t xml:space="preserve"> </w:t>
      </w:r>
      <w:r w:rsidR="00412E05" w:rsidRPr="00E13387">
        <w:rPr>
          <w:noProof/>
          <w:lang w:val="vi-VN"/>
        </w:rPr>
        <w:t>đoạn xương</w:t>
      </w:r>
      <w:r w:rsidR="00AE3D60" w:rsidRPr="00E13387">
        <w:rPr>
          <w:noProof/>
          <w:lang w:val="vi-VN"/>
        </w:rPr>
        <w:t>.</w:t>
      </w:r>
      <w:r w:rsidR="00D0569D" w:rsidRPr="00E13387">
        <w:rPr>
          <w:noProof/>
          <w:lang w:val="vi-VN"/>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322057" w:rsidRPr="00E13387">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6919F7" w:rsidRPr="00E13387">
        <w:rPr>
          <w:i/>
          <w:noProof/>
          <w:lang w:val="vi-VN"/>
        </w:rPr>
        <w:t>asf/amc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2D305F">
      <w:pPr>
        <w:pStyle w:val="Heading3"/>
        <w:rPr>
          <w:lang w:val="vi-VN"/>
        </w:rPr>
      </w:pPr>
      <w:bookmarkStart w:id="65" w:name="_Toc422784198"/>
      <w:r w:rsidRPr="00E13387">
        <w:rPr>
          <w:lang w:val="vi-VN"/>
        </w:rPr>
        <w:t xml:space="preserve">Cấu trúc </w:t>
      </w:r>
      <w:r w:rsidR="00222001" w:rsidRPr="00E13387">
        <w:rPr>
          <w:lang w:val="vi-VN"/>
        </w:rPr>
        <w:t>Acclaim</w:t>
      </w:r>
      <w:bookmarkEnd w:id="65"/>
    </w:p>
    <w:p w:rsidR="00E35485" w:rsidRPr="00E13387" w:rsidRDefault="00E35485" w:rsidP="00E82C06">
      <w:pPr>
        <w:pStyle w:val="000-Noi-Dung"/>
        <w:rPr>
          <w:noProof/>
          <w:lang w:val="vi-VN"/>
        </w:rPr>
      </w:pPr>
      <w:r w:rsidRPr="00E13387">
        <w:rPr>
          <w:noProof/>
          <w:lang w:val="vi-VN"/>
        </w:rPr>
        <w:t xml:space="preserve">Acclaim là một công ty game (2006 – 2010) có rất nhiều nghiên cứu trong lĩnh vực theo dõi chuyển động. Họ phát triển và sử dụng cấu trúc riêng </w:t>
      </w:r>
      <w:r w:rsidRPr="00E13387">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Tệp cấu trúc là ASF (Acclaim Skeleton File), tệp chuyển động là AMC (Acclaim Motion Capture).</w:t>
      </w:r>
    </w:p>
    <w:p w:rsidR="00A87913" w:rsidRPr="00E13387" w:rsidRDefault="00A87913" w:rsidP="002D305F">
      <w:pPr>
        <w:pStyle w:val="Heading4"/>
      </w:pPr>
      <w:bookmarkStart w:id="66" w:name="_Toc422784199"/>
      <w:r w:rsidRPr="00E13387">
        <w:t xml:space="preserve">Cấu trúc tệp </w:t>
      </w:r>
      <w:r w:rsidR="00530672" w:rsidRPr="00E13387">
        <w:t>ASF</w:t>
      </w:r>
      <w:bookmarkEnd w:id="66"/>
    </w:p>
    <w:p w:rsidR="00304738" w:rsidRPr="00E13387" w:rsidRDefault="00805E64" w:rsidP="00E82C06">
      <w:pPr>
        <w:pStyle w:val="000-Noi-Dung"/>
        <w:rPr>
          <w:noProof/>
          <w:lang w:val="vi-VN"/>
        </w:rPr>
      </w:pPr>
      <w:r w:rsidRPr="00E13387">
        <w:rPr>
          <w:noProof/>
          <w:lang w:val="vi-VN"/>
        </w:rPr>
        <w:t xml:space="preserve">Tệp cấu trúc ASF mô tả sự gắn kết giữa các xương trong cơ thể và </w:t>
      </w:r>
      <w:r w:rsidR="005F0D37" w:rsidRPr="00E13387">
        <w:rPr>
          <w:noProof/>
          <w:lang w:val="vi-VN"/>
        </w:rPr>
        <w:t>độ</w:t>
      </w:r>
      <w:r w:rsidRPr="00E13387">
        <w:rPr>
          <w:noProof/>
          <w:lang w:val="vi-VN"/>
        </w:rPr>
        <w:t xml:space="preserve"> tự do (degrees of freedom) của các khớp. ASF chính là trạng thái ban đầu của dữ liệu chuyển động.</w:t>
      </w:r>
      <w:r w:rsidR="00304738" w:rsidRPr="00E13387">
        <w:rPr>
          <w:noProof/>
          <w:lang w:val="vi-VN"/>
        </w:rPr>
        <w:t xml:space="preserve"> </w:t>
      </w:r>
      <w:r w:rsidR="0012356A" w:rsidRPr="00E13387">
        <w:rPr>
          <w:noProof/>
          <w:lang w:val="vi-VN"/>
        </w:rPr>
        <w:t>Hình 1.8</w:t>
      </w:r>
      <w:r w:rsidRPr="00E13387">
        <w:rPr>
          <w:noProof/>
          <w:lang w:val="vi-VN"/>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304738" w:rsidRPr="00E13387">
        <w:rPr>
          <w:i/>
          <w:noProof/>
          <w:lang w:val="vi-VN"/>
        </w:rPr>
        <w:t>asf</w:t>
      </w:r>
      <w:r w:rsidR="00304738" w:rsidRPr="00E13387">
        <w:rPr>
          <w:noProof/>
          <w:lang w:val="vi-VN"/>
        </w:rPr>
        <w:t xml:space="preserve"> </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2D305F">
      <w:pPr>
        <w:pStyle w:val="HinhC1"/>
      </w:pPr>
      <w:bookmarkStart w:id="67" w:name="_Toc420737874"/>
      <w:bookmarkStart w:id="68" w:name="_Toc421372510"/>
      <w:bookmarkStart w:id="69" w:name="_Toc422783319"/>
      <w:r w:rsidRPr="00E13387">
        <w:t>Mô hình 3D của xư</w:t>
      </w:r>
      <w:r w:rsidR="004573D7" w:rsidRPr="00E13387">
        <w:t xml:space="preserve">ơng người được dựng lại từ tệp </w:t>
      </w:r>
      <w:r w:rsidRPr="00E13387">
        <w:t>asf</w:t>
      </w:r>
      <w:bookmarkEnd w:id="67"/>
      <w:bookmarkEnd w:id="68"/>
      <w:bookmarkEnd w:id="69"/>
    </w:p>
    <w:p w:rsidR="00805E64" w:rsidRPr="00E13387" w:rsidRDefault="00805E64" w:rsidP="00E82C06">
      <w:pPr>
        <w:pStyle w:val="000-Noi-Dung"/>
        <w:rPr>
          <w:noProof/>
          <w:lang w:val="vi-VN"/>
        </w:rPr>
      </w:pPr>
      <w:r w:rsidRPr="00E13387">
        <w:rPr>
          <w:noProof/>
          <w:lang w:val="vi-VN"/>
        </w:rPr>
        <w:lastRenderedPageBreak/>
        <w:t>Thành phần cụ thể trong ASF được mô tả như sau:</w:t>
      </w:r>
    </w:p>
    <w:p w:rsidR="00805E64" w:rsidRPr="00E13387" w:rsidRDefault="00805E64" w:rsidP="00BA142F">
      <w:pPr>
        <w:pStyle w:val="000-Noi-Dung-DD"/>
        <w:rPr>
          <w:noProof/>
          <w:lang w:val="vi-VN"/>
        </w:rPr>
      </w:pPr>
      <w:r w:rsidRPr="00E13387">
        <w:rPr>
          <w:noProof/>
          <w:lang w:val="vi-VN"/>
        </w:rPr>
        <w:t>Các chú thích được bắt đầu bởi dấu thăng (#).</w:t>
      </w:r>
    </w:p>
    <w:p w:rsidR="00805E64" w:rsidRPr="00E13387" w:rsidRDefault="00805E64" w:rsidP="00BA142F">
      <w:pPr>
        <w:pStyle w:val="000-Noi-Dung-DD"/>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BA142F">
      <w:pPr>
        <w:pStyle w:val="000-Noi-Dung-DD"/>
        <w:rPr>
          <w:noProof/>
          <w:lang w:val="vi-VN"/>
        </w:rPr>
      </w:pPr>
      <w:r w:rsidRPr="00E13387">
        <w:rPr>
          <w:noProof/>
          <w:lang w:val="vi-VN"/>
        </w:rPr>
        <w:t xml:space="preserve">Mục </w:t>
      </w:r>
      <w:r w:rsidRPr="00E13387">
        <w:rPr>
          <w:b/>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documentation</w:t>
      </w:r>
      <w:r w:rsidRPr="00E13387">
        <w:rPr>
          <w:noProof/>
          <w:lang w:val="vi-VN"/>
        </w:rPr>
        <w:t xml:space="preserve"> lưu trữ các thông thêm về dữ liệu</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root</w:t>
      </w:r>
      <w:r w:rsidRPr="00E13387">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13387">
        <w:rPr>
          <w:b/>
          <w:noProof/>
          <w:lang w:val="vi-VN"/>
        </w:rPr>
        <w:t>axis</w:t>
      </w:r>
      <w:r w:rsidRPr="00E13387">
        <w:rPr>
          <w:noProof/>
          <w:lang w:val="vi-VN"/>
        </w:rPr>
        <w:t xml:space="preserve"> trong mục </w:t>
      </w:r>
      <w:r w:rsidRPr="00E13387">
        <w:rPr>
          <w:b/>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E13387">
        <w:rPr>
          <w:b/>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E13387">
        <w:rPr>
          <w:b/>
          <w:noProof/>
          <w:lang w:val="vi-VN"/>
        </w:rPr>
        <w:t>position</w:t>
      </w:r>
      <w:r w:rsidR="0052370F" w:rsidRPr="00E13387">
        <w:rPr>
          <w:noProof/>
          <w:lang w:val="vi-VN"/>
        </w:rPr>
        <w:t xml:space="preserve"> và </w:t>
      </w:r>
      <w:r w:rsidR="0052370F" w:rsidRPr="00E13387">
        <w:rPr>
          <w:b/>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BA142F">
      <w:pPr>
        <w:pStyle w:val="000-Noi-Dung-DD"/>
        <w:rPr>
          <w:noProof/>
          <w:lang w:val="vi-VN"/>
        </w:rPr>
      </w:pPr>
      <w:r w:rsidRPr="00E13387">
        <w:rPr>
          <w:noProof/>
          <w:lang w:val="vi-VN"/>
        </w:rPr>
        <w:t xml:space="preserve">Mục </w:t>
      </w:r>
      <w:r w:rsidRPr="00E13387">
        <w:rPr>
          <w:b/>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Pr="00E13387">
        <w:rPr>
          <w:noProof/>
          <w:lang w:val="vi-VN"/>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E13387">
        <w:rPr>
          <w:b/>
          <w:noProof/>
          <w:lang w:val="vi-VN"/>
        </w:rPr>
        <w:t>begin</w:t>
      </w:r>
      <w:r w:rsidR="00272C16" w:rsidRPr="00E13387">
        <w:rPr>
          <w:noProof/>
          <w:lang w:val="vi-VN"/>
        </w:rPr>
        <w:t xml:space="preserve"> và </w:t>
      </w:r>
      <w:r w:rsidR="00272C16" w:rsidRPr="00E13387">
        <w:rPr>
          <w:b/>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E13387">
        <w:rPr>
          <w:b/>
          <w:noProof/>
          <w:lang w:val="vi-VN"/>
        </w:rPr>
        <w:t>id</w:t>
      </w:r>
      <w:r w:rsidR="00825501" w:rsidRPr="00E13387">
        <w:rPr>
          <w:noProof/>
          <w:lang w:val="vi-VN"/>
        </w:rPr>
        <w:t xml:space="preserve">, </w:t>
      </w:r>
      <w:r w:rsidR="00825501" w:rsidRPr="00E13387">
        <w:rPr>
          <w:b/>
          <w:noProof/>
          <w:lang w:val="vi-VN"/>
        </w:rPr>
        <w:t>name</w:t>
      </w:r>
      <w:r w:rsidR="00825501" w:rsidRPr="00E13387">
        <w:rPr>
          <w:noProof/>
          <w:lang w:val="vi-VN"/>
        </w:rPr>
        <w:t xml:space="preserve">, </w:t>
      </w:r>
      <w:r w:rsidR="00825501" w:rsidRPr="00E13387">
        <w:rPr>
          <w:b/>
          <w:noProof/>
          <w:lang w:val="vi-VN"/>
        </w:rPr>
        <w:t>direction</w:t>
      </w:r>
      <w:r w:rsidR="00F46892" w:rsidRPr="00E13387">
        <w:rPr>
          <w:noProof/>
          <w:lang w:val="vi-VN"/>
        </w:rPr>
        <w:t xml:space="preserve"> là</w:t>
      </w:r>
      <w:r w:rsidR="00825501" w:rsidRPr="00E13387">
        <w:rPr>
          <w:noProof/>
          <w:lang w:val="vi-VN"/>
        </w:rPr>
        <w:t xml:space="preserve"> </w:t>
      </w:r>
      <w:r w:rsidR="00F46892" w:rsidRPr="00E13387">
        <w:rPr>
          <w:noProof/>
          <w:lang w:val="vi-VN"/>
        </w:rPr>
        <w:t xml:space="preserve">hướng của xương, </w:t>
      </w:r>
      <w:r w:rsidR="00F46892" w:rsidRPr="00E13387">
        <w:rPr>
          <w:b/>
          <w:noProof/>
          <w:lang w:val="vi-VN"/>
        </w:rPr>
        <w:t>length</w:t>
      </w:r>
      <w:r w:rsidR="00F46892" w:rsidRPr="00E13387">
        <w:rPr>
          <w:noProof/>
          <w:lang w:val="vi-VN"/>
        </w:rPr>
        <w:t xml:space="preserve"> là độ dài, </w:t>
      </w:r>
      <w:r w:rsidR="00F46892" w:rsidRPr="00E13387">
        <w:rPr>
          <w:b/>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E13387">
        <w:rPr>
          <w:b/>
          <w:noProof/>
          <w:lang w:val="vi-VN"/>
        </w:rPr>
        <w:t>dof</w:t>
      </w:r>
      <w:r w:rsidR="0063468C" w:rsidRPr="00E13387">
        <w:rPr>
          <w:noProof/>
          <w:lang w:val="vi-VN"/>
        </w:rPr>
        <w:t xml:space="preserve"> là độ tự do của đoạn xương, </w:t>
      </w:r>
      <w:r w:rsidR="0063468C" w:rsidRPr="00E13387">
        <w:rPr>
          <w:b/>
          <w:noProof/>
          <w:lang w:val="vi-VN"/>
        </w:rPr>
        <w:t>limits</w:t>
      </w:r>
      <w:r w:rsidR="0063468C" w:rsidRPr="00E13387">
        <w:rPr>
          <w:noProof/>
          <w:lang w:val="vi-VN"/>
        </w:rPr>
        <w:t xml:space="preserve"> là giới hạn quay của các khớp.</w:t>
      </w:r>
    </w:p>
    <w:p w:rsidR="0063468C" w:rsidRPr="00E13387" w:rsidRDefault="000C7647" w:rsidP="00BA142F">
      <w:pPr>
        <w:pStyle w:val="000-Noi-Dung-DD"/>
        <w:rPr>
          <w:noProof/>
          <w:lang w:val="vi-VN"/>
        </w:rPr>
      </w:pPr>
      <w:r w:rsidRPr="00E13387">
        <w:rPr>
          <w:noProof/>
          <w:lang w:val="vi-VN"/>
        </w:rPr>
        <w:t xml:space="preserve">Mục cuối cùng </w:t>
      </w:r>
      <w:r w:rsidRPr="00E13387">
        <w:rPr>
          <w:b/>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lastRenderedPageBreak/>
        <w:t xml:space="preserve">Hình 1.9 </w:t>
      </w:r>
      <w:r w:rsidR="00B16DA2" w:rsidRPr="00E13387">
        <w:rPr>
          <w:noProof/>
          <w:lang w:val="vi-VN"/>
        </w:rPr>
        <w:t>mô tả một đoạn tệp ASF.</w:t>
      </w:r>
    </w:p>
    <w:p w:rsidR="00DF52E5" w:rsidRPr="00E13387" w:rsidRDefault="001E46D9" w:rsidP="00AF7F73">
      <w:pPr>
        <w:pStyle w:val="Center"/>
        <w:rPr>
          <w:noProof/>
          <w:lang w:val="vi-VN"/>
        </w:rPr>
      </w:pPr>
      <w:r w:rsidRPr="00E13387">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2D305F">
      <w:pPr>
        <w:pStyle w:val="HinhC1"/>
      </w:pPr>
      <w:bookmarkStart w:id="70" w:name="_Toc420737875"/>
      <w:bookmarkStart w:id="71" w:name="_Toc421372511"/>
      <w:bookmarkStart w:id="72" w:name="_Toc422783320"/>
      <w:r w:rsidRPr="00E13387">
        <w:t>Một đoạn tệp ASF</w:t>
      </w:r>
      <w:bookmarkEnd w:id="70"/>
      <w:bookmarkEnd w:id="71"/>
      <w:bookmarkEnd w:id="72"/>
    </w:p>
    <w:p w:rsidR="00A87913" w:rsidRPr="00E13387" w:rsidRDefault="00A87913" w:rsidP="002D305F">
      <w:pPr>
        <w:pStyle w:val="Heading4"/>
      </w:pPr>
      <w:bookmarkStart w:id="73" w:name="_Toc422784200"/>
      <w:r w:rsidRPr="00E13387">
        <w:t xml:space="preserve">Cấu trúc tệp </w:t>
      </w:r>
      <w:r w:rsidR="00C36311" w:rsidRPr="00E13387">
        <w:t>AMC</w:t>
      </w:r>
      <w:bookmarkEnd w:id="73"/>
    </w:p>
    <w:p w:rsidR="003F3AC9" w:rsidRPr="00E13387" w:rsidRDefault="003F3AC9" w:rsidP="00E82C06">
      <w:pPr>
        <w:pStyle w:val="000-Noi-Dung"/>
        <w:rPr>
          <w:noProof/>
          <w:lang w:val="vi-VN"/>
        </w:rPr>
      </w:pPr>
      <w:r w:rsidRPr="00E13387">
        <w:rPr>
          <w:noProof/>
          <w:lang w:val="vi-VN"/>
        </w:rPr>
        <w:t>Tệp chuyển động AMC chứa các đại lượng có thể thay đổi trong hệ thống các khớp xương được định nghĩa ở tệp ASF.</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6F4536" w:rsidRPr="00E13387">
        <w:rPr>
          <w:noProof/>
          <w:lang w:val="vi-VN"/>
        </w:rPr>
        <w:t xml:space="preserve"> </w:t>
      </w:r>
      <w:r w:rsidR="00C55BF8" w:rsidRPr="00E13387">
        <w:rPr>
          <w:noProof/>
          <w:lang w:val="vi-VN"/>
        </w:rPr>
        <w:t xml:space="preserve">của đại lượng </w:t>
      </w:r>
      <w:r w:rsidR="00C55BF8" w:rsidRPr="00E13387">
        <w:rPr>
          <w:b/>
          <w:noProof/>
          <w:lang w:val="vi-VN"/>
        </w:rPr>
        <w:t>dof</w:t>
      </w:r>
      <w:r w:rsidR="00C55BF8" w:rsidRPr="00E13387">
        <w:rPr>
          <w:noProof/>
          <w:lang w:val="vi-VN"/>
        </w:rPr>
        <w:t xml:space="preserve"> trên tệp ASF.</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2D305F">
      <w:pPr>
        <w:pStyle w:val="HinhC1"/>
      </w:pPr>
      <w:bookmarkStart w:id="74" w:name="_Toc420737876"/>
      <w:bookmarkStart w:id="75" w:name="_Toc421372512"/>
      <w:bookmarkStart w:id="76" w:name="_Toc422783321"/>
      <w:r w:rsidRPr="00E13387">
        <w:t>Một đoạn tệp AMC</w:t>
      </w:r>
      <w:bookmarkEnd w:id="74"/>
      <w:bookmarkEnd w:id="75"/>
      <w:bookmarkEnd w:id="76"/>
    </w:p>
    <w:p w:rsidR="006E61ED" w:rsidRPr="00E13387" w:rsidRDefault="009C33D8" w:rsidP="002D305F">
      <w:pPr>
        <w:pStyle w:val="Heading2"/>
      </w:pPr>
      <w:bookmarkStart w:id="77" w:name="_Toc422784201"/>
      <w:r w:rsidRPr="00E13387">
        <w:t>Trích chọn, lựa chọn đặ</w:t>
      </w:r>
      <w:r w:rsidR="009B3A4F" w:rsidRPr="00E13387">
        <w:t>c</w:t>
      </w:r>
      <w:r w:rsidRPr="00E13387">
        <w:t xml:space="preserve"> tính</w:t>
      </w:r>
      <w:bookmarkEnd w:id="77"/>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 xml:space="preserve">h là làm giảm độ lớn của dữ liệu, hay nói cách khác là </w:t>
      </w:r>
      <w:r w:rsidR="004903C3" w:rsidRPr="00E13387">
        <w:rPr>
          <w:noProof/>
          <w:lang w:val="vi-VN"/>
        </w:rPr>
        <w:lastRenderedPageBreak/>
        <w:t>làm giảm số chiều của dữ liệu.</w:t>
      </w:r>
      <w:r w:rsidR="00AE7451" w:rsidRPr="00E13387">
        <w:rPr>
          <w:noProof/>
          <w:lang w:val="vi-VN"/>
        </w:rPr>
        <w:t xml:space="preserve"> Quá trình làm giảm số chiều của dữ liệu </w:t>
      </w:r>
      <w:r w:rsidR="008A27E6" w:rsidRPr="00E13387">
        <w:rPr>
          <w:noProof/>
          <w:lang w:val="vi-VN"/>
        </w:rPr>
        <w:t>được 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621CBF" w:rsidRPr="00E13387">
        <w:rPr>
          <w:noProof/>
          <w:lang w:val="vi-VN"/>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E82C06">
      <w:pPr>
        <w:pStyle w:val="000-Noi-Dung"/>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2D305F">
      <w:pPr>
        <w:pStyle w:val="HinhC1"/>
      </w:pPr>
      <w:bookmarkStart w:id="78" w:name="_Toc420737877"/>
      <w:bookmarkStart w:id="79" w:name="_Toc421372513"/>
      <w:bookmarkStart w:id="80" w:name="_Toc422783322"/>
      <w:r w:rsidRPr="00E13387">
        <w:t>Mô tả</w:t>
      </w:r>
      <w:r w:rsidR="00FD0A38" w:rsidRPr="00E13387">
        <w:t xml:space="preserve"> lựa ch</w:t>
      </w:r>
      <w:r w:rsidR="009D3834" w:rsidRPr="00E13387">
        <w:t>ọ</w:t>
      </w:r>
      <w:r w:rsidR="00FD0A38" w:rsidRPr="00E13387">
        <w:t>n đặc tính</w:t>
      </w:r>
      <w:r w:rsidRPr="00E13387">
        <w:t xml:space="preserve"> (trái)</w:t>
      </w:r>
      <w:r w:rsidR="00FD0A38" w:rsidRPr="00E13387">
        <w:t xml:space="preserve"> </w:t>
      </w:r>
      <w:r w:rsidR="00C95158" w:rsidRPr="00E13387">
        <w:t>và trích chọn đặc tính</w:t>
      </w:r>
      <w:bookmarkEnd w:id="78"/>
      <w:r w:rsidRPr="00E13387">
        <w:t xml:space="preserve"> (phải)</w:t>
      </w:r>
      <w:bookmarkEnd w:id="79"/>
      <w:bookmarkEnd w:id="80"/>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2D305F">
      <w:pPr>
        <w:pStyle w:val="Heading3"/>
        <w:rPr>
          <w:lang w:val="vi-VN"/>
        </w:rPr>
      </w:pPr>
      <w:bookmarkStart w:id="81" w:name="_Toc422784202"/>
      <w:r w:rsidRPr="00E13387">
        <w:rPr>
          <w:lang w:val="vi-VN"/>
        </w:rPr>
        <w:lastRenderedPageBreak/>
        <w:t>Phương pháp phân tích thành phần chính – PCA</w:t>
      </w:r>
      <w:bookmarkEnd w:id="81"/>
    </w:p>
    <w:p w:rsidR="004D63AC" w:rsidRPr="00E13387" w:rsidRDefault="004D63AC" w:rsidP="00E82C06">
      <w:pPr>
        <w:pStyle w:val="000-Noi-Dung"/>
        <w:rPr>
          <w:noProof/>
          <w:lang w:val="vi-VN"/>
        </w:rPr>
      </w:pPr>
      <w:r w:rsidRPr="00E13387">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E13387" w:rsidRDefault="0009570A" w:rsidP="00E82C06">
      <w:pPr>
        <w:pStyle w:val="000-Noi-Dung"/>
        <w:rPr>
          <w:noProof/>
          <w:lang w:val="vi-VN"/>
        </w:rPr>
      </w:pPr>
      <w:r w:rsidRPr="00E13387">
        <w:rPr>
          <w:noProof/>
          <w:lang w:val="vi-VN"/>
        </w:rPr>
        <w:t>Các trục tọa độ trong không gian mới là tổ hợp tuyến tính của không gian cũ,</w:t>
      </w:r>
      <w:r w:rsidR="002D7070" w:rsidRPr="00E13387">
        <w:rPr>
          <w:noProof/>
          <w:lang w:val="vi-VN"/>
        </w:rPr>
        <w:t xml:space="preserve"> do đó về mặt ngữ nghĩa, PCA xây dựng các thuộc tính mới dựa trên các thuộc tính hiện có. </w:t>
      </w:r>
      <w:r w:rsidR="00555E5C" w:rsidRPr="00E13387">
        <w:rPr>
          <w:noProof/>
          <w:lang w:val="vi-VN"/>
        </w:rPr>
        <w:t>N</w:t>
      </w:r>
      <w:r w:rsidR="002D7070" w:rsidRPr="00E13387">
        <w:rPr>
          <w:noProof/>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E82C06">
      <w:pPr>
        <w:pStyle w:val="000-Noi-Dung"/>
        <w:rPr>
          <w:noProof/>
          <w:lang w:val="vi-VN"/>
        </w:rPr>
      </w:pPr>
      <w:r w:rsidRPr="00E13387">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13387" w:rsidRDefault="00E00E32" w:rsidP="002D305F">
      <w:pPr>
        <w:pStyle w:val="HinhC1"/>
      </w:pPr>
      <w:bookmarkStart w:id="82" w:name="_Toc421372514"/>
      <w:bookmarkStart w:id="83" w:name="_Toc422783323"/>
      <w:r w:rsidRPr="00E13387">
        <w:t>Hình ảnh con lạc đà qua 2 góc độ khác nhau</w:t>
      </w:r>
      <w:bookmarkEnd w:id="82"/>
      <w:bookmarkEnd w:id="83"/>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13387" w:rsidRDefault="00D46AC4" w:rsidP="00E82C06">
      <w:pPr>
        <w:pStyle w:val="000-Noi-Dung"/>
        <w:rPr>
          <w:noProof/>
          <w:lang w:val="vi-VN"/>
        </w:rPr>
      </w:pPr>
      <w:r w:rsidRPr="00E13387">
        <w:rPr>
          <w:noProof/>
          <w:lang w:val="vi-VN"/>
        </w:rPr>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2D305F">
      <w:pPr>
        <w:pStyle w:val="HinhC1"/>
      </w:pPr>
      <w:bookmarkStart w:id="84" w:name="_Toc420737879"/>
      <w:bookmarkStart w:id="85" w:name="_Toc421372515"/>
      <w:bookmarkStart w:id="86" w:name="_Toc422783324"/>
      <w:r w:rsidRPr="00E13387">
        <w:t>Minh họa PCA</w:t>
      </w:r>
      <w:bookmarkEnd w:id="84"/>
      <w:bookmarkEnd w:id="85"/>
      <w:bookmarkEnd w:id="86"/>
    </w:p>
    <w:p w:rsidR="00A15573" w:rsidRPr="00E13387" w:rsidRDefault="005F1436" w:rsidP="00E82C06">
      <w:pPr>
        <w:pStyle w:val="000-Noi-Dung"/>
        <w:rPr>
          <w:noProof/>
          <w:lang w:val="vi-VN"/>
        </w:rPr>
      </w:pPr>
      <w:r w:rsidRPr="00E13387">
        <w:rPr>
          <w:noProof/>
          <w:lang w:val="vi-VN"/>
        </w:rPr>
        <w:t xml:space="preserve">Giả sử tập dữ liệu ban đầu (tập điểm màu xanh) được quan sát trong không gian ba chiều (trục màu đen) như hình bên trái. Rõ ràng ba trục này </w:t>
      </w:r>
      <w:r w:rsidRPr="00E13387">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EA4C31" w:rsidRPr="00E13387">
        <w:rPr>
          <w:noProof/>
          <w:lang w:val="vi-VN"/>
        </w:rPr>
        <w:t xml:space="preserve"> </w:t>
      </w:r>
      <w:r w:rsidR="001E0148" w:rsidRPr="00E13387">
        <w:rPr>
          <w:noProof/>
          <w:lang w:val="vi-VN"/>
        </w:rPr>
        <w:t>Ch</w:t>
      </w:r>
      <w:r w:rsidR="00E22ECB" w:rsidRPr="00E13387">
        <w:rPr>
          <w:noProof/>
          <w:lang w:val="vi-VN"/>
        </w:rPr>
        <w:t>o ma trận</w:t>
      </w:r>
      <w:r w:rsidR="00E22ECB" w:rsidRPr="00E13387">
        <w:rPr>
          <w:i/>
          <w:noProof/>
          <w:vertAlign w:val="superscript"/>
          <w:lang w:val="vi-VN"/>
        </w:rPr>
        <w:t xml:space="preserve"> </w:t>
      </w:r>
      <w:r w:rsidR="00E22ECB" w:rsidRPr="00E13387">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E13387" w:rsidRDefault="00E874D1" w:rsidP="00E82C06">
      <w:pPr>
        <w:pStyle w:val="000-Noi-Dung"/>
        <w:rPr>
          <w:noProof/>
          <w:lang w:val="vi-VN"/>
        </w:rPr>
      </w:pPr>
      <w:r w:rsidRPr="00E13387">
        <w:rPr>
          <w:b/>
          <w:noProof/>
          <w:lang w:val="vi-VN"/>
        </w:rPr>
        <w:t>Bước 1</w:t>
      </w:r>
      <w:r w:rsidRPr="00E13387">
        <w:rPr>
          <w:noProof/>
          <w:lang w:val="vi-VN"/>
        </w:rPr>
        <w:t>: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7" w:name="OLE_LINK1"/>
      <w:bookmarkStart w:id="88" w:name="OLE_LINK2"/>
      <w:bookmarkStart w:id="89" w:name="OLE_LINK3"/>
      <w:bookmarkStart w:id="90" w:name="OLE_LINK4"/>
      <w:r w:rsidRPr="00E13387">
        <w:rPr>
          <w:b/>
          <w:noProof/>
          <w:lang w:val="vi-VN"/>
        </w:rPr>
        <w:t>Centered PCA</w:t>
      </w:r>
      <w:bookmarkEnd w:id="87"/>
      <w:bookmarkEnd w:id="88"/>
      <w:bookmarkEnd w:id="89"/>
      <w:bookmarkEnd w:id="90"/>
      <w:r w:rsidRPr="00E13387">
        <w:rPr>
          <w:noProof/>
          <w:lang w:val="vi-VN"/>
        </w:rPr>
        <w:t xml:space="preserve"> và </w:t>
      </w:r>
      <w:r w:rsidRPr="00E13387">
        <w:rPr>
          <w:b/>
          <w:noProof/>
          <w:lang w:val="vi-VN"/>
        </w:rPr>
        <w:t>Normed PCA</w:t>
      </w:r>
      <w:r w:rsidR="009051D9" w:rsidRPr="00E13387">
        <w:rPr>
          <w:b/>
          <w:noProof/>
          <w:lang w:val="vi-VN"/>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E13387">
        <w:rPr>
          <w:b/>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13387" w:rsidRDefault="00927F74"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13387">
        <w:rPr>
          <w:noProof/>
          <w:lang w:val="vi-VN"/>
        </w:rPr>
        <w:t>,</w:t>
      </w:r>
    </w:p>
    <w:p w:rsidR="005F4518" w:rsidRPr="00E13387" w:rsidRDefault="00927F74"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lastRenderedPageBreak/>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927F74"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E13387">
        <w:rPr>
          <w:b/>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E34D62" w:rsidRPr="00E13387">
        <w:rPr>
          <w:noProof/>
          <w:lang w:val="vi-VN"/>
        </w:rPr>
        <w:t xml:space="preserve"> </w:t>
      </w:r>
      <w:r w:rsidR="00895802" w:rsidRPr="00E13387">
        <w:rPr>
          <w:noProof/>
          <w:lang w:val="vi-VN"/>
        </w:rPr>
        <w:t>1:</w:t>
      </w:r>
    </w:p>
    <w:p w:rsidR="00895802" w:rsidRPr="00E13387" w:rsidRDefault="00927F74"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927F74"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F9519D" w:rsidRPr="00E13387">
        <w:rPr>
          <w:rFonts w:ascii="Cambria Math" w:hAnsi="Cambria Math"/>
          <w:i/>
          <w:noProof/>
          <w:lang w:val="vi-VN"/>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E13387" w:rsidRDefault="00E874D1" w:rsidP="00E82C06">
      <w:pPr>
        <w:pStyle w:val="000-Noi-Dung"/>
        <w:rPr>
          <w:noProof/>
          <w:lang w:val="vi-VN"/>
        </w:rPr>
      </w:pPr>
      <w:r w:rsidRPr="00E13387">
        <w:rPr>
          <w:b/>
          <w:noProof/>
          <w:lang w:val="vi-VN"/>
        </w:rPr>
        <w:t>Bước 2</w:t>
      </w:r>
      <w:r w:rsidRPr="00E13387">
        <w:rPr>
          <w:noProof/>
          <w:lang w:val="vi-VN"/>
        </w:rPr>
        <w:t>: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071D33" w:rsidRPr="00E13387">
        <w:rPr>
          <w:b/>
          <w:noProof/>
          <w:lang w:val="vi-VN"/>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 xml:space="preserve">Tiếp theo, PCA tìm trị riêng và vector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D97B1C" w:rsidRPr="00E13387">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13387">
        <w:rPr>
          <w:noProof/>
          <w:lang w:val="vi-VN"/>
        </w:rPr>
        <w:t xml:space="preserve"> ở trên, đương nhiên các vector riêng hoàn toàn độc lập tuyến tính (nghĩa là trực giao đôi một).</w:t>
      </w:r>
    </w:p>
    <w:p w:rsidR="00E874D1" w:rsidRPr="00E13387" w:rsidRDefault="00E874D1" w:rsidP="00E82C06">
      <w:pPr>
        <w:pStyle w:val="000-Noi-Dung"/>
        <w:rPr>
          <w:noProof/>
          <w:lang w:val="vi-VN"/>
        </w:rPr>
      </w:pPr>
      <w:r w:rsidRPr="00E13387">
        <w:rPr>
          <w:b/>
          <w:noProof/>
          <w:lang w:val="vi-VN"/>
        </w:rPr>
        <w:t>Bước 3</w:t>
      </w:r>
      <w:r w:rsidRPr="00E13387">
        <w:rPr>
          <w:noProof/>
          <w:lang w:val="vi-VN"/>
        </w:rPr>
        <w:t xml:space="preserve">: </w:t>
      </w:r>
      <w:r w:rsidR="00777F00" w:rsidRPr="00E13387">
        <w:rPr>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Pr="00E13387">
        <w:rPr>
          <w:noProof/>
          <w:lang w:val="vi-VN"/>
        </w:rPr>
        <w:t xml:space="preserve"> vector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922464" w:rsidRPr="00E13387">
        <w:rPr>
          <w:noProof/>
          <w:lang w:val="vi-VN"/>
        </w:rPr>
        <w:t xml:space="preserve"> vector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lastRenderedPageBreak/>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2D305F">
      <w:pPr>
        <w:pStyle w:val="Heading3"/>
        <w:rPr>
          <w:lang w:val="vi-VN"/>
        </w:rPr>
      </w:pPr>
      <w:bookmarkStart w:id="91" w:name="_Toc422784203"/>
      <w:r w:rsidRPr="00E13387">
        <w:rPr>
          <w:lang w:val="vi-VN"/>
        </w:rPr>
        <w:t>Phương pháp phân tích biệt thức tuyến tính – LDA</w:t>
      </w:r>
      <w:bookmarkEnd w:id="91"/>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A4574D" w:rsidRPr="00E13387">
        <w:rPr>
          <w:noProof/>
          <w:lang w:val="vi-VN"/>
        </w:rPr>
        <w:t xml:space="preserve"> </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r w:rsidR="00D336B0" w:rsidRPr="00E13387">
        <w:rPr>
          <w:noProof/>
          <w:lang w:val="vi-VN"/>
        </w:rPr>
        <w:t xml:space="preserve"> </w:t>
      </w:r>
      <w:bookmarkStart w:id="92" w:name="_Toc402208712"/>
      <w:bookmarkStart w:id="93" w:name="_Toc402425344"/>
      <w:r w:rsidR="00D336B0" w:rsidRPr="00E13387">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94" w:name="_GoBack"/>
      <w:r w:rsidR="00D336B0" w:rsidRPr="00E13387">
        <w:rPr>
          <w:noProof/>
          <w:szCs w:val="28"/>
          <w:lang w:val="vi-VN"/>
        </w:rPr>
        <w:t>phương sai giữa các dữ liệu trong từng lớp.</w:t>
      </w:r>
      <w:bookmarkEnd w:id="92"/>
      <w:bookmarkEnd w:id="93"/>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95" w:name="_Toc402208714"/>
          <w:bookmarkStart w:id="96" w:name="_Toc402425346"/>
          <m:r>
            <w:rPr>
              <w:rFonts w:ascii="Cambria Math" w:hAnsi="Cambria Math"/>
              <w:noProof/>
              <w:lang w:val="vi-VN"/>
            </w:rPr>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w:bookmarkEnd w:id="95"/>
          <w:bookmarkEnd w:id="96"/>
        </m:oMath>
      </m:oMathPara>
    </w:p>
    <w:p w:rsidR="00D336B0" w:rsidRPr="00E13387" w:rsidRDefault="00D336B0" w:rsidP="00763CA1">
      <w:pPr>
        <w:pStyle w:val="000-Noi-Dung"/>
        <w:rPr>
          <w:noProof/>
          <w:lang w:val="vi-VN"/>
        </w:rPr>
      </w:pPr>
      <w:bookmarkStart w:id="97" w:name="_Toc402208715"/>
      <w:bookmarkStart w:id="98"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97"/>
      <w:bookmarkEnd w:id="98"/>
    </w:p>
    <w:p w:rsidR="00D336B0" w:rsidRPr="00E13387" w:rsidRDefault="00927F74" w:rsidP="00763CA1">
      <w:pPr>
        <w:pStyle w:val="000-Noi-Dung"/>
        <w:rPr>
          <w:noProof/>
          <w:lang w:val="vi-VN"/>
        </w:rPr>
      </w:pPr>
      <m:oMathPara>
        <m:oMathParaPr>
          <m:jc m:val="left"/>
        </m:oMathParaPr>
        <m:oMath>
          <w:bookmarkStart w:id="99" w:name="_Toc402208716"/>
          <w:bookmarkStart w:id="100"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w:bookmarkEnd w:id="99"/>
          <w:bookmarkEnd w:id="100"/>
        </m:oMath>
      </m:oMathPara>
    </w:p>
    <w:p w:rsidR="00D336B0" w:rsidRPr="00E13387" w:rsidRDefault="00D336B0" w:rsidP="00763CA1">
      <w:pPr>
        <w:pStyle w:val="000-Noi-Dung"/>
        <w:ind w:firstLine="0"/>
        <w:rPr>
          <w:noProof/>
          <w:lang w:val="vi-VN"/>
        </w:rPr>
      </w:pPr>
      <w:bookmarkStart w:id="101" w:name="_Toc402208717"/>
      <w:bookmarkStart w:id="102" w:name="_Toc402425349"/>
      <w:bookmarkEnd w:id="94"/>
      <w:r w:rsidRPr="00E13387">
        <w:rPr>
          <w:noProof/>
          <w:lang w:val="vi-VN"/>
        </w:rPr>
        <w:t>với:</w:t>
      </w:r>
      <w:bookmarkEnd w:id="101"/>
      <w:bookmarkEnd w:id="102"/>
    </w:p>
    <w:p w:rsidR="00D336B0" w:rsidRPr="00E13387" w:rsidRDefault="00927F74" w:rsidP="00763CA1">
      <w:pPr>
        <w:pStyle w:val="000-Noi-Dung"/>
        <w:ind w:firstLine="0"/>
        <w:rPr>
          <w:noProof/>
          <w:lang w:val="vi-VN"/>
        </w:rPr>
      </w:pPr>
      <m:oMath>
        <w:bookmarkStart w:id="103" w:name="_Toc402208718"/>
        <w:bookmarkStart w:id="104"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103"/>
      <w:bookmarkEnd w:id="104"/>
    </w:p>
    <w:p w:rsidR="00D336B0" w:rsidRPr="00E13387" w:rsidRDefault="00927F74" w:rsidP="00763CA1">
      <w:pPr>
        <w:pStyle w:val="000-Noi-Dung"/>
        <w:ind w:firstLine="0"/>
        <w:rPr>
          <w:noProof/>
          <w:lang w:val="vi-VN"/>
        </w:rPr>
      </w:pPr>
      <m:oMath>
        <w:bookmarkStart w:id="105" w:name="_Toc402208719"/>
        <w:bookmarkStart w:id="106"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105"/>
      <w:bookmarkEnd w:id="106"/>
    </w:p>
    <w:p w:rsidR="00D336B0" w:rsidRPr="00E13387" w:rsidRDefault="00927F74" w:rsidP="00763CA1">
      <w:pPr>
        <w:pStyle w:val="000-Noi-Dung"/>
        <w:rPr>
          <w:noProof/>
          <w:lang w:val="vi-VN"/>
        </w:rPr>
      </w:pPr>
      <m:oMathPara>
        <m:oMath>
          <w:bookmarkStart w:id="107" w:name="_Toc402208720"/>
          <w:bookmarkStart w:id="108"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w:bookmarkEnd w:id="107"/>
          <w:bookmarkEnd w:id="108"/>
        </m:oMath>
      </m:oMathPara>
    </w:p>
    <w:p w:rsidR="00D336B0" w:rsidRPr="00E13387" w:rsidRDefault="00D336B0" w:rsidP="00763CA1">
      <w:pPr>
        <w:pStyle w:val="000-Noi-Dung"/>
        <w:rPr>
          <w:noProof/>
          <w:lang w:val="vi-VN"/>
        </w:rPr>
      </w:pPr>
      <w:bookmarkStart w:id="109" w:name="_Toc402208721"/>
      <w:bookmarkStart w:id="110"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09"/>
      <w:bookmarkEnd w:id="110"/>
    </w:p>
    <w:p w:rsidR="00D336B0" w:rsidRPr="00E13387" w:rsidRDefault="00927F74" w:rsidP="00763CA1">
      <w:pPr>
        <w:pStyle w:val="000-Noi-Dung"/>
        <w:rPr>
          <w:noProof/>
          <w:lang w:val="vi-VN"/>
        </w:rPr>
      </w:pPr>
      <m:oMathPara>
        <m:oMath>
          <w:bookmarkStart w:id="111" w:name="_Toc402208722"/>
          <w:bookmarkStart w:id="112"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w:bookmarkEnd w:id="111"/>
          <w:bookmarkEnd w:id="112"/>
        </m:oMath>
      </m:oMathPara>
    </w:p>
    <w:p w:rsidR="00D336B0" w:rsidRPr="00E13387" w:rsidRDefault="00927F74" w:rsidP="00763CA1">
      <w:pPr>
        <w:pStyle w:val="000-Noi-Dung"/>
        <w:rPr>
          <w:noProof/>
          <w:lang w:val="vi-VN"/>
        </w:rPr>
      </w:pPr>
      <m:oMath>
        <w:bookmarkStart w:id="113" w:name="_Toc402208723"/>
        <w:bookmarkStart w:id="114"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13"/>
      <w:bookmarkEnd w:id="114"/>
    </w:p>
    <w:p w:rsidR="00D336B0" w:rsidRPr="00E13387" w:rsidRDefault="00927F74" w:rsidP="00763CA1">
      <w:pPr>
        <w:pStyle w:val="000-Noi-Dung"/>
        <w:rPr>
          <w:i/>
          <w:noProof/>
          <w:lang w:val="vi-VN"/>
        </w:rPr>
      </w:pPr>
      <m:oMathPara>
        <m:oMath>
          <w:bookmarkStart w:id="115" w:name="_Toc402208724"/>
          <w:bookmarkStart w:id="116"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w:bookmarkEnd w:id="115"/>
          <w:bookmarkEnd w:id="116"/>
        </m:oMath>
      </m:oMathPara>
    </w:p>
    <w:p w:rsidR="00097CBE" w:rsidRPr="00E13387" w:rsidRDefault="00927F74" w:rsidP="00763CA1">
      <w:pPr>
        <w:pStyle w:val="000-Noi-Dung"/>
        <w:rPr>
          <w:noProof/>
          <w:lang w:val="vi-VN"/>
        </w:rPr>
      </w:pPr>
      <m:oMathPara>
        <m:oMath>
          <w:bookmarkStart w:id="117" w:name="_Toc402208725"/>
          <w:bookmarkStart w:id="118"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17"/>
          <w:bookmarkEnd w:id="118"/>
        </m:oMath>
      </m:oMathPara>
    </w:p>
    <w:p w:rsidR="00A4616B" w:rsidRPr="00E13387" w:rsidRDefault="00B44FA5" w:rsidP="002D305F">
      <w:pPr>
        <w:pStyle w:val="Heading3"/>
        <w:rPr>
          <w:lang w:val="vi-VN"/>
        </w:rPr>
      </w:pPr>
      <w:bookmarkStart w:id="119" w:name="_Toc422784204"/>
      <w:r w:rsidRPr="00E13387">
        <w:rPr>
          <w:lang w:val="vi-VN"/>
        </w:rPr>
        <w:t>Sử dụng h</w:t>
      </w:r>
      <w:r w:rsidR="00187C56" w:rsidRPr="00E13387">
        <w:rPr>
          <w:lang w:val="vi-VN"/>
        </w:rPr>
        <w:t>àm nhân</w:t>
      </w:r>
      <w:bookmarkEnd w:id="119"/>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E90820" w:rsidRPr="00E13387">
        <w:rPr>
          <w:noProof/>
          <w:lang w:val="vi-VN"/>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085039">
          <w:headerReference w:type="default" r:id="rId32"/>
          <w:pgSz w:w="11907" w:h="16840" w:code="9"/>
          <w:pgMar w:top="1985" w:right="1134" w:bottom="1985" w:left="1985" w:header="864" w:footer="720" w:gutter="0"/>
          <w:pgNumType w:start="1"/>
          <w:cols w:space="720"/>
          <w:docGrid w:linePitch="381"/>
        </w:sectPr>
      </w:pPr>
    </w:p>
    <w:p w:rsidR="00B05006" w:rsidRPr="004D5EDF" w:rsidRDefault="0055154A" w:rsidP="002D305F">
      <w:pPr>
        <w:pStyle w:val="CHUONG"/>
      </w:pPr>
      <w:r w:rsidRPr="004D5EDF">
        <w:lastRenderedPageBreak/>
        <w:t xml:space="preserve"> </w:t>
      </w:r>
    </w:p>
    <w:p w:rsidR="00B05006" w:rsidRPr="00E13387" w:rsidRDefault="00840F68" w:rsidP="004A04EF">
      <w:pPr>
        <w:pStyle w:val="Heading1"/>
        <w:rPr>
          <w:noProof/>
          <w:lang w:val="vi-VN"/>
        </w:rPr>
      </w:pPr>
      <w:bookmarkStart w:id="120" w:name="_Toc422784205"/>
      <w:r w:rsidRPr="00E13387">
        <w:rPr>
          <w:noProof/>
          <w:lang w:val="vi-VN"/>
        </w:rPr>
        <w:t>GIẢI PHÁP ĐỀ XUẤT</w:t>
      </w:r>
      <w:bookmarkEnd w:id="120"/>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noProof/>
          <w:lang w:val="vi-VN"/>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CA1596" w:rsidRPr="00E13387">
        <w:rPr>
          <w:noProof/>
          <w:lang w:val="vi-VN"/>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AE2639" w:rsidRPr="00E13387">
        <w:rPr>
          <w:noProof/>
          <w:lang w:val="vi-VN"/>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2D305F">
      <w:pPr>
        <w:pStyle w:val="HinhC2"/>
      </w:pPr>
      <w:bookmarkStart w:id="121" w:name="_Toc420737880"/>
      <w:bookmarkStart w:id="122" w:name="_Toc421372516"/>
      <w:bookmarkStart w:id="123" w:name="_Toc422783325"/>
      <w:r w:rsidRPr="00E13387">
        <w:t xml:space="preserve">Mô hình </w:t>
      </w:r>
      <w:bookmarkEnd w:id="121"/>
      <w:r w:rsidR="00793193" w:rsidRPr="00E13387">
        <w:t>hệ thống đề xuất</w:t>
      </w:r>
      <w:bookmarkEnd w:id="122"/>
      <w:bookmarkEnd w:id="123"/>
    </w:p>
    <w:p w:rsidR="0060142A" w:rsidRPr="00E13387" w:rsidRDefault="00744ADB" w:rsidP="00323487">
      <w:pPr>
        <w:pStyle w:val="000-Noi-Dung"/>
        <w:rPr>
          <w:noProof/>
          <w:lang w:val="vi-VN"/>
        </w:rPr>
      </w:pPr>
      <w:r w:rsidRPr="00E13387">
        <w:rPr>
          <w:noProof/>
          <w:lang w:val="vi-VN"/>
        </w:rPr>
        <w:lastRenderedPageBreak/>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5B0857" w:rsidP="002D305F">
      <w:pPr>
        <w:pStyle w:val="Heading2"/>
      </w:pPr>
      <w:bookmarkStart w:id="124" w:name="_Toc422784206"/>
      <w:r w:rsidRPr="00E13387">
        <w:t>Tiền xử lý</w:t>
      </w:r>
      <w:bookmarkEnd w:id="124"/>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(asf/amc).</w:t>
      </w:r>
      <w:r w:rsidR="00700816" w:rsidRPr="00E13387">
        <w:rPr>
          <w:noProof/>
          <w:lang w:val="vi-VN"/>
        </w:rPr>
        <w:t xml:space="preserve"> Tệp </w:t>
      </w:r>
      <w:r w:rsidR="00B4328A" w:rsidRPr="00E13387">
        <w:rPr>
          <w:i/>
          <w:noProof/>
          <w:lang w:val="vi-VN"/>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B4328A" w:rsidRPr="00E13387">
        <w:rPr>
          <w:i/>
          <w:noProof/>
          <w:lang w:val="vi-VN"/>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99568E" w:rsidRPr="00E13387">
        <w:rPr>
          <w:noProof/>
          <w:lang w:val="vi-VN"/>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lastRenderedPageBreak/>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758CE" w:rsidRPr="00E13387">
        <w:rPr>
          <w:noProof/>
          <w:lang w:val="vi-VN"/>
        </w:rPr>
        <w:t xml:space="preserve"> </w:t>
      </w:r>
      <w:r w:rsidR="004A119C" w:rsidRPr="00E13387">
        <w:rPr>
          <w:noProof/>
          <w:lang w:val="vi-VN"/>
        </w:rPr>
        <w:t>trong một nghiên cứu của mình</w:t>
      </w:r>
      <w:r w:rsidR="006758CE" w:rsidRPr="00E13387">
        <w:rPr>
          <w:noProof/>
          <w:lang w:val="vi-VN"/>
        </w:rPr>
        <w:t xml:space="preserve"> [18]</w:t>
      </w:r>
      <w:r w:rsidR="004A119C" w:rsidRPr="00E13387">
        <w:rPr>
          <w:noProof/>
          <w:lang w:val="vi-VN"/>
        </w:rPr>
        <w:t xml:space="preserve"> đã chỉ</w:t>
      </w:r>
      <w:r w:rsidR="00883FC1" w:rsidRPr="00E13387">
        <w:rPr>
          <w:noProof/>
          <w:lang w:val="vi-VN"/>
        </w:rPr>
        <w:t xml:space="preserve"> ra một</w:t>
      </w:r>
      <w:r w:rsidR="004A119C" w:rsidRPr="00E13387">
        <w:rPr>
          <w:noProof/>
          <w:lang w:val="vi-VN"/>
        </w:rPr>
        <w:t xml:space="preserve"> nhóm</w:t>
      </w:r>
      <w:r w:rsidR="006758CE" w:rsidRPr="00E13387">
        <w:rPr>
          <w:noProof/>
          <w:lang w:val="vi-VN"/>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883FC1" w:rsidRPr="00E13387">
        <w:rPr>
          <w:noProof/>
          <w:lang w:val="vi-VN"/>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9A4D3F" w:rsidRPr="00E13387">
        <w:rPr>
          <w:noProof/>
          <w:lang w:val="vi-VN"/>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2D305F">
      <w:pPr>
        <w:pStyle w:val="HinhC2"/>
      </w:pPr>
      <w:bookmarkStart w:id="125" w:name="_Toc420737884"/>
      <w:bookmarkStart w:id="126" w:name="_Toc421372517"/>
      <w:bookmarkStart w:id="127" w:name="_Toc422783326"/>
      <w:r w:rsidRPr="00E13387">
        <w:t>Mô tả vị trí các</w:t>
      </w:r>
      <w:bookmarkEnd w:id="125"/>
      <w:r w:rsidR="00EF217B" w:rsidRPr="00E13387">
        <w:t xml:space="preserve"> xương</w:t>
      </w:r>
      <w:bookmarkEnd w:id="126"/>
      <w:bookmarkEnd w:id="127"/>
    </w:p>
    <w:p w:rsidR="003A3148" w:rsidRPr="00E13387" w:rsidRDefault="008D634F" w:rsidP="00E82C06">
      <w:pPr>
        <w:pStyle w:val="000-Noi-Dung"/>
        <w:rPr>
          <w:noProof/>
          <w:lang w:val="vi-VN"/>
        </w:rPr>
      </w:pPr>
      <w:r w:rsidRPr="00E13387">
        <w:rPr>
          <w:noProof/>
          <w:lang w:val="vi-VN"/>
        </w:rPr>
        <w:lastRenderedPageBreak/>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các khung hình (frame) đầu tiên của dữ liệu, số lượng khung hình cần thiết sẽ được quyết định thông qua thực nghiệm.</w:t>
      </w:r>
      <w:r w:rsidR="00AC33EE" w:rsidRPr="00E13387">
        <w:rPr>
          <w:noProof/>
          <w:lang w:val="vi-VN"/>
        </w:rPr>
        <w:t xml:space="preserve"> </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2D305F">
      <w:pPr>
        <w:pStyle w:val="HinhC2"/>
      </w:pPr>
      <w:bookmarkStart w:id="128" w:name="_Toc422783327"/>
      <w:r w:rsidRPr="00E13387">
        <w:t>Quá trình giảm số lượng xương</w:t>
      </w:r>
      <w:bookmarkEnd w:id="128"/>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2D305F">
      <w:pPr>
        <w:pStyle w:val="HinhC2"/>
      </w:pPr>
      <w:bookmarkStart w:id="129" w:name="_Toc422783328"/>
      <w:r w:rsidRPr="00E13387">
        <w:t>Quá trình chuẩn hóa dữ liệu</w:t>
      </w:r>
      <w:bookmarkEnd w:id="129"/>
    </w:p>
    <w:p w:rsidR="00BE2A5A" w:rsidRPr="00E13387" w:rsidRDefault="00AC33EE" w:rsidP="00E82C06">
      <w:pPr>
        <w:pStyle w:val="000-Noi-Dung"/>
        <w:rPr>
          <w:noProof/>
          <w:lang w:val="vi-VN"/>
        </w:rPr>
      </w:pPr>
      <w:r w:rsidRPr="00E13387">
        <w:rPr>
          <w:noProof/>
          <w:lang w:val="vi-VN"/>
        </w:rPr>
        <w:lastRenderedPageBreak/>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6515D0" w:rsidP="002D305F">
      <w:pPr>
        <w:pStyle w:val="Heading2"/>
      </w:pPr>
      <w:bookmarkStart w:id="130" w:name="_Toc422784207"/>
      <w:r w:rsidRPr="00E13387">
        <w:t>Trích chọn đặc tính</w:t>
      </w:r>
      <w:bookmarkEnd w:id="130"/>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7F65C8" w:rsidRPr="00E13387">
        <w:rPr>
          <w:noProof/>
          <w:lang w:val="vi-VN"/>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2D305F">
      <w:pPr>
        <w:pStyle w:val="HinhC2"/>
      </w:pPr>
      <w:bookmarkStart w:id="131" w:name="_Toc422783329"/>
      <w:r w:rsidRPr="00E13387">
        <w:t>Mô tả quá trình trích chọn đặc tính</w:t>
      </w:r>
      <w:bookmarkEnd w:id="131"/>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w:t>
      </w:r>
      <w:r w:rsidR="00601380" w:rsidRPr="00E13387">
        <w:rPr>
          <w:noProof/>
          <w:lang w:val="vi-VN"/>
        </w:rPr>
        <w:lastRenderedPageBreak/>
        <w:t xml:space="preserve">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16140A">
      <w:pPr>
        <w:pStyle w:val="Heading3"/>
      </w:pPr>
      <w:bookmarkStart w:id="132" w:name="_Toc422784208"/>
      <w:r w:rsidRPr="002D305F">
        <w:t>Lựa chọn thủ công</w:t>
      </w:r>
      <w:bookmarkEnd w:id="132"/>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13387">
        <w:rPr>
          <w:noProof/>
          <w:lang w:val="vi-VN"/>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045025" w:rsidRPr="00E13387">
        <w:rPr>
          <w:noProof/>
          <w:lang w:val="vi-VN"/>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FA6C72" w:rsidRPr="00E13387">
        <w:rPr>
          <w:noProof/>
          <w:lang w:val="vi-VN"/>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D32FE5" w:rsidRPr="00E13387">
        <w:rPr>
          <w:noProof/>
          <w:lang w:val="vi-VN"/>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927F74" w:rsidP="000D61D4">
      <w:pPr>
        <w:pStyle w:val="000-Noi-Dung"/>
        <w:ind w:firstLine="0"/>
        <w:rPr>
          <w:noProof/>
          <w:lang w:val="vi-VN"/>
        </w:rPr>
      </w:pPr>
      <w:r w:rsidRPr="00927F74">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F523BC" w:rsidRPr="00FD3495" w:rsidRDefault="00F523BC" w:rsidP="00506577">
                  <w:pPr>
                    <w:pStyle w:val="code"/>
                    <w:rPr>
                      <w:highlight w:val="white"/>
                    </w:rPr>
                  </w:pPr>
                  <w:r w:rsidRPr="00FD3495">
                    <w:rPr>
                      <w:highlight w:val="white"/>
                    </w:rPr>
                    <w:t>// 3 bones</w:t>
                  </w:r>
                </w:p>
                <w:p w:rsidR="00F523BC" w:rsidRPr="00FD3495" w:rsidRDefault="00F523BC" w:rsidP="00506577">
                  <w:pPr>
                    <w:pStyle w:val="code"/>
                  </w:pPr>
                  <w:r w:rsidRPr="00FD3495">
                    <w:rPr>
                      <w:highlight w:val="white"/>
                    </w:rPr>
                    <w:t>string[] boneNames = new string[] { "root", "lowerback", "upperback"};</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927F74" w:rsidP="00585E86">
      <w:pPr>
        <w:pStyle w:val="000-Noi-Dung"/>
        <w:ind w:firstLine="0"/>
        <w:rPr>
          <w:noProof/>
          <w:lang w:val="vi-VN"/>
        </w:rPr>
      </w:pPr>
      <w:r w:rsidRPr="00927F74">
        <w:rPr>
          <w:noProof/>
          <w:lang w:val="vi-VN"/>
        </w:rPr>
      </w:r>
      <w:r>
        <w:rPr>
          <w:noProof/>
          <w:lang w:val="vi-VN"/>
        </w:rPr>
        <w:pict>
          <v:shape id="_x0000_s1044" type="#_x0000_t202" style="width:438.95pt;height:40.9pt;mso-position-horizontal-relative:char;mso-position-vertical-relative:line">
            <v:textbox style="mso-next-textbox:#_x0000_s1044">
              <w:txbxContent>
                <w:p w:rsidR="0073736F" w:rsidRPr="000072CF" w:rsidRDefault="0073736F" w:rsidP="00506577">
                  <w:pPr>
                    <w:pStyle w:val="code"/>
                    <w:rPr>
                      <w:highlight w:val="white"/>
                    </w:rPr>
                  </w:pPr>
                  <w:r w:rsidRPr="000072CF">
                    <w:rPr>
                      <w:highlight w:val="white"/>
                    </w:rPr>
                    <w:t xml:space="preserve">// </w:t>
                  </w:r>
                  <w:r w:rsidR="000072CF" w:rsidRPr="000072CF">
                    <w:rPr>
                      <w:highlight w:val="white"/>
                    </w:rPr>
                    <w:t>4</w:t>
                  </w:r>
                  <w:r w:rsidRPr="000072CF">
                    <w:rPr>
                      <w:highlight w:val="white"/>
                    </w:rPr>
                    <w:t xml:space="preserve"> bones</w:t>
                  </w:r>
                </w:p>
                <w:p w:rsidR="0073736F" w:rsidRPr="000072CF" w:rsidRDefault="000072CF" w:rsidP="00506577">
                  <w:pPr>
                    <w:pStyle w:val="code"/>
                  </w:pPr>
                  <w:r w:rsidRPr="000072CF">
                    <w:rPr>
                      <w:highlight w:val="white"/>
                    </w:rPr>
                    <w:t>string[] boneNames = new string[] { "root", "lowerback", "upperback",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927F74" w:rsidP="00021201">
      <w:pPr>
        <w:pStyle w:val="000-Noi-Dung"/>
        <w:ind w:firstLine="0"/>
        <w:rPr>
          <w:noProof/>
          <w:lang w:val="vi-VN"/>
        </w:rPr>
      </w:pPr>
      <w:r w:rsidRPr="00927F74">
        <w:rPr>
          <w:noProof/>
          <w:lang w:val="vi-VN"/>
        </w:rPr>
      </w:r>
      <w:r>
        <w:rPr>
          <w:noProof/>
          <w:lang w:val="vi-VN"/>
        </w:rPr>
        <w:pict>
          <v:shape id="_x0000_s1043" type="#_x0000_t202" style="width:438.95pt;height:60.2pt;mso-position-horizontal-relative:char;mso-position-vertical-relative:line">
            <v:textbox style="mso-next-textbox:#_x0000_s1043">
              <w:txbxContent>
                <w:p w:rsidR="00021201" w:rsidRPr="00021201" w:rsidRDefault="00021201" w:rsidP="00506577">
                  <w:pPr>
                    <w:pStyle w:val="code"/>
                    <w:rPr>
                      <w:highlight w:val="white"/>
                    </w:rPr>
                  </w:pPr>
                  <w:r w:rsidRPr="00021201">
                    <w:rPr>
                      <w:highlight w:val="white"/>
                    </w:rPr>
                    <w:t>// 7 bones</w:t>
                  </w:r>
                </w:p>
                <w:p w:rsidR="00021201" w:rsidRPr="00021201" w:rsidRDefault="0002120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927F74" w:rsidP="00D92BCB">
      <w:pPr>
        <w:pStyle w:val="000-Noi-Dung"/>
        <w:ind w:firstLine="0"/>
        <w:rPr>
          <w:noProof/>
          <w:lang w:val="vi-VN"/>
        </w:rPr>
      </w:pPr>
      <w:r w:rsidRPr="00927F74">
        <w:rPr>
          <w:noProof/>
          <w:lang w:val="vi-VN"/>
        </w:rPr>
      </w:r>
      <w:r>
        <w:rPr>
          <w:noProof/>
          <w:lang w:val="vi-VN"/>
        </w:rPr>
        <w:pict>
          <v:shape id="_x0000_s1042" type="#_x0000_t202" style="width:438.95pt;height:73.7pt;mso-position-horizontal-relative:char;mso-position-vertical-relative:line">
            <v:textbox style="mso-next-textbox:#_x0000_s1042">
              <w:txbxContent>
                <w:p w:rsidR="00D92BCB" w:rsidRPr="00021201" w:rsidRDefault="00D92BCB" w:rsidP="00506577">
                  <w:pPr>
                    <w:pStyle w:val="code"/>
                    <w:rPr>
                      <w:highlight w:val="white"/>
                    </w:rPr>
                  </w:pPr>
                  <w:r w:rsidRPr="00021201">
                    <w:rPr>
                      <w:highlight w:val="white"/>
                    </w:rPr>
                    <w:t xml:space="preserve">// </w:t>
                  </w:r>
                  <w:r w:rsidR="00920846">
                    <w:rPr>
                      <w:highlight w:val="white"/>
                    </w:rPr>
                    <w:t>13</w:t>
                  </w:r>
                  <w:r w:rsidRPr="00021201">
                    <w:rPr>
                      <w:highlight w:val="white"/>
                    </w:rPr>
                    <w:t xml:space="preserve"> bones</w:t>
                  </w:r>
                </w:p>
                <w:p w:rsidR="00D92BCB" w:rsidRPr="00ED7678" w:rsidRDefault="00ED7678"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927F74" w:rsidP="008538C9">
      <w:pPr>
        <w:pStyle w:val="000-Noi-Dung"/>
        <w:ind w:firstLine="0"/>
        <w:rPr>
          <w:noProof/>
          <w:lang w:val="vi-VN"/>
        </w:rPr>
      </w:pPr>
      <w:r w:rsidRPr="00927F74">
        <w:rPr>
          <w:noProof/>
          <w:lang w:val="vi-VN"/>
        </w:rPr>
      </w:r>
      <w:r>
        <w:rPr>
          <w:noProof/>
          <w:lang w:val="vi-VN"/>
        </w:rPr>
        <w:pict>
          <v:shape id="_x0000_s1041" type="#_x0000_t202" style="width:438.95pt;height:91.15pt;mso-position-horizontal-relative:char;mso-position-vertical-relative:line">
            <v:textbox style="mso-next-textbox:#_x0000_s1041">
              <w:txbxContent>
                <w:p w:rsidR="00B50081" w:rsidRPr="00480940" w:rsidRDefault="00B50081" w:rsidP="00506577">
                  <w:pPr>
                    <w:pStyle w:val="code"/>
                    <w:rPr>
                      <w:highlight w:val="white"/>
                    </w:rPr>
                  </w:pPr>
                  <w:r w:rsidRPr="00480940">
                    <w:rPr>
                      <w:highlight w:val="white"/>
                    </w:rPr>
                    <w:t>// 23 bones</w:t>
                  </w:r>
                </w:p>
                <w:p w:rsidR="00B50081" w:rsidRPr="00480940" w:rsidRDefault="00480940"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2D305F">
      <w:pPr>
        <w:pStyle w:val="Heading3"/>
        <w:rPr>
          <w:lang w:val="vi-VN"/>
        </w:rPr>
      </w:pPr>
      <w:bookmarkStart w:id="133" w:name="_Toc422784209"/>
      <w:r w:rsidRPr="00E13387">
        <w:rPr>
          <w:lang w:val="vi-VN"/>
        </w:rPr>
        <w:lastRenderedPageBreak/>
        <w:t>PCA</w:t>
      </w:r>
      <w:bookmarkEnd w:id="133"/>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2D305F">
      <w:pPr>
        <w:pStyle w:val="HinhC2"/>
      </w:pPr>
      <w:bookmarkStart w:id="134" w:name="_Toc422783330"/>
      <w:r w:rsidRPr="00E13387">
        <w:t>Mô hình trích chọn đặc tính dùng PCA</w:t>
      </w:r>
      <w:bookmarkEnd w:id="134"/>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7147FF" w:rsidRPr="00E13387">
        <w:rPr>
          <w:noProof/>
          <w:lang w:val="vi-VN"/>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927F74" w:rsidP="00A11C87">
      <w:pPr>
        <w:pStyle w:val="000-Noi-Dung"/>
        <w:ind w:firstLine="0"/>
        <w:rPr>
          <w:noProof/>
          <w:lang w:val="vi-VN"/>
        </w:rPr>
      </w:pPr>
      <w:r w:rsidRPr="00927F74">
        <w:rPr>
          <w:noProof/>
          <w:lang w:val="vi-VN"/>
        </w:rPr>
      </w:r>
      <w:r>
        <w:rPr>
          <w:noProof/>
          <w:lang w:val="vi-VN"/>
        </w:rPr>
        <w:pict>
          <v:shape id="_x0000_s1040" type="#_x0000_t202" style="width:438.95pt;height:294.75pt;mso-position-horizontal-relative:char;mso-position-vertical-relative:line">
            <v:textbox style="mso-next-textbox:#_x0000_s1040">
              <w:txbxContent>
                <w:p w:rsidR="0014669F" w:rsidRPr="00AD7B88" w:rsidRDefault="0004477E" w:rsidP="00840264">
                  <w:pPr>
                    <w:pStyle w:val="code"/>
                    <w:rPr>
                      <w:noProof/>
                      <w:highlight w:val="white"/>
                    </w:rPr>
                  </w:pPr>
                  <w:r>
                    <w:rPr>
                      <w:noProof/>
                      <w:highlight w:val="white"/>
                    </w:rPr>
                    <w:t xml:space="preserve">class </w:t>
                  </w:r>
                  <w:r w:rsidR="0014669F" w:rsidRPr="00AD7B88">
                    <w:rPr>
                      <w:noProof/>
                      <w:highlight w:val="white"/>
                    </w:rPr>
                    <w:t>PCA</w:t>
                  </w:r>
                </w:p>
                <w:p w:rsidR="0014669F" w:rsidRPr="00AD7B88" w:rsidRDefault="0014669F" w:rsidP="00840264">
                  <w:pPr>
                    <w:pStyle w:val="code"/>
                    <w:rPr>
                      <w:noProof/>
                      <w:highlight w:val="white"/>
                    </w:rPr>
                  </w:pPr>
                  <w:r w:rsidRPr="00AD7B88">
                    <w:rPr>
                      <w:noProof/>
                      <w:highlight w:val="white"/>
                    </w:rPr>
                    <w:t>{</w:t>
                  </w:r>
                </w:p>
                <w:p w:rsidR="0014669F" w:rsidRPr="00AD7B88" w:rsidRDefault="0014669F" w:rsidP="00840264">
                  <w:pPr>
                    <w:pStyle w:val="code"/>
                    <w:rPr>
                      <w:noProof/>
                      <w:highlight w:val="white"/>
                    </w:rPr>
                  </w:pPr>
                  <w:r w:rsidRPr="00AD7B88">
                    <w:rPr>
                      <w:noProof/>
                      <w:highlight w:val="white"/>
                    </w:rPr>
                    <w:t xml:space="preserve">    KernelPrincipalComponentAnalysis PCAModel;</w:t>
                  </w:r>
                </w:p>
                <w:p w:rsidR="0014669F" w:rsidRPr="00AD7B88" w:rsidRDefault="0004477E" w:rsidP="00840264">
                  <w:pPr>
                    <w:pStyle w:val="code"/>
                    <w:rPr>
                      <w:noProof/>
                      <w:highlight w:val="white"/>
                    </w:rPr>
                  </w:pPr>
                  <w:r>
                    <w:rPr>
                      <w:noProof/>
                      <w:highlight w:val="white"/>
                    </w:rPr>
                    <w:t xml:space="preserve">    public </w:t>
                  </w:r>
                  <w:r w:rsidR="0014669F" w:rsidRPr="00AD7B88">
                    <w:rPr>
                      <w:noProof/>
                      <w:highlight w:val="white"/>
                    </w:rPr>
                    <w:t>PCA(double[,] trainingData)</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 Create a new linear kernel</w:t>
                  </w:r>
                </w:p>
                <w:p w:rsidR="0014669F" w:rsidRPr="00AD7B88" w:rsidRDefault="0014669F" w:rsidP="00840264">
                  <w:pPr>
                    <w:pStyle w:val="code"/>
                    <w:rPr>
                      <w:noProof/>
                      <w:highlight w:val="white"/>
                    </w:rPr>
                  </w:pPr>
                  <w:r w:rsidRPr="00AD7B88">
                    <w:rPr>
                      <w:noProof/>
                      <w:highlight w:val="white"/>
                    </w:rPr>
                    <w:t xml:space="preserve">        IKernel kernel = new Linear();</w:t>
                  </w:r>
                </w:p>
                <w:p w:rsidR="0014669F" w:rsidRPr="00AD7B88" w:rsidRDefault="0014669F" w:rsidP="00840264">
                  <w:pPr>
                    <w:pStyle w:val="code"/>
                    <w:rPr>
                      <w:noProof/>
                      <w:highlight w:val="white"/>
                    </w:rPr>
                  </w:pPr>
                  <w:r w:rsidRPr="00AD7B88">
                    <w:rPr>
                      <w:noProof/>
                      <w:highlight w:val="white"/>
                    </w:rPr>
                    <w:t xml:space="preserve">        // Creates the Kernel Principal Component Analysis of the given data</w:t>
                  </w:r>
                </w:p>
                <w:p w:rsidR="0014669F" w:rsidRPr="00AD7B88" w:rsidRDefault="0014669F" w:rsidP="00840264">
                  <w:pPr>
                    <w:pStyle w:val="code"/>
                    <w:rPr>
                      <w:noProof/>
                      <w:highlight w:val="white"/>
                    </w:rPr>
                  </w:pPr>
                  <w:r w:rsidRPr="00AD7B88">
                    <w:rPr>
                      <w:noProof/>
                      <w:highlight w:val="white"/>
                    </w:rPr>
                    <w:t xml:space="preserve">        PCAModel = new KernelPrincipalComponentAnalysis(trainingData, kernel);</w:t>
                  </w:r>
                </w:p>
                <w:p w:rsidR="0014669F" w:rsidRPr="00AD7B88" w:rsidRDefault="0014669F" w:rsidP="00840264">
                  <w:pPr>
                    <w:pStyle w:val="code"/>
                    <w:rPr>
                      <w:noProof/>
                      <w:highlight w:val="white"/>
                    </w:rPr>
                  </w:pPr>
                  <w:r w:rsidRPr="00AD7B88">
                    <w:rPr>
                      <w:noProof/>
                      <w:highlight w:val="white"/>
                    </w:rPr>
                    <w:t xml:space="preserve">        // Compute the Kernel Principal Component Analysis</w:t>
                  </w:r>
                </w:p>
                <w:p w:rsidR="0014669F" w:rsidRPr="00AD7B88" w:rsidRDefault="0014669F" w:rsidP="00840264">
                  <w:pPr>
                    <w:pStyle w:val="code"/>
                    <w:rPr>
                      <w:noProof/>
                      <w:highlight w:val="white"/>
                    </w:rPr>
                  </w:pPr>
                  <w:r w:rsidRPr="00AD7B88">
                    <w:rPr>
                      <w:noProof/>
                      <w:highlight w:val="white"/>
                    </w:rPr>
                    <w:t xml:space="preserve">        PCAModel.Compute();</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public double[] Transform(double[] data, int dimensions)</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return PCAModel.Transform(data, dimensions);</w:t>
                  </w:r>
                </w:p>
                <w:p w:rsidR="0014669F" w:rsidRPr="00AD7B88" w:rsidRDefault="0014669F" w:rsidP="00840264">
                  <w:pPr>
                    <w:pStyle w:val="code"/>
                    <w:rPr>
                      <w:noProof/>
                      <w:highlight w:val="white"/>
                    </w:rPr>
                  </w:pPr>
                  <w:r w:rsidRPr="00AD7B88">
                    <w:rPr>
                      <w:noProof/>
                      <w:highlight w:val="white"/>
                    </w:rPr>
                    <w:t xml:space="preserve">    }</w:t>
                  </w:r>
                </w:p>
                <w:p w:rsidR="000C1E07" w:rsidRPr="00AD7B88" w:rsidRDefault="0014669F"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927F74" w:rsidP="0075537D">
      <w:pPr>
        <w:pStyle w:val="000-Noi-Dung"/>
        <w:ind w:firstLine="0"/>
        <w:rPr>
          <w:lang w:val="vi-VN"/>
        </w:rPr>
      </w:pPr>
      <w:r w:rsidRPr="00927F74">
        <w:rPr>
          <w:noProof/>
          <w:lang w:val="vi-VN"/>
        </w:rPr>
      </w:r>
      <w:r>
        <w:rPr>
          <w:noProof/>
          <w:lang w:val="vi-VN"/>
        </w:rPr>
        <w:pict>
          <v:shape id="_x0000_s1039" type="#_x0000_t202" style="width:438.95pt;height:75.55pt;mso-position-horizontal-relative:char;mso-position-vertical-relative:line">
            <v:textbox style="mso-next-textbox:#_x0000_s1039">
              <w:txbxContent>
                <w:p w:rsidR="00D30BCA" w:rsidRPr="00D30BCA" w:rsidRDefault="00D30BCA" w:rsidP="00840264">
                  <w:pPr>
                    <w:pStyle w:val="code"/>
                    <w:rPr>
                      <w:noProof/>
                      <w:highlight w:val="white"/>
                    </w:rPr>
                  </w:pPr>
                  <w:r w:rsidRPr="00D30BCA">
                    <w:rPr>
                      <w:noProof/>
                      <w:highlight w:val="white"/>
                    </w:rPr>
                    <w:t>// Create PCA model</w:t>
                  </w:r>
                </w:p>
                <w:p w:rsidR="00D30BCA" w:rsidRPr="00D30BCA" w:rsidRDefault="00B24863" w:rsidP="00840264">
                  <w:pPr>
                    <w:pStyle w:val="code"/>
                    <w:rPr>
                      <w:noProof/>
                      <w:highlight w:val="white"/>
                    </w:rPr>
                  </w:pPr>
                  <w:r>
                    <w:rPr>
                      <w:noProof/>
                      <w:highlight w:val="white"/>
                    </w:rPr>
                    <w:t xml:space="preserve">PCA pca = new </w:t>
                  </w:r>
                  <w:r w:rsidR="00D30BCA" w:rsidRPr="00D30BCA">
                    <w:rPr>
                      <w:noProof/>
                      <w:highlight w:val="white"/>
                    </w:rPr>
                    <w:t>PCA(trainingData);</w:t>
                  </w:r>
                </w:p>
                <w:p w:rsidR="00D30BCA" w:rsidRPr="00D30BCA" w:rsidRDefault="00D30BCA" w:rsidP="00840264">
                  <w:pPr>
                    <w:pStyle w:val="code"/>
                    <w:rPr>
                      <w:noProof/>
                      <w:highlight w:val="white"/>
                    </w:rPr>
                  </w:pPr>
                  <w:r w:rsidRPr="00D30BCA">
                    <w:rPr>
                      <w:noProof/>
                      <w:highlight w:val="white"/>
                    </w:rPr>
                    <w:t>// Transfrom data</w:t>
                  </w:r>
                </w:p>
                <w:p w:rsidR="000E72D5" w:rsidRPr="00D30BCA" w:rsidRDefault="00D30BCA"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2D305F">
      <w:pPr>
        <w:pStyle w:val="Heading3"/>
        <w:rPr>
          <w:lang w:val="vi-VN"/>
        </w:rPr>
      </w:pPr>
      <w:bookmarkStart w:id="135" w:name="_Toc422784210"/>
      <w:r w:rsidRPr="00E13387">
        <w:rPr>
          <w:lang w:val="vi-VN"/>
        </w:rPr>
        <w:t>LDA</w:t>
      </w:r>
      <w:bookmarkEnd w:id="135"/>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C54B4E" w:rsidRPr="00E13387">
        <w:rPr>
          <w:noProof/>
          <w:lang w:val="vi-VN"/>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2D305F">
      <w:pPr>
        <w:pStyle w:val="HinhC2"/>
      </w:pPr>
      <w:bookmarkStart w:id="136" w:name="_Toc422783331"/>
      <w:r w:rsidRPr="00E13387">
        <w:t>Mô hình trích chọn đặc tính dùng LDA</w:t>
      </w:r>
      <w:bookmarkEnd w:id="136"/>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927F74" w:rsidP="00F55952">
      <w:pPr>
        <w:pStyle w:val="000-Noi-Dung"/>
        <w:ind w:firstLine="0"/>
        <w:rPr>
          <w:noProof/>
          <w:lang w:val="vi-VN"/>
        </w:rPr>
      </w:pPr>
      <w:r w:rsidRPr="00927F74">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031CFC" w:rsidRPr="00492881" w:rsidRDefault="00031CFC" w:rsidP="0094513E">
                  <w:pPr>
                    <w:pStyle w:val="code"/>
                    <w:rPr>
                      <w:highlight w:val="white"/>
                    </w:rPr>
                  </w:pPr>
                  <w:r w:rsidRPr="00492881">
                    <w:rPr>
                      <w:highlight w:val="white"/>
                    </w:rPr>
                    <w:t>class LDA</w:t>
                  </w:r>
                </w:p>
                <w:p w:rsidR="00031CFC" w:rsidRPr="00492881" w:rsidRDefault="00031CFC" w:rsidP="0094513E">
                  <w:pPr>
                    <w:pStyle w:val="code"/>
                    <w:rPr>
                      <w:highlight w:val="white"/>
                    </w:rPr>
                  </w:pPr>
                  <w:r w:rsidRPr="00492881">
                    <w:rPr>
                      <w:highlight w:val="white"/>
                    </w:rPr>
                    <w:t>{</w:t>
                  </w:r>
                </w:p>
                <w:p w:rsidR="00031CFC" w:rsidRPr="00492881" w:rsidRDefault="00031CFC" w:rsidP="0094513E">
                  <w:pPr>
                    <w:pStyle w:val="code"/>
                    <w:rPr>
                      <w:highlight w:val="white"/>
                    </w:rPr>
                  </w:pPr>
                  <w:r w:rsidRPr="00492881">
                    <w:rPr>
                      <w:highlight w:val="white"/>
                    </w:rPr>
                    <w:t xml:space="preserve">    private KernelDiscriminantAnalysis LDAModel;</w:t>
                  </w:r>
                </w:p>
                <w:p w:rsidR="00031CFC" w:rsidRPr="00492881" w:rsidRDefault="00031CFC" w:rsidP="0094513E">
                  <w:pPr>
                    <w:pStyle w:val="code"/>
                    <w:rPr>
                      <w:highlight w:val="white"/>
                    </w:rPr>
                  </w:pPr>
                  <w:r w:rsidRPr="00492881">
                    <w:rPr>
                      <w:highlight w:val="white"/>
                    </w:rPr>
                    <w:t xml:space="preserve">    public</w:t>
                  </w:r>
                  <w:r w:rsidR="00266E4D" w:rsidRPr="00492881">
                    <w:rPr>
                      <w:highlight w:val="white"/>
                    </w:rPr>
                    <w:t xml:space="preserve"> </w:t>
                  </w:r>
                  <w:r w:rsidRPr="00492881">
                    <w:rPr>
                      <w:highlight w:val="white"/>
                    </w:rPr>
                    <w:t>LDA(double[,] trainingData, int[] dataLabel)</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w:t>
                  </w:r>
                  <w:r w:rsidR="008310F2" w:rsidRPr="00492881">
                    <w:rPr>
                      <w:highlight w:val="white"/>
                    </w:rPr>
                    <w:t xml:space="preserve">  </w:t>
                  </w:r>
                  <w:r w:rsidRPr="00492881">
                    <w:rPr>
                      <w:highlight w:val="white"/>
                    </w:rPr>
                    <w:t>// use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IKernel kernel = new Linear();</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 Then, we will create a KDA using this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 = new KernelDiscriminantAnalysis(trainingData, dataLabel,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LDAModel.Compute(); // Compute the analysis</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public double[] transform(double[] data, int dimensions)</w:t>
                  </w:r>
                </w:p>
                <w:p w:rsidR="00031CFC" w:rsidRPr="00492881" w:rsidRDefault="00031CFC" w:rsidP="0094513E">
                  <w:pPr>
                    <w:pStyle w:val="code"/>
                    <w:rPr>
                      <w:highlight w:val="white"/>
                    </w:rPr>
                  </w:pPr>
                  <w:r w:rsidRPr="00492881">
                    <w:rPr>
                      <w:highlight w:val="white"/>
                    </w:rPr>
                    <w:t xml:space="preserve">    {</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return LDAModel.Transform(data, dimensions);</w:t>
                  </w:r>
                </w:p>
                <w:p w:rsidR="00031CFC" w:rsidRPr="00492881" w:rsidRDefault="008310F2" w:rsidP="0094513E">
                  <w:pPr>
                    <w:pStyle w:val="code"/>
                    <w:rPr>
                      <w:highlight w:val="white"/>
                    </w:rPr>
                  </w:pPr>
                  <w:r w:rsidRPr="00492881">
                    <w:rPr>
                      <w:highlight w:val="white"/>
                    </w:rPr>
                    <w:t xml:space="preserve">    }</w:t>
                  </w:r>
                </w:p>
                <w:p w:rsidR="00CE4548" w:rsidRPr="00492881" w:rsidRDefault="00031CFC"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927F74" w:rsidP="000C60E8">
      <w:pPr>
        <w:pStyle w:val="000-Noi-Dung"/>
        <w:ind w:firstLine="0"/>
        <w:rPr>
          <w:noProof/>
          <w:lang w:val="vi-VN"/>
        </w:rPr>
      </w:pPr>
      <w:r w:rsidRPr="00927F74">
        <w:rPr>
          <w:noProof/>
          <w:lang w:val="vi-VN"/>
        </w:rPr>
      </w:r>
      <w:r>
        <w:rPr>
          <w:noProof/>
          <w:lang w:val="vi-VN"/>
        </w:rPr>
        <w:pict>
          <v:shape id="_x0000_s1037" type="#_x0000_t202" style="width:438.95pt;height:76.45pt;mso-position-horizontal-relative:char;mso-position-vertical-relative:line">
            <v:textbox style="mso-next-textbox:#_x0000_s1037">
              <w:txbxContent>
                <w:p w:rsidR="00551FD3" w:rsidRPr="00D20051" w:rsidRDefault="00551FD3" w:rsidP="00255A15">
                  <w:pPr>
                    <w:pStyle w:val="code"/>
                    <w:rPr>
                      <w:highlight w:val="white"/>
                    </w:rPr>
                  </w:pPr>
                  <w:r w:rsidRPr="00D20051">
                    <w:rPr>
                      <w:highlight w:val="white"/>
                    </w:rPr>
                    <w:t>// Create LDA model</w:t>
                  </w:r>
                </w:p>
                <w:p w:rsidR="00551FD3" w:rsidRPr="00D20051" w:rsidRDefault="00551FD3" w:rsidP="00255A15">
                  <w:pPr>
                    <w:pStyle w:val="code"/>
                    <w:rPr>
                      <w:highlight w:val="white"/>
                    </w:rPr>
                  </w:pPr>
                  <w:r w:rsidRPr="00D20051">
                    <w:rPr>
                      <w:highlight w:val="white"/>
                    </w:rPr>
                    <w:t>LDA lda = new LDA(trainingData, dataLabel);</w:t>
                  </w:r>
                </w:p>
                <w:p w:rsidR="00551FD3" w:rsidRPr="00D20051" w:rsidRDefault="00551FD3" w:rsidP="00255A15">
                  <w:pPr>
                    <w:pStyle w:val="code"/>
                    <w:rPr>
                      <w:highlight w:val="white"/>
                    </w:rPr>
                  </w:pPr>
                  <w:r w:rsidRPr="00D20051">
                    <w:rPr>
                      <w:highlight w:val="white"/>
                    </w:rPr>
                    <w:t>// Transform data</w:t>
                  </w:r>
                </w:p>
                <w:p w:rsidR="00551FD3" w:rsidRPr="00D20051" w:rsidRDefault="00551FD3" w:rsidP="00255A15">
                  <w:pPr>
                    <w:pStyle w:val="code"/>
                  </w:pPr>
                  <w:r w:rsidRPr="00D20051">
                    <w:rPr>
                      <w:highlight w:val="white"/>
                    </w:rPr>
                    <w:t>double[] result = lda.transform(data,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E9086B" w:rsidRPr="00E13387">
        <w:rPr>
          <w:lang w:val="vi-VN"/>
        </w:rPr>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671DB" w:rsidP="002D305F">
      <w:pPr>
        <w:pStyle w:val="Heading2"/>
      </w:pPr>
      <w:bookmarkStart w:id="137" w:name="_Toc422784211"/>
      <w:r w:rsidRPr="00E13387">
        <w:t>Học máy</w:t>
      </w:r>
      <w:bookmarkEnd w:id="137"/>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EF509D" w:rsidRPr="00E13387">
        <w:rPr>
          <w:noProof/>
          <w:lang w:val="vi-VN"/>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w:t>
      </w:r>
      <w:r w:rsidR="00380C3A" w:rsidRPr="00E13387">
        <w:rPr>
          <w:noProof/>
          <w:lang w:val="vi-VN"/>
        </w:rPr>
        <w:lastRenderedPageBreak/>
        <w:t>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2D305F">
      <w:pPr>
        <w:pStyle w:val="HinhC2"/>
      </w:pPr>
      <w:bookmarkStart w:id="138" w:name="_Toc420737885"/>
      <w:bookmarkStart w:id="139" w:name="_Toc421372518"/>
      <w:bookmarkStart w:id="140" w:name="_Toc422783332"/>
      <w:r w:rsidRPr="00E13387">
        <w:t>Không thể phân chia dữ liệu bằng một siêu phẳng tuyến tính</w:t>
      </w:r>
      <w:bookmarkEnd w:id="138"/>
      <w:bookmarkEnd w:id="139"/>
      <w:bookmarkEnd w:id="140"/>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2D305F">
      <w:pPr>
        <w:pStyle w:val="HinhC2"/>
      </w:pPr>
      <w:bookmarkStart w:id="141" w:name="_Toc422783333"/>
      <w:r w:rsidRPr="00E13387">
        <w:t>Mô hình học máy</w:t>
      </w:r>
      <w:bookmarkEnd w:id="141"/>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927F74" w:rsidP="00FD280A">
      <w:pPr>
        <w:pStyle w:val="000-Noi-Dung"/>
        <w:ind w:firstLine="0"/>
        <w:rPr>
          <w:noProof/>
          <w:lang w:val="vi-VN"/>
        </w:rPr>
      </w:pPr>
      <w:r w:rsidRPr="00927F74">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D23B55" w:rsidRPr="00D23B55" w:rsidRDefault="00D23B55" w:rsidP="00C0015F">
                  <w:pPr>
                    <w:pStyle w:val="code"/>
                    <w:rPr>
                      <w:highlight w:val="white"/>
                    </w:rPr>
                  </w:pPr>
                  <w:r w:rsidRPr="00D23B55">
                    <w:rPr>
                      <w:highlight w:val="white"/>
                    </w:rPr>
                    <w:t>// Create a new Linear kernel</w:t>
                  </w:r>
                </w:p>
                <w:p w:rsidR="00D23B55" w:rsidRPr="00D23B55" w:rsidRDefault="00D23B55" w:rsidP="00C0015F">
                  <w:pPr>
                    <w:pStyle w:val="code"/>
                    <w:rPr>
                      <w:highlight w:val="white"/>
                    </w:rPr>
                  </w:pPr>
                  <w:r w:rsidRPr="00D23B55">
                    <w:rPr>
                      <w:highlight w:val="white"/>
                    </w:rPr>
                    <w:t>IKernel kernel = new Linear();</w:t>
                  </w:r>
                </w:p>
                <w:p w:rsidR="00D23B55" w:rsidRPr="00D23B55" w:rsidRDefault="00D23B55" w:rsidP="00C0015F">
                  <w:pPr>
                    <w:pStyle w:val="code"/>
                    <w:rPr>
                      <w:highlight w:val="white"/>
                    </w:rPr>
                  </w:pPr>
                  <w:r w:rsidRPr="00D23B55">
                    <w:rPr>
                      <w:highlight w:val="white"/>
                    </w:rPr>
                    <w:t>// Create a new Multi-class Support Vector Machine</w:t>
                  </w:r>
                </w:p>
                <w:p w:rsidR="00D23B55" w:rsidRPr="00D23B55" w:rsidRDefault="00D23B55" w:rsidP="00C0015F">
                  <w:pPr>
                    <w:pStyle w:val="code"/>
                    <w:rPr>
                      <w:highlight w:val="white"/>
                    </w:rPr>
                  </w:pPr>
                  <w:r w:rsidRPr="00D23B55">
                    <w:rPr>
                      <w:highlight w:val="white"/>
                    </w:rPr>
                    <w:t>var machine = new MulticlassSupportVectorMachine</w:t>
                  </w:r>
                  <w:r w:rsidR="00B05F79">
                    <w:rPr>
                      <w:highlight w:val="white"/>
                    </w:rPr>
                    <w:t>(dimensions, kernel, num</w:t>
                  </w:r>
                  <w:r w:rsidRPr="00D23B55">
                    <w:rPr>
                      <w:highlight w:val="white"/>
                    </w:rPr>
                    <w:t>Classes);</w:t>
                  </w:r>
                </w:p>
                <w:p w:rsidR="00D23B55" w:rsidRPr="00D23B55" w:rsidRDefault="00D23B55" w:rsidP="00C0015F">
                  <w:pPr>
                    <w:pStyle w:val="code"/>
                    <w:rPr>
                      <w:highlight w:val="white"/>
                    </w:rPr>
                  </w:pPr>
                  <w:r w:rsidRPr="00D23B55">
                    <w:rPr>
                      <w:highlight w:val="white"/>
                    </w:rPr>
                    <w:t>// Create the Multi-class learning algorithm for the machine</w:t>
                  </w:r>
                </w:p>
                <w:p w:rsidR="00D23B55" w:rsidRPr="00D23B55" w:rsidRDefault="00D23B55" w:rsidP="00C0015F">
                  <w:pPr>
                    <w:pStyle w:val="code"/>
                    <w:rPr>
                      <w:highlight w:val="white"/>
                    </w:rPr>
                  </w:pPr>
                  <w:r w:rsidRPr="00D23B55">
                    <w:rPr>
                      <w:highlight w:val="white"/>
                    </w:rPr>
                    <w:t xml:space="preserve">var teacher = new MulticlassSupportVectorLearning(machine, trainingData, </w:t>
                  </w:r>
                  <w:r w:rsidR="001F2CC5">
                    <w:rPr>
                      <w:highlight w:val="white"/>
                    </w:rPr>
                    <w:t>l</w:t>
                  </w:r>
                  <w:r w:rsidRPr="00D23B55">
                    <w:rPr>
                      <w:highlight w:val="white"/>
                    </w:rPr>
                    <w:t>abel</w:t>
                  </w:r>
                  <w:r w:rsidR="001F2CC5">
                    <w:rPr>
                      <w:highlight w:val="white"/>
                    </w:rPr>
                    <w:t>s</w:t>
                  </w:r>
                  <w:r w:rsidRPr="00D23B55">
                    <w:rPr>
                      <w:highlight w:val="white"/>
                    </w:rPr>
                    <w:t>);</w:t>
                  </w:r>
                </w:p>
                <w:p w:rsidR="00D23B55" w:rsidRPr="00D23B55" w:rsidRDefault="00D23B55" w:rsidP="00C0015F">
                  <w:pPr>
                    <w:pStyle w:val="code"/>
                    <w:rPr>
                      <w:highlight w:val="white"/>
                    </w:rPr>
                  </w:pPr>
                  <w:r w:rsidRPr="00D23B55">
                    <w:rPr>
                      <w:highlight w:val="white"/>
                    </w:rPr>
                    <w:t>// Configure the learning algorithm to use SMO to train the</w:t>
                  </w:r>
                </w:p>
                <w:p w:rsidR="00D23B55" w:rsidRPr="00D23B55" w:rsidRDefault="00D23B55" w:rsidP="00C0015F">
                  <w:pPr>
                    <w:pStyle w:val="code"/>
                    <w:rPr>
                      <w:highlight w:val="white"/>
                    </w:rPr>
                  </w:pPr>
                  <w:r w:rsidRPr="00D23B55">
                    <w:rPr>
                      <w:highlight w:val="white"/>
                    </w:rPr>
                    <w:t>//  underlying SVMs in each of the binary class subproblems.</w:t>
                  </w:r>
                </w:p>
                <w:p w:rsidR="00D23B55" w:rsidRPr="00D23B55" w:rsidRDefault="00D23B55" w:rsidP="00C0015F">
                  <w:pPr>
                    <w:pStyle w:val="code"/>
                    <w:rPr>
                      <w:highlight w:val="white"/>
                    </w:rPr>
                  </w:pPr>
                  <w:r w:rsidRPr="00D23B55">
                    <w:rPr>
                      <w:highlight w:val="white"/>
                    </w:rPr>
                    <w:t>teacher.Algorithm = (svm, classInputs, classOutputs, i, j) =&gt;</w:t>
                  </w:r>
                </w:p>
                <w:p w:rsidR="00D23B55" w:rsidRPr="00D23B55" w:rsidRDefault="00D23B55" w:rsidP="00C0015F">
                  <w:pPr>
                    <w:pStyle w:val="code"/>
                    <w:rPr>
                      <w:highlight w:val="white"/>
                    </w:rPr>
                  </w:pPr>
                  <w:r w:rsidRPr="00D23B55">
                    <w:rPr>
                      <w:highlight w:val="white"/>
                    </w:rPr>
                    <w:t xml:space="preserve">    new SequentialMinimalOptimization(svm, classInputs, classOutputs);</w:t>
                  </w:r>
                </w:p>
                <w:p w:rsidR="00D23B55" w:rsidRPr="00D23B55" w:rsidRDefault="00D23B55" w:rsidP="00C0015F">
                  <w:pPr>
                    <w:pStyle w:val="code"/>
                    <w:rPr>
                      <w:highlight w:val="white"/>
                    </w:rPr>
                  </w:pPr>
                  <w:r w:rsidRPr="00D23B55">
                    <w:rPr>
                      <w:highlight w:val="white"/>
                    </w:rPr>
                    <w:t>// Run the learning algorithm</w:t>
                  </w:r>
                </w:p>
                <w:p w:rsidR="00FD280A" w:rsidRPr="00D23B55" w:rsidRDefault="00D23B55" w:rsidP="00C0015F">
                  <w:pPr>
                    <w:pStyle w:val="code"/>
                  </w:pPr>
                  <w:r w:rsidRPr="00D23B55">
                    <w:rPr>
                      <w:highlight w:val="white"/>
                    </w:rPr>
                    <w:t>teacher.Run();</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B5208F" w:rsidRPr="00E13387">
        <w:rPr>
          <w:lang w:val="vi-VN"/>
        </w:rPr>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2579A9" w:rsidRPr="00E13387">
        <w:rPr>
          <w:lang w:val="vi-VN"/>
        </w:rPr>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A969BE" w:rsidRPr="00E13387">
        <w:rPr>
          <w:rFonts w:ascii="Consolas" w:hAnsi="Consolas" w:cs="Consolas"/>
          <w:sz w:val="19"/>
          <w:szCs w:val="19"/>
          <w:lang w:val="vi-VN"/>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9F71C1" w:rsidP="002D305F">
      <w:pPr>
        <w:pStyle w:val="Heading2"/>
      </w:pPr>
      <w:bookmarkStart w:id="142" w:name="_Toc422784212"/>
      <w:r w:rsidRPr="00E13387">
        <w:t>Mô hình nhận dạng</w:t>
      </w:r>
      <w:bookmarkEnd w:id="142"/>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2D305F">
      <w:pPr>
        <w:pStyle w:val="HinhC2"/>
      </w:pPr>
      <w:bookmarkStart w:id="143" w:name="_Toc422783334"/>
      <w:r w:rsidRPr="00E13387">
        <w:t>Mô tả mô hình nhận dạng</w:t>
      </w:r>
      <w:bookmarkEnd w:id="143"/>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612437" w:rsidRPr="00E13387">
        <w:rPr>
          <w:noProof/>
          <w:lang w:val="vi-VN"/>
        </w:rPr>
        <w:t xml:space="preserve"> </w:t>
      </w:r>
      <w:r w:rsidR="00612437" w:rsidRPr="00E13387">
        <w:rPr>
          <w:i/>
          <w:noProof/>
          <w:lang w:val="vi-VN"/>
        </w:rPr>
        <w:t>phương pháp trọng số</w:t>
      </w:r>
      <w:r w:rsidR="00612437" w:rsidRPr="00E13387">
        <w:rPr>
          <w:noProof/>
          <w:lang w:val="vi-VN"/>
        </w:rPr>
        <w:t>.</w:t>
      </w:r>
      <w:r w:rsidR="00AA5DAD" w:rsidRPr="00E13387">
        <w:rPr>
          <w:noProof/>
          <w:lang w:val="vi-VN"/>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A517BE" w:rsidP="002D305F">
      <w:pPr>
        <w:pStyle w:val="Heading2"/>
      </w:pPr>
      <w:bookmarkStart w:id="144" w:name="_Toc422784213"/>
      <w:r w:rsidRPr="00E13387">
        <w:t>Phương pháp trọng số</w:t>
      </w:r>
      <w:bookmarkEnd w:id="144"/>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 xml:space="preserve">Trong trường hợp khác, nếu có hai hay nhiều phương pháp cho ra cùng một hành động thì xác suất để chọn </w:t>
      </w:r>
      <w:r w:rsidR="00F200BA" w:rsidRPr="00E13387">
        <w:rPr>
          <w:noProof/>
          <w:lang w:val="vi-VN"/>
        </w:rPr>
        <w:lastRenderedPageBreak/>
        <w:t>hành động đó làm kết quả cuối cùng bằng tổng các trọng số.</w:t>
      </w:r>
      <w:r w:rsidR="008867A4" w:rsidRPr="00E13387">
        <w:rPr>
          <w:noProof/>
          <w:lang w:val="vi-VN"/>
        </w:rPr>
        <w:t xml:space="preserve"> </w:t>
      </w:r>
      <w:r w:rsidR="00E4424C" w:rsidRPr="00E13387">
        <w:rPr>
          <w:noProof/>
          <w:lang w:val="vi-VN"/>
        </w:rPr>
        <w:t xml:space="preserve">Phương pháp 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Pr="00E13387" w:rsidRDefault="008867A4" w:rsidP="00E82C06">
      <w:pPr>
        <w:pStyle w:val="000-Noi-Dung"/>
        <w:rPr>
          <w:noProof/>
          <w:lang w:val="vi-VN"/>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A3006B" w:rsidRPr="00E13387">
        <w:rPr>
          <w:noProof/>
          <w:lang w:val="vi-VN"/>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D26B5" w:rsidRPr="00E13387">
        <w:rPr>
          <w:noProof/>
          <w:lang w:val="vi-VN"/>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FC052C" w:rsidRPr="00E13387"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13387" w:rsidRDefault="00AE62CE" w:rsidP="00E82C06">
      <w:pPr>
        <w:pStyle w:val="000-Noi-Dung"/>
        <w:rPr>
          <w:noProof/>
          <w:lang w:val="vi-VN"/>
        </w:rPr>
      </w:pPr>
      <w:r w:rsidRPr="00E13387">
        <w:rPr>
          <w:noProof/>
          <w:lang w:val="vi-VN"/>
        </w:rPr>
        <w:t xml:space="preserve">Nhãn </w:t>
      </w:r>
      <m:oMath>
        <m:r>
          <w:rPr>
            <w:rFonts w:ascii="Cambria Math" w:hAnsi="Cambria Math"/>
            <w:noProof/>
            <w:lang w:val="vi-VN"/>
          </w:rPr>
          <m:t>k</m:t>
        </m:r>
      </m:oMath>
      <w:r w:rsidR="008164A9" w:rsidRPr="00E13387">
        <w:rPr>
          <w:noProof/>
          <w:lang w:val="vi-VN"/>
        </w:rPr>
        <w:t xml:space="preserve"> </w:t>
      </w:r>
      <w:r w:rsidRPr="00E13387">
        <w:rPr>
          <w:noProof/>
          <w:lang w:val="vi-VN"/>
        </w:rPr>
        <w:t>cần tìm được xác định như sau:</w:t>
      </w:r>
    </w:p>
    <w:p w:rsidR="005B4D94" w:rsidRPr="00E13387" w:rsidRDefault="00927F74"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2D305F">
      <w:pPr>
        <w:pStyle w:val="HinhC2"/>
      </w:pPr>
      <w:bookmarkStart w:id="145" w:name="_Toc422783335"/>
      <w:r w:rsidRPr="00E13387">
        <w:t>Mô tả phương pháp trọng số</w:t>
      </w:r>
      <w:bookmarkEnd w:id="145"/>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927F74" w:rsidP="00CE71AF">
      <w:pPr>
        <w:pStyle w:val="000-Noi-Dung"/>
        <w:ind w:firstLine="0"/>
        <w:rPr>
          <w:lang w:val="vi-VN"/>
        </w:rPr>
      </w:pPr>
      <w:r w:rsidRPr="00927F74">
        <w:rPr>
          <w:noProof/>
          <w:lang w:val="vi-VN"/>
        </w:rPr>
      </w:r>
      <w:r>
        <w:rPr>
          <w:noProof/>
          <w:lang w:val="vi-VN"/>
        </w:rPr>
        <w:pict>
          <v:shape id="_x0000_s1035" type="#_x0000_t202" style="width:438.95pt;height:262.15pt;mso-position-horizontal-relative:char;mso-position-vertical-relative:line">
            <v:textbox style="mso-next-textbox:#_x0000_s1035">
              <w:txbxContent>
                <w:p w:rsidR="005B485A" w:rsidRPr="005B485A" w:rsidRDefault="005B485A" w:rsidP="005B485A">
                  <w:pPr>
                    <w:pStyle w:val="code"/>
                    <w:rPr>
                      <w:highlight w:val="white"/>
                    </w:rPr>
                  </w:pPr>
                  <w:r w:rsidRPr="005B485A">
                    <w:rPr>
                      <w:highlight w:val="white"/>
                    </w:rPr>
                    <w:t>private int doCombine(int[] f, double[] w)</w:t>
                  </w:r>
                </w:p>
                <w:p w:rsidR="005B485A" w:rsidRPr="005B485A" w:rsidRDefault="005B485A" w:rsidP="005B485A">
                  <w:pPr>
                    <w:pStyle w:val="code"/>
                    <w:rPr>
                      <w:highlight w:val="white"/>
                    </w:rPr>
                  </w:pPr>
                  <w:r w:rsidRPr="005B485A">
                    <w:rPr>
                      <w:highlight w:val="white"/>
                    </w:rPr>
                    <w:t>{</w:t>
                  </w:r>
                </w:p>
                <w:p w:rsidR="005B485A" w:rsidRPr="005B485A" w:rsidRDefault="005B485A" w:rsidP="005B485A">
                  <w:pPr>
                    <w:pStyle w:val="code"/>
                    <w:rPr>
                      <w:highlight w:val="white"/>
                    </w:rPr>
                  </w:pPr>
                  <w:r w:rsidRPr="005B485A">
                    <w:rPr>
                      <w:highlight w:val="white"/>
                    </w:rPr>
                    <w:t xml:space="preserve">    double[] p = new double[numClasses];</w:t>
                  </w:r>
                </w:p>
                <w:p w:rsidR="005B485A" w:rsidRPr="005B485A" w:rsidRDefault="005B485A" w:rsidP="005B485A">
                  <w:pPr>
                    <w:pStyle w:val="code"/>
                    <w:rPr>
                      <w:highlight w:val="white"/>
                    </w:rPr>
                  </w:pPr>
                  <w:r w:rsidRPr="005B485A">
                    <w:rPr>
                      <w:highlight w:val="white"/>
                    </w:rPr>
                    <w:t xml:space="preserve">    int size = f.Length;</w:t>
                  </w:r>
                </w:p>
                <w:p w:rsidR="005B485A" w:rsidRPr="005B485A" w:rsidRDefault="005B485A" w:rsidP="005B485A">
                  <w:pPr>
                    <w:pStyle w:val="code"/>
                    <w:rPr>
                      <w:highlight w:val="white"/>
                    </w:rPr>
                  </w:pPr>
                  <w:r w:rsidRPr="005B485A">
                    <w:rPr>
                      <w:highlight w:val="white"/>
                    </w:rPr>
                    <w:t xml:space="preserve">    for (int i = 0; i &lt; size;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p[f[i]] += w[i];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double maxp = p.Max();</w:t>
                  </w:r>
                </w:p>
                <w:p w:rsidR="005B485A" w:rsidRPr="005B485A" w:rsidRDefault="005B485A" w:rsidP="005B485A">
                  <w:pPr>
                    <w:pStyle w:val="code"/>
                    <w:rPr>
                      <w:highlight w:val="white"/>
                    </w:rPr>
                  </w:pPr>
                  <w:r w:rsidRPr="005B485A">
                    <w:rPr>
                      <w:highlight w:val="white"/>
                    </w:rPr>
                    <w:t xml:space="preserve">    for (int i = 0; i &lt; numberClasses;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if (p[i] == maxp) return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return -1;</w:t>
                  </w:r>
                </w:p>
                <w:p w:rsidR="003F25F7" w:rsidRPr="005B485A" w:rsidRDefault="005B485A"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104C5C">
          <w:pgSz w:w="11907" w:h="16840" w:code="9"/>
          <w:pgMar w:top="1985" w:right="1134" w:bottom="1985"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461FB9" w:rsidP="00461FB9">
      <w:pPr>
        <w:pStyle w:val="CHUONG"/>
        <w:rPr>
          <w:lang w:val="vi-VN"/>
        </w:rPr>
      </w:pPr>
      <w:r>
        <w:lastRenderedPageBreak/>
        <w:t xml:space="preserve"> </w:t>
      </w:r>
    </w:p>
    <w:p w:rsidR="00B05006" w:rsidRPr="00E13387" w:rsidRDefault="0087582C" w:rsidP="004A04EF">
      <w:pPr>
        <w:pStyle w:val="Heading1"/>
        <w:rPr>
          <w:noProof/>
          <w:lang w:val="vi-VN"/>
        </w:rPr>
      </w:pPr>
      <w:bookmarkStart w:id="146" w:name="_Toc422784214"/>
      <w:r w:rsidRPr="00E13387">
        <w:rPr>
          <w:noProof/>
          <w:lang w:val="vi-VN"/>
        </w:rPr>
        <w:t>THỰC NGHIỆM</w:t>
      </w:r>
      <w:r w:rsidR="00CE0E5C" w:rsidRPr="00E13387">
        <w:rPr>
          <w:noProof/>
          <w:lang w:val="vi-VN"/>
        </w:rPr>
        <w:t xml:space="preserve"> VÀ ĐÁNH GIÁ KẾT QUẢ</w:t>
      </w:r>
      <w:bookmarkEnd w:id="146"/>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4B371A" w:rsidRPr="00E13387">
        <w:rPr>
          <w:noProof/>
          <w:lang w:val="vi-VN"/>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F47F5F" w:rsidP="002D305F">
      <w:pPr>
        <w:pStyle w:val="Heading2"/>
      </w:pPr>
      <w:bookmarkStart w:id="147" w:name="_Toc422784215"/>
      <w:r w:rsidRPr="00E13387">
        <w:t>Môi trường thực nghiệm</w:t>
      </w:r>
      <w:bookmarkEnd w:id="147"/>
    </w:p>
    <w:p w:rsidR="00B05006" w:rsidRPr="00E13387" w:rsidRDefault="00CB6C5F" w:rsidP="002D305F">
      <w:pPr>
        <w:pStyle w:val="Heading3"/>
        <w:rPr>
          <w:lang w:val="vi-VN"/>
        </w:rPr>
      </w:pPr>
      <w:bookmarkStart w:id="148" w:name="_Toc422784216"/>
      <w:r w:rsidRPr="00E13387">
        <w:rPr>
          <w:lang w:val="vi-VN"/>
        </w:rPr>
        <w:t xml:space="preserve">Dữ liệu </w:t>
      </w:r>
      <w:r w:rsidR="0062619E" w:rsidRPr="00E13387">
        <w:rPr>
          <w:lang w:val="vi-VN"/>
        </w:rPr>
        <w:t>sử dụng</w:t>
      </w:r>
      <w:bookmarkEnd w:id="148"/>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77EC0" w:rsidRPr="00E13387">
        <w:rPr>
          <w:noProof/>
          <w:lang w:val="vi-VN"/>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 xml:space="preserve">được chia ngẫu nhiên </w:t>
      </w:r>
      <w:r w:rsidR="006143B5" w:rsidRPr="00E13387">
        <w:rPr>
          <w:noProof/>
          <w:lang w:val="vi-VN"/>
        </w:rPr>
        <w:lastRenderedPageBreak/>
        <w:t>thành ba nhóm khác nhau</w:t>
      </w:r>
      <w:r w:rsidR="00F42F1D" w:rsidRPr="00E13387">
        <w:rPr>
          <w:noProof/>
          <w:lang w:val="vi-VN"/>
        </w:rPr>
        <w:t>: dữ liệu huấn luyện, dữ liệu kiểm định và dữ liệu kiểm thử</w:t>
      </w:r>
      <w:r w:rsidR="008C119B" w:rsidRPr="00E13387">
        <w:rPr>
          <w:noProof/>
          <w:lang w:val="vi-VN"/>
        </w:rPr>
        <w:t>. Bảng 3.1</w:t>
      </w:r>
      <w:r w:rsidR="006143B5" w:rsidRPr="00E13387">
        <w:rPr>
          <w:noProof/>
          <w:color w:val="C00000"/>
          <w:lang w:val="vi-VN"/>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2D305F">
      <w:pPr>
        <w:pStyle w:val="BangC3"/>
      </w:pPr>
      <w:bookmarkStart w:id="149" w:name="_Toc421372468"/>
      <w:bookmarkStart w:id="150" w:name="_Toc422783283"/>
      <w:r w:rsidRPr="00E13387">
        <w:t>Thống kê số lượng dữ liệu</w:t>
      </w:r>
      <w:bookmarkEnd w:id="149"/>
      <w:bookmarkEnd w:id="150"/>
    </w:p>
    <w:tbl>
      <w:tblPr>
        <w:tblStyle w:val="TableGrid"/>
        <w:tblW w:w="8903" w:type="dxa"/>
        <w:jc w:val="center"/>
        <w:tblInd w:w="228" w:type="dxa"/>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2D305F">
      <w:pPr>
        <w:pStyle w:val="Heading3"/>
        <w:rPr>
          <w:lang w:val="vi-VN"/>
        </w:rPr>
      </w:pPr>
      <w:bookmarkStart w:id="151" w:name="_Toc422784217"/>
      <w:r w:rsidRPr="00E13387">
        <w:rPr>
          <w:lang w:val="vi-VN"/>
        </w:rPr>
        <w:t>Môi trường triển khai</w:t>
      </w:r>
      <w:bookmarkEnd w:id="151"/>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6"/>
      </w:r>
      <w:r w:rsidR="007B20C0" w:rsidRPr="00E13387">
        <w:rPr>
          <w:noProof/>
          <w:lang w:val="vi-VN"/>
        </w:rPr>
        <w:t>, AForge.NET</w:t>
      </w:r>
      <w:r w:rsidR="007B20C0" w:rsidRPr="00E13387">
        <w:rPr>
          <w:rStyle w:val="FootnoteReference"/>
          <w:noProof/>
          <w:lang w:val="vi-VN"/>
        </w:rPr>
        <w:footnoteReference w:id="17"/>
      </w:r>
      <w:r w:rsidR="008F128E" w:rsidRPr="00E13387">
        <w:rPr>
          <w:noProof/>
          <w:lang w:val="vi-VN"/>
        </w:rPr>
        <w:t>.</w:t>
      </w:r>
    </w:p>
    <w:p w:rsidR="001B139A" w:rsidRPr="00E13387" w:rsidRDefault="001B139A" w:rsidP="002D305F">
      <w:pPr>
        <w:pStyle w:val="Heading2"/>
      </w:pPr>
      <w:bookmarkStart w:id="152" w:name="_Toc422784218"/>
      <w:r w:rsidRPr="00E13387">
        <w:t>Các giai đoạn thực nghiệm</w:t>
      </w:r>
      <w:bookmarkEnd w:id="152"/>
    </w:p>
    <w:p w:rsidR="00452086" w:rsidRPr="00E13387" w:rsidRDefault="00452086" w:rsidP="00E82C06">
      <w:pPr>
        <w:pStyle w:val="000-Noi-Dung"/>
        <w:rPr>
          <w:noProof/>
          <w:lang w:val="vi-VN"/>
        </w:rPr>
      </w:pPr>
      <w:r w:rsidRPr="00E13387">
        <w:rPr>
          <w:noProof/>
          <w:lang w:val="vi-VN"/>
        </w:rPr>
        <w:t xml:space="preserve">Quá trình thực nghiệm được chia làm hai giai đoạn, giai đoạn thứ nhất xây dựng mô hình nhận dạng, giai đoạn thứ hai kiểm tra độ chính xác của mô </w:t>
      </w:r>
      <w:r w:rsidRPr="00E13387">
        <w:rPr>
          <w:noProof/>
          <w:lang w:val="vi-VN"/>
        </w:rPr>
        <w:lastRenderedPageBreak/>
        <w:t>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2D305F">
      <w:pPr>
        <w:pStyle w:val="Heading3"/>
        <w:rPr>
          <w:lang w:val="vi-VN"/>
        </w:rPr>
      </w:pPr>
      <w:bookmarkStart w:id="153" w:name="_Toc422784219"/>
      <w:r w:rsidRPr="00E13387">
        <w:rPr>
          <w:lang w:val="vi-VN"/>
        </w:rPr>
        <w:t>Giai đoạn thứ nhất</w:t>
      </w:r>
      <w:bookmarkEnd w:id="153"/>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9451C0" w:rsidRPr="00E13387">
        <w:rPr>
          <w:noProof/>
          <w:lang w:val="vi-VN"/>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Pr="00E13387">
        <w:rPr>
          <w:noProof/>
          <w:lang w:val="vi-VN"/>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AE205C" w:rsidRPr="00E13387">
        <w:rPr>
          <w:noProof/>
          <w:lang w:val="vi-VN"/>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lastRenderedPageBreak/>
        <w:t>Sau đây là các kết quả tương ứng cho từng phương pháp.</w:t>
      </w:r>
    </w:p>
    <w:p w:rsidR="00551CED" w:rsidRPr="00E13387" w:rsidRDefault="00551CED" w:rsidP="002D305F">
      <w:pPr>
        <w:pStyle w:val="Heading4"/>
      </w:pPr>
      <w:bookmarkStart w:id="154" w:name="_Toc422784220"/>
      <w:r w:rsidRPr="00E13387">
        <w:t>Lựa chọn thủ công</w:t>
      </w:r>
      <w:bookmarkEnd w:id="154"/>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33333C" w:rsidRPr="00E13387">
        <w:rPr>
          <w:noProof/>
          <w:lang w:val="vi-VN"/>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AE4EF8" w:rsidRPr="00E13387">
        <w:rPr>
          <w:noProof/>
          <w:lang w:val="vi-VN"/>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2D305F">
      <w:pPr>
        <w:pStyle w:val="BangC3"/>
      </w:pPr>
      <w:bookmarkStart w:id="155" w:name="_Toc421372469"/>
      <w:bookmarkStart w:id="156" w:name="_Toc422783284"/>
      <w:r w:rsidRPr="00E13387">
        <w:lastRenderedPageBreak/>
        <w:t>Kết quả thực nghiệm với phương pháp lựa chọn thủ công</w:t>
      </w:r>
      <w:bookmarkEnd w:id="155"/>
      <w:bookmarkEnd w:id="156"/>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FA78A4">
            <w:pPr>
              <w:pStyle w:val="Table"/>
              <w:jc w:val="center"/>
              <w:rPr>
                <w:b/>
                <w:noProof/>
                <w:lang w:val="vi-VN"/>
              </w:rPr>
            </w:pPr>
            <w:r w:rsidRPr="00E13387">
              <w:rPr>
                <w:b/>
                <w:noProof/>
                <w:lang w:val="vi-VN"/>
              </w:rPr>
              <w:t>Số xương</w:t>
            </w:r>
          </w:p>
        </w:tc>
        <w:tc>
          <w:tcPr>
            <w:tcW w:w="1417" w:type="dxa"/>
            <w:vAlign w:val="center"/>
          </w:tcPr>
          <w:p w:rsidR="003743E9" w:rsidRPr="00E13387" w:rsidRDefault="003743E9" w:rsidP="00FA78A4">
            <w:pPr>
              <w:pStyle w:val="Table"/>
              <w:jc w:val="center"/>
              <w:rPr>
                <w:b/>
                <w:noProof/>
                <w:lang w:val="vi-VN"/>
              </w:rPr>
            </w:pPr>
            <w:r w:rsidRPr="00E13387">
              <w:rPr>
                <w:b/>
                <w:noProof/>
                <w:lang w:val="vi-VN"/>
              </w:rPr>
              <w:t>Run</w:t>
            </w:r>
          </w:p>
        </w:tc>
        <w:tc>
          <w:tcPr>
            <w:tcW w:w="1415" w:type="dxa"/>
            <w:vAlign w:val="center"/>
          </w:tcPr>
          <w:p w:rsidR="003743E9" w:rsidRPr="00E13387" w:rsidRDefault="003743E9" w:rsidP="00FA78A4">
            <w:pPr>
              <w:pStyle w:val="Table"/>
              <w:jc w:val="center"/>
              <w:rPr>
                <w:b/>
                <w:noProof/>
                <w:lang w:val="vi-VN"/>
              </w:rPr>
            </w:pPr>
            <w:r w:rsidRPr="00E13387">
              <w:rPr>
                <w:b/>
                <w:noProof/>
                <w:lang w:val="vi-VN"/>
              </w:rPr>
              <w:t>Walk</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Jump</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Dance</w:t>
            </w:r>
          </w:p>
        </w:tc>
        <w:tc>
          <w:tcPr>
            <w:tcW w:w="1394" w:type="dxa"/>
            <w:vAlign w:val="center"/>
          </w:tcPr>
          <w:p w:rsidR="003743E9" w:rsidRPr="00E13387" w:rsidRDefault="003743E9" w:rsidP="00FA78A4">
            <w:pPr>
              <w:pStyle w:val="Table"/>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3</w:t>
            </w:r>
          </w:p>
        </w:tc>
        <w:tc>
          <w:tcPr>
            <w:tcW w:w="1417" w:type="dxa"/>
            <w:vAlign w:val="center"/>
          </w:tcPr>
          <w:p w:rsidR="00ED6343" w:rsidRPr="00E13387" w:rsidRDefault="00BA4943" w:rsidP="00FA78A4">
            <w:pPr>
              <w:pStyle w:val="Table"/>
              <w:jc w:val="center"/>
              <w:rPr>
                <w:noProof/>
                <w:lang w:val="vi-VN"/>
              </w:rPr>
            </w:pPr>
            <w:r w:rsidRPr="00E13387">
              <w:rPr>
                <w:noProof/>
                <w:lang w:val="vi-VN"/>
              </w:rPr>
              <w:t>0.0%</w:t>
            </w:r>
          </w:p>
        </w:tc>
        <w:tc>
          <w:tcPr>
            <w:tcW w:w="1415" w:type="dxa"/>
            <w:vAlign w:val="center"/>
          </w:tcPr>
          <w:p w:rsidR="00ED6343" w:rsidRPr="00E13387" w:rsidRDefault="00BA4943" w:rsidP="00FA78A4">
            <w:pPr>
              <w:pStyle w:val="Table"/>
              <w:jc w:val="center"/>
              <w:rPr>
                <w:noProof/>
                <w:lang w:val="vi-VN"/>
              </w:rPr>
            </w:pPr>
            <w:r w:rsidRPr="00E13387">
              <w:rPr>
                <w:noProof/>
                <w:lang w:val="vi-VN"/>
              </w:rPr>
              <w:t>93.3%</w:t>
            </w:r>
          </w:p>
        </w:tc>
        <w:tc>
          <w:tcPr>
            <w:tcW w:w="1501" w:type="dxa"/>
            <w:vAlign w:val="center"/>
          </w:tcPr>
          <w:p w:rsidR="00ED6343" w:rsidRPr="00E13387" w:rsidRDefault="00180624" w:rsidP="00FA78A4">
            <w:pPr>
              <w:pStyle w:val="Table"/>
              <w:jc w:val="center"/>
              <w:rPr>
                <w:noProof/>
                <w:lang w:val="vi-VN"/>
              </w:rPr>
            </w:pPr>
            <w:r w:rsidRPr="00E13387">
              <w:rPr>
                <w:noProof/>
                <w:lang w:val="vi-VN"/>
              </w:rPr>
              <w:t>14.3%</w:t>
            </w:r>
          </w:p>
        </w:tc>
        <w:tc>
          <w:tcPr>
            <w:tcW w:w="1501" w:type="dxa"/>
            <w:vAlign w:val="center"/>
          </w:tcPr>
          <w:p w:rsidR="00ED6343" w:rsidRPr="00E13387" w:rsidRDefault="00180624" w:rsidP="00FA78A4">
            <w:pPr>
              <w:pStyle w:val="Table"/>
              <w:jc w:val="center"/>
              <w:rPr>
                <w:noProof/>
                <w:lang w:val="vi-VN"/>
              </w:rPr>
            </w:pPr>
            <w:r w:rsidRPr="00E13387">
              <w:rPr>
                <w:noProof/>
                <w:lang w:val="vi-VN"/>
              </w:rPr>
              <w:t>18.2%</w:t>
            </w:r>
          </w:p>
        </w:tc>
        <w:tc>
          <w:tcPr>
            <w:tcW w:w="1394" w:type="dxa"/>
            <w:vAlign w:val="center"/>
          </w:tcPr>
          <w:p w:rsidR="00ED6343" w:rsidRPr="00E13387" w:rsidRDefault="009839CC" w:rsidP="00FA78A4">
            <w:pPr>
              <w:pStyle w:val="Table"/>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FA78A4">
            <w:pPr>
              <w:pStyle w:val="Table"/>
              <w:jc w:val="center"/>
              <w:rPr>
                <w:noProof/>
                <w:lang w:val="vi-VN"/>
              </w:rPr>
            </w:pPr>
            <w:r w:rsidRPr="00E13387">
              <w:rPr>
                <w:noProof/>
                <w:lang w:val="vi-VN"/>
              </w:rPr>
              <w:t>4</w:t>
            </w:r>
          </w:p>
        </w:tc>
        <w:tc>
          <w:tcPr>
            <w:tcW w:w="1417" w:type="dxa"/>
            <w:vAlign w:val="center"/>
          </w:tcPr>
          <w:p w:rsidR="00B54F87" w:rsidRPr="00E13387" w:rsidRDefault="00B54F87" w:rsidP="00FA78A4">
            <w:pPr>
              <w:pStyle w:val="Table"/>
              <w:jc w:val="center"/>
              <w:rPr>
                <w:noProof/>
                <w:lang w:val="vi-VN"/>
              </w:rPr>
            </w:pPr>
            <w:r w:rsidRPr="00E13387">
              <w:rPr>
                <w:noProof/>
                <w:lang w:val="vi-VN"/>
              </w:rPr>
              <w:t>0.0%</w:t>
            </w:r>
          </w:p>
        </w:tc>
        <w:tc>
          <w:tcPr>
            <w:tcW w:w="1415" w:type="dxa"/>
            <w:vAlign w:val="center"/>
          </w:tcPr>
          <w:p w:rsidR="00B54F87" w:rsidRPr="00E13387" w:rsidRDefault="00B54F87" w:rsidP="00FA78A4">
            <w:pPr>
              <w:pStyle w:val="Table"/>
              <w:jc w:val="center"/>
              <w:rPr>
                <w:noProof/>
                <w:lang w:val="vi-VN"/>
              </w:rPr>
            </w:pPr>
            <w:r w:rsidRPr="00E13387">
              <w:rPr>
                <w:noProof/>
                <w:lang w:val="vi-VN"/>
              </w:rPr>
              <w:t>93.3%</w:t>
            </w:r>
          </w:p>
        </w:tc>
        <w:tc>
          <w:tcPr>
            <w:tcW w:w="1501" w:type="dxa"/>
            <w:vAlign w:val="center"/>
          </w:tcPr>
          <w:p w:rsidR="00B54F87" w:rsidRPr="00E13387" w:rsidRDefault="00B54F87" w:rsidP="00FA78A4">
            <w:pPr>
              <w:pStyle w:val="Table"/>
              <w:jc w:val="center"/>
              <w:rPr>
                <w:noProof/>
                <w:lang w:val="vi-VN"/>
              </w:rPr>
            </w:pPr>
            <w:r w:rsidRPr="00E13387">
              <w:rPr>
                <w:noProof/>
                <w:lang w:val="vi-VN"/>
              </w:rPr>
              <w:t>14.3%</w:t>
            </w:r>
          </w:p>
        </w:tc>
        <w:tc>
          <w:tcPr>
            <w:tcW w:w="1501" w:type="dxa"/>
            <w:vAlign w:val="center"/>
          </w:tcPr>
          <w:p w:rsidR="00B54F87" w:rsidRPr="00E13387" w:rsidRDefault="00B54F87" w:rsidP="00FA78A4">
            <w:pPr>
              <w:pStyle w:val="Table"/>
              <w:jc w:val="center"/>
              <w:rPr>
                <w:noProof/>
                <w:lang w:val="vi-VN"/>
              </w:rPr>
            </w:pPr>
            <w:r w:rsidRPr="00E13387">
              <w:rPr>
                <w:noProof/>
                <w:lang w:val="vi-VN"/>
              </w:rPr>
              <w:t>13.6%</w:t>
            </w:r>
          </w:p>
        </w:tc>
        <w:tc>
          <w:tcPr>
            <w:tcW w:w="1394" w:type="dxa"/>
            <w:vAlign w:val="center"/>
          </w:tcPr>
          <w:p w:rsidR="00B54F87" w:rsidRPr="00E13387" w:rsidRDefault="00B54F87" w:rsidP="00FA78A4">
            <w:pPr>
              <w:pStyle w:val="Table"/>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7</w:t>
            </w:r>
          </w:p>
        </w:tc>
        <w:tc>
          <w:tcPr>
            <w:tcW w:w="1417" w:type="dxa"/>
            <w:vAlign w:val="center"/>
          </w:tcPr>
          <w:p w:rsidR="00ED6343" w:rsidRPr="00E13387" w:rsidRDefault="007521AE" w:rsidP="00FA78A4">
            <w:pPr>
              <w:pStyle w:val="Table"/>
              <w:jc w:val="center"/>
              <w:rPr>
                <w:noProof/>
                <w:lang w:val="vi-VN"/>
              </w:rPr>
            </w:pPr>
            <w:r w:rsidRPr="00E13387">
              <w:rPr>
                <w:noProof/>
                <w:lang w:val="vi-VN"/>
              </w:rPr>
              <w:t>0.0%</w:t>
            </w:r>
          </w:p>
        </w:tc>
        <w:tc>
          <w:tcPr>
            <w:tcW w:w="1415" w:type="dxa"/>
            <w:vAlign w:val="center"/>
          </w:tcPr>
          <w:p w:rsidR="00ED6343" w:rsidRPr="00E13387" w:rsidRDefault="007521AE" w:rsidP="00FA78A4">
            <w:pPr>
              <w:pStyle w:val="Table"/>
              <w:jc w:val="center"/>
              <w:rPr>
                <w:noProof/>
                <w:lang w:val="vi-VN"/>
              </w:rPr>
            </w:pPr>
            <w:r w:rsidRPr="00E13387">
              <w:rPr>
                <w:noProof/>
                <w:lang w:val="vi-VN"/>
              </w:rPr>
              <w:t>94.7%</w:t>
            </w:r>
          </w:p>
        </w:tc>
        <w:tc>
          <w:tcPr>
            <w:tcW w:w="1501" w:type="dxa"/>
            <w:vAlign w:val="center"/>
          </w:tcPr>
          <w:p w:rsidR="00ED6343" w:rsidRPr="00E13387" w:rsidRDefault="007521AE" w:rsidP="00FA78A4">
            <w:pPr>
              <w:pStyle w:val="Table"/>
              <w:jc w:val="center"/>
              <w:rPr>
                <w:noProof/>
                <w:lang w:val="vi-VN"/>
              </w:rPr>
            </w:pPr>
            <w:r w:rsidRPr="00E13387">
              <w:rPr>
                <w:noProof/>
                <w:lang w:val="vi-VN"/>
              </w:rPr>
              <w:t>30.9%</w:t>
            </w:r>
          </w:p>
        </w:tc>
        <w:tc>
          <w:tcPr>
            <w:tcW w:w="1501" w:type="dxa"/>
            <w:vAlign w:val="center"/>
          </w:tcPr>
          <w:p w:rsidR="00ED6343" w:rsidRPr="00E13387" w:rsidRDefault="00911619" w:rsidP="00FA78A4">
            <w:pPr>
              <w:pStyle w:val="Table"/>
              <w:jc w:val="center"/>
              <w:rPr>
                <w:noProof/>
                <w:lang w:val="vi-VN"/>
              </w:rPr>
            </w:pPr>
            <w:r w:rsidRPr="00E13387">
              <w:rPr>
                <w:noProof/>
                <w:lang w:val="vi-VN"/>
              </w:rPr>
              <w:t>13.6%</w:t>
            </w:r>
          </w:p>
        </w:tc>
        <w:tc>
          <w:tcPr>
            <w:tcW w:w="1394" w:type="dxa"/>
            <w:vAlign w:val="center"/>
          </w:tcPr>
          <w:p w:rsidR="00ED6343" w:rsidRPr="00E13387" w:rsidRDefault="00911619" w:rsidP="00FA78A4">
            <w:pPr>
              <w:pStyle w:val="Table"/>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13</w:t>
            </w:r>
          </w:p>
        </w:tc>
        <w:tc>
          <w:tcPr>
            <w:tcW w:w="1417" w:type="dxa"/>
            <w:vAlign w:val="center"/>
          </w:tcPr>
          <w:p w:rsidR="00ED6343" w:rsidRPr="00E13387" w:rsidRDefault="003D7489" w:rsidP="00FA78A4">
            <w:pPr>
              <w:pStyle w:val="Table"/>
              <w:jc w:val="center"/>
              <w:rPr>
                <w:noProof/>
                <w:lang w:val="vi-VN"/>
              </w:rPr>
            </w:pPr>
            <w:r w:rsidRPr="00E13387">
              <w:rPr>
                <w:noProof/>
                <w:lang w:val="vi-VN"/>
              </w:rPr>
              <w:t>0.0%</w:t>
            </w:r>
          </w:p>
        </w:tc>
        <w:tc>
          <w:tcPr>
            <w:tcW w:w="1415" w:type="dxa"/>
            <w:vAlign w:val="center"/>
          </w:tcPr>
          <w:p w:rsidR="00ED6343" w:rsidRPr="00E13387" w:rsidRDefault="003D7489" w:rsidP="00FA78A4">
            <w:pPr>
              <w:pStyle w:val="Table"/>
              <w:jc w:val="center"/>
              <w:rPr>
                <w:noProof/>
                <w:lang w:val="vi-VN"/>
              </w:rPr>
            </w:pPr>
            <w:r w:rsidRPr="00E13387">
              <w:rPr>
                <w:noProof/>
                <w:lang w:val="vi-VN"/>
              </w:rPr>
              <w:t>96.0%</w:t>
            </w:r>
          </w:p>
        </w:tc>
        <w:tc>
          <w:tcPr>
            <w:tcW w:w="1501" w:type="dxa"/>
            <w:vAlign w:val="center"/>
          </w:tcPr>
          <w:p w:rsidR="00ED6343" w:rsidRPr="00E13387" w:rsidRDefault="003D7489" w:rsidP="00FA78A4">
            <w:pPr>
              <w:pStyle w:val="Table"/>
              <w:jc w:val="center"/>
              <w:rPr>
                <w:noProof/>
                <w:lang w:val="vi-VN"/>
              </w:rPr>
            </w:pPr>
            <w:r w:rsidRPr="00E13387">
              <w:rPr>
                <w:noProof/>
                <w:lang w:val="vi-VN"/>
              </w:rPr>
              <w:t>28.5%</w:t>
            </w:r>
          </w:p>
        </w:tc>
        <w:tc>
          <w:tcPr>
            <w:tcW w:w="1501" w:type="dxa"/>
            <w:vAlign w:val="center"/>
          </w:tcPr>
          <w:p w:rsidR="00ED6343" w:rsidRPr="00E13387" w:rsidRDefault="003D7489" w:rsidP="00FA78A4">
            <w:pPr>
              <w:pStyle w:val="Table"/>
              <w:jc w:val="center"/>
              <w:rPr>
                <w:noProof/>
                <w:lang w:val="vi-VN"/>
              </w:rPr>
            </w:pPr>
            <w:r w:rsidRPr="00E13387">
              <w:rPr>
                <w:noProof/>
                <w:lang w:val="vi-VN"/>
              </w:rPr>
              <w:t>18.2%</w:t>
            </w:r>
          </w:p>
        </w:tc>
        <w:tc>
          <w:tcPr>
            <w:tcW w:w="1394" w:type="dxa"/>
            <w:vAlign w:val="center"/>
          </w:tcPr>
          <w:p w:rsidR="00ED6343" w:rsidRPr="00E13387" w:rsidRDefault="003D7489" w:rsidP="00FA78A4">
            <w:pPr>
              <w:pStyle w:val="Table"/>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23</w:t>
            </w:r>
          </w:p>
        </w:tc>
        <w:tc>
          <w:tcPr>
            <w:tcW w:w="1417" w:type="dxa"/>
            <w:vAlign w:val="center"/>
          </w:tcPr>
          <w:p w:rsidR="00ED6343" w:rsidRPr="00E13387" w:rsidRDefault="00A224FD" w:rsidP="00FA78A4">
            <w:pPr>
              <w:pStyle w:val="Table"/>
              <w:jc w:val="center"/>
              <w:rPr>
                <w:noProof/>
                <w:lang w:val="vi-VN"/>
              </w:rPr>
            </w:pPr>
            <w:r w:rsidRPr="00E13387">
              <w:rPr>
                <w:noProof/>
                <w:lang w:val="vi-VN"/>
              </w:rPr>
              <w:t>78.3%</w:t>
            </w:r>
          </w:p>
        </w:tc>
        <w:tc>
          <w:tcPr>
            <w:tcW w:w="1415" w:type="dxa"/>
            <w:vAlign w:val="center"/>
          </w:tcPr>
          <w:p w:rsidR="00ED6343" w:rsidRPr="00E13387" w:rsidRDefault="004B3F5F" w:rsidP="00FA78A4">
            <w:pPr>
              <w:pStyle w:val="Table"/>
              <w:jc w:val="center"/>
              <w:rPr>
                <w:noProof/>
                <w:lang w:val="vi-VN"/>
              </w:rPr>
            </w:pPr>
            <w:r w:rsidRPr="00E13387">
              <w:rPr>
                <w:noProof/>
                <w:lang w:val="vi-VN"/>
              </w:rPr>
              <w:t>98.7%</w:t>
            </w:r>
          </w:p>
        </w:tc>
        <w:tc>
          <w:tcPr>
            <w:tcW w:w="1501" w:type="dxa"/>
            <w:vAlign w:val="center"/>
          </w:tcPr>
          <w:p w:rsidR="00ED6343" w:rsidRPr="00E13387" w:rsidRDefault="00815670" w:rsidP="00FA78A4">
            <w:pPr>
              <w:pStyle w:val="Table"/>
              <w:jc w:val="center"/>
              <w:rPr>
                <w:noProof/>
                <w:lang w:val="vi-VN"/>
              </w:rPr>
            </w:pPr>
            <w:r w:rsidRPr="00E13387">
              <w:rPr>
                <w:noProof/>
                <w:lang w:val="vi-VN"/>
              </w:rPr>
              <w:t>81.0%</w:t>
            </w:r>
          </w:p>
        </w:tc>
        <w:tc>
          <w:tcPr>
            <w:tcW w:w="1501" w:type="dxa"/>
            <w:vAlign w:val="center"/>
          </w:tcPr>
          <w:p w:rsidR="00ED6343" w:rsidRPr="00E13387" w:rsidRDefault="000225DE" w:rsidP="00FA78A4">
            <w:pPr>
              <w:pStyle w:val="Table"/>
              <w:jc w:val="center"/>
              <w:rPr>
                <w:noProof/>
                <w:lang w:val="vi-VN"/>
              </w:rPr>
            </w:pPr>
            <w:r w:rsidRPr="00E13387">
              <w:rPr>
                <w:noProof/>
                <w:lang w:val="vi-VN"/>
              </w:rPr>
              <w:t>31.9%</w:t>
            </w:r>
          </w:p>
        </w:tc>
        <w:tc>
          <w:tcPr>
            <w:tcW w:w="1394" w:type="dxa"/>
            <w:vAlign w:val="center"/>
          </w:tcPr>
          <w:p w:rsidR="00ED6343" w:rsidRPr="00E13387" w:rsidRDefault="004C661E" w:rsidP="00FA78A4">
            <w:pPr>
              <w:pStyle w:val="Table"/>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FA78A4">
            <w:pPr>
              <w:pStyle w:val="Table"/>
              <w:jc w:val="center"/>
              <w:rPr>
                <w:noProof/>
                <w:lang w:val="vi-VN"/>
              </w:rPr>
            </w:pPr>
            <w:r w:rsidRPr="00E13387">
              <w:rPr>
                <w:noProof/>
                <w:lang w:val="vi-VN"/>
              </w:rPr>
              <w:t>11</w:t>
            </w:r>
          </w:p>
        </w:tc>
        <w:tc>
          <w:tcPr>
            <w:tcW w:w="1417" w:type="dxa"/>
            <w:vAlign w:val="center"/>
          </w:tcPr>
          <w:p w:rsidR="00DF6FF9" w:rsidRPr="00E13387" w:rsidRDefault="00DF6FF9" w:rsidP="00FA78A4">
            <w:pPr>
              <w:pStyle w:val="Table"/>
              <w:jc w:val="center"/>
              <w:rPr>
                <w:noProof/>
                <w:lang w:val="vi-VN"/>
              </w:rPr>
            </w:pPr>
            <w:r w:rsidRPr="00E13387">
              <w:rPr>
                <w:noProof/>
                <w:lang w:val="vi-VN"/>
              </w:rPr>
              <w:t>78.3%</w:t>
            </w:r>
          </w:p>
        </w:tc>
        <w:tc>
          <w:tcPr>
            <w:tcW w:w="1415" w:type="dxa"/>
            <w:vAlign w:val="center"/>
          </w:tcPr>
          <w:p w:rsidR="00DF6FF9" w:rsidRPr="00E13387" w:rsidRDefault="00DF6FF9" w:rsidP="00FA78A4">
            <w:pPr>
              <w:pStyle w:val="Table"/>
              <w:jc w:val="center"/>
              <w:rPr>
                <w:noProof/>
                <w:lang w:val="vi-VN"/>
              </w:rPr>
            </w:pPr>
            <w:r w:rsidRPr="00E13387">
              <w:rPr>
                <w:noProof/>
                <w:lang w:val="vi-VN"/>
              </w:rPr>
              <w:t>98.7%</w:t>
            </w:r>
          </w:p>
        </w:tc>
        <w:tc>
          <w:tcPr>
            <w:tcW w:w="1501" w:type="dxa"/>
            <w:vAlign w:val="center"/>
          </w:tcPr>
          <w:p w:rsidR="00DF6FF9" w:rsidRPr="00E13387" w:rsidRDefault="00DF6FF9" w:rsidP="00FA78A4">
            <w:pPr>
              <w:pStyle w:val="Table"/>
              <w:jc w:val="center"/>
              <w:rPr>
                <w:noProof/>
                <w:lang w:val="vi-VN"/>
              </w:rPr>
            </w:pPr>
            <w:r w:rsidRPr="00E13387">
              <w:rPr>
                <w:noProof/>
                <w:lang w:val="vi-VN"/>
              </w:rPr>
              <w:t>81.0%</w:t>
            </w:r>
          </w:p>
        </w:tc>
        <w:tc>
          <w:tcPr>
            <w:tcW w:w="1501" w:type="dxa"/>
            <w:vAlign w:val="center"/>
          </w:tcPr>
          <w:p w:rsidR="00DF6FF9" w:rsidRPr="00E13387" w:rsidRDefault="00DF6FF9" w:rsidP="00FA78A4">
            <w:pPr>
              <w:pStyle w:val="Table"/>
              <w:jc w:val="center"/>
              <w:rPr>
                <w:noProof/>
                <w:lang w:val="vi-VN"/>
              </w:rPr>
            </w:pPr>
            <w:r w:rsidRPr="00E13387">
              <w:rPr>
                <w:noProof/>
                <w:lang w:val="vi-VN"/>
              </w:rPr>
              <w:t>36.4%</w:t>
            </w:r>
          </w:p>
        </w:tc>
        <w:tc>
          <w:tcPr>
            <w:tcW w:w="1394" w:type="dxa"/>
            <w:vAlign w:val="center"/>
          </w:tcPr>
          <w:p w:rsidR="00DF6FF9" w:rsidRPr="00E13387" w:rsidRDefault="00DF6FF9" w:rsidP="00FA78A4">
            <w:pPr>
              <w:pStyle w:val="Table"/>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w:t>
      </w:r>
      <w:r w:rsidR="002A44E4" w:rsidRPr="00E13387">
        <w:rPr>
          <w:noProof/>
          <w:lang w:val="vi-VN"/>
        </w:rPr>
        <w:t xml:space="preserve"> </w:t>
      </w:r>
      <w:r w:rsidR="00ED199A" w:rsidRPr="00E13387">
        <w:rPr>
          <w:noProof/>
          <w:lang w:val="vi-VN"/>
        </w:rPr>
        <w:t xml:space="preserve">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F07F17" w:rsidRPr="00E13387">
        <w:rPr>
          <w:noProof/>
          <w:lang w:val="vi-VN"/>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D1209B" w:rsidRPr="00E13387">
        <w:rPr>
          <w:noProof/>
          <w:lang w:val="vi-VN"/>
        </w:rPr>
        <w:t xml:space="preserve"> </w:t>
      </w:r>
      <w:r w:rsidR="001374CA" w:rsidRPr="00E13387">
        <w:rPr>
          <w:noProof/>
          <w:lang w:val="vi-VN"/>
        </w:rPr>
        <w:t>jump</w:t>
      </w:r>
      <w:r w:rsidR="00D1209B" w:rsidRPr="00E13387">
        <w:rPr>
          <w:noProof/>
          <w:lang w:val="vi-VN"/>
        </w:rPr>
        <w:t xml:space="preserve"> hoặc walk.</w:t>
      </w:r>
      <w:r w:rsidR="005C64F2" w:rsidRPr="00E13387">
        <w:rPr>
          <w:noProof/>
          <w:lang w:val="vi-VN"/>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2D305F">
      <w:pPr>
        <w:pStyle w:val="BangC3"/>
      </w:pPr>
      <w:bookmarkStart w:id="157" w:name="_Toc421372470"/>
      <w:bookmarkStart w:id="158" w:name="_Toc422783285"/>
      <w:r w:rsidRPr="00E13387">
        <w:lastRenderedPageBreak/>
        <w:t>Kết quả chi tiết với nhóm có</w:t>
      </w:r>
      <w:r w:rsidR="009A3B64" w:rsidRPr="00E13387">
        <w:t xml:space="preserve"> </w:t>
      </w:r>
      <w:r w:rsidRPr="00E13387">
        <w:t>3 xương</w:t>
      </w:r>
      <w:bookmarkEnd w:id="157"/>
      <w:bookmarkEnd w:id="158"/>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13387">
        <w:rPr>
          <w:noProof/>
          <w:lang w:val="vi-VN"/>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2D305F">
      <w:pPr>
        <w:pStyle w:val="BangC3"/>
      </w:pPr>
      <w:bookmarkStart w:id="159" w:name="_Toc421372471"/>
      <w:bookmarkStart w:id="160" w:name="_Toc422783286"/>
      <w:r w:rsidRPr="00E13387">
        <w:t>Kết quả chi tiết với nhóm có 4 xương</w:t>
      </w:r>
      <w:bookmarkEnd w:id="159"/>
      <w:bookmarkEnd w:id="160"/>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2D305F">
      <w:pPr>
        <w:pStyle w:val="BangC3"/>
      </w:pPr>
      <w:bookmarkStart w:id="161" w:name="_Toc421372472"/>
      <w:bookmarkStart w:id="162" w:name="_Toc422783287"/>
      <w:r w:rsidRPr="00E13387">
        <w:lastRenderedPageBreak/>
        <w:t>Kết quả chi tiết với nhóm có 7 xương</w:t>
      </w:r>
      <w:bookmarkEnd w:id="161"/>
      <w:bookmarkEnd w:id="162"/>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2D305F">
      <w:pPr>
        <w:pStyle w:val="BangC3"/>
      </w:pPr>
      <w:bookmarkStart w:id="163" w:name="_Toc421372473"/>
      <w:bookmarkStart w:id="164" w:name="_Toc422783288"/>
      <w:r w:rsidRPr="00E13387">
        <w:t>Kết quả chi tiết với nhóm có 13 xương</w:t>
      </w:r>
      <w:bookmarkEnd w:id="163"/>
      <w:bookmarkEnd w:id="164"/>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2D305F">
      <w:pPr>
        <w:pStyle w:val="BangC3"/>
      </w:pPr>
      <w:bookmarkStart w:id="165" w:name="_Toc421372474"/>
      <w:bookmarkStart w:id="166" w:name="_Toc422783289"/>
      <w:r w:rsidRPr="00E13387">
        <w:t>Kết quả chi tiết với nhóm có 23 xương</w:t>
      </w:r>
      <w:bookmarkEnd w:id="165"/>
      <w:bookmarkEnd w:id="16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FE796F" w:rsidRPr="00E13387">
        <w:rPr>
          <w:noProof/>
          <w:lang w:val="vi-VN"/>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13387">
        <w:rPr>
          <w:noProof/>
          <w:lang w:val="vi-VN"/>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2D305F">
      <w:pPr>
        <w:pStyle w:val="BangC3"/>
      </w:pPr>
      <w:bookmarkStart w:id="167" w:name="_Toc421372475"/>
      <w:bookmarkStart w:id="168" w:name="_Toc422783290"/>
      <w:r w:rsidRPr="00E13387">
        <w:lastRenderedPageBreak/>
        <w:t xml:space="preserve">Kết quả chi tiết khi sử dụng </w:t>
      </w:r>
      <w:r w:rsidR="0065081C" w:rsidRPr="00E13387">
        <w:t>11 xương</w:t>
      </w:r>
      <w:bookmarkEnd w:id="167"/>
      <w:bookmarkEnd w:id="168"/>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Pr="00E13387">
        <w:rPr>
          <w:noProof/>
          <w:lang w:val="vi-VN"/>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060E86" w:rsidRPr="00E13387">
        <w:rPr>
          <w:noProof/>
          <w:lang w:val="vi-VN"/>
        </w:rPr>
        <w:t>nhưng số thuộc tích giảm đi một nữa. Đây là một phát hiện đáng giá.</w:t>
      </w:r>
      <w:r w:rsidR="004D31D6" w:rsidRPr="00E13387">
        <w:rPr>
          <w:noProof/>
          <w:lang w:val="vi-VN"/>
        </w:rPr>
        <w:t xml:space="preserve"> Tuy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2D305F">
      <w:pPr>
        <w:pStyle w:val="BangC3"/>
      </w:pPr>
      <w:bookmarkStart w:id="169" w:name="_Toc421372476"/>
      <w:bookmarkStart w:id="170" w:name="_Toc422783291"/>
      <w:r w:rsidRPr="00E13387">
        <w:t>Kết quả chi tiết khi sử dụng tất cả xương</w:t>
      </w:r>
      <w:bookmarkEnd w:id="169"/>
      <w:bookmarkEnd w:id="170"/>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w:t>
      </w:r>
      <w:r w:rsidR="002550EA" w:rsidRPr="00E13387">
        <w:rPr>
          <w:noProof/>
          <w:lang w:val="vi-VN"/>
        </w:rPr>
        <w:lastRenderedPageBreak/>
        <w:t xml:space="preserve">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2D305F">
      <w:pPr>
        <w:pStyle w:val="Heading4"/>
      </w:pPr>
      <w:bookmarkStart w:id="171" w:name="_Toc422784221"/>
      <w:r w:rsidRPr="00E13387">
        <w:t>Phương pháp PCA</w:t>
      </w:r>
      <w:bookmarkEnd w:id="171"/>
    </w:p>
    <w:p w:rsidR="00755D44" w:rsidRPr="00E13387" w:rsidRDefault="002E7146" w:rsidP="00E82C06">
      <w:pPr>
        <w:pStyle w:val="000-Noi-Dung"/>
        <w:rPr>
          <w:noProof/>
          <w:lang w:val="vi-VN"/>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3A37E6" w:rsidRPr="00E13387">
        <w:rPr>
          <w:noProof/>
          <w:lang w:val="vi-VN"/>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CE0206" w:rsidRPr="00E13387" w:rsidRDefault="00CE0206" w:rsidP="00457D7C">
      <w:pPr>
        <w:pStyle w:val="Table"/>
        <w:rPr>
          <w:noProof/>
          <w:lang w:val="vi-VN"/>
        </w:rPr>
      </w:pPr>
    </w:p>
    <w:p w:rsidR="00741B6D" w:rsidRPr="00E13387" w:rsidRDefault="001110C4" w:rsidP="00457D7C">
      <w:pPr>
        <w:pStyle w:val="Table"/>
        <w:rPr>
          <w:noProof/>
          <w:lang w:val="vi-VN"/>
        </w:rPr>
      </w:pPr>
      <w:r w:rsidRPr="00E13387">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2D305F">
      <w:pPr>
        <w:pStyle w:val="HinhC3"/>
      </w:pPr>
      <w:bookmarkStart w:id="172" w:name="_Toc421372519"/>
      <w:bookmarkStart w:id="173" w:name="_Toc422783336"/>
      <w:r w:rsidRPr="00E13387">
        <w:t xml:space="preserve">Sự biến thiên của tỉ lệ nhận dạng </w:t>
      </w:r>
      <w:r w:rsidR="001409BF" w:rsidRPr="00E13387">
        <w:t>trong PCA</w:t>
      </w:r>
      <w:bookmarkEnd w:id="172"/>
      <w:bookmarkEnd w:id="173"/>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AF092E" w:rsidRPr="00E13387">
        <w:rPr>
          <w:noProof/>
          <w:lang w:val="vi-VN"/>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2D305F">
      <w:pPr>
        <w:pStyle w:val="BangC3"/>
      </w:pPr>
      <w:bookmarkStart w:id="174" w:name="_Toc421372477"/>
      <w:bookmarkStart w:id="175" w:name="_Toc422783292"/>
      <w:r w:rsidRPr="00E13387">
        <w:t>Kết quả thực nghiệm với các giá trị khác nhau của số chiều dữ liệu sau trích chọn</w:t>
      </w:r>
      <w:r w:rsidR="009D4D41" w:rsidRPr="00E13387">
        <w:t xml:space="preserve"> trong PCA</w:t>
      </w:r>
      <w:bookmarkEnd w:id="174"/>
      <w:bookmarkEnd w:id="175"/>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76"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77" w:name="_Hlk420362390"/>
            <w:bookmarkEnd w:id="176"/>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77"/>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13387">
        <w:rPr>
          <w:noProof/>
          <w:lang w:val="vi-VN"/>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w:t>
      </w:r>
      <w:r w:rsidR="0004280C" w:rsidRPr="00E13387">
        <w:rPr>
          <w:noProof/>
          <w:lang w:val="vi-VN"/>
        </w:rPr>
        <w:lastRenderedPageBreak/>
        <w:t>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2D305F">
      <w:pPr>
        <w:pStyle w:val="BangC3"/>
      </w:pPr>
      <w:bookmarkStart w:id="178" w:name="_Toc421372478"/>
      <w:bookmarkStart w:id="179" w:name="_Toc422783293"/>
      <w:r w:rsidRPr="00E13387">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78"/>
      <w:bookmarkEnd w:id="179"/>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2D305F">
      <w:pPr>
        <w:pStyle w:val="BangC3"/>
      </w:pPr>
      <w:bookmarkStart w:id="180" w:name="_Toc421372479"/>
      <w:bookmarkStart w:id="181" w:name="_Toc422783294"/>
      <w:r w:rsidRPr="00E13387">
        <w:t xml:space="preserve">Kết quả nhận dạng chi tiết với số chiều bằng </w:t>
      </w:r>
      <w:r w:rsidR="006A1CA9" w:rsidRPr="00E13387">
        <w:t>2</w:t>
      </w:r>
      <w:r w:rsidRPr="00E13387">
        <w:t xml:space="preserve"> trong PCA</w:t>
      </w:r>
      <w:bookmarkEnd w:id="180"/>
      <w:bookmarkEnd w:id="18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2D305F">
      <w:pPr>
        <w:pStyle w:val="BangC3"/>
      </w:pPr>
      <w:bookmarkStart w:id="182" w:name="_Toc421372480"/>
      <w:bookmarkStart w:id="183" w:name="_Toc422783295"/>
      <w:r w:rsidRPr="00E13387">
        <w:lastRenderedPageBreak/>
        <w:t xml:space="preserve">Kết quả nhận dạng chi tiết với số chiều bằng </w:t>
      </w:r>
      <w:r w:rsidR="00290EFD" w:rsidRPr="00E13387">
        <w:t>11</w:t>
      </w:r>
      <w:r w:rsidRPr="00E13387">
        <w:t xml:space="preserve"> trong PCA</w:t>
      </w:r>
      <w:bookmarkEnd w:id="182"/>
      <w:bookmarkEnd w:id="18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Jump</w:t>
            </w:r>
          </w:p>
        </w:tc>
        <w:tc>
          <w:tcPr>
            <w:tcW w:w="1694" w:type="dxa"/>
            <w:vAlign w:val="center"/>
          </w:tcPr>
          <w:p w:rsidR="00DE1DDB" w:rsidRPr="00E13387" w:rsidRDefault="00DE1DDB" w:rsidP="007F69FE">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752991" w:rsidP="007F69FE">
            <w:pPr>
              <w:pStyle w:val="Table"/>
              <w:jc w:val="center"/>
              <w:rPr>
                <w:b/>
                <w:noProof/>
                <w:lang w:val="vi-VN"/>
              </w:rPr>
            </w:pPr>
            <w:r w:rsidRPr="00E13387">
              <w:rPr>
                <w:b/>
                <w:noProof/>
                <w:lang w:val="vi-VN"/>
              </w:rPr>
              <w:t>78.3%</w:t>
            </w:r>
          </w:p>
        </w:tc>
        <w:tc>
          <w:tcPr>
            <w:tcW w:w="1801" w:type="dxa"/>
            <w:vAlign w:val="center"/>
          </w:tcPr>
          <w:p w:rsidR="00DE1DDB" w:rsidRPr="00E13387" w:rsidRDefault="001164E1" w:rsidP="007F69FE">
            <w:pPr>
              <w:pStyle w:val="Table"/>
              <w:jc w:val="center"/>
              <w:rPr>
                <w:noProof/>
                <w:lang w:val="vi-VN"/>
              </w:rPr>
            </w:pPr>
            <w:r w:rsidRPr="00E13387">
              <w:rPr>
                <w:noProof/>
                <w:lang w:val="vi-VN"/>
              </w:rPr>
              <w:t>13.04%</w:t>
            </w:r>
          </w:p>
        </w:tc>
        <w:tc>
          <w:tcPr>
            <w:tcW w:w="1801" w:type="dxa"/>
            <w:vAlign w:val="center"/>
          </w:tcPr>
          <w:p w:rsidR="00DE1DDB" w:rsidRPr="00E13387" w:rsidRDefault="00474DF9" w:rsidP="007F69FE">
            <w:pPr>
              <w:pStyle w:val="Table"/>
              <w:jc w:val="center"/>
              <w:rPr>
                <w:noProof/>
                <w:lang w:val="vi-VN"/>
              </w:rPr>
            </w:pPr>
            <w:r w:rsidRPr="00E13387">
              <w:rPr>
                <w:noProof/>
                <w:lang w:val="vi-VN"/>
              </w:rPr>
              <w:t>8.7%</w:t>
            </w:r>
          </w:p>
        </w:tc>
        <w:tc>
          <w:tcPr>
            <w:tcW w:w="1694" w:type="dxa"/>
            <w:vAlign w:val="center"/>
          </w:tcPr>
          <w:p w:rsidR="00DE1DDB" w:rsidRPr="00E13387" w:rsidRDefault="00EE0AFD"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413036" w:rsidP="007F69FE">
            <w:pPr>
              <w:pStyle w:val="Table"/>
              <w:jc w:val="center"/>
              <w:rPr>
                <w:noProof/>
                <w:lang w:val="vi-VN"/>
              </w:rPr>
            </w:pPr>
            <w:r w:rsidRPr="00E13387">
              <w:rPr>
                <w:noProof/>
                <w:lang w:val="vi-VN"/>
              </w:rPr>
              <w:t>0.0%</w:t>
            </w:r>
          </w:p>
        </w:tc>
        <w:tc>
          <w:tcPr>
            <w:tcW w:w="1801" w:type="dxa"/>
            <w:vAlign w:val="center"/>
          </w:tcPr>
          <w:p w:rsidR="00DE1DDB" w:rsidRPr="00E13387" w:rsidRDefault="00E9472D" w:rsidP="007F69FE">
            <w:pPr>
              <w:pStyle w:val="Table"/>
              <w:jc w:val="center"/>
              <w:rPr>
                <w:b/>
                <w:noProof/>
                <w:lang w:val="vi-VN"/>
              </w:rPr>
            </w:pPr>
            <w:r w:rsidRPr="00E13387">
              <w:rPr>
                <w:b/>
                <w:noProof/>
                <w:lang w:val="vi-VN"/>
              </w:rPr>
              <w:t>94.7%</w:t>
            </w:r>
          </w:p>
        </w:tc>
        <w:tc>
          <w:tcPr>
            <w:tcW w:w="1801" w:type="dxa"/>
            <w:vAlign w:val="center"/>
          </w:tcPr>
          <w:p w:rsidR="00DE1DDB" w:rsidRPr="00E13387" w:rsidRDefault="00C9327A" w:rsidP="007F69FE">
            <w:pPr>
              <w:pStyle w:val="Table"/>
              <w:jc w:val="center"/>
              <w:rPr>
                <w:noProof/>
                <w:lang w:val="vi-VN"/>
              </w:rPr>
            </w:pPr>
            <w:r w:rsidRPr="00E13387">
              <w:rPr>
                <w:noProof/>
                <w:lang w:val="vi-VN"/>
              </w:rPr>
              <w:t>4.0%</w:t>
            </w:r>
          </w:p>
        </w:tc>
        <w:tc>
          <w:tcPr>
            <w:tcW w:w="1694" w:type="dxa"/>
            <w:vAlign w:val="center"/>
          </w:tcPr>
          <w:p w:rsidR="00DE1DDB" w:rsidRPr="00E13387" w:rsidRDefault="00C9327A" w:rsidP="007F69FE">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Jump</w:t>
            </w:r>
          </w:p>
        </w:tc>
        <w:tc>
          <w:tcPr>
            <w:tcW w:w="1801" w:type="dxa"/>
            <w:vAlign w:val="center"/>
          </w:tcPr>
          <w:p w:rsidR="00DE1DDB" w:rsidRPr="00E13387" w:rsidRDefault="00F1704A" w:rsidP="007F69FE">
            <w:pPr>
              <w:pStyle w:val="Table"/>
              <w:jc w:val="center"/>
              <w:rPr>
                <w:noProof/>
                <w:lang w:val="vi-VN"/>
              </w:rPr>
            </w:pPr>
            <w:r w:rsidRPr="00E13387">
              <w:rPr>
                <w:noProof/>
                <w:lang w:val="vi-VN"/>
              </w:rPr>
              <w:t>0.0%</w:t>
            </w:r>
          </w:p>
        </w:tc>
        <w:tc>
          <w:tcPr>
            <w:tcW w:w="1801" w:type="dxa"/>
            <w:vAlign w:val="center"/>
          </w:tcPr>
          <w:p w:rsidR="00DE1DDB" w:rsidRPr="00E13387" w:rsidRDefault="007D15CA" w:rsidP="007F69FE">
            <w:pPr>
              <w:pStyle w:val="Table"/>
              <w:jc w:val="center"/>
              <w:rPr>
                <w:noProof/>
                <w:lang w:val="vi-VN"/>
              </w:rPr>
            </w:pPr>
            <w:r w:rsidRPr="00E13387">
              <w:rPr>
                <w:noProof/>
                <w:lang w:val="vi-VN"/>
              </w:rPr>
              <w:t>28.6%</w:t>
            </w:r>
          </w:p>
        </w:tc>
        <w:tc>
          <w:tcPr>
            <w:tcW w:w="1801" w:type="dxa"/>
            <w:vAlign w:val="center"/>
          </w:tcPr>
          <w:p w:rsidR="00DE1DDB" w:rsidRPr="00E13387" w:rsidRDefault="007101CD" w:rsidP="007F69FE">
            <w:pPr>
              <w:pStyle w:val="Table"/>
              <w:jc w:val="center"/>
              <w:rPr>
                <w:b/>
                <w:noProof/>
                <w:lang w:val="vi-VN"/>
              </w:rPr>
            </w:pPr>
            <w:r w:rsidRPr="00E13387">
              <w:rPr>
                <w:b/>
                <w:noProof/>
                <w:lang w:val="vi-VN"/>
              </w:rPr>
              <w:t>71.4%</w:t>
            </w:r>
          </w:p>
        </w:tc>
        <w:tc>
          <w:tcPr>
            <w:tcW w:w="1694" w:type="dxa"/>
            <w:vAlign w:val="center"/>
          </w:tcPr>
          <w:p w:rsidR="00DE1DDB" w:rsidRPr="00E13387" w:rsidRDefault="00181816"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2D305F">
      <w:pPr>
        <w:pStyle w:val="BangC3"/>
      </w:pPr>
      <w:bookmarkStart w:id="184" w:name="_Toc421372481"/>
      <w:bookmarkStart w:id="185" w:name="_Toc422783296"/>
      <w:r w:rsidRPr="00E13387">
        <w:t xml:space="preserve">Kết quả nhận dạng chi tiết với số chiều bằng </w:t>
      </w:r>
      <w:r w:rsidR="00E21CDA" w:rsidRPr="00E13387">
        <w:t>34</w:t>
      </w:r>
      <w:r w:rsidRPr="00E13387">
        <w:t xml:space="preserve"> trong PCA</w:t>
      </w:r>
      <w:bookmarkEnd w:id="184"/>
      <w:bookmarkEnd w:id="18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9728C" w:rsidRPr="00E13387">
        <w:rPr>
          <w:noProof/>
          <w:lang w:val="vi-VN"/>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2D305F">
      <w:pPr>
        <w:pStyle w:val="BangC3"/>
      </w:pPr>
      <w:bookmarkStart w:id="186" w:name="_Toc421372482"/>
      <w:bookmarkStart w:id="187" w:name="_Toc422783297"/>
      <w:r w:rsidRPr="00E13387">
        <w:lastRenderedPageBreak/>
        <w:t xml:space="preserve">Kết quả nhận dạng chi tiết với số chiều bằng </w:t>
      </w:r>
      <w:r w:rsidR="00822B81" w:rsidRPr="00E13387">
        <w:t>49</w:t>
      </w:r>
      <w:r w:rsidRPr="00E13387">
        <w:t xml:space="preserve"> trong PCA</w:t>
      </w:r>
      <w:bookmarkEnd w:id="186"/>
      <w:bookmarkEnd w:id="18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2D305F">
      <w:pPr>
        <w:pStyle w:val="BangC3"/>
      </w:pPr>
      <w:bookmarkStart w:id="188" w:name="_Toc421372483"/>
      <w:bookmarkStart w:id="189" w:name="_Toc422783298"/>
      <w:r w:rsidRPr="00E13387">
        <w:t xml:space="preserve">Kết quả nhận dạng chi tiết với số chiều bằng </w:t>
      </w:r>
      <w:r w:rsidR="005A3AC7" w:rsidRPr="00E13387">
        <w:t>50</w:t>
      </w:r>
      <w:r w:rsidRPr="00E13387">
        <w:t xml:space="preserve"> trong PCA</w:t>
      </w:r>
      <w:bookmarkEnd w:id="188"/>
      <w:bookmarkEnd w:id="18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2D305F">
      <w:pPr>
        <w:pStyle w:val="Heading4"/>
      </w:pPr>
      <w:bookmarkStart w:id="190" w:name="_Toc422784222"/>
      <w:r w:rsidRPr="00E13387">
        <w:lastRenderedPageBreak/>
        <w:t>Phương pháp LDA</w:t>
      </w:r>
      <w:bookmarkEnd w:id="190"/>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AA0AB5" w:rsidRPr="00E13387">
        <w:rPr>
          <w:noProof/>
          <w:lang w:val="vi-VN"/>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2D305F">
      <w:pPr>
        <w:pStyle w:val="BangC3"/>
      </w:pPr>
      <w:bookmarkStart w:id="191" w:name="_Toc421372484"/>
      <w:bookmarkStart w:id="192" w:name="_Toc422783299"/>
      <w:r w:rsidRPr="00E13387">
        <w:t>Kết quả thực nghiệm với các giá trị khác nhau của số chiều dữ liệu sau trích chọn trong LDA</w:t>
      </w:r>
      <w:bookmarkEnd w:id="191"/>
      <w:bookmarkEnd w:id="192"/>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567C85" w:rsidRPr="00E13387">
        <w:rPr>
          <w:noProof/>
          <w:lang w:val="vi-VN"/>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2D305F">
      <w:pPr>
        <w:pStyle w:val="HinhC3"/>
      </w:pPr>
      <w:bookmarkStart w:id="193" w:name="_Toc421372520"/>
      <w:bookmarkStart w:id="194" w:name="_Toc422783337"/>
      <w:r w:rsidRPr="00E13387">
        <w:t>Sự biến thiên của tỉ lệ nhận dạng trong LDA</w:t>
      </w:r>
      <w:bookmarkEnd w:id="193"/>
      <w:bookmarkEnd w:id="194"/>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2D305F">
      <w:pPr>
        <w:pStyle w:val="BangC3"/>
      </w:pPr>
      <w:bookmarkStart w:id="195" w:name="_Toc421372485"/>
      <w:bookmarkStart w:id="196" w:name="_Toc422783300"/>
      <w:r w:rsidRPr="00E13387">
        <w:t>Kết quả nhận dạng chi tiết với số chiều bằng 1 trong LDA</w:t>
      </w:r>
      <w:bookmarkEnd w:id="195"/>
      <w:bookmarkEnd w:id="196"/>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13387" w:rsidRDefault="00646094" w:rsidP="002D305F">
      <w:pPr>
        <w:pStyle w:val="BangC3"/>
      </w:pPr>
      <w:bookmarkStart w:id="197" w:name="_Toc421372486"/>
      <w:bookmarkStart w:id="198" w:name="_Toc422783301"/>
      <w:r w:rsidRPr="00E13387">
        <w:t>Kết quả nhận dạng chi tiết với số chiều bằng 2 trong LDA</w:t>
      </w:r>
      <w:bookmarkEnd w:id="197"/>
      <w:bookmarkEnd w:id="198"/>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2D305F">
      <w:pPr>
        <w:pStyle w:val="BangC3"/>
      </w:pPr>
      <w:bookmarkStart w:id="199" w:name="_Toc421372487"/>
      <w:bookmarkStart w:id="200" w:name="_Toc422783302"/>
      <w:r w:rsidRPr="00E13387">
        <w:t xml:space="preserve">Kết quả nhận dạng chi tiết với số chiều bằng </w:t>
      </w:r>
      <w:r w:rsidR="00627DF9" w:rsidRPr="00E13387">
        <w:t>3</w:t>
      </w:r>
      <w:r w:rsidRPr="00E13387">
        <w:t xml:space="preserve"> trong LDA</w:t>
      </w:r>
      <w:bookmarkEnd w:id="199"/>
      <w:bookmarkEnd w:id="200"/>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2D305F">
      <w:pPr>
        <w:pStyle w:val="BangC3"/>
      </w:pPr>
      <w:bookmarkStart w:id="201" w:name="_Toc421372488"/>
      <w:bookmarkStart w:id="202" w:name="_Toc422783303"/>
      <w:r w:rsidRPr="00E13387">
        <w:lastRenderedPageBreak/>
        <w:t xml:space="preserve">Kết quả nhận dạng chi tiết với số chiều bằng </w:t>
      </w:r>
      <w:r w:rsidR="006A28CC" w:rsidRPr="00E13387">
        <w:t>125</w:t>
      </w:r>
      <w:r w:rsidRPr="00E13387">
        <w:t xml:space="preserve"> trong LDA</w:t>
      </w:r>
      <w:bookmarkEnd w:id="201"/>
      <w:bookmarkEnd w:id="202"/>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9E1472">
            <w:pPr>
              <w:pStyle w:val="Table"/>
              <w:jc w:val="center"/>
              <w:rPr>
                <w:b/>
                <w:noProof/>
                <w:lang w:val="vi-VN"/>
              </w:rPr>
            </w:pPr>
            <w:r w:rsidRPr="00E13387">
              <w:rPr>
                <w:b/>
                <w:noProof/>
                <w:lang w:val="vi-VN"/>
              </w:rPr>
              <w:t>Hoạt động</w:t>
            </w:r>
          </w:p>
        </w:tc>
        <w:tc>
          <w:tcPr>
            <w:tcW w:w="1806" w:type="dxa"/>
            <w:vAlign w:val="center"/>
          </w:tcPr>
          <w:p w:rsidR="00CB4CA5" w:rsidRPr="00E13387" w:rsidRDefault="00CB4CA5" w:rsidP="009E1472">
            <w:pPr>
              <w:pStyle w:val="Table"/>
              <w:jc w:val="center"/>
              <w:rPr>
                <w:b/>
                <w:noProof/>
                <w:lang w:val="vi-VN"/>
              </w:rPr>
            </w:pPr>
            <w:r w:rsidRPr="00E13387">
              <w:rPr>
                <w:b/>
                <w:noProof/>
                <w:lang w:val="vi-VN"/>
              </w:rPr>
              <w:t>Run</w:t>
            </w:r>
          </w:p>
        </w:tc>
        <w:tc>
          <w:tcPr>
            <w:tcW w:w="1812" w:type="dxa"/>
            <w:vAlign w:val="center"/>
          </w:tcPr>
          <w:p w:rsidR="00CB4CA5" w:rsidRPr="00E13387" w:rsidRDefault="00CB4CA5" w:rsidP="009E1472">
            <w:pPr>
              <w:pStyle w:val="Table"/>
              <w:jc w:val="center"/>
              <w:rPr>
                <w:b/>
                <w:noProof/>
                <w:lang w:val="vi-VN"/>
              </w:rPr>
            </w:pPr>
            <w:r w:rsidRPr="00E13387">
              <w:rPr>
                <w:b/>
                <w:noProof/>
                <w:lang w:val="vi-VN"/>
              </w:rPr>
              <w:t>Walk</w:t>
            </w:r>
          </w:p>
        </w:tc>
        <w:tc>
          <w:tcPr>
            <w:tcW w:w="1813" w:type="dxa"/>
            <w:vAlign w:val="center"/>
          </w:tcPr>
          <w:p w:rsidR="00CB4CA5" w:rsidRPr="00E13387" w:rsidRDefault="00CB4CA5" w:rsidP="009E1472">
            <w:pPr>
              <w:pStyle w:val="Table"/>
              <w:jc w:val="center"/>
              <w:rPr>
                <w:b/>
                <w:noProof/>
                <w:lang w:val="vi-VN"/>
              </w:rPr>
            </w:pPr>
            <w:r w:rsidRPr="00E13387">
              <w:rPr>
                <w:b/>
                <w:noProof/>
                <w:lang w:val="vi-VN"/>
              </w:rPr>
              <w:t>Jump</w:t>
            </w:r>
          </w:p>
        </w:tc>
        <w:tc>
          <w:tcPr>
            <w:tcW w:w="1648" w:type="dxa"/>
            <w:vAlign w:val="center"/>
          </w:tcPr>
          <w:p w:rsidR="00CB4CA5" w:rsidRPr="00E13387" w:rsidRDefault="00CB4CA5" w:rsidP="009E1472">
            <w:pPr>
              <w:pStyle w:val="Table"/>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Run</w:t>
            </w:r>
          </w:p>
        </w:tc>
        <w:tc>
          <w:tcPr>
            <w:tcW w:w="1806" w:type="dxa"/>
            <w:vAlign w:val="center"/>
          </w:tcPr>
          <w:p w:rsidR="00CB4CA5" w:rsidRPr="00E13387" w:rsidRDefault="00DA5FA6" w:rsidP="009E1472">
            <w:pPr>
              <w:pStyle w:val="Table"/>
              <w:jc w:val="center"/>
              <w:rPr>
                <w:b/>
                <w:noProof/>
                <w:lang w:val="vi-VN"/>
              </w:rPr>
            </w:pPr>
            <w:r w:rsidRPr="00E13387">
              <w:rPr>
                <w:b/>
                <w:noProof/>
                <w:lang w:val="vi-VN"/>
              </w:rPr>
              <w:t>78.3%</w:t>
            </w:r>
          </w:p>
        </w:tc>
        <w:tc>
          <w:tcPr>
            <w:tcW w:w="1812" w:type="dxa"/>
            <w:vAlign w:val="center"/>
          </w:tcPr>
          <w:p w:rsidR="00CB4CA5" w:rsidRPr="00E13387" w:rsidRDefault="00BB1C50" w:rsidP="009E1472">
            <w:pPr>
              <w:pStyle w:val="Table"/>
              <w:jc w:val="center"/>
              <w:rPr>
                <w:noProof/>
                <w:lang w:val="vi-VN"/>
              </w:rPr>
            </w:pPr>
            <w:r w:rsidRPr="00E13387">
              <w:rPr>
                <w:noProof/>
                <w:lang w:val="vi-VN"/>
              </w:rPr>
              <w:t>13.0%</w:t>
            </w:r>
          </w:p>
        </w:tc>
        <w:tc>
          <w:tcPr>
            <w:tcW w:w="1813" w:type="dxa"/>
            <w:vAlign w:val="center"/>
          </w:tcPr>
          <w:p w:rsidR="00CB4CA5" w:rsidRPr="00E13387" w:rsidRDefault="0027464C" w:rsidP="009E1472">
            <w:pPr>
              <w:pStyle w:val="Table"/>
              <w:jc w:val="center"/>
              <w:rPr>
                <w:noProof/>
                <w:lang w:val="vi-VN"/>
              </w:rPr>
            </w:pPr>
            <w:r w:rsidRPr="00E13387">
              <w:rPr>
                <w:noProof/>
                <w:lang w:val="vi-VN"/>
              </w:rPr>
              <w:t>4.3%</w:t>
            </w:r>
          </w:p>
        </w:tc>
        <w:tc>
          <w:tcPr>
            <w:tcW w:w="1648" w:type="dxa"/>
            <w:vAlign w:val="center"/>
          </w:tcPr>
          <w:p w:rsidR="00CB4CA5" w:rsidRPr="00E13387" w:rsidRDefault="0027464C" w:rsidP="009E1472">
            <w:pPr>
              <w:pStyle w:val="Table"/>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Walk</w:t>
            </w:r>
          </w:p>
        </w:tc>
        <w:tc>
          <w:tcPr>
            <w:tcW w:w="1806" w:type="dxa"/>
            <w:vAlign w:val="center"/>
          </w:tcPr>
          <w:p w:rsidR="00CB4CA5" w:rsidRPr="00E13387" w:rsidRDefault="00161032" w:rsidP="009E1472">
            <w:pPr>
              <w:pStyle w:val="Table"/>
              <w:jc w:val="center"/>
              <w:rPr>
                <w:noProof/>
                <w:lang w:val="vi-VN"/>
              </w:rPr>
            </w:pPr>
            <w:r w:rsidRPr="00E13387">
              <w:rPr>
                <w:noProof/>
                <w:lang w:val="vi-VN"/>
              </w:rPr>
              <w:t>1.3%</w:t>
            </w:r>
          </w:p>
        </w:tc>
        <w:tc>
          <w:tcPr>
            <w:tcW w:w="1812" w:type="dxa"/>
            <w:vAlign w:val="center"/>
          </w:tcPr>
          <w:p w:rsidR="00CB4CA5" w:rsidRPr="00E13387" w:rsidRDefault="00AA1040" w:rsidP="009E1472">
            <w:pPr>
              <w:pStyle w:val="Table"/>
              <w:jc w:val="center"/>
              <w:rPr>
                <w:b/>
                <w:noProof/>
                <w:lang w:val="vi-VN"/>
              </w:rPr>
            </w:pPr>
            <w:r w:rsidRPr="00E13387">
              <w:rPr>
                <w:b/>
                <w:noProof/>
                <w:lang w:val="vi-VN"/>
              </w:rPr>
              <w:t>85.3%</w:t>
            </w:r>
          </w:p>
        </w:tc>
        <w:tc>
          <w:tcPr>
            <w:tcW w:w="1813" w:type="dxa"/>
            <w:vAlign w:val="center"/>
          </w:tcPr>
          <w:p w:rsidR="00CB4CA5" w:rsidRPr="00E13387" w:rsidRDefault="00161032" w:rsidP="009E1472">
            <w:pPr>
              <w:pStyle w:val="Table"/>
              <w:jc w:val="center"/>
              <w:rPr>
                <w:noProof/>
                <w:lang w:val="vi-VN"/>
              </w:rPr>
            </w:pPr>
            <w:r w:rsidRPr="00E13387">
              <w:rPr>
                <w:noProof/>
                <w:lang w:val="vi-VN"/>
              </w:rPr>
              <w:t>10.7%</w:t>
            </w:r>
          </w:p>
        </w:tc>
        <w:tc>
          <w:tcPr>
            <w:tcW w:w="1648" w:type="dxa"/>
            <w:vAlign w:val="center"/>
          </w:tcPr>
          <w:p w:rsidR="00CB4CA5" w:rsidRPr="00E13387" w:rsidRDefault="00E44B7A" w:rsidP="009E1472">
            <w:pPr>
              <w:pStyle w:val="Table"/>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Jump</w:t>
            </w:r>
          </w:p>
        </w:tc>
        <w:tc>
          <w:tcPr>
            <w:tcW w:w="1806" w:type="dxa"/>
            <w:vAlign w:val="center"/>
          </w:tcPr>
          <w:p w:rsidR="00CB4CA5" w:rsidRPr="00E13387" w:rsidRDefault="00EF73DB" w:rsidP="009E1472">
            <w:pPr>
              <w:pStyle w:val="Table"/>
              <w:jc w:val="center"/>
              <w:rPr>
                <w:noProof/>
                <w:lang w:val="vi-VN"/>
              </w:rPr>
            </w:pPr>
            <w:r w:rsidRPr="00E13387">
              <w:rPr>
                <w:noProof/>
                <w:lang w:val="vi-VN"/>
              </w:rPr>
              <w:t>0.0%</w:t>
            </w:r>
          </w:p>
        </w:tc>
        <w:tc>
          <w:tcPr>
            <w:tcW w:w="1812" w:type="dxa"/>
            <w:vAlign w:val="center"/>
          </w:tcPr>
          <w:p w:rsidR="00CB4CA5" w:rsidRPr="00E13387" w:rsidRDefault="00FC5147" w:rsidP="009E1472">
            <w:pPr>
              <w:pStyle w:val="Table"/>
              <w:jc w:val="center"/>
              <w:rPr>
                <w:noProof/>
                <w:lang w:val="vi-VN"/>
              </w:rPr>
            </w:pPr>
            <w:r w:rsidRPr="00E13387">
              <w:rPr>
                <w:noProof/>
                <w:lang w:val="vi-VN"/>
              </w:rPr>
              <w:t>7.1%</w:t>
            </w:r>
          </w:p>
        </w:tc>
        <w:tc>
          <w:tcPr>
            <w:tcW w:w="1813" w:type="dxa"/>
            <w:vAlign w:val="center"/>
          </w:tcPr>
          <w:p w:rsidR="00CB4CA5" w:rsidRPr="00E13387" w:rsidRDefault="00001E33" w:rsidP="009E1472">
            <w:pPr>
              <w:pStyle w:val="Table"/>
              <w:jc w:val="center"/>
              <w:rPr>
                <w:b/>
                <w:noProof/>
                <w:lang w:val="vi-VN"/>
              </w:rPr>
            </w:pPr>
            <w:r w:rsidRPr="00E13387">
              <w:rPr>
                <w:b/>
                <w:noProof/>
                <w:lang w:val="vi-VN"/>
              </w:rPr>
              <w:t>92.9%</w:t>
            </w:r>
          </w:p>
        </w:tc>
        <w:tc>
          <w:tcPr>
            <w:tcW w:w="1648" w:type="dxa"/>
            <w:vAlign w:val="center"/>
          </w:tcPr>
          <w:p w:rsidR="00CB4CA5" w:rsidRPr="00E13387" w:rsidRDefault="00FC5147" w:rsidP="009E1472">
            <w:pPr>
              <w:pStyle w:val="Table"/>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B20C0" w:rsidRPr="00E13387">
        <w:rPr>
          <w:noProof/>
          <w:lang w:val="vi-VN"/>
        </w:rPr>
        <w:t xml:space="preserve"> </w:t>
      </w:r>
      <w:r w:rsidRPr="00E13387">
        <w:rPr>
          <w:noProof/>
          <w:lang w:val="vi-VN"/>
        </w:rPr>
        <w:t xml:space="preserve">3, mãi đến lần này </w:t>
      </w:r>
      <w:r w:rsidR="00430295" w:rsidRPr="00E13387">
        <w:rPr>
          <w:noProof/>
          <w:lang w:val="vi-VN"/>
        </w:rPr>
        <w:t>tỉ lệ nhận dạng mới có sự thay đổi nhỏ, tăng từ 84% lên 85.2%.</w:t>
      </w:r>
      <w:r w:rsidR="009404C7" w:rsidRPr="00E13387">
        <w:rPr>
          <w:noProof/>
          <w:lang w:val="vi-VN"/>
        </w:rPr>
        <w:t xml:space="preserve"> Điều này cho thấy còn rất ít các đặc trưng ảnh hưởng đến quá trình phân ly dữ liệu.</w:t>
      </w:r>
    </w:p>
    <w:p w:rsidR="00351EC6" w:rsidRPr="00E13387" w:rsidRDefault="00351EC6" w:rsidP="002D305F">
      <w:pPr>
        <w:pStyle w:val="BangC3"/>
      </w:pPr>
      <w:bookmarkStart w:id="203" w:name="_Toc421372489"/>
      <w:bookmarkStart w:id="204" w:name="_Toc422783304"/>
      <w:r w:rsidRPr="00E13387">
        <w:t>Kết quả nhận dạng chi tiết với số chiều bằng 138 trong LDA</w:t>
      </w:r>
      <w:bookmarkEnd w:id="203"/>
      <w:bookmarkEnd w:id="204"/>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2D305F">
      <w:pPr>
        <w:pStyle w:val="BangC3"/>
      </w:pPr>
      <w:bookmarkStart w:id="205" w:name="_Toc421372490"/>
      <w:bookmarkStart w:id="206" w:name="_Toc422783305"/>
      <w:r w:rsidRPr="00E13387">
        <w:lastRenderedPageBreak/>
        <w:t>Kết quả nhận dạng chi tiết với số chiều bằng 145 trong LDA</w:t>
      </w:r>
      <w:bookmarkEnd w:id="205"/>
      <w:bookmarkEnd w:id="206"/>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2D305F">
      <w:pPr>
        <w:pStyle w:val="Heading3"/>
        <w:rPr>
          <w:lang w:val="vi-VN"/>
        </w:rPr>
      </w:pPr>
      <w:bookmarkStart w:id="207" w:name="_Toc422784223"/>
      <w:r w:rsidRPr="00E13387">
        <w:rPr>
          <w:lang w:val="vi-VN"/>
        </w:rPr>
        <w:t>Giai đoạn thứ hai</w:t>
      </w:r>
      <w:bookmarkEnd w:id="20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2D305F">
      <w:pPr>
        <w:pStyle w:val="BangC3"/>
      </w:pPr>
      <w:bookmarkStart w:id="208" w:name="_Toc421372491"/>
      <w:bookmarkStart w:id="209" w:name="_Toc422783306"/>
      <w:r w:rsidRPr="00E13387">
        <w:t>T</w:t>
      </w:r>
      <w:r w:rsidR="00A97C45" w:rsidRPr="00E13387">
        <w:t>rọ</w:t>
      </w:r>
      <w:r w:rsidRPr="00E13387">
        <w:t>ng số thu được sau giai đoạn kiểm định</w:t>
      </w:r>
      <w:bookmarkEnd w:id="208"/>
      <w:bookmarkEnd w:id="209"/>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2D305F">
      <w:pPr>
        <w:pStyle w:val="BangC3"/>
      </w:pPr>
      <w:bookmarkStart w:id="210" w:name="_Toc421372492"/>
      <w:bookmarkStart w:id="211" w:name="_Toc422783307"/>
      <w:r w:rsidRPr="00E13387">
        <w:lastRenderedPageBreak/>
        <w:t>Kết quả giai đoạn thực nghiệm thứ hai</w:t>
      </w:r>
      <w:bookmarkEnd w:id="210"/>
      <w:bookmarkEnd w:id="211"/>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1B6970" w:rsidP="002D305F">
      <w:pPr>
        <w:pStyle w:val="Heading2"/>
      </w:pPr>
      <w:bookmarkStart w:id="212" w:name="_Toc422784224"/>
      <w:r w:rsidRPr="00E13387">
        <w:t>Đánh giá</w:t>
      </w:r>
      <w:bookmarkEnd w:id="21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7E20D4" w:rsidRPr="00E13387">
        <w:rPr>
          <w:noProof/>
          <w:lang w:val="vi-VN"/>
        </w:rPr>
        <w:t xml:space="preserve"> </w:t>
      </w:r>
      <w:r w:rsidR="006F4CC6" w:rsidRPr="00E13387">
        <w:rPr>
          <w:noProof/>
          <w:lang w:val="vi-VN"/>
        </w:rPr>
        <w:t>của PCA là</w:t>
      </w:r>
      <w:r w:rsidR="00F30BCC" w:rsidRPr="00E13387">
        <w:rPr>
          <w:noProof/>
          <w:lang w:val="vi-VN"/>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D23716" w:rsidRPr="00E13387">
        <w:rPr>
          <w:noProof/>
          <w:lang w:val="vi-VN"/>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2D305F">
      <w:pPr>
        <w:pStyle w:val="HinhC3"/>
      </w:pPr>
      <w:bookmarkStart w:id="213" w:name="_Toc422783338"/>
      <w:r w:rsidRPr="00E13387">
        <w:t>Thống kê kết quả giữa các phương pháp</w:t>
      </w:r>
      <w:bookmarkEnd w:id="21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E13387" w:rsidRDefault="00152AAE" w:rsidP="002D305F">
      <w:pPr>
        <w:pStyle w:val="BangC3"/>
      </w:pPr>
      <w:bookmarkStart w:id="214" w:name="_Toc421372493"/>
      <w:bookmarkStart w:id="215" w:name="_Toc422783308"/>
      <w:r w:rsidRPr="00E13387">
        <w:t>So sánh thời gian giữa các phương pháp</w:t>
      </w:r>
      <w:bookmarkEnd w:id="214"/>
      <w:bookmarkEnd w:id="215"/>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6C1E25" w:rsidRPr="00E13387" w:rsidRDefault="006C1E25" w:rsidP="00E82C06">
      <w:pPr>
        <w:pStyle w:val="000-Noi-Dung"/>
        <w:rPr>
          <w:noProof/>
          <w:lang w:val="vi-VN"/>
        </w:rPr>
      </w:pPr>
    </w:p>
    <w:p w:rsidR="00E45D55" w:rsidRPr="00E13387" w:rsidRDefault="00E45D55" w:rsidP="00C63ED3">
      <w:pPr>
        <w:pStyle w:val="Paragraph"/>
        <w:rPr>
          <w:noProof/>
          <w:lang w:val="vi-VN"/>
        </w:rPr>
      </w:pPr>
    </w:p>
    <w:p w:rsidR="00E45D55" w:rsidRPr="00E13387" w:rsidRDefault="00E45D55" w:rsidP="004A04EF">
      <w:pPr>
        <w:pStyle w:val="Paragraph"/>
        <w:jc w:val="center"/>
        <w:rPr>
          <w:noProof/>
          <w:lang w:val="vi-VN"/>
        </w:rPr>
        <w:sectPr w:rsidR="00E45D55" w:rsidRPr="00E13387" w:rsidSect="006F4F6D">
          <w:pgSz w:w="11907" w:h="16840" w:code="9"/>
          <w:pgMar w:top="1985" w:right="1134" w:bottom="1985" w:left="1985" w:header="862" w:footer="720" w:gutter="0"/>
          <w:cols w:space="720"/>
          <w:docGrid w:linePitch="381"/>
        </w:sectPr>
      </w:pPr>
    </w:p>
    <w:p w:rsidR="007900C4" w:rsidRPr="00E13387" w:rsidRDefault="00B05006" w:rsidP="004A04EF">
      <w:pPr>
        <w:pStyle w:val="Heading1"/>
        <w:rPr>
          <w:noProof/>
          <w:lang w:val="vi-VN"/>
        </w:rPr>
      </w:pPr>
      <w:bookmarkStart w:id="216" w:name="_Toc422784225"/>
      <w:r w:rsidRPr="00E13387">
        <w:rPr>
          <w:noProof/>
          <w:lang w:val="vi-VN"/>
        </w:rPr>
        <w:lastRenderedPageBreak/>
        <w:t>KẾT LUẬN</w:t>
      </w:r>
      <w:bookmarkEnd w:id="21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1B53E7" w:rsidRPr="00E13387" w:rsidRDefault="001B53E7">
      <w:pPr>
        <w:overflowPunct/>
        <w:autoSpaceDE/>
        <w:autoSpaceDN/>
        <w:adjustRightInd/>
        <w:textAlignment w:val="auto"/>
        <w:rPr>
          <w:b/>
          <w:noProof/>
          <w:spacing w:val="20"/>
          <w:sz w:val="40"/>
          <w:szCs w:val="40"/>
          <w:lang w:val="vi-VN"/>
        </w:rPr>
      </w:pPr>
      <w:r w:rsidRPr="00E13387">
        <w:rPr>
          <w:noProof/>
          <w:lang w:val="vi-VN"/>
        </w:rPr>
        <w:br w:type="page"/>
      </w:r>
    </w:p>
    <w:p w:rsidR="000432C9" w:rsidRPr="00E13387" w:rsidRDefault="000432C9" w:rsidP="00A845AB">
      <w:pPr>
        <w:pStyle w:val="Heading1"/>
        <w:rPr>
          <w:noProof/>
          <w:lang w:val="vi-VN"/>
        </w:rPr>
      </w:pPr>
      <w:bookmarkStart w:id="217" w:name="_Toc422784226"/>
      <w:r w:rsidRPr="00E13387">
        <w:rPr>
          <w:noProof/>
          <w:lang w:val="vi-VN"/>
        </w:rPr>
        <w:lastRenderedPageBreak/>
        <w:t>PHỤ LỤC</w:t>
      </w:r>
      <w:bookmarkEnd w:id="217"/>
    </w:p>
    <w:p w:rsidR="00B04492" w:rsidRPr="00E13387" w:rsidRDefault="00B04492" w:rsidP="00B04492">
      <w:pPr>
        <w:pStyle w:val="Paragraph"/>
        <w:ind w:firstLine="0"/>
        <w:rPr>
          <w:lang w:val="vi-VN"/>
        </w:rPr>
      </w:pPr>
    </w:p>
    <w:p w:rsidR="00A845AB" w:rsidRPr="00E13387" w:rsidRDefault="00FE05EE" w:rsidP="00A845AB">
      <w:pPr>
        <w:pStyle w:val="Paragraph"/>
        <w:ind w:firstLine="0"/>
        <w:rPr>
          <w:b/>
          <w:lang w:val="vi-VN"/>
        </w:rPr>
      </w:pPr>
      <w:r w:rsidRPr="00E13387">
        <w:rPr>
          <w:b/>
          <w:lang w:val="vi-VN"/>
        </w:rPr>
        <w:t>PHỤ LỤC A</w:t>
      </w:r>
      <w:r w:rsidR="00CD2FF0" w:rsidRPr="00E13387">
        <w:rPr>
          <w:b/>
          <w:lang w:val="vi-VN"/>
        </w:rPr>
        <w:t xml:space="preserve">. </w:t>
      </w:r>
      <w:r w:rsidR="00C032D7" w:rsidRPr="00E13387">
        <w:rPr>
          <w:b/>
          <w:lang w:val="vi-VN"/>
        </w:rPr>
        <w:t>TÊN VÀ NGHĨA TIẾNG VIỆT CÁC XƯƠNG TRONG CẤU TRÚC ACCLAIM</w:t>
      </w:r>
    </w:p>
    <w:p w:rsidR="00E83164" w:rsidRPr="00E13387" w:rsidRDefault="00E83164" w:rsidP="00A845AB">
      <w:pPr>
        <w:pStyle w:val="Paragraph"/>
        <w:ind w:firstLine="0"/>
        <w:rPr>
          <w:b/>
          <w:lang w:val="vi-VN"/>
        </w:rPr>
      </w:pPr>
    </w:p>
    <w:tbl>
      <w:tblPr>
        <w:tblW w:w="0" w:type="auto"/>
        <w:tblInd w:w="108" w:type="dxa"/>
        <w:tblLayout w:type="fixed"/>
        <w:tblLook w:val="0000"/>
      </w:tblPr>
      <w:tblGrid>
        <w:gridCol w:w="1950"/>
        <w:gridCol w:w="6839"/>
      </w:tblGrid>
      <w:tr w:rsidR="00E83164" w:rsidRPr="00E13387" w:rsidTr="00C62867">
        <w:tc>
          <w:tcPr>
            <w:tcW w:w="1950" w:type="dxa"/>
          </w:tcPr>
          <w:p w:rsidR="00E83164" w:rsidRPr="00E13387" w:rsidRDefault="00DE75A8" w:rsidP="004445DB">
            <w:pPr>
              <w:pStyle w:val="ChuBang"/>
              <w:jc w:val="left"/>
              <w:rPr>
                <w:noProof/>
                <w:szCs w:val="28"/>
                <w:lang w:val="vi-VN"/>
              </w:rPr>
            </w:pPr>
            <w:r w:rsidRPr="00E13387">
              <w:rPr>
                <w:noProof/>
                <w:szCs w:val="28"/>
                <w:lang w:val="vi-VN"/>
              </w:rPr>
              <w:t>root</w:t>
            </w:r>
          </w:p>
        </w:tc>
        <w:tc>
          <w:tcPr>
            <w:tcW w:w="6839" w:type="dxa"/>
          </w:tcPr>
          <w:p w:rsidR="00E83164" w:rsidRPr="00E13387" w:rsidRDefault="008971FD" w:rsidP="00C62867">
            <w:pPr>
              <w:pStyle w:val="ChuBang"/>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w:t>
            </w:r>
            <w:r w:rsidR="009B2432" w:rsidRPr="00E13387">
              <w:rPr>
                <w:noProof/>
                <w:szCs w:val="28"/>
                <w:lang w:val="vi-VN"/>
              </w:rPr>
              <w:t xml:space="preserve"> </w:t>
            </w:r>
            <w:r w:rsidR="00610BCC" w:rsidRPr="00E13387">
              <w:rPr>
                <w:noProof/>
                <w:szCs w:val="28"/>
                <w:lang w:val="vi-VN"/>
              </w:rPr>
              <w:t>Lowerback, rhipjoint, lhipjoint là các xương nối trực tiếp với root.</w:t>
            </w:r>
          </w:p>
        </w:tc>
      </w:tr>
      <w:tr w:rsidR="00E83164" w:rsidRPr="00E13387" w:rsidTr="00C62867">
        <w:tc>
          <w:tcPr>
            <w:tcW w:w="1950" w:type="dxa"/>
          </w:tcPr>
          <w:p w:rsidR="00E83164" w:rsidRPr="00E13387" w:rsidRDefault="00B30584" w:rsidP="004445DB">
            <w:pPr>
              <w:pStyle w:val="ChuBang"/>
              <w:jc w:val="left"/>
              <w:rPr>
                <w:noProof/>
                <w:szCs w:val="28"/>
                <w:lang w:val="vi-VN"/>
              </w:rPr>
            </w:pPr>
            <w:r w:rsidRPr="00E13387">
              <w:rPr>
                <w:noProof/>
                <w:szCs w:val="28"/>
                <w:lang w:val="vi-VN"/>
              </w:rPr>
              <w:t>lowerback</w:t>
            </w:r>
          </w:p>
        </w:tc>
        <w:tc>
          <w:tcPr>
            <w:tcW w:w="6839" w:type="dxa"/>
          </w:tcPr>
          <w:p w:rsidR="00E83164" w:rsidRPr="00E13387" w:rsidRDefault="003661B8" w:rsidP="004445DB">
            <w:pPr>
              <w:pStyle w:val="ChuBang"/>
              <w:jc w:val="left"/>
              <w:rPr>
                <w:noProof/>
                <w:szCs w:val="28"/>
                <w:lang w:val="vi-VN"/>
              </w:rPr>
            </w:pPr>
            <w:r w:rsidRPr="00E13387">
              <w:rPr>
                <w:noProof/>
                <w:szCs w:val="28"/>
                <w:lang w:val="vi-VN"/>
              </w:rPr>
              <w:t>Xương lưng dưới</w:t>
            </w:r>
          </w:p>
        </w:tc>
      </w:tr>
      <w:tr w:rsidR="00E83164" w:rsidRPr="00E13387" w:rsidTr="00C62867">
        <w:tc>
          <w:tcPr>
            <w:tcW w:w="1950" w:type="dxa"/>
          </w:tcPr>
          <w:p w:rsidR="00E83164" w:rsidRPr="00E13387" w:rsidRDefault="003661B8" w:rsidP="004445DB">
            <w:pPr>
              <w:pStyle w:val="ChuBang"/>
              <w:jc w:val="left"/>
              <w:rPr>
                <w:noProof/>
                <w:szCs w:val="28"/>
                <w:lang w:val="vi-VN"/>
              </w:rPr>
            </w:pPr>
            <w:r w:rsidRPr="00E13387">
              <w:rPr>
                <w:noProof/>
                <w:szCs w:val="28"/>
                <w:lang w:val="vi-VN"/>
              </w:rPr>
              <w:t>upperback</w:t>
            </w:r>
          </w:p>
        </w:tc>
        <w:tc>
          <w:tcPr>
            <w:tcW w:w="6839" w:type="dxa"/>
          </w:tcPr>
          <w:p w:rsidR="00E83164" w:rsidRPr="00E13387" w:rsidRDefault="003661B8" w:rsidP="004445DB">
            <w:pPr>
              <w:pStyle w:val="ChuBang"/>
              <w:jc w:val="left"/>
              <w:rPr>
                <w:noProof/>
                <w:szCs w:val="28"/>
                <w:lang w:val="vi-VN"/>
              </w:rPr>
            </w:pPr>
            <w:r w:rsidRPr="00E13387">
              <w:rPr>
                <w:noProof/>
                <w:szCs w:val="28"/>
                <w:lang w:val="vi-VN"/>
              </w:rPr>
              <w:t>Xương lưng trên</w:t>
            </w:r>
          </w:p>
        </w:tc>
      </w:tr>
      <w:tr w:rsidR="00E83164" w:rsidRPr="00E13387" w:rsidTr="00C62867">
        <w:tc>
          <w:tcPr>
            <w:tcW w:w="1950" w:type="dxa"/>
          </w:tcPr>
          <w:p w:rsidR="00E83164" w:rsidRPr="00E13387" w:rsidRDefault="005F07AD" w:rsidP="004445DB">
            <w:pPr>
              <w:pStyle w:val="ChuBang"/>
              <w:jc w:val="left"/>
              <w:rPr>
                <w:noProof/>
                <w:szCs w:val="28"/>
                <w:lang w:val="vi-VN"/>
              </w:rPr>
            </w:pPr>
            <w:r w:rsidRPr="00E13387">
              <w:rPr>
                <w:noProof/>
                <w:szCs w:val="28"/>
                <w:lang w:val="vi-VN"/>
              </w:rPr>
              <w:t>thorax</w:t>
            </w:r>
          </w:p>
        </w:tc>
        <w:tc>
          <w:tcPr>
            <w:tcW w:w="6839" w:type="dxa"/>
          </w:tcPr>
          <w:p w:rsidR="00E83164" w:rsidRPr="00E13387" w:rsidRDefault="005F07AD" w:rsidP="004445DB">
            <w:pPr>
              <w:pStyle w:val="ChuBang"/>
              <w:jc w:val="left"/>
              <w:rPr>
                <w:noProof/>
                <w:szCs w:val="28"/>
                <w:lang w:val="vi-VN"/>
              </w:rPr>
            </w:pPr>
            <w:r w:rsidRPr="00E13387">
              <w:rPr>
                <w:noProof/>
                <w:szCs w:val="28"/>
                <w:lang w:val="vi-VN"/>
              </w:rPr>
              <w:t>Xương phần ngực</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lowerneck</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Đốt xương cổ dưới</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upperneck</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Đốt xương cổ trên</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head</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Đầu</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rclavicle</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Xương đòn gánh bên phải</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lclavicle</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Xương đòn gánh bên trái</w:t>
            </w:r>
          </w:p>
        </w:tc>
      </w:tr>
      <w:tr w:rsidR="00E83164" w:rsidRPr="00E13387" w:rsidTr="00C62867">
        <w:tc>
          <w:tcPr>
            <w:tcW w:w="1950" w:type="dxa"/>
          </w:tcPr>
          <w:p w:rsidR="00E83164" w:rsidRPr="00E13387" w:rsidRDefault="008D352A" w:rsidP="004445DB">
            <w:pPr>
              <w:pStyle w:val="ChuBang"/>
              <w:jc w:val="left"/>
              <w:rPr>
                <w:noProof/>
                <w:szCs w:val="28"/>
                <w:lang w:val="vi-VN"/>
              </w:rPr>
            </w:pPr>
            <w:r w:rsidRPr="00E13387">
              <w:rPr>
                <w:noProof/>
                <w:szCs w:val="28"/>
                <w:lang w:val="vi-VN"/>
              </w:rPr>
              <w:t>rhumerus</w:t>
            </w:r>
          </w:p>
        </w:tc>
        <w:tc>
          <w:tcPr>
            <w:tcW w:w="6839" w:type="dxa"/>
          </w:tcPr>
          <w:p w:rsidR="00E83164" w:rsidRPr="00E13387" w:rsidRDefault="008D352A" w:rsidP="004445DB">
            <w:pPr>
              <w:pStyle w:val="ChuBang"/>
              <w:jc w:val="left"/>
              <w:rPr>
                <w:noProof/>
                <w:szCs w:val="28"/>
                <w:lang w:val="vi-VN"/>
              </w:rPr>
            </w:pPr>
            <w:r w:rsidRPr="00E13387">
              <w:rPr>
                <w:noProof/>
                <w:szCs w:val="28"/>
                <w:lang w:val="vi-VN"/>
              </w:rPr>
              <w:t>Xương cánh tay phải</w:t>
            </w:r>
          </w:p>
        </w:tc>
      </w:tr>
      <w:tr w:rsidR="00E83164" w:rsidRPr="00E13387" w:rsidTr="00C62867">
        <w:tc>
          <w:tcPr>
            <w:tcW w:w="1950" w:type="dxa"/>
          </w:tcPr>
          <w:p w:rsidR="00E83164" w:rsidRPr="00E13387" w:rsidRDefault="008D352A" w:rsidP="004445DB">
            <w:pPr>
              <w:pStyle w:val="ChuBang"/>
              <w:jc w:val="left"/>
              <w:rPr>
                <w:noProof/>
                <w:szCs w:val="28"/>
                <w:lang w:val="vi-VN"/>
              </w:rPr>
            </w:pPr>
            <w:r w:rsidRPr="00E13387">
              <w:rPr>
                <w:noProof/>
                <w:szCs w:val="28"/>
                <w:lang w:val="vi-VN"/>
              </w:rPr>
              <w:t>lhumerus</w:t>
            </w:r>
          </w:p>
        </w:tc>
        <w:tc>
          <w:tcPr>
            <w:tcW w:w="6839" w:type="dxa"/>
          </w:tcPr>
          <w:p w:rsidR="00E83164" w:rsidRPr="00E13387" w:rsidRDefault="008D352A" w:rsidP="004445DB">
            <w:pPr>
              <w:pStyle w:val="ChuBang"/>
              <w:jc w:val="left"/>
              <w:rPr>
                <w:noProof/>
                <w:szCs w:val="28"/>
                <w:lang w:val="vi-VN"/>
              </w:rPr>
            </w:pPr>
            <w:r w:rsidRPr="00E13387">
              <w:rPr>
                <w:noProof/>
                <w:szCs w:val="28"/>
                <w:lang w:val="vi-VN"/>
              </w:rPr>
              <w:t>Xương cánh tay trái</w:t>
            </w:r>
          </w:p>
        </w:tc>
      </w:tr>
      <w:tr w:rsidR="00E83164" w:rsidRPr="00E13387" w:rsidTr="00C62867">
        <w:tc>
          <w:tcPr>
            <w:tcW w:w="1950" w:type="dxa"/>
          </w:tcPr>
          <w:p w:rsidR="00E83164" w:rsidRPr="00E13387" w:rsidRDefault="0024023D" w:rsidP="004445DB">
            <w:pPr>
              <w:pStyle w:val="ChuBang"/>
              <w:jc w:val="left"/>
              <w:rPr>
                <w:noProof/>
                <w:szCs w:val="28"/>
                <w:lang w:val="vi-VN"/>
              </w:rPr>
            </w:pPr>
            <w:r w:rsidRPr="00E13387">
              <w:rPr>
                <w:noProof/>
                <w:szCs w:val="28"/>
                <w:lang w:val="vi-VN"/>
              </w:rPr>
              <w:t>rradius</w:t>
            </w:r>
          </w:p>
        </w:tc>
        <w:tc>
          <w:tcPr>
            <w:tcW w:w="6839" w:type="dxa"/>
          </w:tcPr>
          <w:p w:rsidR="00E83164" w:rsidRPr="00E13387" w:rsidRDefault="0024023D" w:rsidP="004445DB">
            <w:pPr>
              <w:pStyle w:val="ChuBang"/>
              <w:jc w:val="left"/>
              <w:rPr>
                <w:noProof/>
                <w:szCs w:val="28"/>
                <w:lang w:val="vi-VN"/>
              </w:rPr>
            </w:pPr>
            <w:r w:rsidRPr="00E13387">
              <w:rPr>
                <w:noProof/>
                <w:szCs w:val="28"/>
                <w:lang w:val="vi-VN"/>
              </w:rPr>
              <w:t>Xương cẳng tay phải</w:t>
            </w:r>
          </w:p>
        </w:tc>
      </w:tr>
      <w:tr w:rsidR="00E83164" w:rsidRPr="00E13387" w:rsidTr="00C62867">
        <w:tc>
          <w:tcPr>
            <w:tcW w:w="1950" w:type="dxa"/>
          </w:tcPr>
          <w:p w:rsidR="00E83164" w:rsidRPr="00E13387" w:rsidRDefault="0024023D" w:rsidP="004445DB">
            <w:pPr>
              <w:pStyle w:val="ChuBang"/>
              <w:jc w:val="left"/>
              <w:rPr>
                <w:noProof/>
                <w:szCs w:val="28"/>
                <w:lang w:val="vi-VN"/>
              </w:rPr>
            </w:pPr>
            <w:r w:rsidRPr="00E13387">
              <w:rPr>
                <w:noProof/>
                <w:szCs w:val="28"/>
                <w:lang w:val="vi-VN"/>
              </w:rPr>
              <w:t>lradius</w:t>
            </w:r>
          </w:p>
        </w:tc>
        <w:tc>
          <w:tcPr>
            <w:tcW w:w="6839" w:type="dxa"/>
          </w:tcPr>
          <w:p w:rsidR="00E83164" w:rsidRPr="00E13387" w:rsidRDefault="0024023D" w:rsidP="004445DB">
            <w:pPr>
              <w:pStyle w:val="ChuBang"/>
              <w:jc w:val="left"/>
              <w:rPr>
                <w:noProof/>
                <w:szCs w:val="28"/>
                <w:lang w:val="vi-VN"/>
              </w:rPr>
            </w:pPr>
            <w:r w:rsidRPr="00E13387">
              <w:rPr>
                <w:noProof/>
                <w:szCs w:val="28"/>
                <w:lang w:val="vi-VN"/>
              </w:rPr>
              <w:t>Xương cẳng tay trái</w:t>
            </w:r>
          </w:p>
        </w:tc>
      </w:tr>
      <w:tr w:rsidR="00E83164" w:rsidRPr="00E13387" w:rsidTr="00C62867">
        <w:tc>
          <w:tcPr>
            <w:tcW w:w="1950" w:type="dxa"/>
          </w:tcPr>
          <w:p w:rsidR="00E83164" w:rsidRPr="00E13387" w:rsidRDefault="00DC127B" w:rsidP="004445DB">
            <w:pPr>
              <w:pStyle w:val="ChuBang"/>
              <w:jc w:val="left"/>
              <w:rPr>
                <w:noProof/>
                <w:szCs w:val="28"/>
                <w:lang w:val="vi-VN"/>
              </w:rPr>
            </w:pPr>
            <w:r w:rsidRPr="00E13387">
              <w:rPr>
                <w:noProof/>
                <w:szCs w:val="28"/>
                <w:lang w:val="vi-VN"/>
              </w:rPr>
              <w:t>rwrist</w:t>
            </w:r>
          </w:p>
        </w:tc>
        <w:tc>
          <w:tcPr>
            <w:tcW w:w="6839" w:type="dxa"/>
          </w:tcPr>
          <w:p w:rsidR="00E83164" w:rsidRPr="00E13387" w:rsidRDefault="00DC127B" w:rsidP="004445DB">
            <w:pPr>
              <w:pStyle w:val="ChuBang"/>
              <w:jc w:val="left"/>
              <w:rPr>
                <w:noProof/>
                <w:szCs w:val="28"/>
                <w:lang w:val="vi-VN"/>
              </w:rPr>
            </w:pPr>
            <w:r w:rsidRPr="00E13387">
              <w:rPr>
                <w:noProof/>
                <w:szCs w:val="28"/>
                <w:lang w:val="vi-VN"/>
              </w:rPr>
              <w:t>Xương cổ tay phải</w:t>
            </w:r>
          </w:p>
        </w:tc>
      </w:tr>
      <w:tr w:rsidR="00E83164" w:rsidRPr="00E13387" w:rsidTr="00C62867">
        <w:tc>
          <w:tcPr>
            <w:tcW w:w="1950" w:type="dxa"/>
          </w:tcPr>
          <w:p w:rsidR="00E83164" w:rsidRPr="00E13387" w:rsidRDefault="00DC127B" w:rsidP="004445DB">
            <w:pPr>
              <w:pStyle w:val="ChuBang"/>
              <w:jc w:val="left"/>
              <w:rPr>
                <w:noProof/>
                <w:szCs w:val="28"/>
                <w:lang w:val="vi-VN"/>
              </w:rPr>
            </w:pPr>
            <w:r w:rsidRPr="00E13387">
              <w:rPr>
                <w:noProof/>
                <w:szCs w:val="28"/>
                <w:lang w:val="vi-VN"/>
              </w:rPr>
              <w:t>lwrist</w:t>
            </w:r>
          </w:p>
        </w:tc>
        <w:tc>
          <w:tcPr>
            <w:tcW w:w="6839" w:type="dxa"/>
          </w:tcPr>
          <w:p w:rsidR="00E83164" w:rsidRPr="00E13387" w:rsidRDefault="00DC127B" w:rsidP="004445DB">
            <w:pPr>
              <w:pStyle w:val="ChuBang"/>
              <w:jc w:val="left"/>
              <w:rPr>
                <w:noProof/>
                <w:szCs w:val="28"/>
                <w:lang w:val="vi-VN"/>
              </w:rPr>
            </w:pPr>
            <w:r w:rsidRPr="00E13387">
              <w:rPr>
                <w:noProof/>
                <w:szCs w:val="28"/>
                <w:lang w:val="vi-VN"/>
              </w:rPr>
              <w:t>Xương cổ tay trái</w:t>
            </w:r>
          </w:p>
        </w:tc>
      </w:tr>
      <w:tr w:rsidR="00E83164" w:rsidRPr="00E13387" w:rsidTr="00C62867">
        <w:tc>
          <w:tcPr>
            <w:tcW w:w="1950" w:type="dxa"/>
          </w:tcPr>
          <w:p w:rsidR="00E83164" w:rsidRPr="00E13387" w:rsidRDefault="00F54293" w:rsidP="004445DB">
            <w:pPr>
              <w:pStyle w:val="ChuBang"/>
              <w:jc w:val="left"/>
              <w:rPr>
                <w:noProof/>
                <w:szCs w:val="28"/>
                <w:lang w:val="vi-VN"/>
              </w:rPr>
            </w:pPr>
            <w:r w:rsidRPr="00E13387">
              <w:rPr>
                <w:noProof/>
                <w:szCs w:val="28"/>
                <w:lang w:val="vi-VN"/>
              </w:rPr>
              <w:t>rhand</w:t>
            </w:r>
          </w:p>
        </w:tc>
        <w:tc>
          <w:tcPr>
            <w:tcW w:w="6839" w:type="dxa"/>
          </w:tcPr>
          <w:p w:rsidR="00E83164" w:rsidRPr="00E13387" w:rsidRDefault="00F54293" w:rsidP="004445DB">
            <w:pPr>
              <w:pStyle w:val="ChuBang"/>
              <w:jc w:val="left"/>
              <w:rPr>
                <w:noProof/>
                <w:szCs w:val="28"/>
                <w:lang w:val="vi-VN"/>
              </w:rPr>
            </w:pPr>
            <w:r w:rsidRPr="00E13387">
              <w:rPr>
                <w:noProof/>
                <w:szCs w:val="28"/>
                <w:lang w:val="vi-VN"/>
              </w:rPr>
              <w:t>Bàn tay phải</w:t>
            </w:r>
          </w:p>
        </w:tc>
      </w:tr>
      <w:tr w:rsidR="00E83164" w:rsidRPr="00E13387" w:rsidTr="00C62867">
        <w:tc>
          <w:tcPr>
            <w:tcW w:w="1950" w:type="dxa"/>
          </w:tcPr>
          <w:p w:rsidR="00E83164" w:rsidRPr="00E13387" w:rsidRDefault="00F54293" w:rsidP="004445DB">
            <w:pPr>
              <w:pStyle w:val="ChuBang"/>
              <w:jc w:val="left"/>
              <w:rPr>
                <w:noProof/>
                <w:szCs w:val="28"/>
                <w:lang w:val="vi-VN"/>
              </w:rPr>
            </w:pPr>
            <w:r w:rsidRPr="00E13387">
              <w:rPr>
                <w:noProof/>
                <w:szCs w:val="28"/>
                <w:lang w:val="vi-VN"/>
              </w:rPr>
              <w:t>lhand</w:t>
            </w:r>
          </w:p>
        </w:tc>
        <w:tc>
          <w:tcPr>
            <w:tcW w:w="6839" w:type="dxa"/>
          </w:tcPr>
          <w:p w:rsidR="00E83164" w:rsidRPr="00E13387" w:rsidRDefault="00F54293" w:rsidP="004445DB">
            <w:pPr>
              <w:pStyle w:val="ChuBang"/>
              <w:jc w:val="left"/>
              <w:rPr>
                <w:noProof/>
                <w:szCs w:val="28"/>
                <w:lang w:val="vi-VN"/>
              </w:rPr>
            </w:pPr>
            <w:r w:rsidRPr="00E13387">
              <w:rPr>
                <w:noProof/>
                <w:szCs w:val="28"/>
                <w:lang w:val="vi-VN"/>
              </w:rPr>
              <w:t>Bản tay trái</w:t>
            </w:r>
          </w:p>
        </w:tc>
      </w:tr>
      <w:tr w:rsidR="00E83164" w:rsidRPr="00E13387" w:rsidTr="00C62867">
        <w:tc>
          <w:tcPr>
            <w:tcW w:w="1950" w:type="dxa"/>
          </w:tcPr>
          <w:p w:rsidR="00E83164" w:rsidRPr="00E13387" w:rsidRDefault="00857CF9" w:rsidP="004445DB">
            <w:pPr>
              <w:pStyle w:val="ChuBang"/>
              <w:jc w:val="left"/>
              <w:rPr>
                <w:noProof/>
                <w:szCs w:val="28"/>
                <w:lang w:val="vi-VN"/>
              </w:rPr>
            </w:pPr>
            <w:r w:rsidRPr="00E13387">
              <w:rPr>
                <w:noProof/>
                <w:szCs w:val="28"/>
                <w:lang w:val="vi-VN"/>
              </w:rPr>
              <w:t>rfingers</w:t>
            </w:r>
          </w:p>
        </w:tc>
        <w:tc>
          <w:tcPr>
            <w:tcW w:w="6839" w:type="dxa"/>
          </w:tcPr>
          <w:p w:rsidR="00E83164" w:rsidRPr="00E13387" w:rsidRDefault="00857CF9" w:rsidP="004445DB">
            <w:pPr>
              <w:pStyle w:val="ChuBang"/>
              <w:jc w:val="left"/>
              <w:rPr>
                <w:noProof/>
                <w:szCs w:val="28"/>
                <w:lang w:val="vi-VN"/>
              </w:rPr>
            </w:pPr>
            <w:r w:rsidRPr="00E13387">
              <w:rPr>
                <w:noProof/>
                <w:szCs w:val="28"/>
                <w:lang w:val="vi-VN"/>
              </w:rPr>
              <w:t>Các ngón tay phải</w:t>
            </w:r>
          </w:p>
        </w:tc>
      </w:tr>
      <w:tr w:rsidR="00E83164" w:rsidRPr="00E13387" w:rsidTr="00C62867">
        <w:tc>
          <w:tcPr>
            <w:tcW w:w="1950" w:type="dxa"/>
          </w:tcPr>
          <w:p w:rsidR="00E83164" w:rsidRPr="00E13387" w:rsidRDefault="00857CF9" w:rsidP="004445DB">
            <w:pPr>
              <w:pStyle w:val="ChuBang"/>
              <w:jc w:val="left"/>
              <w:rPr>
                <w:noProof/>
                <w:szCs w:val="28"/>
                <w:lang w:val="vi-VN"/>
              </w:rPr>
            </w:pPr>
            <w:r w:rsidRPr="00E13387">
              <w:rPr>
                <w:noProof/>
                <w:szCs w:val="28"/>
                <w:lang w:val="vi-VN"/>
              </w:rPr>
              <w:t>lfingers</w:t>
            </w:r>
          </w:p>
        </w:tc>
        <w:tc>
          <w:tcPr>
            <w:tcW w:w="6839" w:type="dxa"/>
          </w:tcPr>
          <w:p w:rsidR="00E83164" w:rsidRPr="00E13387" w:rsidRDefault="00857CF9" w:rsidP="004445DB">
            <w:pPr>
              <w:pStyle w:val="ChuBang"/>
              <w:jc w:val="left"/>
              <w:rPr>
                <w:noProof/>
                <w:szCs w:val="28"/>
                <w:lang w:val="vi-VN"/>
              </w:rPr>
            </w:pPr>
            <w:r w:rsidRPr="00E13387">
              <w:rPr>
                <w:noProof/>
                <w:szCs w:val="28"/>
                <w:lang w:val="vi-VN"/>
              </w:rPr>
              <w:t>Các ngón tay trái</w:t>
            </w:r>
          </w:p>
        </w:tc>
      </w:tr>
      <w:tr w:rsidR="00E83164" w:rsidRPr="00E13387" w:rsidTr="00C62867">
        <w:tc>
          <w:tcPr>
            <w:tcW w:w="1950" w:type="dxa"/>
          </w:tcPr>
          <w:p w:rsidR="00E83164" w:rsidRPr="00E13387" w:rsidRDefault="001C6B0B" w:rsidP="004445DB">
            <w:pPr>
              <w:pStyle w:val="ChuBang"/>
              <w:jc w:val="left"/>
              <w:rPr>
                <w:noProof/>
                <w:szCs w:val="28"/>
                <w:lang w:val="vi-VN"/>
              </w:rPr>
            </w:pPr>
            <w:r w:rsidRPr="00E13387">
              <w:rPr>
                <w:noProof/>
                <w:szCs w:val="28"/>
                <w:lang w:val="vi-VN"/>
              </w:rPr>
              <w:t>rthumb</w:t>
            </w:r>
          </w:p>
        </w:tc>
        <w:tc>
          <w:tcPr>
            <w:tcW w:w="6839" w:type="dxa"/>
          </w:tcPr>
          <w:p w:rsidR="00E83164" w:rsidRPr="00E13387" w:rsidRDefault="001C6B0B" w:rsidP="004445DB">
            <w:pPr>
              <w:pStyle w:val="ChuBang"/>
              <w:jc w:val="left"/>
              <w:rPr>
                <w:noProof/>
                <w:szCs w:val="28"/>
                <w:lang w:val="vi-VN"/>
              </w:rPr>
            </w:pPr>
            <w:r w:rsidRPr="00E13387">
              <w:rPr>
                <w:noProof/>
                <w:szCs w:val="28"/>
                <w:lang w:val="vi-VN"/>
              </w:rPr>
              <w:t>Ngón tay cái tay phải</w:t>
            </w:r>
          </w:p>
        </w:tc>
      </w:tr>
      <w:tr w:rsidR="00E83164" w:rsidRPr="00E13387" w:rsidTr="00C62867">
        <w:tc>
          <w:tcPr>
            <w:tcW w:w="1950" w:type="dxa"/>
          </w:tcPr>
          <w:p w:rsidR="00E83164" w:rsidRPr="00E13387" w:rsidRDefault="001C6B0B" w:rsidP="004445DB">
            <w:pPr>
              <w:pStyle w:val="ChuBang"/>
              <w:jc w:val="left"/>
              <w:rPr>
                <w:noProof/>
                <w:szCs w:val="28"/>
                <w:lang w:val="vi-VN"/>
              </w:rPr>
            </w:pPr>
            <w:r w:rsidRPr="00E13387">
              <w:rPr>
                <w:noProof/>
                <w:szCs w:val="28"/>
                <w:lang w:val="vi-VN"/>
              </w:rPr>
              <w:t>lthumb</w:t>
            </w:r>
          </w:p>
        </w:tc>
        <w:tc>
          <w:tcPr>
            <w:tcW w:w="6839" w:type="dxa"/>
          </w:tcPr>
          <w:p w:rsidR="00E83164" w:rsidRPr="00E13387" w:rsidRDefault="001C6B0B" w:rsidP="004445DB">
            <w:pPr>
              <w:pStyle w:val="ChuBang"/>
              <w:jc w:val="left"/>
              <w:rPr>
                <w:noProof/>
                <w:szCs w:val="28"/>
                <w:lang w:val="vi-VN"/>
              </w:rPr>
            </w:pPr>
            <w:r w:rsidRPr="00E13387">
              <w:rPr>
                <w:noProof/>
                <w:szCs w:val="28"/>
                <w:lang w:val="vi-VN"/>
              </w:rPr>
              <w:t>Ngón tay cái tay trái</w:t>
            </w:r>
          </w:p>
        </w:tc>
      </w:tr>
      <w:tr w:rsidR="00E83164" w:rsidRPr="00E13387" w:rsidTr="00C62867">
        <w:tc>
          <w:tcPr>
            <w:tcW w:w="1950" w:type="dxa"/>
          </w:tcPr>
          <w:p w:rsidR="00E83164" w:rsidRPr="00E13387" w:rsidRDefault="00D377EF" w:rsidP="004445DB">
            <w:pPr>
              <w:pStyle w:val="ChuBang"/>
              <w:jc w:val="left"/>
              <w:rPr>
                <w:noProof/>
                <w:szCs w:val="28"/>
                <w:lang w:val="vi-VN"/>
              </w:rPr>
            </w:pPr>
            <w:r w:rsidRPr="00E13387">
              <w:rPr>
                <w:noProof/>
                <w:szCs w:val="28"/>
                <w:lang w:val="vi-VN"/>
              </w:rPr>
              <w:lastRenderedPageBreak/>
              <w:t>rfemur</w:t>
            </w:r>
          </w:p>
        </w:tc>
        <w:tc>
          <w:tcPr>
            <w:tcW w:w="6839" w:type="dxa"/>
          </w:tcPr>
          <w:p w:rsidR="00E83164" w:rsidRPr="00E13387" w:rsidRDefault="00D377EF" w:rsidP="004445DB">
            <w:pPr>
              <w:pStyle w:val="ChuBang"/>
              <w:jc w:val="left"/>
              <w:rPr>
                <w:noProof/>
                <w:szCs w:val="28"/>
                <w:lang w:val="vi-VN"/>
              </w:rPr>
            </w:pPr>
            <w:r w:rsidRPr="00E13387">
              <w:rPr>
                <w:noProof/>
                <w:szCs w:val="28"/>
                <w:lang w:val="vi-VN"/>
              </w:rPr>
              <w:t>Xương đùi phải</w:t>
            </w:r>
          </w:p>
        </w:tc>
      </w:tr>
      <w:tr w:rsidR="00D377EF" w:rsidRPr="00E13387" w:rsidTr="00C62867">
        <w:tc>
          <w:tcPr>
            <w:tcW w:w="1950" w:type="dxa"/>
          </w:tcPr>
          <w:p w:rsidR="00D377EF" w:rsidRPr="00E13387" w:rsidRDefault="00D377EF" w:rsidP="004445DB">
            <w:pPr>
              <w:pStyle w:val="ChuBang"/>
              <w:jc w:val="left"/>
              <w:rPr>
                <w:noProof/>
                <w:szCs w:val="28"/>
                <w:lang w:val="vi-VN"/>
              </w:rPr>
            </w:pPr>
            <w:r w:rsidRPr="00E13387">
              <w:rPr>
                <w:noProof/>
                <w:szCs w:val="28"/>
                <w:lang w:val="vi-VN"/>
              </w:rPr>
              <w:t>lfemur</w:t>
            </w:r>
          </w:p>
        </w:tc>
        <w:tc>
          <w:tcPr>
            <w:tcW w:w="6839" w:type="dxa"/>
          </w:tcPr>
          <w:p w:rsidR="00D377EF" w:rsidRPr="00E13387" w:rsidRDefault="00D377EF" w:rsidP="004445DB">
            <w:pPr>
              <w:pStyle w:val="ChuBang"/>
              <w:jc w:val="left"/>
              <w:rPr>
                <w:noProof/>
                <w:szCs w:val="28"/>
                <w:lang w:val="vi-VN"/>
              </w:rPr>
            </w:pPr>
            <w:r w:rsidRPr="00E13387">
              <w:rPr>
                <w:noProof/>
                <w:szCs w:val="28"/>
                <w:lang w:val="vi-VN"/>
              </w:rPr>
              <w:t>Xương đùi trái</w:t>
            </w:r>
          </w:p>
        </w:tc>
      </w:tr>
      <w:tr w:rsidR="00D377EF" w:rsidRPr="00E13387" w:rsidTr="00C62867">
        <w:tc>
          <w:tcPr>
            <w:tcW w:w="1950" w:type="dxa"/>
          </w:tcPr>
          <w:p w:rsidR="00D377EF" w:rsidRPr="00E13387" w:rsidRDefault="00C007C9" w:rsidP="004445DB">
            <w:pPr>
              <w:pStyle w:val="ChuBang"/>
              <w:jc w:val="left"/>
              <w:rPr>
                <w:noProof/>
                <w:szCs w:val="28"/>
                <w:lang w:val="vi-VN"/>
              </w:rPr>
            </w:pPr>
            <w:r w:rsidRPr="00E13387">
              <w:rPr>
                <w:noProof/>
                <w:szCs w:val="28"/>
                <w:lang w:val="vi-VN"/>
              </w:rPr>
              <w:t>rtibia</w:t>
            </w:r>
          </w:p>
        </w:tc>
        <w:tc>
          <w:tcPr>
            <w:tcW w:w="6839" w:type="dxa"/>
          </w:tcPr>
          <w:p w:rsidR="00D377EF" w:rsidRPr="00E13387" w:rsidRDefault="00C007C9" w:rsidP="004445DB">
            <w:pPr>
              <w:pStyle w:val="ChuBang"/>
              <w:jc w:val="left"/>
              <w:rPr>
                <w:noProof/>
                <w:szCs w:val="28"/>
                <w:lang w:val="vi-VN"/>
              </w:rPr>
            </w:pPr>
            <w:r w:rsidRPr="00E13387">
              <w:rPr>
                <w:noProof/>
                <w:szCs w:val="28"/>
                <w:lang w:val="vi-VN"/>
              </w:rPr>
              <w:t>Xương cẳng chân phải</w:t>
            </w:r>
          </w:p>
        </w:tc>
      </w:tr>
      <w:tr w:rsidR="00D377EF" w:rsidRPr="00E13387" w:rsidTr="00C62867">
        <w:tc>
          <w:tcPr>
            <w:tcW w:w="1950" w:type="dxa"/>
          </w:tcPr>
          <w:p w:rsidR="00D377EF" w:rsidRPr="00E13387" w:rsidRDefault="00C007C9" w:rsidP="004445DB">
            <w:pPr>
              <w:pStyle w:val="ChuBang"/>
              <w:jc w:val="left"/>
              <w:rPr>
                <w:noProof/>
                <w:szCs w:val="28"/>
                <w:lang w:val="vi-VN"/>
              </w:rPr>
            </w:pPr>
            <w:r w:rsidRPr="00E13387">
              <w:rPr>
                <w:noProof/>
                <w:szCs w:val="28"/>
                <w:lang w:val="vi-VN"/>
              </w:rPr>
              <w:t>ltibia</w:t>
            </w:r>
          </w:p>
        </w:tc>
        <w:tc>
          <w:tcPr>
            <w:tcW w:w="6839" w:type="dxa"/>
          </w:tcPr>
          <w:p w:rsidR="00D377EF" w:rsidRPr="00E13387" w:rsidRDefault="00C007C9" w:rsidP="004445DB">
            <w:pPr>
              <w:pStyle w:val="ChuBang"/>
              <w:jc w:val="left"/>
              <w:rPr>
                <w:noProof/>
                <w:szCs w:val="28"/>
                <w:lang w:val="vi-VN"/>
              </w:rPr>
            </w:pPr>
            <w:r w:rsidRPr="00E13387">
              <w:rPr>
                <w:noProof/>
                <w:szCs w:val="28"/>
                <w:lang w:val="vi-VN"/>
              </w:rPr>
              <w:t>Xương cẳng chân trái</w:t>
            </w:r>
          </w:p>
        </w:tc>
      </w:tr>
      <w:tr w:rsidR="00C007C9" w:rsidRPr="00E13387" w:rsidTr="00C62867">
        <w:tc>
          <w:tcPr>
            <w:tcW w:w="1950" w:type="dxa"/>
          </w:tcPr>
          <w:p w:rsidR="00C007C9" w:rsidRPr="00E13387" w:rsidRDefault="00C72441" w:rsidP="004445DB">
            <w:pPr>
              <w:pStyle w:val="ChuBang"/>
              <w:jc w:val="left"/>
              <w:rPr>
                <w:noProof/>
                <w:szCs w:val="28"/>
                <w:lang w:val="vi-VN"/>
              </w:rPr>
            </w:pPr>
            <w:r w:rsidRPr="00E13387">
              <w:rPr>
                <w:noProof/>
                <w:szCs w:val="28"/>
                <w:lang w:val="vi-VN"/>
              </w:rPr>
              <w:t>rfoot</w:t>
            </w:r>
          </w:p>
        </w:tc>
        <w:tc>
          <w:tcPr>
            <w:tcW w:w="6839" w:type="dxa"/>
          </w:tcPr>
          <w:p w:rsidR="00C007C9" w:rsidRPr="00E13387" w:rsidRDefault="00C72441" w:rsidP="00C72441">
            <w:pPr>
              <w:pStyle w:val="ChuBang"/>
              <w:jc w:val="left"/>
              <w:rPr>
                <w:noProof/>
                <w:szCs w:val="28"/>
                <w:lang w:val="vi-VN"/>
              </w:rPr>
            </w:pPr>
            <w:r w:rsidRPr="00E13387">
              <w:rPr>
                <w:noProof/>
                <w:szCs w:val="28"/>
                <w:lang w:val="vi-VN"/>
              </w:rPr>
              <w:t>Bàn chân phải</w:t>
            </w:r>
          </w:p>
        </w:tc>
      </w:tr>
      <w:tr w:rsidR="00C007C9" w:rsidRPr="00E13387" w:rsidTr="00C62867">
        <w:tc>
          <w:tcPr>
            <w:tcW w:w="1950" w:type="dxa"/>
          </w:tcPr>
          <w:p w:rsidR="00C007C9" w:rsidRPr="00E13387" w:rsidRDefault="00C72441" w:rsidP="004445DB">
            <w:pPr>
              <w:pStyle w:val="ChuBang"/>
              <w:jc w:val="left"/>
              <w:rPr>
                <w:noProof/>
                <w:szCs w:val="28"/>
                <w:lang w:val="vi-VN"/>
              </w:rPr>
            </w:pPr>
            <w:r w:rsidRPr="00E13387">
              <w:rPr>
                <w:noProof/>
                <w:szCs w:val="28"/>
                <w:lang w:val="vi-VN"/>
              </w:rPr>
              <w:t>lfoot</w:t>
            </w:r>
          </w:p>
        </w:tc>
        <w:tc>
          <w:tcPr>
            <w:tcW w:w="6839" w:type="dxa"/>
          </w:tcPr>
          <w:p w:rsidR="00C007C9" w:rsidRPr="00E13387" w:rsidRDefault="00C72441" w:rsidP="004445DB">
            <w:pPr>
              <w:pStyle w:val="ChuBang"/>
              <w:jc w:val="left"/>
              <w:rPr>
                <w:noProof/>
                <w:szCs w:val="28"/>
                <w:lang w:val="vi-VN"/>
              </w:rPr>
            </w:pPr>
            <w:r w:rsidRPr="00E13387">
              <w:rPr>
                <w:noProof/>
                <w:szCs w:val="28"/>
                <w:lang w:val="vi-VN"/>
              </w:rPr>
              <w:t>Bàn chân trái</w:t>
            </w:r>
          </w:p>
        </w:tc>
      </w:tr>
      <w:tr w:rsidR="00292017" w:rsidRPr="00E13387" w:rsidTr="00C62867">
        <w:tc>
          <w:tcPr>
            <w:tcW w:w="1950" w:type="dxa"/>
          </w:tcPr>
          <w:p w:rsidR="00292017" w:rsidRPr="00E13387" w:rsidRDefault="00292017" w:rsidP="004445DB">
            <w:pPr>
              <w:pStyle w:val="ChuBang"/>
              <w:jc w:val="left"/>
              <w:rPr>
                <w:noProof/>
                <w:szCs w:val="28"/>
                <w:lang w:val="vi-VN"/>
              </w:rPr>
            </w:pPr>
            <w:r w:rsidRPr="00E13387">
              <w:rPr>
                <w:noProof/>
                <w:szCs w:val="28"/>
                <w:lang w:val="vi-VN"/>
              </w:rPr>
              <w:t>rtoes</w:t>
            </w:r>
          </w:p>
        </w:tc>
        <w:tc>
          <w:tcPr>
            <w:tcW w:w="6839" w:type="dxa"/>
          </w:tcPr>
          <w:p w:rsidR="00292017" w:rsidRPr="00E13387" w:rsidRDefault="00292017" w:rsidP="004445DB">
            <w:pPr>
              <w:pStyle w:val="ChuBang"/>
              <w:jc w:val="left"/>
              <w:rPr>
                <w:noProof/>
                <w:szCs w:val="28"/>
                <w:lang w:val="vi-VN"/>
              </w:rPr>
            </w:pPr>
            <w:r w:rsidRPr="00E13387">
              <w:rPr>
                <w:noProof/>
                <w:szCs w:val="28"/>
                <w:lang w:val="vi-VN"/>
              </w:rPr>
              <w:t>Các ngón chân bên phải</w:t>
            </w:r>
          </w:p>
        </w:tc>
      </w:tr>
      <w:tr w:rsidR="00292017" w:rsidRPr="00E13387" w:rsidTr="00C62867">
        <w:tc>
          <w:tcPr>
            <w:tcW w:w="1950" w:type="dxa"/>
          </w:tcPr>
          <w:p w:rsidR="00292017" w:rsidRPr="00E13387" w:rsidRDefault="00292017" w:rsidP="004445DB">
            <w:pPr>
              <w:pStyle w:val="ChuBang"/>
              <w:jc w:val="left"/>
              <w:rPr>
                <w:noProof/>
                <w:szCs w:val="28"/>
                <w:lang w:val="vi-VN"/>
              </w:rPr>
            </w:pPr>
            <w:r w:rsidRPr="00E13387">
              <w:rPr>
                <w:noProof/>
                <w:szCs w:val="28"/>
                <w:lang w:val="vi-VN"/>
              </w:rPr>
              <w:t>ltoes</w:t>
            </w:r>
          </w:p>
        </w:tc>
        <w:tc>
          <w:tcPr>
            <w:tcW w:w="6839" w:type="dxa"/>
          </w:tcPr>
          <w:p w:rsidR="00292017" w:rsidRPr="00E13387" w:rsidRDefault="00292017" w:rsidP="004445DB">
            <w:pPr>
              <w:pStyle w:val="ChuBang"/>
              <w:jc w:val="left"/>
              <w:rPr>
                <w:noProof/>
                <w:szCs w:val="28"/>
                <w:lang w:val="vi-VN"/>
              </w:rPr>
            </w:pPr>
            <w:r w:rsidRPr="00E13387">
              <w:rPr>
                <w:noProof/>
                <w:szCs w:val="28"/>
                <w:lang w:val="vi-VN"/>
              </w:rPr>
              <w:t>Các ngón chân bên trái</w:t>
            </w:r>
          </w:p>
        </w:tc>
      </w:tr>
    </w:tbl>
    <w:p w:rsidR="00F10658" w:rsidRPr="00E13387" w:rsidRDefault="00F10658" w:rsidP="00A845AB">
      <w:pPr>
        <w:pStyle w:val="Paragraph"/>
        <w:ind w:firstLine="0"/>
        <w:rPr>
          <w:lang w:val="vi-VN"/>
        </w:rPr>
      </w:pPr>
    </w:p>
    <w:p w:rsidR="000432C9" w:rsidRPr="00E13387" w:rsidRDefault="000432C9">
      <w:pPr>
        <w:overflowPunct/>
        <w:autoSpaceDE/>
        <w:autoSpaceDN/>
        <w:adjustRightInd/>
        <w:textAlignment w:val="auto"/>
        <w:rPr>
          <w:b/>
          <w:noProof/>
          <w:spacing w:val="20"/>
          <w:sz w:val="40"/>
          <w:szCs w:val="40"/>
          <w:lang w:val="vi-VN"/>
        </w:rPr>
      </w:pPr>
      <w:r w:rsidRPr="00E13387">
        <w:rPr>
          <w:noProof/>
          <w:lang w:val="vi-VN"/>
        </w:rPr>
        <w:br w:type="page"/>
      </w:r>
    </w:p>
    <w:p w:rsidR="00467B1C" w:rsidRPr="00E13387" w:rsidRDefault="00467B1C" w:rsidP="004A04EF">
      <w:pPr>
        <w:pStyle w:val="Heading1"/>
        <w:rPr>
          <w:noProof/>
          <w:lang w:val="vi-VN"/>
        </w:rPr>
      </w:pPr>
      <w:bookmarkStart w:id="218" w:name="_Toc422784227"/>
      <w:r w:rsidRPr="00E13387">
        <w:rPr>
          <w:noProof/>
          <w:lang w:val="vi-VN"/>
        </w:rPr>
        <w:lastRenderedPageBreak/>
        <w:t>TÀI LIỆU THAM KHẢO</w:t>
      </w:r>
      <w:bookmarkEnd w:id="218"/>
    </w:p>
    <w:p w:rsidR="00AE2EEE" w:rsidRPr="00E13387" w:rsidRDefault="00AE2EEE" w:rsidP="004A04EF">
      <w:pPr>
        <w:jc w:val="center"/>
        <w:rPr>
          <w:noProof/>
          <w:lang w:val="vi-VN"/>
        </w:rPr>
      </w:pPr>
    </w:p>
    <w:p w:rsidR="00755433" w:rsidRPr="00E13387" w:rsidRDefault="007D370C" w:rsidP="00E82C06">
      <w:pPr>
        <w:pStyle w:val="000-TLTK"/>
        <w:rPr>
          <w:noProof/>
        </w:rPr>
      </w:pPr>
      <w:r w:rsidRPr="00E13387">
        <w:rPr>
          <w:noProof/>
        </w:rPr>
        <w:t>Aggarwal J.K</w:t>
      </w:r>
      <w:r w:rsidR="00755433" w:rsidRPr="00E13387">
        <w:rPr>
          <w:noProof/>
        </w:rPr>
        <w:t xml:space="preserve">, Lu Xia (2014), “Human Activity Recognition from 3D Data-A Review”, </w:t>
      </w:r>
      <w:r w:rsidR="00755433" w:rsidRPr="00E13387">
        <w:rPr>
          <w:i/>
          <w:noProof/>
        </w:rPr>
        <w:t>Pattern Recognition Letters, Elsevier B.V</w:t>
      </w:r>
      <w:r w:rsidR="00755433" w:rsidRPr="00E13387">
        <w:rPr>
          <w:noProof/>
        </w:rPr>
        <w:t>, USA.</w:t>
      </w:r>
    </w:p>
    <w:p w:rsidR="00755433" w:rsidRPr="00E13387" w:rsidRDefault="00755433" w:rsidP="00E82C06">
      <w:pPr>
        <w:pStyle w:val="000-TLTK"/>
        <w:rPr>
          <w:noProof/>
        </w:rPr>
      </w:pPr>
      <w:r w:rsidRPr="00E13387">
        <w:rPr>
          <w:noProof/>
        </w:rPr>
        <w:t xml:space="preserve">Aggarwal J.K, Ryoo M.S (2011), “Human Activity Analysis: A Review”, </w:t>
      </w:r>
      <w:r w:rsidRPr="00E13387">
        <w:rPr>
          <w:i/>
          <w:noProof/>
        </w:rPr>
        <w:t>ACM Comput. Surv</w:t>
      </w:r>
      <w:r w:rsidRPr="00E13387">
        <w:rPr>
          <w:noProof/>
        </w:rPr>
        <w:t>, page 16.</w:t>
      </w:r>
    </w:p>
    <w:p w:rsidR="00755433" w:rsidRPr="00E13387" w:rsidRDefault="00755433" w:rsidP="00E82C06">
      <w:pPr>
        <w:pStyle w:val="000-TLTK"/>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755433" w:rsidRPr="00E13387" w:rsidRDefault="00755433" w:rsidP="00E82C06">
      <w:pPr>
        <w:pStyle w:val="000-TLTK"/>
        <w:rPr>
          <w:noProof/>
        </w:rPr>
      </w:pPr>
      <w:r w:rsidRPr="00E13387">
        <w:rPr>
          <w:noProof/>
        </w:rPr>
        <w:t xml:space="preserve">Turaga P, Chellappa R, Subrahmanian V.S,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E82C06">
      <w:pPr>
        <w:pStyle w:val="000-TLTK"/>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755433" w:rsidRPr="00E13387" w:rsidRDefault="00755433" w:rsidP="00E82C06">
      <w:pPr>
        <w:pStyle w:val="000-TLTK"/>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E82C06">
      <w:pPr>
        <w:pStyle w:val="000-TLTK"/>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755433" w:rsidRPr="00E13387" w:rsidRDefault="000D1E87" w:rsidP="00E82C06">
      <w:pPr>
        <w:pStyle w:val="000-TLTK"/>
        <w:rPr>
          <w:noProof/>
        </w:rPr>
      </w:pPr>
      <w:r w:rsidRPr="00E13387">
        <w:rPr>
          <w:noProof/>
        </w:rPr>
        <w:t xml:space="preserve">“CMU Graphics Lab Motion Capture Database”. Carnegie Mellon University, Pennsylvania,  United States. Trang web: </w:t>
      </w:r>
      <w:r w:rsidR="00755433" w:rsidRPr="00E13387">
        <w:rPr>
          <w:noProof/>
        </w:rPr>
        <w:t>http://mocap.cs.cmu.edu/</w:t>
      </w:r>
    </w:p>
    <w:p w:rsidR="00755433" w:rsidRPr="00E13387" w:rsidRDefault="00755433" w:rsidP="00E82C06">
      <w:pPr>
        <w:pStyle w:val="000-TLTK"/>
        <w:rPr>
          <w:noProof/>
        </w:rPr>
      </w:pPr>
      <w:r w:rsidRPr="00E13387">
        <w:rPr>
          <w:noProof/>
        </w:rPr>
        <w:lastRenderedPageBreak/>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755433" w:rsidRPr="00E13387" w:rsidRDefault="00755433" w:rsidP="00E82C06">
      <w:pPr>
        <w:pStyle w:val="000-TLTK"/>
        <w:rPr>
          <w:noProof/>
        </w:rPr>
      </w:pPr>
      <w:r w:rsidRPr="00E13387">
        <w:rPr>
          <w:noProof/>
        </w:rPr>
        <w:t xml:space="preserve">D. Gehrig, T. Schultz (2008), “Selecting Relevant Features for Human Motion Recognition”, </w:t>
      </w:r>
      <w:r w:rsidRPr="00E13387">
        <w:rPr>
          <w:i/>
          <w:noProof/>
        </w:rPr>
        <w:t>ICPR 2008, IEEE</w:t>
      </w:r>
      <w:r w:rsidRPr="00E13387">
        <w:rPr>
          <w:noProof/>
        </w:rPr>
        <w:t>.</w:t>
      </w:r>
    </w:p>
    <w:p w:rsidR="00755433" w:rsidRPr="00E13387" w:rsidRDefault="00755433" w:rsidP="00E82C06">
      <w:pPr>
        <w:pStyle w:val="000-TLTK"/>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755433" w:rsidRPr="00E13387" w:rsidRDefault="00755433" w:rsidP="00E82C06">
      <w:pPr>
        <w:pStyle w:val="000-TLTK"/>
        <w:rPr>
          <w:noProof/>
        </w:rPr>
      </w:pPr>
      <w:r w:rsidRPr="00E13387">
        <w:rPr>
          <w:noProof/>
        </w:rPr>
        <w:t>Gita Sukthankar, Katia Sycara (2005), “A Cost Minimization Approach to Human Behavior Recognition”.</w:t>
      </w:r>
    </w:p>
    <w:p w:rsidR="00755433" w:rsidRPr="00E13387" w:rsidRDefault="00755433" w:rsidP="00E82C06">
      <w:pPr>
        <w:pStyle w:val="000-TLTK"/>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755433" w:rsidRPr="00E13387" w:rsidRDefault="00755433" w:rsidP="00E82C06">
      <w:pPr>
        <w:pStyle w:val="000-TLTK"/>
        <w:rPr>
          <w:noProof/>
        </w:rPr>
      </w:pPr>
      <w:r w:rsidRPr="00E13387">
        <w:rPr>
          <w:noProof/>
        </w:rPr>
        <w:t>Lasitha Piyathilaka, Sarah Kodagoda (2013), “Human Activity Recognition for Domestic Robots”.</w:t>
      </w:r>
    </w:p>
    <w:p w:rsidR="00755433" w:rsidRPr="00E13387" w:rsidRDefault="00755433" w:rsidP="00E82C06">
      <w:pPr>
        <w:pStyle w:val="000-TLTK"/>
        <w:rPr>
          <w:noProof/>
        </w:rPr>
      </w:pPr>
      <w:r w:rsidRPr="00E13387">
        <w:rPr>
          <w:noProof/>
        </w:rPr>
        <w:t>Mi Zhang, Alexander A. Sawchuk (2012), “Motion Primitive-Based Human Activity Recognition Using a Bag-of-Features Approach”.</w:t>
      </w:r>
    </w:p>
    <w:p w:rsidR="00755433" w:rsidRPr="00E13387" w:rsidRDefault="00755433" w:rsidP="00E82C06">
      <w:pPr>
        <w:pStyle w:val="000-TLTK"/>
        <w:rPr>
          <w:noProof/>
        </w:rPr>
      </w:pPr>
      <w:r w:rsidRPr="00E13387">
        <w:rPr>
          <w:noProof/>
        </w:rPr>
        <w:t xml:space="preserve">Md. 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273E7E" w:rsidRPr="00E13387" w:rsidRDefault="00273E7E" w:rsidP="00E82C06">
      <w:pPr>
        <w:pStyle w:val="000-TLTK"/>
        <w:rPr>
          <w:noProof/>
        </w:rPr>
      </w:pPr>
      <w:r w:rsidRPr="00E13387">
        <w:rPr>
          <w:noProof/>
        </w:rPr>
        <w:t>V. Argyriou, M. Petrou, S. Barsky</w:t>
      </w:r>
      <w:r w:rsidR="00DA6BCF" w:rsidRPr="00E13387">
        <w:rPr>
          <w:noProof/>
        </w:rPr>
        <w:t xml:space="preserve"> (2010)</w:t>
      </w:r>
      <w:r w:rsidRPr="00E13387">
        <w:rPr>
          <w:noProof/>
        </w:rPr>
        <w:t xml:space="preserve">, </w:t>
      </w:r>
      <w:r w:rsidR="00A7387D" w:rsidRPr="00E13387">
        <w:rPr>
          <w:noProof/>
        </w:rPr>
        <w:t>“</w:t>
      </w:r>
      <w:r w:rsidRPr="00E13387">
        <w:rPr>
          <w:noProof/>
        </w:rPr>
        <w:t>Photometric stereo with an arbitrary number of illuminants</w:t>
      </w:r>
      <w:r w:rsidR="00A7387D" w:rsidRPr="00E13387">
        <w:rPr>
          <w:noProof/>
        </w:rPr>
        <w:t>”</w:t>
      </w:r>
      <w:r w:rsidRPr="00E13387">
        <w:rPr>
          <w:noProof/>
        </w:rPr>
        <w:t xml:space="preserve">, </w:t>
      </w:r>
      <w:r w:rsidR="00DA6BCF" w:rsidRPr="00E13387">
        <w:rPr>
          <w:i/>
          <w:noProof/>
        </w:rPr>
        <w:t xml:space="preserve">CVIU 114 </w:t>
      </w:r>
      <w:r w:rsidRPr="00E13387">
        <w:rPr>
          <w:i/>
          <w:noProof/>
        </w:rPr>
        <w:t>887–900</w:t>
      </w:r>
      <w:r w:rsidRPr="00E13387">
        <w:rPr>
          <w:noProof/>
        </w:rPr>
        <w:t>.</w:t>
      </w:r>
    </w:p>
    <w:p w:rsidR="00224E4C" w:rsidRPr="00E13387" w:rsidRDefault="00224E4C" w:rsidP="00E82C06">
      <w:pPr>
        <w:pStyle w:val="000-TLTK"/>
        <w:rPr>
          <w:noProof/>
        </w:rPr>
      </w:pPr>
      <w:r w:rsidRPr="00E13387">
        <w:rPr>
          <w:noProof/>
        </w:rPr>
        <w:t xml:space="preserve">K. Adistambha, C. H. Ritz , I. S. Burnett  (2008), “Motion Classification Using Dynamic Time Warping”, </w:t>
      </w:r>
      <w:r w:rsidRPr="00E13387">
        <w:rPr>
          <w:i/>
          <w:noProof/>
        </w:rPr>
        <w:t>ICPR 2008, IEEE</w:t>
      </w:r>
      <w:r w:rsidRPr="00E13387">
        <w:rPr>
          <w:noProof/>
        </w:rPr>
        <w:t>.</w:t>
      </w:r>
    </w:p>
    <w:p w:rsidR="007900C4" w:rsidRPr="00E13387" w:rsidRDefault="00D64461" w:rsidP="00D64461">
      <w:pPr>
        <w:overflowPunct/>
        <w:autoSpaceDE/>
        <w:autoSpaceDN/>
        <w:adjustRightInd/>
        <w:textAlignment w:val="auto"/>
        <w:rPr>
          <w:noProof/>
          <w:lang w:val="vi-VN"/>
        </w:rPr>
        <w:sectPr w:rsidR="007900C4" w:rsidRPr="00E13387" w:rsidSect="005F29F1">
          <w:footerReference w:type="first" r:id="rId47"/>
          <w:type w:val="oddPage"/>
          <w:pgSz w:w="11907" w:h="16840" w:code="9"/>
          <w:pgMar w:top="1985" w:right="1134" w:bottom="1985" w:left="1985" w:header="567" w:footer="567" w:gutter="0"/>
          <w:cols w:space="720"/>
        </w:sectPr>
      </w:pPr>
      <w:r w:rsidRPr="00E13387">
        <w:rPr>
          <w:noProof/>
          <w:lang w:val="vi-VN"/>
        </w:rPr>
        <w:br w:type="page"/>
      </w:r>
    </w:p>
    <w:p w:rsidR="00D27864" w:rsidRPr="00E13387" w:rsidRDefault="00D27864" w:rsidP="004A04EF">
      <w:pPr>
        <w:spacing w:before="120" w:after="180"/>
        <w:jc w:val="center"/>
        <w:rPr>
          <w:b/>
          <w:bCs/>
          <w:noProof/>
          <w:sz w:val="38"/>
          <w:szCs w:val="34"/>
          <w:lang w:val="vi-VN"/>
        </w:rPr>
      </w:pPr>
    </w:p>
    <w:sectPr w:rsidR="00D27864" w:rsidRPr="00E13387" w:rsidSect="00146FE4">
      <w:headerReference w:type="default" r:id="rId48"/>
      <w:footerReference w:type="default" r:id="rId49"/>
      <w:footerReference w:type="first" r:id="rId50"/>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238" w:rsidRDefault="00550238">
      <w:r>
        <w:separator/>
      </w:r>
    </w:p>
  </w:endnote>
  <w:endnote w:type="continuationSeparator" w:id="1">
    <w:p w:rsidR="00550238" w:rsidRDefault="005502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927F74" w:rsidP="00792D69">
    <w:pPr>
      <w:pStyle w:val="Footer"/>
      <w:framePr w:wrap="around" w:vAnchor="text" w:hAnchor="margin" w:xAlign="right"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927F74"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E2675B" w:rsidRPr="00C63D68">
      <w:rPr>
        <w:rStyle w:val="PageNumber"/>
        <w:sz w:val="22"/>
        <w:szCs w:val="22"/>
      </w:rPr>
      <w:instrText xml:space="preserve"> PAGE </w:instrText>
    </w:r>
    <w:r w:rsidRPr="00C63D68">
      <w:rPr>
        <w:rStyle w:val="PageNumber"/>
        <w:sz w:val="22"/>
        <w:szCs w:val="22"/>
      </w:rPr>
      <w:fldChar w:fldCharType="separate"/>
    </w:r>
    <w:r w:rsidR="00E2675B">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927F74" w:rsidRPr="00D27864">
      <w:rPr>
        <w:rStyle w:val="PageNumber"/>
      </w:rPr>
      <w:fldChar w:fldCharType="begin"/>
    </w:r>
    <w:r w:rsidRPr="00D27864">
      <w:rPr>
        <w:rStyle w:val="PageNumber"/>
      </w:rPr>
      <w:instrText xml:space="preserve"> PAGE </w:instrText>
    </w:r>
    <w:r w:rsidR="00927F74" w:rsidRPr="00D27864">
      <w:rPr>
        <w:rStyle w:val="PageNumber"/>
      </w:rPr>
      <w:fldChar w:fldCharType="separate"/>
    </w:r>
    <w:r>
      <w:rPr>
        <w:rStyle w:val="PageNumber"/>
        <w:noProof/>
      </w:rPr>
      <w:t>4</w:t>
    </w:r>
    <w:r w:rsidR="00927F74"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238" w:rsidRDefault="00550238">
      <w:r>
        <w:separator/>
      </w:r>
    </w:p>
  </w:footnote>
  <w:footnote w:type="continuationSeparator" w:id="1">
    <w:p w:rsidR="00550238" w:rsidRDefault="00550238">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4C5DD6" w:rsidRDefault="004C5DD6">
      <w:pPr>
        <w:pStyle w:val="FootnoteText"/>
      </w:pPr>
      <w:r>
        <w:rPr>
          <w:rStyle w:val="FootnoteReference"/>
        </w:rPr>
        <w:footnoteRef/>
      </w:r>
      <w:r>
        <w:t xml:space="preserve"> </w:t>
      </w:r>
      <w:r w:rsidR="0067615B">
        <w:t>Stereo camera là camera có hai hay nhiều ống kính với cảm biến ảnh hoặc khung phim riêng biệt cho mỗi ống kính.</w:t>
      </w:r>
    </w:p>
  </w:footnote>
  <w:footnote w:id="6">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927F74" w:rsidP="00792D69">
    <w:pPr>
      <w:pStyle w:val="Header"/>
      <w:framePr w:wrap="around" w:vAnchor="text" w:hAnchor="margin" w:xAlign="center"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E2675B" w:rsidRDefault="00927F74">
        <w:pPr>
          <w:pStyle w:val="Header"/>
          <w:jc w:val="center"/>
        </w:pPr>
        <w:fldSimple w:instr=" PAGE   \* MERGEFORMAT ">
          <w:r w:rsidR="00C01C46">
            <w:rPr>
              <w:noProof/>
            </w:rPr>
            <w:t>73</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927F74">
      <w:rPr>
        <w:rStyle w:val="PageNumber"/>
      </w:rPr>
      <w:fldChar w:fldCharType="begin"/>
    </w:r>
    <w:r>
      <w:rPr>
        <w:rStyle w:val="PageNumber"/>
      </w:rPr>
      <w:instrText xml:space="preserve"> PAGE </w:instrText>
    </w:r>
    <w:r w:rsidR="00927F74">
      <w:rPr>
        <w:rStyle w:val="PageNumber"/>
      </w:rPr>
      <w:fldChar w:fldCharType="separate"/>
    </w:r>
    <w:r>
      <w:rPr>
        <w:rStyle w:val="PageNumber"/>
        <w:noProof/>
      </w:rPr>
      <w:t>4</w:t>
    </w:r>
    <w:r w:rsidR="00927F74">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597A2894"/>
    <w:lvl w:ilvl="0">
      <w:start w:val="1"/>
      <w:numFmt w:val="decimal"/>
      <w:pStyle w:val="CHUONG"/>
      <w:suff w:val="nothing"/>
      <w:lvlText w:val="CHƯƠNG %1"/>
      <w:lvlJc w:val="center"/>
      <w:pPr>
        <w:ind w:left="0" w:firstLine="28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368" w:hanging="1368"/>
      </w:pPr>
      <w:rPr>
        <w:rFonts w:hint="default"/>
      </w:rPr>
    </w:lvl>
    <w:lvl w:ilvl="3">
      <w:start w:val="1"/>
      <w:numFmt w:val="lowerLetter"/>
      <w:pStyle w:val="Heading4"/>
      <w:lvlText w:val="%4."/>
      <w:lvlJc w:val="left"/>
      <w:pPr>
        <w:tabs>
          <w:tab w:val="num" w:pos="567"/>
        </w:tabs>
        <w:ind w:left="567" w:hanging="567"/>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0D8E3C06"/>
    <w:lvl w:ilvl="0">
      <w:start w:val="1"/>
      <w:numFmt w:val="decimal"/>
      <w:pStyle w:val="hd2md"/>
      <w:lvlText w:val="%1."/>
      <w:lvlJc w:val="left"/>
      <w:pPr>
        <w:ind w:left="360" w:hanging="360"/>
      </w:pPr>
      <w:rPr>
        <w:rFonts w:hint="default"/>
      </w:rPr>
    </w:lvl>
    <w:lvl w:ilvl="1">
      <w:start w:val="1"/>
      <w:numFmt w:val="decimal"/>
      <w:pStyle w:val="hd3m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45410"/>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501"/>
    <w:rsid w:val="0000276F"/>
    <w:rsid w:val="000029F8"/>
    <w:rsid w:val="00002BA3"/>
    <w:rsid w:val="00003233"/>
    <w:rsid w:val="00003391"/>
    <w:rsid w:val="0000361A"/>
    <w:rsid w:val="000036AD"/>
    <w:rsid w:val="00003B78"/>
    <w:rsid w:val="00004FE8"/>
    <w:rsid w:val="00005266"/>
    <w:rsid w:val="00005664"/>
    <w:rsid w:val="000062F1"/>
    <w:rsid w:val="00006871"/>
    <w:rsid w:val="00007085"/>
    <w:rsid w:val="000072CF"/>
    <w:rsid w:val="00007C64"/>
    <w:rsid w:val="000105A1"/>
    <w:rsid w:val="000107AA"/>
    <w:rsid w:val="00010B62"/>
    <w:rsid w:val="00011507"/>
    <w:rsid w:val="00011E84"/>
    <w:rsid w:val="00012A82"/>
    <w:rsid w:val="0001317B"/>
    <w:rsid w:val="000135FE"/>
    <w:rsid w:val="000136E7"/>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B27"/>
    <w:rsid w:val="00024ED6"/>
    <w:rsid w:val="00026FE7"/>
    <w:rsid w:val="00030C30"/>
    <w:rsid w:val="00030CDE"/>
    <w:rsid w:val="00031569"/>
    <w:rsid w:val="00031CFC"/>
    <w:rsid w:val="00032556"/>
    <w:rsid w:val="0003259D"/>
    <w:rsid w:val="00032878"/>
    <w:rsid w:val="00033BD6"/>
    <w:rsid w:val="00034AC5"/>
    <w:rsid w:val="0003531C"/>
    <w:rsid w:val="000366EA"/>
    <w:rsid w:val="00036B81"/>
    <w:rsid w:val="00037496"/>
    <w:rsid w:val="00040AF1"/>
    <w:rsid w:val="00040DA3"/>
    <w:rsid w:val="00041884"/>
    <w:rsid w:val="0004280C"/>
    <w:rsid w:val="0004280D"/>
    <w:rsid w:val="00042B3F"/>
    <w:rsid w:val="000432C9"/>
    <w:rsid w:val="000435BD"/>
    <w:rsid w:val="00043696"/>
    <w:rsid w:val="00043B61"/>
    <w:rsid w:val="00044569"/>
    <w:rsid w:val="0004477E"/>
    <w:rsid w:val="00044E48"/>
    <w:rsid w:val="00044E9E"/>
    <w:rsid w:val="00045025"/>
    <w:rsid w:val="000459F3"/>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BB0"/>
    <w:rsid w:val="000C2BB2"/>
    <w:rsid w:val="000C2ECF"/>
    <w:rsid w:val="000C2F22"/>
    <w:rsid w:val="000C4261"/>
    <w:rsid w:val="000C4F33"/>
    <w:rsid w:val="000C5622"/>
    <w:rsid w:val="000C60E8"/>
    <w:rsid w:val="000C6943"/>
    <w:rsid w:val="000C6D1D"/>
    <w:rsid w:val="000C7647"/>
    <w:rsid w:val="000D09C4"/>
    <w:rsid w:val="000D1E87"/>
    <w:rsid w:val="000D21C7"/>
    <w:rsid w:val="000D234E"/>
    <w:rsid w:val="000D3AB5"/>
    <w:rsid w:val="000D3D11"/>
    <w:rsid w:val="000D4AC3"/>
    <w:rsid w:val="000D61D4"/>
    <w:rsid w:val="000D6727"/>
    <w:rsid w:val="000D6833"/>
    <w:rsid w:val="000E01EA"/>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28B9"/>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5E2"/>
    <w:rsid w:val="00147DC5"/>
    <w:rsid w:val="001506D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40A"/>
    <w:rsid w:val="001616D5"/>
    <w:rsid w:val="0016187A"/>
    <w:rsid w:val="00161DEA"/>
    <w:rsid w:val="001620ED"/>
    <w:rsid w:val="00162181"/>
    <w:rsid w:val="001642B2"/>
    <w:rsid w:val="0016448B"/>
    <w:rsid w:val="001645EB"/>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936"/>
    <w:rsid w:val="00190A89"/>
    <w:rsid w:val="00191AC4"/>
    <w:rsid w:val="00191BB9"/>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5B0"/>
    <w:rsid w:val="001A37CC"/>
    <w:rsid w:val="001A4EA9"/>
    <w:rsid w:val="001A4EBD"/>
    <w:rsid w:val="001A5333"/>
    <w:rsid w:val="001A564D"/>
    <w:rsid w:val="001A58E3"/>
    <w:rsid w:val="001A5D42"/>
    <w:rsid w:val="001A5E63"/>
    <w:rsid w:val="001A613B"/>
    <w:rsid w:val="001A6246"/>
    <w:rsid w:val="001A66E9"/>
    <w:rsid w:val="001A68BC"/>
    <w:rsid w:val="001A754B"/>
    <w:rsid w:val="001A7A7F"/>
    <w:rsid w:val="001A7BCF"/>
    <w:rsid w:val="001A7C3F"/>
    <w:rsid w:val="001B09D8"/>
    <w:rsid w:val="001B139A"/>
    <w:rsid w:val="001B1C62"/>
    <w:rsid w:val="001B2A0A"/>
    <w:rsid w:val="001B2C1D"/>
    <w:rsid w:val="001B32BE"/>
    <w:rsid w:val="001B4238"/>
    <w:rsid w:val="001B44F6"/>
    <w:rsid w:val="001B53E7"/>
    <w:rsid w:val="001B6970"/>
    <w:rsid w:val="001B7E83"/>
    <w:rsid w:val="001C1510"/>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D5"/>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49E"/>
    <w:rsid w:val="002318EA"/>
    <w:rsid w:val="002322B8"/>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134F"/>
    <w:rsid w:val="003515A5"/>
    <w:rsid w:val="00351EB7"/>
    <w:rsid w:val="00351EC6"/>
    <w:rsid w:val="0035219B"/>
    <w:rsid w:val="0035297D"/>
    <w:rsid w:val="00353650"/>
    <w:rsid w:val="00353BCE"/>
    <w:rsid w:val="003544C0"/>
    <w:rsid w:val="003550D0"/>
    <w:rsid w:val="0035526B"/>
    <w:rsid w:val="00355294"/>
    <w:rsid w:val="00355E34"/>
    <w:rsid w:val="003570B0"/>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758"/>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38"/>
    <w:rsid w:val="003C5997"/>
    <w:rsid w:val="003C6050"/>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604B"/>
    <w:rsid w:val="003E6919"/>
    <w:rsid w:val="003E6EC1"/>
    <w:rsid w:val="003E7F8D"/>
    <w:rsid w:val="003F0003"/>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4DE9"/>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2086"/>
    <w:rsid w:val="00452170"/>
    <w:rsid w:val="004528BD"/>
    <w:rsid w:val="00453988"/>
    <w:rsid w:val="004539A5"/>
    <w:rsid w:val="00453A00"/>
    <w:rsid w:val="004546A2"/>
    <w:rsid w:val="00454B87"/>
    <w:rsid w:val="00456595"/>
    <w:rsid w:val="00457276"/>
    <w:rsid w:val="004572C3"/>
    <w:rsid w:val="004573D7"/>
    <w:rsid w:val="00457715"/>
    <w:rsid w:val="00457D7C"/>
    <w:rsid w:val="00457E3B"/>
    <w:rsid w:val="00457E4E"/>
    <w:rsid w:val="00460903"/>
    <w:rsid w:val="0046122A"/>
    <w:rsid w:val="00461346"/>
    <w:rsid w:val="00461490"/>
    <w:rsid w:val="004617A7"/>
    <w:rsid w:val="00461B72"/>
    <w:rsid w:val="00461C8B"/>
    <w:rsid w:val="00461FB9"/>
    <w:rsid w:val="00462385"/>
    <w:rsid w:val="00463776"/>
    <w:rsid w:val="00464DD9"/>
    <w:rsid w:val="00465339"/>
    <w:rsid w:val="0046550C"/>
    <w:rsid w:val="004656D4"/>
    <w:rsid w:val="00465BD6"/>
    <w:rsid w:val="0046691C"/>
    <w:rsid w:val="00466FCA"/>
    <w:rsid w:val="00466FE0"/>
    <w:rsid w:val="004671DB"/>
    <w:rsid w:val="00467B1C"/>
    <w:rsid w:val="00470D40"/>
    <w:rsid w:val="00471225"/>
    <w:rsid w:val="00472090"/>
    <w:rsid w:val="00472335"/>
    <w:rsid w:val="00472475"/>
    <w:rsid w:val="004733D4"/>
    <w:rsid w:val="00473C78"/>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C7C"/>
    <w:rsid w:val="004D6E4B"/>
    <w:rsid w:val="004D7234"/>
    <w:rsid w:val="004D76B1"/>
    <w:rsid w:val="004D7AEF"/>
    <w:rsid w:val="004E0408"/>
    <w:rsid w:val="004E06F7"/>
    <w:rsid w:val="004E0A1F"/>
    <w:rsid w:val="004E0EFF"/>
    <w:rsid w:val="004E14D6"/>
    <w:rsid w:val="004E2941"/>
    <w:rsid w:val="004E2C19"/>
    <w:rsid w:val="004E3C26"/>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4F7E26"/>
    <w:rsid w:val="0050029F"/>
    <w:rsid w:val="0050137A"/>
    <w:rsid w:val="0050173D"/>
    <w:rsid w:val="00501AEE"/>
    <w:rsid w:val="00501E77"/>
    <w:rsid w:val="00502B19"/>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7268"/>
    <w:rsid w:val="00540525"/>
    <w:rsid w:val="00540559"/>
    <w:rsid w:val="005412EC"/>
    <w:rsid w:val="00542186"/>
    <w:rsid w:val="005422B4"/>
    <w:rsid w:val="00542879"/>
    <w:rsid w:val="00542B5D"/>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69B6"/>
    <w:rsid w:val="005A7D9A"/>
    <w:rsid w:val="005B0857"/>
    <w:rsid w:val="005B0CFD"/>
    <w:rsid w:val="005B1989"/>
    <w:rsid w:val="005B1DC9"/>
    <w:rsid w:val="005B2D64"/>
    <w:rsid w:val="005B3D85"/>
    <w:rsid w:val="005B4524"/>
    <w:rsid w:val="005B485A"/>
    <w:rsid w:val="005B4AF0"/>
    <w:rsid w:val="005B4D94"/>
    <w:rsid w:val="005B53A8"/>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2AF2"/>
    <w:rsid w:val="005D2D2E"/>
    <w:rsid w:val="005D3999"/>
    <w:rsid w:val="005D3D6A"/>
    <w:rsid w:val="005D3EC2"/>
    <w:rsid w:val="005D43CD"/>
    <w:rsid w:val="005D458F"/>
    <w:rsid w:val="005D50B5"/>
    <w:rsid w:val="005D6B87"/>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7AD"/>
    <w:rsid w:val="005F0D37"/>
    <w:rsid w:val="005F0DE2"/>
    <w:rsid w:val="005F1436"/>
    <w:rsid w:val="005F1E37"/>
    <w:rsid w:val="005F2622"/>
    <w:rsid w:val="005F29F1"/>
    <w:rsid w:val="005F2FAA"/>
    <w:rsid w:val="005F315C"/>
    <w:rsid w:val="005F3CBA"/>
    <w:rsid w:val="005F4395"/>
    <w:rsid w:val="005F4518"/>
    <w:rsid w:val="005F56CD"/>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BCC"/>
    <w:rsid w:val="00611B1D"/>
    <w:rsid w:val="00611C7F"/>
    <w:rsid w:val="00612437"/>
    <w:rsid w:val="0061340A"/>
    <w:rsid w:val="006137FA"/>
    <w:rsid w:val="006143B5"/>
    <w:rsid w:val="006169AC"/>
    <w:rsid w:val="00616EC1"/>
    <w:rsid w:val="006176E4"/>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348"/>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0732"/>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0D14"/>
    <w:rsid w:val="006710A0"/>
    <w:rsid w:val="00671503"/>
    <w:rsid w:val="00672211"/>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4EE"/>
    <w:rsid w:val="006B6BC9"/>
    <w:rsid w:val="006B6D7E"/>
    <w:rsid w:val="006B7017"/>
    <w:rsid w:val="006C0099"/>
    <w:rsid w:val="006C0475"/>
    <w:rsid w:val="006C0495"/>
    <w:rsid w:val="006C1753"/>
    <w:rsid w:val="006C1E25"/>
    <w:rsid w:val="006C31FF"/>
    <w:rsid w:val="006C3DC6"/>
    <w:rsid w:val="006C42FF"/>
    <w:rsid w:val="006C5087"/>
    <w:rsid w:val="006C7B05"/>
    <w:rsid w:val="006C7BA1"/>
    <w:rsid w:val="006D0D4C"/>
    <w:rsid w:val="006D0DF8"/>
    <w:rsid w:val="006D1FB0"/>
    <w:rsid w:val="006D200C"/>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3307"/>
    <w:rsid w:val="007341A7"/>
    <w:rsid w:val="00734F47"/>
    <w:rsid w:val="00735CC7"/>
    <w:rsid w:val="00736274"/>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3174"/>
    <w:rsid w:val="0083336F"/>
    <w:rsid w:val="00833385"/>
    <w:rsid w:val="0083415A"/>
    <w:rsid w:val="00834640"/>
    <w:rsid w:val="00835251"/>
    <w:rsid w:val="00835C5E"/>
    <w:rsid w:val="00835CB5"/>
    <w:rsid w:val="00835EE1"/>
    <w:rsid w:val="0083664F"/>
    <w:rsid w:val="00836872"/>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8E5"/>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3F2"/>
    <w:rsid w:val="00895802"/>
    <w:rsid w:val="00897191"/>
    <w:rsid w:val="008971FD"/>
    <w:rsid w:val="00897BE4"/>
    <w:rsid w:val="00897C7F"/>
    <w:rsid w:val="008A009F"/>
    <w:rsid w:val="008A065C"/>
    <w:rsid w:val="008A0DA0"/>
    <w:rsid w:val="008A156E"/>
    <w:rsid w:val="008A1AAB"/>
    <w:rsid w:val="008A1FA4"/>
    <w:rsid w:val="008A22BD"/>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7035"/>
    <w:rsid w:val="008C70C6"/>
    <w:rsid w:val="008C74A5"/>
    <w:rsid w:val="008C79D7"/>
    <w:rsid w:val="008C7D9F"/>
    <w:rsid w:val="008C7DD7"/>
    <w:rsid w:val="008D032D"/>
    <w:rsid w:val="008D0367"/>
    <w:rsid w:val="008D03A5"/>
    <w:rsid w:val="008D089A"/>
    <w:rsid w:val="008D1137"/>
    <w:rsid w:val="008D1734"/>
    <w:rsid w:val="008D1F1D"/>
    <w:rsid w:val="008D22D6"/>
    <w:rsid w:val="008D2AB6"/>
    <w:rsid w:val="008D2CA7"/>
    <w:rsid w:val="008D352A"/>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6053"/>
    <w:rsid w:val="00906702"/>
    <w:rsid w:val="0090681C"/>
    <w:rsid w:val="00906A82"/>
    <w:rsid w:val="00906C4A"/>
    <w:rsid w:val="00907F82"/>
    <w:rsid w:val="00910E83"/>
    <w:rsid w:val="00911619"/>
    <w:rsid w:val="00911BEE"/>
    <w:rsid w:val="00911E13"/>
    <w:rsid w:val="00911FFF"/>
    <w:rsid w:val="00912712"/>
    <w:rsid w:val="00912C82"/>
    <w:rsid w:val="0091374B"/>
    <w:rsid w:val="009145D4"/>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3ABD"/>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568"/>
    <w:rsid w:val="009C2583"/>
    <w:rsid w:val="009C27A2"/>
    <w:rsid w:val="009C2A28"/>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76A"/>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766"/>
    <w:rsid w:val="00A7491E"/>
    <w:rsid w:val="00A74DB9"/>
    <w:rsid w:val="00A7551D"/>
    <w:rsid w:val="00A756F4"/>
    <w:rsid w:val="00A7606E"/>
    <w:rsid w:val="00A7607C"/>
    <w:rsid w:val="00A7654E"/>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C82"/>
    <w:rsid w:val="00B26287"/>
    <w:rsid w:val="00B263A9"/>
    <w:rsid w:val="00B26C4D"/>
    <w:rsid w:val="00B26E7D"/>
    <w:rsid w:val="00B2703F"/>
    <w:rsid w:val="00B30584"/>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4FA5"/>
    <w:rsid w:val="00B4520A"/>
    <w:rsid w:val="00B453BE"/>
    <w:rsid w:val="00B455DB"/>
    <w:rsid w:val="00B45D44"/>
    <w:rsid w:val="00B460A5"/>
    <w:rsid w:val="00B46A0B"/>
    <w:rsid w:val="00B46F0B"/>
    <w:rsid w:val="00B47685"/>
    <w:rsid w:val="00B47773"/>
    <w:rsid w:val="00B50081"/>
    <w:rsid w:val="00B5051E"/>
    <w:rsid w:val="00B50797"/>
    <w:rsid w:val="00B50DA9"/>
    <w:rsid w:val="00B50DAE"/>
    <w:rsid w:val="00B511CF"/>
    <w:rsid w:val="00B51488"/>
    <w:rsid w:val="00B514BF"/>
    <w:rsid w:val="00B517E3"/>
    <w:rsid w:val="00B5208F"/>
    <w:rsid w:val="00B5215E"/>
    <w:rsid w:val="00B522DE"/>
    <w:rsid w:val="00B525C1"/>
    <w:rsid w:val="00B525EB"/>
    <w:rsid w:val="00B52847"/>
    <w:rsid w:val="00B53B1D"/>
    <w:rsid w:val="00B54256"/>
    <w:rsid w:val="00B54F87"/>
    <w:rsid w:val="00B555F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2A5A"/>
    <w:rsid w:val="00BE2AC6"/>
    <w:rsid w:val="00BE32A6"/>
    <w:rsid w:val="00BE3306"/>
    <w:rsid w:val="00BE3365"/>
    <w:rsid w:val="00BE4A69"/>
    <w:rsid w:val="00BE4E7C"/>
    <w:rsid w:val="00BE5CB2"/>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62D5"/>
    <w:rsid w:val="00C47789"/>
    <w:rsid w:val="00C47F5A"/>
    <w:rsid w:val="00C47F87"/>
    <w:rsid w:val="00C51240"/>
    <w:rsid w:val="00C51267"/>
    <w:rsid w:val="00C51A7F"/>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33E7"/>
    <w:rsid w:val="00C73634"/>
    <w:rsid w:val="00C736C5"/>
    <w:rsid w:val="00C74396"/>
    <w:rsid w:val="00C7443E"/>
    <w:rsid w:val="00C746EB"/>
    <w:rsid w:val="00C75902"/>
    <w:rsid w:val="00C75E3A"/>
    <w:rsid w:val="00C76067"/>
    <w:rsid w:val="00C76241"/>
    <w:rsid w:val="00C76ED0"/>
    <w:rsid w:val="00C7773E"/>
    <w:rsid w:val="00C77ED1"/>
    <w:rsid w:val="00C77EE3"/>
    <w:rsid w:val="00C80C0F"/>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A3"/>
    <w:rsid w:val="00CB04DF"/>
    <w:rsid w:val="00CB0589"/>
    <w:rsid w:val="00CB0672"/>
    <w:rsid w:val="00CB1B62"/>
    <w:rsid w:val="00CB1BFF"/>
    <w:rsid w:val="00CB1CE6"/>
    <w:rsid w:val="00CB220A"/>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6B4"/>
    <w:rsid w:val="00CC089C"/>
    <w:rsid w:val="00CC098E"/>
    <w:rsid w:val="00CC0B61"/>
    <w:rsid w:val="00CC0F20"/>
    <w:rsid w:val="00CC121A"/>
    <w:rsid w:val="00CC14EB"/>
    <w:rsid w:val="00CC1635"/>
    <w:rsid w:val="00CC1809"/>
    <w:rsid w:val="00CC2365"/>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C29"/>
    <w:rsid w:val="00CD2FF0"/>
    <w:rsid w:val="00CD3120"/>
    <w:rsid w:val="00CD351B"/>
    <w:rsid w:val="00CD370D"/>
    <w:rsid w:val="00CD3BD2"/>
    <w:rsid w:val="00CD45C1"/>
    <w:rsid w:val="00CD50C5"/>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5FF2"/>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279"/>
    <w:rsid w:val="00CF7B3A"/>
    <w:rsid w:val="00CF7B8F"/>
    <w:rsid w:val="00D0029C"/>
    <w:rsid w:val="00D00869"/>
    <w:rsid w:val="00D00F73"/>
    <w:rsid w:val="00D012E0"/>
    <w:rsid w:val="00D015CC"/>
    <w:rsid w:val="00D01AE7"/>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051"/>
    <w:rsid w:val="00D20E31"/>
    <w:rsid w:val="00D2121E"/>
    <w:rsid w:val="00D21D10"/>
    <w:rsid w:val="00D22284"/>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A9B"/>
    <w:rsid w:val="00D373C9"/>
    <w:rsid w:val="00D377EF"/>
    <w:rsid w:val="00D378A1"/>
    <w:rsid w:val="00D37BB5"/>
    <w:rsid w:val="00D400A0"/>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1076"/>
    <w:rsid w:val="00DA164D"/>
    <w:rsid w:val="00DA21B8"/>
    <w:rsid w:val="00DA29A3"/>
    <w:rsid w:val="00DA2D60"/>
    <w:rsid w:val="00DA32C3"/>
    <w:rsid w:val="00DA55FF"/>
    <w:rsid w:val="00DA5FA6"/>
    <w:rsid w:val="00DA60C0"/>
    <w:rsid w:val="00DA619E"/>
    <w:rsid w:val="00DA629D"/>
    <w:rsid w:val="00DA6BCF"/>
    <w:rsid w:val="00DA6DE2"/>
    <w:rsid w:val="00DA7114"/>
    <w:rsid w:val="00DB07B2"/>
    <w:rsid w:val="00DB10FA"/>
    <w:rsid w:val="00DB1B66"/>
    <w:rsid w:val="00DB1C0E"/>
    <w:rsid w:val="00DB1C8B"/>
    <w:rsid w:val="00DB3660"/>
    <w:rsid w:val="00DB3BE6"/>
    <w:rsid w:val="00DB49F9"/>
    <w:rsid w:val="00DB536D"/>
    <w:rsid w:val="00DB5738"/>
    <w:rsid w:val="00DB5DFE"/>
    <w:rsid w:val="00DB619E"/>
    <w:rsid w:val="00DB62E0"/>
    <w:rsid w:val="00DB635C"/>
    <w:rsid w:val="00DB7EB7"/>
    <w:rsid w:val="00DC0BBD"/>
    <w:rsid w:val="00DC127B"/>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3825"/>
    <w:rsid w:val="00E24D23"/>
    <w:rsid w:val="00E25649"/>
    <w:rsid w:val="00E2566B"/>
    <w:rsid w:val="00E256CB"/>
    <w:rsid w:val="00E257E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B7A"/>
    <w:rsid w:val="00E45090"/>
    <w:rsid w:val="00E4511A"/>
    <w:rsid w:val="00E4549A"/>
    <w:rsid w:val="00E458B8"/>
    <w:rsid w:val="00E45D55"/>
    <w:rsid w:val="00E4611D"/>
    <w:rsid w:val="00E468FC"/>
    <w:rsid w:val="00E46B42"/>
    <w:rsid w:val="00E46FE0"/>
    <w:rsid w:val="00E47D50"/>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10A"/>
    <w:rsid w:val="00E725F3"/>
    <w:rsid w:val="00E7271C"/>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820"/>
    <w:rsid w:val="00E9086B"/>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9F6"/>
    <w:rsid w:val="00EA5C83"/>
    <w:rsid w:val="00EA60F0"/>
    <w:rsid w:val="00EA6CD5"/>
    <w:rsid w:val="00EA79CD"/>
    <w:rsid w:val="00EA7D58"/>
    <w:rsid w:val="00EB0155"/>
    <w:rsid w:val="00EB10A7"/>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678"/>
    <w:rsid w:val="00ED7D0C"/>
    <w:rsid w:val="00EE0121"/>
    <w:rsid w:val="00EE080F"/>
    <w:rsid w:val="00EE084E"/>
    <w:rsid w:val="00EE09CD"/>
    <w:rsid w:val="00EE09EB"/>
    <w:rsid w:val="00EE0AFD"/>
    <w:rsid w:val="00EE1D0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658"/>
    <w:rsid w:val="00F10A83"/>
    <w:rsid w:val="00F10F68"/>
    <w:rsid w:val="00F11484"/>
    <w:rsid w:val="00F11BD9"/>
    <w:rsid w:val="00F12D8E"/>
    <w:rsid w:val="00F12F99"/>
    <w:rsid w:val="00F13827"/>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3AF"/>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95"/>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5410"/>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2D305F"/>
    <w:pPr>
      <w:keepNext/>
      <w:numPr>
        <w:ilvl w:val="1"/>
        <w:numId w:val="21"/>
      </w:numPr>
      <w:spacing w:before="360" w:line="360" w:lineRule="auto"/>
      <w:jc w:val="left"/>
      <w:outlineLvl w:val="1"/>
    </w:pPr>
    <w:rPr>
      <w:b/>
      <w:noProof/>
      <w:sz w:val="36"/>
      <w:szCs w:val="24"/>
      <w:lang w:val="vi-VN"/>
    </w:rPr>
  </w:style>
  <w:style w:type="paragraph" w:styleId="Heading3">
    <w:name w:val="heading 3"/>
    <w:basedOn w:val="Paragraph"/>
    <w:next w:val="Paragraph"/>
    <w:link w:val="Heading3Char"/>
    <w:uiPriority w:val="9"/>
    <w:qFormat/>
    <w:rsid w:val="002D305F"/>
    <w:pPr>
      <w:keepNext/>
      <w:numPr>
        <w:ilvl w:val="2"/>
        <w:numId w:val="21"/>
      </w:numPr>
      <w:spacing w:before="360" w:line="360" w:lineRule="auto"/>
      <w:outlineLvl w:val="2"/>
    </w:pPr>
    <w:rPr>
      <w:b/>
      <w:noProof/>
      <w:sz w:val="32"/>
      <w:szCs w:val="24"/>
    </w:rPr>
  </w:style>
  <w:style w:type="paragraph" w:styleId="Heading4">
    <w:name w:val="heading 4"/>
    <w:basedOn w:val="Paragraph"/>
    <w:next w:val="Paragraph"/>
    <w:qFormat/>
    <w:rsid w:val="002D305F"/>
    <w:pPr>
      <w:keepNext/>
      <w:numPr>
        <w:ilvl w:val="3"/>
        <w:numId w:val="23"/>
      </w:numPr>
      <w:spacing w:before="240" w:after="240" w:line="360" w:lineRule="auto"/>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21"/>
      </w:numPr>
      <w:spacing w:before="240" w:after="60"/>
      <w:outlineLvl w:val="5"/>
    </w:pPr>
    <w:rPr>
      <w:rFonts w:ascii="Arial" w:hAnsi="Arial"/>
      <w:i/>
    </w:rPr>
  </w:style>
  <w:style w:type="paragraph" w:styleId="Heading7">
    <w:name w:val="heading 7"/>
    <w:basedOn w:val="Normal"/>
    <w:next w:val="Normal"/>
    <w:qFormat/>
    <w:rsid w:val="003E1AA1"/>
    <w:pPr>
      <w:numPr>
        <w:ilvl w:val="6"/>
        <w:numId w:val="2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2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D305F"/>
    <w:rPr>
      <w:b/>
      <w:noProof/>
      <w:sz w:val="36"/>
      <w:szCs w:val="24"/>
      <w:lang w:val="vi-VN"/>
    </w:rPr>
  </w:style>
  <w:style w:type="character" w:customStyle="1" w:styleId="Heading3Char">
    <w:name w:val="Heading 3 Char"/>
    <w:basedOn w:val="DefaultParagraphFont"/>
    <w:link w:val="Heading3"/>
    <w:uiPriority w:val="9"/>
    <w:rsid w:val="002D305F"/>
    <w:rPr>
      <w:b/>
      <w:noProof/>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18116D"/>
    <w:pPr>
      <w:numPr>
        <w:ilvl w:val="0"/>
        <w:numId w:val="24"/>
      </w:numPr>
      <w:spacing w:before="120"/>
      <w:ind w:left="567" w:hanging="567"/>
    </w:pPr>
    <w:rPr>
      <w:sz w:val="32"/>
    </w:rPr>
  </w:style>
  <w:style w:type="paragraph" w:customStyle="1" w:styleId="hd3md">
    <w:name w:val="hd3md"/>
    <w:basedOn w:val="Heading3"/>
    <w:qFormat/>
    <w:rsid w:val="0018116D"/>
    <w:pPr>
      <w:numPr>
        <w:ilvl w:val="1"/>
        <w:numId w:val="24"/>
      </w:numPr>
      <w:spacing w:before="120"/>
      <w:ind w:left="567" w:hanging="567"/>
      <w:outlineLvl w:val="1"/>
    </w:pPr>
    <w:rPr>
      <w:i/>
      <w:sz w:val="28"/>
      <w:lang w:val="vi-VN"/>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style>
  <w:style w:type="paragraph" w:customStyle="1" w:styleId="HinhC1">
    <w:name w:val="HinhC1"/>
    <w:basedOn w:val="HinhC0"/>
    <w:qFormat/>
    <w:rsid w:val="00A86654"/>
    <w:pPr>
      <w:keepNext w:val="0"/>
      <w:numPr>
        <w:numId w:val="12"/>
      </w:numPr>
      <w:spacing w:line="360" w:lineRule="auto"/>
    </w:p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2D305F"/>
    <w:pPr>
      <w:numPr>
        <w:numId w:val="22"/>
      </w:numPr>
      <w:jc w:val="center"/>
    </w:pPr>
    <w:rPr>
      <w:noProof/>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0.66000000000000414</c:v>
                </c:pt>
                <c:pt idx="3">
                  <c:v>0.66700000000000415</c:v>
                </c:pt>
                <c:pt idx="4">
                  <c:v>0.66000000000000414</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0.87000000000000322</c:v>
                </c:pt>
                <c:pt idx="14">
                  <c:v>0.87700000000000355</c:v>
                </c:pt>
                <c:pt idx="15">
                  <c:v>0.86400000000000265</c:v>
                </c:pt>
                <c:pt idx="16">
                  <c:v>0.84600000000000064</c:v>
                </c:pt>
                <c:pt idx="17">
                  <c:v>0.88300000000000178</c:v>
                </c:pt>
                <c:pt idx="18">
                  <c:v>0.88900000000000201</c:v>
                </c:pt>
                <c:pt idx="19">
                  <c:v>0.89500000000000202</c:v>
                </c:pt>
                <c:pt idx="20">
                  <c:v>0.90500000000000003</c:v>
                </c:pt>
                <c:pt idx="21">
                  <c:v>0.88900000000000201</c:v>
                </c:pt>
                <c:pt idx="22">
                  <c:v>0.89500000000000202</c:v>
                </c:pt>
                <c:pt idx="23">
                  <c:v>0.88900000000000201</c:v>
                </c:pt>
                <c:pt idx="24">
                  <c:v>0.89500000000000202</c:v>
                </c:pt>
                <c:pt idx="25">
                  <c:v>0.88900000000000201</c:v>
                </c:pt>
                <c:pt idx="26">
                  <c:v>0.89500000000000202</c:v>
                </c:pt>
                <c:pt idx="27">
                  <c:v>0.88900000000000201</c:v>
                </c:pt>
              </c:numCache>
            </c:numRef>
          </c:val>
        </c:ser>
        <c:marker val="1"/>
        <c:axId val="74850688"/>
        <c:axId val="74852608"/>
      </c:lineChart>
      <c:catAx>
        <c:axId val="74850688"/>
        <c:scaling>
          <c:orientation val="minMax"/>
        </c:scaling>
        <c:axPos val="b"/>
        <c:numFmt formatCode="General" sourceLinked="1"/>
        <c:tickLblPos val="nextTo"/>
        <c:crossAx val="74852608"/>
        <c:crosses val="autoZero"/>
        <c:auto val="1"/>
        <c:lblAlgn val="ctr"/>
        <c:lblOffset val="100"/>
      </c:catAx>
      <c:valAx>
        <c:axId val="74852608"/>
        <c:scaling>
          <c:orientation val="minMax"/>
        </c:scaling>
        <c:axPos val="l"/>
        <c:majorGridlines/>
        <c:numFmt formatCode="0.00%" sourceLinked="1"/>
        <c:tickLblPos val="nextTo"/>
        <c:crossAx val="7485068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59593"/>
          <c:h val="0.797278016620976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0.74100000000000366</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0.76000000000000412</c:v>
                </c:pt>
                <c:pt idx="19">
                  <c:v>0.14200000000000004</c:v>
                </c:pt>
                <c:pt idx="20">
                  <c:v>0.14200000000000004</c:v>
                </c:pt>
              </c:numCache>
            </c:numRef>
          </c:val>
        </c:ser>
        <c:marker val="1"/>
        <c:axId val="86590976"/>
        <c:axId val="86592512"/>
      </c:lineChart>
      <c:catAx>
        <c:axId val="86590976"/>
        <c:scaling>
          <c:orientation val="minMax"/>
        </c:scaling>
        <c:axPos val="b"/>
        <c:numFmt formatCode="General" sourceLinked="1"/>
        <c:tickLblPos val="nextTo"/>
        <c:crossAx val="86592512"/>
        <c:crosses val="autoZero"/>
        <c:auto val="1"/>
        <c:lblAlgn val="ctr"/>
        <c:lblOffset val="100"/>
      </c:catAx>
      <c:valAx>
        <c:axId val="86592512"/>
        <c:scaling>
          <c:orientation val="minMax"/>
        </c:scaling>
        <c:axPos val="l"/>
        <c:majorGridlines/>
        <c:numFmt formatCode="0.00%" sourceLinked="1"/>
        <c:tickLblPos val="nextTo"/>
        <c:crossAx val="86590976"/>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axId val="116114560"/>
        <c:axId val="116116480"/>
      </c:barChart>
      <c:catAx>
        <c:axId val="116114560"/>
        <c:scaling>
          <c:orientation val="minMax"/>
        </c:scaling>
        <c:axPos val="b"/>
        <c:tickLblPos val="nextTo"/>
        <c:crossAx val="116116480"/>
        <c:crosses val="autoZero"/>
        <c:auto val="1"/>
        <c:lblAlgn val="ctr"/>
        <c:lblOffset val="100"/>
      </c:catAx>
      <c:valAx>
        <c:axId val="116116480"/>
        <c:scaling>
          <c:orientation val="minMax"/>
        </c:scaling>
        <c:axPos val="l"/>
        <c:majorGridlines/>
        <c:numFmt formatCode="General" sourceLinked="1"/>
        <c:tickLblPos val="nextTo"/>
        <c:crossAx val="1161145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76056-F3D7-47B7-BDF7-136BAED87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6006</TotalTime>
  <Pages>87</Pages>
  <Words>12920</Words>
  <Characters>73646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86394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5353</cp:revision>
  <cp:lastPrinted>2015-06-06T09:49:00Z</cp:lastPrinted>
  <dcterms:created xsi:type="dcterms:W3CDTF">2015-04-21T17:23:00Z</dcterms:created>
  <dcterms:modified xsi:type="dcterms:W3CDTF">2015-06-22T17:54:00Z</dcterms:modified>
</cp:coreProperties>
</file>